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5F66" w14:textId="77777777" w:rsidR="00C11160" w:rsidRDefault="00273A39">
      <w:pPr>
        <w:widowControl/>
        <w:jc w:val="left"/>
      </w:pPr>
      <w:r>
        <w:rPr>
          <w:noProof/>
        </w:rPr>
        <w:drawing>
          <wp:anchor distT="0" distB="0" distL="114300" distR="114300" simplePos="0" relativeHeight="251565056" behindDoc="0" locked="0" layoutInCell="1" allowOverlap="1" wp14:anchorId="346F2B82" wp14:editId="27E4DBF1">
            <wp:simplePos x="0" y="0"/>
            <wp:positionH relativeFrom="page">
              <wp:align>right</wp:align>
            </wp:positionH>
            <wp:positionV relativeFrom="paragraph">
              <wp:posOffset>-920750</wp:posOffset>
            </wp:positionV>
            <wp:extent cx="7559675" cy="1069213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80416" behindDoc="0" locked="0" layoutInCell="1" allowOverlap="1" wp14:anchorId="11D66B7E" wp14:editId="69E68A6D">
            <wp:simplePos x="0" y="0"/>
            <wp:positionH relativeFrom="column">
              <wp:posOffset>-474345</wp:posOffset>
            </wp:positionH>
            <wp:positionV relativeFrom="paragraph">
              <wp:posOffset>-957580</wp:posOffset>
            </wp:positionV>
            <wp:extent cx="5319395" cy="56699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4C5966A4" wp14:editId="1CC382C3">
                <wp:simplePos x="0" y="0"/>
                <wp:positionH relativeFrom="column">
                  <wp:posOffset>1267460</wp:posOffset>
                </wp:positionH>
                <wp:positionV relativeFrom="paragraph">
                  <wp:posOffset>6429375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BE34A5" w14:textId="50CD43F8" w:rsidR="00C11160" w:rsidRDefault="00520FF9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20XX</w:t>
                            </w:r>
                            <w:r w:rsidR="00273A39"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.07.07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966A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99.8pt;margin-top:506.25pt;width:114.65pt;height:28.2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" filled="f" stroked="f">
                <v:textbox style="mso-fit-shape-to-text:t">
                  <w:txbxContent>
                    <w:p w14:paraId="23BE34A5" w14:textId="50CD43F8" w:rsidR="00C11160" w:rsidRDefault="00520FF9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 w:hint="eastAsia"/>
                          <w:color w:val="32363F"/>
                          <w:sz w:val="20"/>
                          <w:szCs w:val="20"/>
                        </w:rPr>
                        <w:t>20XX</w:t>
                      </w:r>
                      <w:r w:rsidR="00273A39"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.07.07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37C3CDF" wp14:editId="2037FC2C">
                <wp:simplePos x="0" y="0"/>
                <wp:positionH relativeFrom="column">
                  <wp:posOffset>3313430</wp:posOffset>
                </wp:positionH>
                <wp:positionV relativeFrom="paragraph">
                  <wp:posOffset>6430010</wp:posOffset>
                </wp:positionV>
                <wp:extent cx="1590675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D2053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C3CDF" id="文本框 5" o:spid="_x0000_s1027" type="#_x0000_t202" style="position:absolute;margin-left:260.9pt;margin-top:506.3pt;width:125.25pt;height:28.2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" filled="f" stroked="f">
                <v:textbox style="mso-fit-shape-to-text:t">
                  <w:txbxContent>
                    <w:p w14:paraId="4ED20537" w14:textId="77777777" w:rsidR="00C11160" w:rsidRDefault="00273A39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1ED1F090" wp14:editId="77069036">
                <wp:simplePos x="0" y="0"/>
                <wp:positionH relativeFrom="column">
                  <wp:posOffset>2385695</wp:posOffset>
                </wp:positionH>
                <wp:positionV relativeFrom="paragraph">
                  <wp:posOffset>6429375</wp:posOffset>
                </wp:positionV>
                <wp:extent cx="1374775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58" cy="3616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270E5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F090" id="文本框 6" o:spid="_x0000_s1028" type="#_x0000_t202" style="position:absolute;margin-left:187.85pt;margin-top:506.25pt;width:108.25pt;height:28.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" filled="f" stroked="f">
                <v:textbox style="mso-fit-shape-to-text:t">
                  <w:txbxContent>
                    <w:p w14:paraId="3F270E57" w14:textId="77777777" w:rsidR="00C11160" w:rsidRDefault="00273A39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cstheme="minorBidi" w:hint="eastAsia"/>
                          <w:color w:val="32363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51D767E5" wp14:editId="4FB994D5">
                <wp:simplePos x="0" y="0"/>
                <wp:positionH relativeFrom="column">
                  <wp:posOffset>1152525</wp:posOffset>
                </wp:positionH>
                <wp:positionV relativeFrom="paragraph">
                  <wp:posOffset>6569710</wp:posOffset>
                </wp:positionV>
                <wp:extent cx="128905" cy="121285"/>
                <wp:effectExtent l="0" t="0" r="4445" b="0"/>
                <wp:wrapNone/>
                <wp:docPr id="1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32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35B43" id="KSO_Shape" o:spid="_x0000_s1026" style="position:absolute;margin-left:90.75pt;margin-top:517.3pt;width:10.15pt;height:9.5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2363f" stroked="f">
                <v:path arrowok="t" o:connecttype="custom" o:connectlocs="12076,95337;83928,37349;74682,73563;71018,51682;66813,45634;69837,44970;72297,43815;74239,42241;75641,40201;76698,37349;36818,80300;43580,51289;36818,52002;39449,45241;42080,44233;44195,42807;45769,40938;46875,38627;13895,17274;11121,19166;9795,22286;10237,102586;12349,105166;15638,106173;110450,105436;112832,103102;113543,22876;112512,19608;109935,17470;99771,20984;21629,17003;86416,13342;107676,7199;112316,7912;116416,9878;119730,12925;122087,16782;123241,21303;123143,102684;121768,107083;119239,110818;115777,113692;111579,115462;15638,115978;10998,115265;6874,113275;3560,110252;1228,106395;74,101898;172,20493;1522,16094;4051,12335;7537,9460;11735,7691;23543,71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1D8F84A6" wp14:editId="25E0A2E8">
                <wp:simplePos x="0" y="0"/>
                <wp:positionH relativeFrom="column">
                  <wp:posOffset>2296160</wp:posOffset>
                </wp:positionH>
                <wp:positionV relativeFrom="paragraph">
                  <wp:posOffset>6569710</wp:posOffset>
                </wp:positionV>
                <wp:extent cx="72390" cy="123825"/>
                <wp:effectExtent l="19050" t="0" r="2286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1" cy="123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82F0E38" id="KSO_Shape" o:spid="_x0000_s1026" style="position:absolute;margin-left:180.8pt;margin-top:517.3pt;width:5.7pt;height:9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63f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35D66683" wp14:editId="7D278D52">
                <wp:simplePos x="0" y="0"/>
                <wp:positionH relativeFrom="column">
                  <wp:posOffset>3204210</wp:posOffset>
                </wp:positionH>
                <wp:positionV relativeFrom="paragraph">
                  <wp:posOffset>6581775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604" cy="114604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0D5B" id="KSO_Shape" o:spid="_x0000_s1026" style="position:absolute;margin-left:252.3pt;margin-top:518.25pt;width:9pt;height:9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2363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815847087;2147483646,2147483646;2147483646,2147483646;2147483646,2147483646;2147483646,2147483646;81584708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1658BE8" wp14:editId="5FB52CB4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1462405" cy="45720"/>
                <wp:effectExtent l="0" t="0" r="444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16" cy="45719"/>
                        </a:xfrm>
                        <a:prstGeom prst="rect">
                          <a:avLst/>
                        </a:prstGeom>
                        <a:solidFill>
                          <a:srgbClr val="65C39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59AEBBC" id="矩形 10" o:spid="_x0000_s1026" style="position:absolute;margin-left:120pt;margin-top:496.5pt;width:115.15pt;height:3.6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" fillcolor="#65c39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480E51C" wp14:editId="1FE23658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3D9D7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8E65FA" id="矩形 11" o:spid="_x0000_s1026" style="position:absolute;margin-left:120pt;margin-top:496.5pt;width:57.65pt;height:3.6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" fillcolor="#3d9d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444B9946" wp14:editId="2343DAF6">
                <wp:simplePos x="0" y="0"/>
                <wp:positionH relativeFrom="column">
                  <wp:posOffset>2985770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A4DC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9CD4812" id="矩形 12" o:spid="_x0000_s1026" style="position:absolute;margin-left:235.1pt;margin-top:496.5pt;width:57.65pt;height:3.6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" fillcolor="#a4dc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D33E29C" wp14:editId="4A89734E">
                <wp:simplePos x="0" y="0"/>
                <wp:positionH relativeFrom="column">
                  <wp:posOffset>1703705</wp:posOffset>
                </wp:positionH>
                <wp:positionV relativeFrom="paragraph">
                  <wp:posOffset>5363845</wp:posOffset>
                </wp:positionV>
                <wp:extent cx="1828800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1A9D62" w14:textId="6A8530C3" w:rsidR="00C11160" w:rsidRDefault="00AF4E15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硬笔行书简体" w:eastAsia="方正硬笔行书简体" w:cstheme="minorBidi" w:hint="eastAsia"/>
                                <w:color w:val="32363F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3E29C" id="文本框 13" o:spid="_x0000_s1029" type="#_x0000_t202" style="position:absolute;margin-left:134.15pt;margin-top:422.35pt;width:2in;height:54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" filled="f" stroked="f">
                <v:textbox style="mso-fit-shape-to-text:t">
                  <w:txbxContent>
                    <w:p w14:paraId="281A9D62" w14:textId="6A8530C3" w:rsidR="00C11160" w:rsidRDefault="00AF4E15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硬笔行书简体" w:eastAsia="方正硬笔行书简体" w:cstheme="minorBidi" w:hint="eastAsia"/>
                          <w:color w:val="32363F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16196243" wp14:editId="66DB5F88">
                <wp:simplePos x="0" y="0"/>
                <wp:positionH relativeFrom="column">
                  <wp:posOffset>1156970</wp:posOffset>
                </wp:positionH>
                <wp:positionV relativeFrom="paragraph">
                  <wp:posOffset>5840730</wp:posOffset>
                </wp:positionV>
                <wp:extent cx="2877820" cy="400050"/>
                <wp:effectExtent l="0" t="0" r="0" b="0"/>
                <wp:wrapNone/>
                <wp:docPr id="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2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DF08C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96243" id="文本框 14" o:spid="_x0000_s1030" type="#_x0000_t202" style="position:absolute;margin-left:91.1pt;margin-top:459.9pt;width:226.6pt;height:31.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" filled="f" stroked="f">
                <v:textbox style="mso-fit-shape-to-text:t">
                  <w:txbxContent>
                    <w:p w14:paraId="4ADF08CC" w14:textId="77777777" w:rsidR="00C11160" w:rsidRDefault="00273A39">
                      <w:pPr>
                        <w:pStyle w:val="a7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5BD8646" w14:textId="5E24648A" w:rsidR="00C11160" w:rsidRDefault="00AF4E15">
      <w:pPr>
        <w:widowControl/>
        <w:jc w:val="left"/>
      </w:pPr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67456" behindDoc="0" locked="0" layoutInCell="1" allowOverlap="1" wp14:anchorId="36087F91" wp14:editId="01802E1D">
            <wp:simplePos x="0" y="0"/>
            <wp:positionH relativeFrom="margin">
              <wp:posOffset>-647700</wp:posOffset>
            </wp:positionH>
            <wp:positionV relativeFrom="page">
              <wp:posOffset>768350</wp:posOffset>
            </wp:positionV>
            <wp:extent cx="1434465" cy="1424940"/>
            <wp:effectExtent l="0" t="0" r="0" b="381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" b="345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142494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8ECD148" wp14:editId="3531F2AD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8FE7A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 w14:paraId="491782D5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 w14:paraId="2603108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 w14:paraId="5E9DDB24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D148" id="文本框 75" o:spid="_x0000_s1031" type="#_x0000_t202" style="position:absolute;margin-left:-61.2pt;margin-top:620.8pt;width:64pt;height:107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" filled="f" stroked="f">
                <v:textbox style="mso-fit-shape-to-text:t">
                  <w:txbxContent>
                    <w:p w14:paraId="5908FE7A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 w14:paraId="491782D5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 w14:paraId="26031087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 w14:paraId="5E9DDB24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D1CB73F" wp14:editId="21AEA2D0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CA3BEF2" id="矩形 21" o:spid="_x0000_s1026" style="position:absolute;margin-left:-73.8pt;margin-top:-71.95pt;width:158.45pt;height:841.9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" fillcolor="#8eb8b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3A8BE82" wp14:editId="3BA15CDD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AB46CCC" id="圆角矩形 26" o:spid="_x0000_s1026" style="position:absolute;margin-left:-55.5pt;margin-top:588.75pt;width:19.85pt;height:19.8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CBGonQ4gAAAA4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87469BF" wp14:editId="65098798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BD869" id="KSO_Shape" o:spid="_x0000_s1026" style="position:absolute;margin-left:-52.2pt;margin-top:592.65pt;width:13pt;height:11.2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<v:path arrowok="t" o:connecttype="custom" o:connectlocs="35928,130206;34581,132031;14815,132235;13141,130710;83046,80390;87071,82677;91163,83072;94657,82064;94616,131378;92536,132358;72972,131568;72169,69515;65028,131377;62947,132357;43369,131568;42581,87085;124408,131173;122458,132344;102740,131745;101758,129662;145405,35581;147472,39298;150776,41885;154474,129662;153495,131745;133835,132344;131877,131173;129929,0;157209,300;159154,1525;160364,3444;160650,30767;160038,32986;158569,34688;156516,35627;154150,35559;152137,34524;150750,32768;150246,30508;92340,75338;90137,75829;87947,75338;8880,111279;6922,112518;4705,112790;2557,112096;857,110462;41,108338;218,106105;1333,104104;63958,41849;66148,41359;68351,41849;142876,10442;128161,10020;126339,8713;125224,6766;125047,4411;125863,2301;127495,749;129671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9A3CFCD" wp14:editId="5C67AF6E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4AF00B" id="矩形 29" o:spid="_x0000_s1026" style="position:absolute;margin-left:-18.7pt;margin-top:649.5pt;width:86.7pt;height:7.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0C20580" wp14:editId="7E59C09C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26A6E7" id="矩形 30" o:spid="_x0000_s1026" style="position:absolute;margin-left:-18.75pt;margin-top:674.55pt;width:86.7pt;height:7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EG424zhAAAADQEAAA8AAABkcnMvZG93&#10;bnJldi54bWxMj8FOg0AQhu8mfYfNNOmtXQpSBFmahsRo4qERfYApuwLKzhJ2S/HtXU56m8n/5Z9v&#10;8uOsezap0XaGBOx3ATBFtZEdNQI+3p+2D8CsQ5LYG1ICfpSFY7G6yzGT5kZvaqpcw3wJ2QwFtM4N&#10;Gee2bpVGuzODIp99mlGj8+vYcDnizZfrnodBcOAaO/IXWhxU2ar6u7pqAWFZlbI7By9x+oU8DmXi&#10;nqdXITbr+fQIzKnZ/cGw6Ht1KLzTxVxJWtYL2EZJ7FEfRPfpHtiCRHEK7LIMhygBXuT8/xfFL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BBuNuM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43F1AF4" wp14:editId="13F9ED44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4516C" id="矩形 31" o:spid="_x0000_s1026" style="position:absolute;margin-left:-18.75pt;margin-top:699.6pt;width:86.7pt;height:7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JfGJIvhAAAADQEAAA8AAABkcnMvZG93&#10;bnJldi54bWxMj8FOg0AQhu8mvsNmTLy1S0FsQZbGkBhNPDSiDzBlR0DZWcJuKb6925PeZvJ/+eeb&#10;Yr+YQcw0ud6ygs06AkHcWN1zq+Dj/Wm1A+E8ssbBMin4IQf78vqqwFzbM7/RXPtWhBJ2OSrovB9z&#10;KV3TkUG3tiNxyD7tZNCHdWqlnvAcys0g4yi6lwZ7Dhc6HKnqqPmuT0ZBXNWV7g/RS5p9oUxjvfXP&#10;86tStzfL4wMIT4v/g+GiH9ShDE5He2LtxKBglWzTgIYgybIYxAVJ0gzEMQx3m2QHsizk/y/KX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CXxiSL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6100F62" wp14:editId="612B1FF4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D575ED" id="矩形 32" o:spid="_x0000_s1026" style="position:absolute;margin-left:-18.7pt;margin-top:724.65pt;width:86.7pt;height:7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E75CF7F" wp14:editId="18A61EA5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53DB58F" id="矩形 35" o:spid="_x0000_s1026" style="position:absolute;margin-left:-54.7pt;margin-top:649.5pt;width:74.2pt;height:7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7F25BCF" wp14:editId="67B8F30E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278F9F" id="矩形 36" o:spid="_x0000_s1026" style="position:absolute;margin-left:-54.75pt;margin-top:674.55pt;width:90.3pt;height:7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D515EA4" wp14:editId="75A88B66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57AF92A" id="矩形 37" o:spid="_x0000_s1026" style="position:absolute;margin-left:-54.7pt;margin-top:699.6pt;width:69.65pt;height:7.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5DF8AF61" wp14:editId="286D08A9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085EF4A" id="矩形 38" o:spid="_x0000_s1026" style="position:absolute;margin-left:-54.7pt;margin-top:724.65pt;width:83.65pt;height:7.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9F20EDD" wp14:editId="56311B76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6018C" id="直接连接符 70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7.5pt" to="473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4F75C5A" wp14:editId="109EC469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F9538" id="直接连接符 71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123.3pt" to="473.4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5E1B036" wp14:editId="2E31C6B5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1E33A" id="直接连接符 72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361.55pt" to="473.4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N28gPzhAAAACw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6A0E558" wp14:editId="258B47C6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65CFA" id="直接连接符 73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559.25pt" to="473.4pt,5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GOxaHj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B4D327F" wp14:editId="0B971B7D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CAD30" id="直接连接符 74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673.3pt" to="473.4pt,6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MisWj3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F064CDF" wp14:editId="6FBFE545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A65757" id="矩形 19" o:spid="_x0000_s1026" style="position:absolute;margin-left:35.6pt;margin-top:-70.9pt;width:470.1pt;height:23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FCB753D" wp14:editId="2B5D71AA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E0A62A7" id="矩形 20" o:spid="_x0000_s1026" style="position:absolute;margin-left:-90pt;margin-top:-70.9pt;width:151.35pt;height:841.9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ADE4BB1" wp14:editId="7D0AA355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A45688" w14:textId="262AD652" w:rsidR="00C11160" w:rsidRDefault="00AF4E15">
                            <w:pPr>
                              <w:pStyle w:val="a7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胡小豆   </w:t>
                            </w:r>
                          </w:p>
                          <w:p w14:paraId="1B9889A8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E4BB1" id="文本框 8" o:spid="_x0000_s1032" type="#_x0000_t202" style="position:absolute;margin-left:-70.75pt;margin-top:129.35pt;width:151.3pt;height:59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" filled="f" stroked="f">
                <v:textbox style="mso-fit-shape-to-text:t">
                  <w:txbxContent>
                    <w:p w14:paraId="60A45688" w14:textId="262AD652" w:rsidR="00C11160" w:rsidRDefault="00AF4E15">
                      <w:pPr>
                        <w:pStyle w:val="a7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胡小豆   </w:t>
                      </w:r>
                    </w:p>
                    <w:p w14:paraId="1B9889A8" w14:textId="77777777" w:rsidR="00C11160" w:rsidRDefault="00273A39">
                      <w:pPr>
                        <w:pStyle w:val="a7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C28F283" wp14:editId="69EC3E2A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97A57" id="直接连接符 23" o:spid="_x0000_s1026" style="position:absolute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617.85pt" to="84.7pt,6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GP0qpXfAAAADg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719C267" wp14:editId="2243A789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4CD866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C267" id="文本框 54" o:spid="_x0000_s1033" type="#_x0000_t202" style="position:absolute;margin-left:-31.7pt;margin-top:586.95pt;width:99.3pt;height:24.2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ZtgQEAAPA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" filled="f" stroked="f">
                <v:textbox style="mso-fit-shape-to-text:t">
                  <w:txbxContent>
                    <w:p w14:paraId="194CD866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87EFC80" wp14:editId="5AA98A26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8FE1F1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 w14:paraId="39DBB4D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3CB57139" w14:textId="6C33FF8B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 w:rsidR="004B6446"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.02</w:t>
                            </w:r>
                          </w:p>
                          <w:p w14:paraId="17C57EB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EFC80" id="文本框 92" o:spid="_x0000_s1034" type="#_x0000_t202" style="position:absolute;margin-left:-37.9pt;margin-top:268pt;width:129.85pt;height:107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" filled="f" stroked="f">
                <v:textbox style="mso-fit-shape-to-text:t">
                  <w:txbxContent>
                    <w:p w14:paraId="5B8FE1F1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 w14:paraId="39DBB4D7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3CB57139" w14:textId="6C33FF8B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 w:rsidR="004B6446"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.02</w:t>
                      </w:r>
                    </w:p>
                    <w:p w14:paraId="17C57EBC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525B0DE" wp14:editId="01FEFF0E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8BDC8E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 w14:paraId="7898F705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 w14:paraId="1F4966F1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B0DE" id="文本框 93" o:spid="_x0000_s1035" type="#_x0000_t202" style="position:absolute;margin-left:-37.9pt;margin-top:459.85pt;width:130.4pt;height:82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" filled="f" stroked="f">
                <v:textbox style="mso-fit-shape-to-text:t">
                  <w:txbxContent>
                    <w:p w14:paraId="088BDC8E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 w14:paraId="7898F705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 w14:paraId="1F4966F1" w14:textId="77777777" w:rsidR="00C11160" w:rsidRDefault="00273A3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E8B7DB9" wp14:editId="3863008B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19A6D90E" id="KSO_Shape" o:spid="_x0000_s1026" style="position:absolute;margin-left:-53.75pt;margin-top:304.85pt;width:7.5pt;height:12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918B946" wp14:editId="54889808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6874E" id="KSO_Shape" o:spid="_x0000_s1026" style="position:absolute;margin-left:-55.15pt;margin-top:355.2pt;width:10.3pt;height:13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1BdCAAACy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39586,72690;50241,78204;49665,81437;49000,85312;50285,89431;71906,130795;68981,88567;69801,84360;68915,80905;71396,77850;81630,72203;91001,72712;97890,79510;103827,87128;108789,95587;112643,105042;115390,115516;116919,127097;112089,135667;96738,142244;80633,146473;64019,148289;46431,147492;29041,143882;12405,137571;0,130530;1196,118240;3677,107190;7354,97270;12139,88434;17965,80618;24744,73686;33295,66999;64760,399;72180,2417;78891,5964;84627,10819;89167,16760;92379,23633;94040,31237;93841,40017;91271,48796;86643,56467;80242,62652;71250,67530;65181,69126;58625,69569;51295,68616;44562,66199;38515,62519;33045,57354;28571,50703;25736,43098;24695,34785;25581,26914;28150,19731;32137,13324;37363,7937;43653,3813;50807,1086;58559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73D5070" wp14:editId="264390E3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AE7F6" id="KSO_Shape" o:spid="_x0000_s1026" style="position:absolute;margin-left:-54.9pt;margin-top:471.9pt;width:11.7pt;height:11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9396706;2147483646,2147483646;2147483646,2147483646;2147483646,2147483646;2147483646,2147483646;105939670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91A10C9" wp14:editId="4802AAF6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8677ABF" id="KSO_Shape" o:spid="_x0000_s1026" style="position:absolute;margin-left:-54.9pt;margin-top:496.5pt;width:11.8pt;height:12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9658532" wp14:editId="36B3A33C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738E323" id="KSO_Shape" o:spid="_x0000_s1026" style="position:absolute;margin-left:-55.95pt;margin-top:521.15pt;width:14.4pt;height:13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48A06FF" wp14:editId="5E3B2214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19087" id="KSO_Shape" o:spid="_x0000_s1026" style="position:absolute;margin-left:-54.6pt;margin-top:330.15pt;width:9.15pt;height:13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stroked="f">
                <v:path arrowok="t" o:connecttype="custom" o:connectlocs="77214,121405;81570,131593;27761,128534;32539,119423;71698,45416;57357,58730;50979,58730;36638,45416;17679,34736;23093,47379;35633,62495;44853,71861;47010,81988;44642,91671;34766,101502;22522,116576;17616,128584;91800,133299;87486,119303;76172,104229;64710,93066;61644,84483;62363,75370;67713,67189;82157,51797;89579,39091;93365,17907;104171,1311;107935,5877;107998,11839;104678,16258;99772,25116;95606,44926;86703,60296;70991,76174;69955,82347;77568,92876;89748,106956;97108,122665;101337,145392;106180,148141;108421,153257;106941,159113;102183,162665;5879,162517;1290,158754;85,152834;2580,147844;7528,145308;11377,122665;18736,106956;30917,92876;38509,82580;37473,76174;21781,60296;12879,44926;8501,23341;3468,16004;360,11459;698,5476;4673,107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D973102" wp14:editId="4C3FE81A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DBB5A" id="KSO_Shape" o:spid="_x0000_s1026" style="position:absolute;margin-left:-56.05pt;margin-top:280.9pt;width:12.1pt;height:12.1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stroked="f">
                <v:path arrowok="t" o:connecttype="custom" o:connectlocs="82453,119465;88797,131115;88282,107650;89312,99540;101773,100466;101032,108535;102535,129962;108921,114010;123256,93797;133885,98511;137572,126648;133020,131938;112710,136899;80063,137064;57776,132206;52586,127019;55799,99005;66119,93838;78968,51160;75014,64706;78041,74692;91115,87188;97683,87579;110119,77759;114773,66559;105466,60362;89015,55401;82756,49760;101431,32857;110922,38498;117696,48092;120723,60424;118767,73662;112199,84347;103325,91368;94533,93694;85618,90750;76888,83256;70711,72200;69435,58860;72955,46775;80100,37613;89818,32528;54287,103;78474,7864;83068,23592;65886,11714;45881,9408;29399,15193;16894,26824;9930,42696;9910,59577;15678,73803;26021,84960;39927,91775;29070,97354;14051,86422;3935,70920;21,52331;4038,31271;15905,14143;33644,3109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AB80722" wp14:editId="10F68D74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0F9E7" id="直接连接符 48" o:spid="_x0000_s1026" style="position:absolute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49.2pt" to="84.7pt,4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DJ/lKDfAAAADA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D9D5668" wp14:editId="7808C79E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5FD9FA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D5668" id="文本框 102" o:spid="_x0000_s1036" type="#_x0000_t202" style="position:absolute;margin-left:-31.7pt;margin-top:418.25pt;width:99.3pt;height:24.2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PVwgg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" filled="f" stroked="f">
                <v:textbox style="mso-fit-shape-to-text:t">
                  <w:txbxContent>
                    <w:p w14:paraId="165FD9FA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3DEF190" wp14:editId="1AE5C9DA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63ACCFD" id="圆角矩形 50" o:spid="_x0000_s1026" style="position:absolute;margin-left:-55.3pt;margin-top:420.35pt;width:19.85pt;height:19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Da1hg64gAAAAw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C7D6DEF" wp14:editId="72EF5D70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AF5AF" id="直接连接符 51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265.6pt" to="84.7pt,2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3E07604" wp14:editId="351C59AF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DB9A18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7604" id="文本框 107" o:spid="_x0000_s1037" type="#_x0000_t202" style="position:absolute;margin-left:-31.7pt;margin-top:234.7pt;width:99.3pt;height:24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" filled="f" stroked="f">
                <v:textbox style="mso-fit-shape-to-text:t">
                  <w:txbxContent>
                    <w:p w14:paraId="29DB9A18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BA96D70" wp14:editId="4DD81384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D10A0B0" id="圆角矩形 53" o:spid="_x0000_s1026" style="position:absolute;margin-left:-55.3pt;margin-top:236.75pt;width:19.85pt;height:19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57180C6" wp14:editId="1E661342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05BFD" id="KSO_Shape" o:spid="_x0000_s1026" style="position:absolute;margin-left:-50.95pt;margin-top:239.5pt;width:11.3pt;height:14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CFD9109" wp14:editId="36B1D9BE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EB381" id="KSO_Shape" o:spid="_x0000_s1026" style="position:absolute;margin-left:-51.9pt;margin-top:423.75pt;width:12.85pt;height:12.8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59786532;2147483646,2147483646;2147483646,2147483646;2147483646,2147483646;2147483646,2147483646;1159786532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FFB0ED6" wp14:editId="3D750627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3A353F" w14:textId="0977055E" w:rsidR="00C11160" w:rsidRDefault="00520FF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4E198894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B0ED6" id="文本框 129" o:spid="_x0000_s1038" type="#_x0000_t202" style="position:absolute;margin-left:105.05pt;margin-top:9.05pt;width:103pt;height:50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" filled="f" stroked="f">
                <v:textbox style="mso-fit-shape-to-text:t">
                  <w:txbxContent>
                    <w:p w14:paraId="423A353F" w14:textId="0977055E" w:rsidR="00C11160" w:rsidRDefault="00520FF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4E198894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D79DAE9" wp14:editId="56D00731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443481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 w14:paraId="299F1DB8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 w14:paraId="5843E20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9DAE9" id="文本框 130" o:spid="_x0000_s1039" type="#_x0000_t202" style="position:absolute;margin-left:221.1pt;margin-top:9.05pt;width:264.85pt;height:68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" filled="f" stroked="f">
                <v:textbox style="mso-fit-shape-to-text:t">
                  <w:txbxContent>
                    <w:p w14:paraId="4E443481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 w14:paraId="299F1DB8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 w14:paraId="5843E20D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5B0C7E2" wp14:editId="69F0DDD9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346ED" w14:textId="0D3AE821" w:rsidR="00C11160" w:rsidRDefault="00520FF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7A94AAE4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 w14:paraId="346CE0E5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FFC729A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2C56DBE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B0FC5CD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72410A7" w14:textId="548B6309" w:rsidR="00C11160" w:rsidRDefault="00520FF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3D9FC5F0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C7E2" id="文本框 145" o:spid="_x0000_s1040" type="#_x0000_t202" style="position:absolute;margin-left:105pt;margin-top:124.35pt;width:103pt;height:165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" filled="f" stroked="f">
                <v:textbox style="mso-fit-shape-to-text:t">
                  <w:txbxContent>
                    <w:p w14:paraId="2C1346ED" w14:textId="0D3AE821" w:rsidR="00C11160" w:rsidRDefault="00520FF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7A94AAE4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 w14:paraId="346CE0E5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4FFC729A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22C56DBE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0B0FC5CD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72410A7" w14:textId="548B6309" w:rsidR="00C11160" w:rsidRDefault="00520FF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3D9FC5F0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87BC93D" wp14:editId="1FE40938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31498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 w14:paraId="7CDF4205" w14:textId="77777777" w:rsidR="00C11160" w:rsidRDefault="00273A39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BF4A292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 w14:paraId="130D6C1F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04F993C4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 w14:paraId="75A68A03" w14:textId="77777777" w:rsidR="00C11160" w:rsidRDefault="00273A39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1097DB1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BC93D" id="文本框 146" o:spid="_x0000_s1041" type="#_x0000_t202" style="position:absolute;margin-left:221.05pt;margin-top:124.35pt;width:264.8pt;height:20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" filled="f" stroked="f">
                <v:textbox style="mso-fit-shape-to-text:t">
                  <w:txbxContent>
                    <w:p w14:paraId="0B31498C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 w14:paraId="7CDF4205" w14:textId="77777777" w:rsidR="00C11160" w:rsidRDefault="00273A39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BF4A292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 w14:paraId="130D6C1F" w14:textId="77777777" w:rsidR="00C11160" w:rsidRDefault="00C1116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04F993C4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 w14:paraId="75A68A03" w14:textId="77777777" w:rsidR="00C11160" w:rsidRDefault="00273A39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1097DB1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A427DF1" wp14:editId="33E63CCD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E3D833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29EA0E32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132F5CC6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7DF1" id="文本框 152" o:spid="_x0000_s1042" type="#_x0000_t202" style="position:absolute;margin-left:105.05pt;margin-top:566.95pt;width:103pt;height:61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" filled="f" stroked="f">
                <v:textbox style="mso-fit-shape-to-text:t">
                  <w:txbxContent>
                    <w:p w14:paraId="72E3D833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29EA0E32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132F5CC6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2B74B6F" wp14:editId="6CD59552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C485CE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 w14:paraId="044E1AF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 w14:paraId="436E05CC" w14:textId="30A3EDBC" w:rsidR="00C11160" w:rsidRDefault="00520FF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74B6F" id="文本框 153" o:spid="_x0000_s1043" type="#_x0000_t202" style="position:absolute;margin-left:221.1pt;margin-top:566.95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" filled="f" stroked="f">
                <v:textbox style="mso-fit-shape-to-text:t">
                  <w:txbxContent>
                    <w:p w14:paraId="6EC485CE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 w14:paraId="044E1AFD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 w14:paraId="436E05CC" w14:textId="30A3EDBC" w:rsidR="00C11160" w:rsidRDefault="00520FF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8CE6D3D" wp14:editId="0241A025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42C699" w14:textId="1F318C12" w:rsidR="00C11160" w:rsidRDefault="00520FF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4FC9C6A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 w14:paraId="0AD6E42A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0FBDD85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096E3559" w14:textId="68413AC4" w:rsidR="00C11160" w:rsidRDefault="00520FF9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273A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4015EE3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6D3D" id="文本框 168" o:spid="_x0000_s1044" type="#_x0000_t202" style="position:absolute;margin-left:105.05pt;margin-top:363.9pt;width:103pt;height:12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" filled="f" stroked="f">
                <v:textbox style="mso-fit-shape-to-text:t">
                  <w:txbxContent>
                    <w:p w14:paraId="4F42C699" w14:textId="1F318C12" w:rsidR="00C11160" w:rsidRDefault="00520FF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4FC9C6A7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 w14:paraId="0AD6E42A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0FBDD85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096E3559" w14:textId="68413AC4" w:rsidR="00C11160" w:rsidRDefault="00520FF9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273A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64015EE3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AA95CE5" wp14:editId="3E5D928A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3AF71A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1D265FF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 w14:paraId="643D2195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与讲座结合获得310客户。</w:t>
                            </w:r>
                          </w:p>
                          <w:p w14:paraId="183E4592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7FFAFDB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 w14:paraId="170A38C8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 w14:paraId="7E310A6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5CE5" id="文本框 169" o:spid="_x0000_s1045" type="#_x0000_t202" style="position:absolute;margin-left:221.05pt;margin-top:363.9pt;width:264.8pt;height:147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" filled="f" stroked="f">
                <v:textbox style="mso-fit-shape-to-text:t">
                  <w:txbxContent>
                    <w:p w14:paraId="1C3AF71A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1D265FFD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 w14:paraId="643D2195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与讲座结合获得310客户。</w:t>
                      </w:r>
                    </w:p>
                    <w:p w14:paraId="183E4592" w14:textId="77777777" w:rsidR="00C11160" w:rsidRDefault="00C1116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7FFAFDB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 w14:paraId="170A38C8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 w14:paraId="7E310A6C" w14:textId="77777777" w:rsidR="00C11160" w:rsidRDefault="00273A39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6CB7E58" wp14:editId="67BAB103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D6A48A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7E58" id="文本框 181" o:spid="_x0000_s1046" type="#_x0000_t202" style="position:absolute;margin-left:105.05pt;margin-top:681.15pt;width:380.35pt;height:61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" filled="f" stroked="f">
                <v:textbox style="mso-fit-shape-to-text:t">
                  <w:txbxContent>
                    <w:p w14:paraId="08D6A48A" w14:textId="77777777" w:rsidR="00C11160" w:rsidRDefault="00273A39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0259F07" wp14:editId="3E528857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95DB3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59F07" id="文本框 197" o:spid="_x0000_s1047" type="#_x0000_t202" style="position:absolute;margin-left:135.4pt;margin-top:-23.75pt;width:99.3pt;height:24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" filled="f" stroked="f">
                <v:textbox style="mso-fit-shape-to-text:t">
                  <w:txbxContent>
                    <w:p w14:paraId="2D95DB3C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F453F4E" wp14:editId="1E9A896D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B2CB46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53F4E" id="文本框 210" o:spid="_x0000_s1048" type="#_x0000_t202" style="position:absolute;margin-left:135.4pt;margin-top:92pt;width:99.3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" filled="f" stroked="f">
                <v:textbox style="mso-fit-shape-to-text:t">
                  <w:txbxContent>
                    <w:p w14:paraId="7FB2CB46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996D844" wp14:editId="1AF36EFD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D1F549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6D844" id="文本框 217" o:spid="_x0000_s1049" type="#_x0000_t202" style="position:absolute;margin-left:135.4pt;margin-top:330.25pt;width:99.3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" filled="f" stroked="f">
                <v:textbox style="mso-fit-shape-to-text:t">
                  <w:txbxContent>
                    <w:p w14:paraId="28D1F549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7F5A1ED" wp14:editId="7551B58B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16A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A1ED" id="文本框 224" o:spid="_x0000_s1050" type="#_x0000_t202" style="position:absolute;margin-left:135.4pt;margin-top:527.95pt;width:99.3pt;height:24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" filled="f" stroked="f">
                <v:textbox style="mso-fit-shape-to-text:t">
                  <w:txbxContent>
                    <w:p w14:paraId="51FA16AD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AAE9B64" wp14:editId="778C3BF1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AD796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E9B64" id="文本框 231" o:spid="_x0000_s1051" type="#_x0000_t202" style="position:absolute;margin-left:135.4pt;margin-top:642pt;width:99.3pt;height:2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" filled="f" stroked="f">
                <v:textbox style="mso-fit-shape-to-text:t">
                  <w:txbxContent>
                    <w:p w14:paraId="21AAD796" w14:textId="77777777" w:rsidR="00C11160" w:rsidRDefault="00273A39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E48CFA" wp14:editId="3001398C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6AFFD19" id="圆角矩形 76" o:spid="_x0000_s1026" style="position:absolute;margin-left:112.1pt;margin-top:-21.8pt;width:19.55pt;height:19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GJVx7bfAAAACg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098AD3" wp14:editId="1B1F87C3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48C09" id="Freeform 142" o:spid="_x0000_s1026" style="position:absolute;margin-left:115.15pt;margin-top:-16.7pt;width:14.15pt;height:9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 strokeweight=".5pt">
                <v:stroke joinstyle="miter" endcap="square"/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A805C7" wp14:editId="7FF27722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0717095" id="圆角矩形 78" o:spid="_x0000_s1026" style="position:absolute;margin-left:112.1pt;margin-top:94pt;width:19.5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DGu+c3fAAAACw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3D15D5F" wp14:editId="61F7CF77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B98A871" id="圆角矩形 79" o:spid="_x0000_s1026" style="position:absolute;margin-left:112.1pt;margin-top:332.25pt;width:19.55pt;height:19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ADEECC8" wp14:editId="552EABB7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35AF497" id="圆角矩形 80" o:spid="_x0000_s1026" style="position:absolute;margin-left:112.1pt;margin-top:529.95pt;width:19.55pt;height:1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R9cdwe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A7E7D71" wp14:editId="619F62D1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8030E4D" id="圆角矩形 81" o:spid="_x0000_s1026" style="position:absolute;margin-left:112.1pt;margin-top:644pt;width:19.5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FEEbEu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ED50D" wp14:editId="7A60277D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7CED3" id="KSO_Shape" o:spid="_x0000_s1026" style="position:absolute;margin-left:116.05pt;margin-top:646.65pt;width:11.3pt;height:14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D7E975" wp14:editId="572421DE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60780" id="KSO_Shape" o:spid="_x0000_s1026" style="position:absolute;margin-left:115.6pt;margin-top:532.8pt;width:13pt;height:14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<v:path arrowok="t" o:connecttype="custom" o:connectlocs="56318,152223;91669,154089;93003,140576;85072,120242;63178,122928;98861,20605;90613,49689;81873,63718;86140,64641;101261,36254;103087,17344;109119,40664;98204,61606;86530,77563;82570,86874;80416,114297;67716,114953;69706,89459;67531,83183;63694,77563;51671,61216;41105,40664;21311,6803;31720,15719;34691,27649;29015,26931;23073,15637;13217,13649;7397,21090;7520,33203;15573,44579;42539,58517;53502,68028;50285,76350;42048,78133;42580,72209;46822,68561;26556,59706;5348,43370;0,26952;4365,12030;15614,6168;143980,9816;150265,24615;147020,40234;133773,54008;104588,66962;104773,71307;109456,76206;102781,78010;96845,71266;101056,60997;125825,50851;141557,36155;143426,23385;136648,13526;126523,16314;120752,27772;115124,26767;120115,13383;132192,618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341EDD" wp14:editId="0A90B644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4E2AA3B" id="KSO_Shape" o:spid="_x0000_s1026" style="position:absolute;margin-left:116.2pt;margin-top:336.4pt;width:10.8pt;height:10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<v:stroke joinstyle="miter"/>
                <v:path arrowok="t" o:connecttype="custom" o:connectlocs="63900,74867;137027,75479;137027,138644;63900,129465;0,73931;52311,74860;52311,127814;0,119718;52311,11620;52311,64438;0,66211;0,18713;137027,0;137027,63581;64117,64204;63900,45661;63900,10535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AD0819" wp14:editId="451C862B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5D929" id="KSO_Shape" o:spid="_x0000_s1026" style="position:absolute;margin-left:115.55pt;margin-top:98.1pt;width:13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stroked="f">
                <v:path arrowok="t" o:connecttype="custom" o:connectlocs="38523,143735;172734,114904;211102,114904;9707,211024;201349,95806;182247,95806;67325,134316;94934,19170;92689,19588;90811,20319;89401,21364;88253,22617;87053,24811;86427,27266;86270,38339;162937,27893;162519,25594;161789,23714;160745,22304;159545,21155;157248,19953;154848,19326;95821,19170;153386,0;157301,261;161215,1045;164972,2298;168574,4179;171914,6425;174941,9245;177550,12588;179586,16349;181099,20632;181986,25385;182143,37138;249259,105512;172540,86342;76667,86342;0,105512;67116,28728;67377,24811;68160,20893;69413,17080;71292,13476;73536,10133;76354,7208;79694,4596;83452,2507;87731,992;92480,157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53E66D" wp14:editId="17BBD664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CF1DD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E66D" id="文本框 239" o:spid="_x0000_s1052" type="#_x0000_t202" style="position:absolute;margin-left:318.1pt;margin-top:-1in;width:169.9pt;height:2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" filled="f" stroked="f">
                <v:textbox style="mso-fit-shape-to-text:t">
                  <w:txbxContent>
                    <w:p w14:paraId="2DCF1DDC" w14:textId="77777777" w:rsidR="00C11160" w:rsidRDefault="00273A39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2D50A70" w14:textId="77777777" w:rsidR="00C11160" w:rsidRDefault="00273A39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1C784C" wp14:editId="0B3FB768">
                <wp:simplePos x="0" y="0"/>
                <wp:positionH relativeFrom="column">
                  <wp:posOffset>1593850</wp:posOffset>
                </wp:positionH>
                <wp:positionV relativeFrom="paragraph">
                  <wp:posOffset>67310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21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01F461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10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 w:themeColor="background1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C784C" id="矩形 93" o:spid="_x0000_s1053" style="position:absolute;margin-left:125.5pt;margin-top:5.3pt;width:5in;height:6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" filled="f" stroked="f">
                <v:textbox>
                  <w:txbxContent>
                    <w:p w14:paraId="4601F461" w14:textId="77777777" w:rsidR="00C11160" w:rsidRDefault="00273A39">
                      <w:pPr>
                        <w:pStyle w:val="a7"/>
                        <w:spacing w:before="0" w:beforeAutospacing="0" w:after="0" w:afterAutospacing="0" w:line="10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eastAsia="方正兰亭黑简体" w:hAnsi="Impact"/>
                          <w:color w:val="FFFFFF" w:themeColor="background1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6BC250" wp14:editId="0F0A2D04">
                <wp:simplePos x="0" y="0"/>
                <wp:positionH relativeFrom="column">
                  <wp:posOffset>-1152525</wp:posOffset>
                </wp:positionH>
                <wp:positionV relativeFrom="paragraph">
                  <wp:posOffset>-123825</wp:posOffset>
                </wp:positionV>
                <wp:extent cx="7559675" cy="1161415"/>
                <wp:effectExtent l="0" t="0" r="3175" b="12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1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201D5C1" id="矩形 90" o:spid="_x0000_s1026" style="position:absolute;margin-left:-90.75pt;margin-top:-9.75pt;width:595.25pt;height:9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" fillcolor="#77a9a7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6D9D8A" wp14:editId="4C417B9E">
                <wp:simplePos x="0" y="0"/>
                <wp:positionH relativeFrom="column">
                  <wp:posOffset>-602615</wp:posOffset>
                </wp:positionH>
                <wp:positionV relativeFrom="paragraph">
                  <wp:posOffset>1703705</wp:posOffset>
                </wp:positionV>
                <wp:extent cx="6461125" cy="56413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564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ABC18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072D4147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 w14:paraId="6E2DE86D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真诚地感谢您在百忙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之中惠阅我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723AA12B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4E45ED53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 w14:paraId="6BAE68FC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1CFE719A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 w14:paraId="6858E3B4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 w14:paraId="35246A86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 w14:paraId="5117735E" w14:textId="77777777" w:rsidR="00C11160" w:rsidRDefault="00273A39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D9D8A" id="矩形 91" o:spid="_x0000_s1054" style="position:absolute;margin-left:-47.45pt;margin-top:134.15pt;width:508.75pt;height:44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" filled="f" stroked="f">
                <v:textbox style="mso-fit-shape-to-text:t">
                  <w:txbxContent>
                    <w:p w14:paraId="7BABC18D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072D4147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 w14:paraId="6E2DE86D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真诚地感谢您在百忙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之中惠阅我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的自荐材料！我平凡但不平庸，简约但不简单。我的座右铭是“莫言下岭便无难”。所有的成功，都来自不倦的努力和奔跑。</w:t>
                      </w:r>
                    </w:p>
                    <w:p w14:paraId="723AA12B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4E45ED53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 w14:paraId="6BAE68FC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1CFE719A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 w14:paraId="6858E3B4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 w14:paraId="35246A86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此致</w:t>
                      </w:r>
                    </w:p>
                    <w:p w14:paraId="5117735E" w14:textId="77777777" w:rsidR="00C11160" w:rsidRDefault="00273A39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036FE" wp14:editId="5FBA528A">
                <wp:simplePos x="0" y="0"/>
                <wp:positionH relativeFrom="column">
                  <wp:posOffset>4096385</wp:posOffset>
                </wp:positionH>
                <wp:positionV relativeFrom="paragraph">
                  <wp:posOffset>8117205</wp:posOffset>
                </wp:positionV>
                <wp:extent cx="1636395" cy="101600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CCE25" w14:textId="7C5E9B0E" w:rsidR="00C11160" w:rsidRDefault="00273A39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方正硬笔行书简体" w:eastAsiaTheme="minorEastAsia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AF4E15">
                              <w:rPr>
                                <w:rFonts w:eastAsia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7D3DE7" w14:textId="076230FB" w:rsidR="00C11160" w:rsidRDefault="00273A39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</w:t>
                            </w:r>
                            <w:r w:rsidR="00520FF9"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036FE" id="矩形 92" o:spid="_x0000_s1055" style="position:absolute;margin-left:322.55pt;margin-top:639.15pt;width:128.85pt;height:8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" filled="f" stroked="f">
                <v:textbox style="mso-fit-shape-to-text:t">
                  <w:txbxContent>
                    <w:p w14:paraId="39FCCE25" w14:textId="7C5E9B0E" w:rsidR="00C11160" w:rsidRDefault="00273A39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方正硬笔行书简体" w:eastAsiaTheme="minorEastAsia" w:hint="eastAsia"/>
                          <w:color w:val="333F50"/>
                          <w:kern w:val="24"/>
                          <w:sz w:val="56"/>
                          <w:szCs w:val="56"/>
                        </w:rPr>
                        <w:t xml:space="preserve"> </w:t>
                      </w:r>
                      <w:r w:rsidR="00AF4E15">
                        <w:rPr>
                          <w:rFonts w:eastAsia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327D3DE7" w14:textId="076230FB" w:rsidR="00C11160" w:rsidRDefault="00273A39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日期：</w:t>
                      </w:r>
                      <w:r w:rsidR="00520FF9"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333F50"/>
                          <w:kern w:val="24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.19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21FE50D1" w14:textId="77777777" w:rsidR="00C11160" w:rsidRDefault="00273A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09FD4EAE" wp14:editId="55C014D1">
                <wp:simplePos x="0" y="0"/>
                <wp:positionH relativeFrom="column">
                  <wp:posOffset>-1183640</wp:posOffset>
                </wp:positionH>
                <wp:positionV relativeFrom="paragraph">
                  <wp:posOffset>3464560</wp:posOffset>
                </wp:positionV>
                <wp:extent cx="7966075" cy="14122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075" cy="1412240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F9907D" id="矩形 87" o:spid="_x0000_s1026" style="position:absolute;margin-left:-93.2pt;margin-top:272.8pt;width:627.25pt;height:111.2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" fillcolor="#77a9a7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B8B30" wp14:editId="1B47948B">
                <wp:simplePos x="0" y="0"/>
                <wp:positionH relativeFrom="margin">
                  <wp:posOffset>-600075</wp:posOffset>
                </wp:positionH>
                <wp:positionV relativeFrom="paragraph">
                  <wp:posOffset>3580765</wp:posOffset>
                </wp:positionV>
                <wp:extent cx="6373495" cy="685800"/>
                <wp:effectExtent l="0" t="0" r="0" b="0"/>
                <wp:wrapNone/>
                <wp:docPr id="8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299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44BA95" w14:textId="77777777" w:rsidR="00C11160" w:rsidRDefault="00273A39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ascii="华康圆体W7(P)" w:eastAsia="华康圆体W7(P)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康圆体W7(P)" w:eastAsia="华康圆体W7(P)" w:cstheme="minorBidi" w:hint="eastAsia"/>
                                <w:color w:val="FFFFFF" w:themeColor="background1"/>
                                <w:kern w:val="24"/>
                                <w:sz w:val="96"/>
                                <w:szCs w:val="64"/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B8B30" id="_x0000_s1056" type="#_x0000_t202" style="position:absolute;left:0;text-align:left;margin-left:-47.25pt;margin-top:281.95pt;width:501.85pt;height:54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" filled="f" stroked="f">
                <v:textbox style="mso-fit-shape-to-text:t">
                  <w:txbxContent>
                    <w:p w14:paraId="2544BA95" w14:textId="77777777" w:rsidR="00C11160" w:rsidRDefault="00273A39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ascii="华康圆体W7(P)" w:eastAsia="华康圆体W7(P)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康圆体W7(P)" w:eastAsia="华康圆体W7(P)" w:cstheme="minorBidi" w:hint="eastAsia"/>
                          <w:color w:val="FFFFFF" w:themeColor="background1"/>
                          <w:kern w:val="24"/>
                          <w:sz w:val="96"/>
                          <w:szCs w:val="64"/>
                        </w:rPr>
                        <w:t>期待您的回复，谢谢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11160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24B2" w14:textId="77777777" w:rsidR="005C5720" w:rsidRDefault="005C5720" w:rsidP="00273A39">
      <w:r>
        <w:separator/>
      </w:r>
    </w:p>
  </w:endnote>
  <w:endnote w:type="continuationSeparator" w:id="0">
    <w:p w14:paraId="7181E6D1" w14:textId="77777777" w:rsidR="005C5720" w:rsidRDefault="005C5720" w:rsidP="00273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硬笔行书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力黑（非商用）常规体">
    <w:altName w:val="黑体"/>
    <w:charset w:val="86"/>
    <w:family w:val="modern"/>
    <w:pitch w:val="default"/>
    <w:sig w:usb0="00000000" w:usb1="00000000" w:usb2="00000010" w:usb3="00000000" w:csb0="00040001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华康圆体W7(P)">
    <w:altName w:val="微软雅黑"/>
    <w:charset w:val="86"/>
    <w:family w:val="swiss"/>
    <w:pitch w:val="variable"/>
    <w:sig w:usb0="800002BF" w:usb1="184F6CFA" w:usb2="0000001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BADF" w14:textId="77777777" w:rsidR="005C5720" w:rsidRDefault="005C5720" w:rsidP="00273A39">
      <w:r>
        <w:separator/>
      </w:r>
    </w:p>
  </w:footnote>
  <w:footnote w:type="continuationSeparator" w:id="0">
    <w:p w14:paraId="2FD9B51F" w14:textId="77777777" w:rsidR="005C5720" w:rsidRDefault="005C5720" w:rsidP="00273A3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FB8"/>
    <w:multiLevelType w:val="multilevel"/>
    <w:tmpl w:val="46766FB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92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06B17"/>
    <w:rsid w:val="000D45DC"/>
    <w:rsid w:val="000F1246"/>
    <w:rsid w:val="001F5BE4"/>
    <w:rsid w:val="00273A39"/>
    <w:rsid w:val="00364417"/>
    <w:rsid w:val="00382C5D"/>
    <w:rsid w:val="00422A88"/>
    <w:rsid w:val="004741B7"/>
    <w:rsid w:val="004B6446"/>
    <w:rsid w:val="004D7EC4"/>
    <w:rsid w:val="00500152"/>
    <w:rsid w:val="00520FF9"/>
    <w:rsid w:val="00597F81"/>
    <w:rsid w:val="005C5720"/>
    <w:rsid w:val="006E3991"/>
    <w:rsid w:val="00766F37"/>
    <w:rsid w:val="00793FA6"/>
    <w:rsid w:val="00A82309"/>
    <w:rsid w:val="00A87144"/>
    <w:rsid w:val="00AF4E15"/>
    <w:rsid w:val="00BD6A2C"/>
    <w:rsid w:val="00C11160"/>
    <w:rsid w:val="00C30959"/>
    <w:rsid w:val="00D122A8"/>
    <w:rsid w:val="00D64CCA"/>
    <w:rsid w:val="00DB023C"/>
    <w:rsid w:val="00DC1E08"/>
    <w:rsid w:val="00DD2422"/>
    <w:rsid w:val="00F05E22"/>
    <w:rsid w:val="00F51FC5"/>
    <w:rsid w:val="00FA7FF4"/>
    <w:rsid w:val="4DF44929"/>
    <w:rsid w:val="61E363D5"/>
    <w:rsid w:val="6350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7697C2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TotalTime>15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19</cp:revision>
  <cp:lastPrinted>2017-06-16T00:42:00Z</cp:lastPrinted>
  <dcterms:created xsi:type="dcterms:W3CDTF">2017-06-14T02:45:00Z</dcterms:created>
  <dcterms:modified xsi:type="dcterms:W3CDTF">2025-05-26T09:25:00Z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