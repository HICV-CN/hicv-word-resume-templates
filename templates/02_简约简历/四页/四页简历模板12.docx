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10795</wp:posOffset>
                </wp:positionV>
                <wp:extent cx="7595870" cy="10863580"/>
                <wp:effectExtent l="0" t="0" r="5080" b="13970"/>
                <wp:wrapNone/>
                <wp:docPr id="32" name="文本框 1" descr="6479906_1352104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5870" cy="10863580"/>
                        </a:xfrm>
                        <a:prstGeom prst="rect">
                          <a:avLst/>
                        </a:prstGeom>
                        <a:blipFill rotWithShape="0">
                          <a:blip r:embed="rId4"/>
                          <a:stretch>
                            <a:fillRect/>
                          </a:stretch>
                        </a:blip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alt="6479906_1352104417" type="#_x0000_t202" style="position:absolute;left:0pt;margin-left:1pt;margin-top:0.85pt;height:855.4pt;width:598.1pt;z-index:251672576;mso-width-relative:page;mso-height-relative:page;" filled="t" stroked="f" coordsize="21600,21600" o:gfxdata="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4vIIoHoBSqgVA8Tke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Uqo4ilV1POICviHEUcQyRMiviHEUcQ4iuxUrtA1dShXaHrVz1HULmdClyjJQ5cKNi6nI9PGrl&#10;D0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UuA9yMlIAqyUquQCspgAyMkJ2pXmMKEdqp6q4CqkO0CO1PX6ohWRQClVHEUHq8&#10;j1NDxVxqU8eeoSu5Qp5qU8QR+FJ2MhvIqKWLlpUZoQAAk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UrzPD1eZ4VWAAQSAAKvFXB5k9Uc&#10;JEjziHEe8I4SBbRdVKnroUomXKVPboBbRdS6urS2id4uKmEIGO9cHjVK3NXIRi5K6Tsen5tSiNuS&#10;+qKrVQ9YzBOhbVi4LatXiMsoVmo0K4/kIVlLNGlRmjwgAB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YYLMbtAAAACIBAAAZAAAAZHJzL19yZWxz&#10;L2Uyb0RvYy54bWwucmVsc4WPywrCMBBF94L/EGZv07oQkaZuRHAr9QOGZJpGmwdJFPv3BtwoCC7n&#10;Xu45TLt/2ok9KCbjnYCmqoGRk14ZpwVc+uNqCyxldAon70jATAn23XLRnmnCXEZpNCGxQnFJwJhz&#10;2HGe5EgWU+UDudIMPlrM5YyaB5Q31MTXdb3h8ZMB3ReTnZSAeFINsH4Oxfyf7YfBSDp4ebfk8g8F&#10;N7a4CxCjpizAkjL4DpvqGkgD71r+9Vn3Al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">
                <v:fill type="frame" on="t" o:title="6479906_1352104417" focussize="0,0" recolor="t" r:id="rId4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sectPr>
          <w:headerReference w:type="default" r:id="rId11"/>
          <w:footerReference w:type="default" r:id="rId12"/>
          <w:pgSz w:w="11906" w:h="16838"/>
          <w:pgMar w:top="0" w:right="0" w:bottom="0" w:left="0" w:header="851" w:footer="992" w:gutter="0"/>
          <w:cols w:space="720" w:num="1"/>
          <w:docGrid w:type="lines" w:linePitch="312" w:charSpace="0"/>
        </w:sectPr>
      </w:pPr>
    </w:p>
    <w:p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635</wp:posOffset>
                </wp:positionV>
                <wp:extent cx="7661910" cy="10817860"/>
                <wp:effectExtent l="0" t="0" r="15240" b="2540"/>
                <wp:wrapNone/>
                <wp:docPr id="30" name="文本框 1" descr="未标题-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1910" cy="10817860"/>
                        </a:xfrm>
                        <a:prstGeom prst="rect">
                          <a:avLst/>
                        </a:prstGeom>
                        <a:blipFill rotWithShape="0">
                          <a:blip r:embed="rId5"/>
                          <a:stretch>
                            <a:fillRect/>
                          </a:stretch>
                        </a:blip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alt="未标题-2" type="#_x0000_t202" style="position:absolute;left:0pt;margin-left:0.6pt;margin-top:0.05pt;height:851.8pt;width:603.3pt;z-index:251670528;mso-width-relative:page;mso-height-relative:page;" filled="t" stroked="f" coordsize="21600,21600" o:gfxdata="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H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T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V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X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AACA/3/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R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P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wAAgP9/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U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H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T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V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Q3+Pfuvde&#10;9+691737r3XvfusAAID/f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AACA/3+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U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H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gAAgP9/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4AAID/f/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AACA/3/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wAAgP9/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R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sA&#10;AID/f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b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H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S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AACA&#10;/3+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f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Q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L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R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gAAgP9/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D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R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U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b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H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S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4AAID/f/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H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S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f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Q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L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cbt/qf8AeR7917rz&#10;av7P/G/959+69171/wC0/wC8+/de65e/de697917r3v3Xuve/de697917r3v3Xuve/de697917r3&#10;v3Xuve/de697917r/9D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P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U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d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R/fuvdcfafrfXmZV/J9+69115F/qP8Ab+9+OvWuveRf&#10;6j/b+/eOvXuuerVze/4/p7f691737r3XvfuvdZk/SP8AY/737917rl7917r3v3Xuv//W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xf8ASf8AYf737917rD7917rMn6R/sf8Ae/fuvdN1WPS3++/r72erswC06LR27lPt8ZOmvn925/r7&#10;10Hbxqt8/wDiug96kxLV24UrdH6/F/t7+/dN2SEN9n+z0dWmp/t1T/aPz9fz790IV+HrNUL5I+Pf&#10;urdSYV0w6E+vNv8AfH37r3Xm1f7H/ar/AE9+691yXVzp/wBj9P8Aiffuvddtp/5D4vb37r3XNP0j&#10;/Y/737917rl7917r3v3Xuve/de697917r3v3Xuve/de697917r3v3Xuve/de697917r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cX/AEn/AGH+9+/de6w+/de6zJ+kf7H/AHv37r3UCr/S3++/J9+P&#10;VHOKdEm7ernmmq6NPzf37oNXpqT/AKvToV+ncItPQ0FZo/X4/fvLoxtEpn/V59GF1erRfi9rcfS9&#10;re/dG/XtXq0X4va3H0va3v3XupifpH+x/wB79+691h9+691yUaib3/437917rt/r/sP+J9+691zT&#10;9I/2P+9+/de65e/de697917r3v3Xuve/de697917r3v3Xuve/de697917r3v3Xuve/de6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WOX9B/3349+6916L9A/wB9+Pfuvde/&#10;3Z/vv9T7917pK7kv9o/9fx/xHv3VW+HokWTUtuypN/r4/wDe/e+g3f8AxH/V6dG12GunHUXHHkj9&#10;66NYfi6EOVebf7C/+8j37pe3w9Zof0f7E+/dW6lp+kf7H/e/fuvdYffuvdeXT/sP9pt9ffuvdc21&#10;f8gcWt7917rmn6R/sf8Ae/fuvdcvfuvde9+691737r3Xvfuvde9+691737r3Xvfuvde9+691737r&#10;3Xvfuvdf/9D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WOX9B/3349+6916L9A/wB9+Pfuvde/3Z/v&#10;v9T7917pJ7l/4Cv/AK3/ABHv3l1Zv7L/AFevRLof+P6qv+WsP+9+/dBNv7To620/+LTB/wAHP+9D&#10;37z6EkPw9PR/zy/7D37pQ3xdSffuq9e9+691737r3XvfuvdZl1f2v+N/7x7917rl7917r3v3Xuve&#10;/de697917r3v3Xuve/de697917r3v3Xuve/de697917r3v3Xuv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jl/Qf99+Pfuvdei/QP8Affj37r3Xv92f77/U+/de6Se5f+Ar/wCt/wAR795dWb+y/wBX&#10;r0S+P/j+ar/lrD/vftT0Ez/af6vTo6u0/wDi0wf8HP8AvQ9pvPoSQ/D09H/PL/sPfulDfF1J9+6r&#10;1737r3Xvfuvde9+691mUEfU8f09+691y9+691737r3Xvfuvde9+691737r3Xvfuvde9+691737r3&#10;Xvfuvde9+691737r3X//1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Y5f0H/ffj37r3Xov0D/AH34&#10;9+6917/dn++/1Pv3XuknuX/gK/8Arf8AEe/eXVm/sv8AV69Evj/4/mq/5aw/737U9BM/2n+r06Or&#10;tP8A4tMH/Bz/AL0Pabz6EkPw9PR/zy/7D37pQ3xdSffuq9e9+691737r3XvfuvdZl0/2f+N/7z79&#10;17rl7917r3v3Xuve/de697917r3v3Xuve/de697917r3v3Xuve/de697917r3v3Xuv/W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QAAgP9/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WOX9B/3349+6916L9A/wB9+Pfuvde/3Z/vv9T7917pJ7l/&#10;4Cv/AK3/ABHv3l1Zv7L/AFevRL4/+P5qv+WsP+9+1PQTP9p/q9OjqbS/4tEH/LRv97HtN59CSH4e&#10;ns/55f8AYe/dKG+LqT791Xr3v3Xuve/de697917rmun8/X/H6e/de6y+/de697917r3v3Xuve/de&#10;697917r3v3Xuve/de697917r3v3Xuve/de697917r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jl/Qf99+Pfuvdei/QP8Affj37r3Xv92f77/U+/de6Se5f+Ar/wCt/wAR795dWb+y/wBXr0S+P/j+&#10;ar/lrD/vftT0Ez/af6vTo6u0/wDi0wf8HP8AvQ9pvPoSQ/D09H/PL/sPfulDfF1J9+6r1737r3Xv&#10;fuvde9+691mVtX+v7917rl7917r3v3Xuve/de697917r3v3Xuve/de697917r3v3Xuve/de69791&#10;7r3v3Xuv/9D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8AAID/f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Fm024vf37r3XBmvwPp/vfv3XuuSfT/Y/wDEe/de65+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WJltyPp/vXv3XuuafpH+x/wB79+69&#10;1y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cWXVbm1vfuvdY9Df0/3ke/de6z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x1r/X/eD7917rl7917rif1L/sf969+691y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xZdVubW&#10;9+6915V035vf37r3XL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x1r/X/eD7rrXr3XK/v2tevde92691737r3XvfuvdcSwH1&#10;9+6917Wv9f8AeD7917rl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Fm024vf37r3XtXov+f8AfC/v3Xuo/tP1vrmrW/1vfuvdctY/x/3j37r3Xuf9QP8Abj37r3Xe&#10;tf6/7wffuvdcGa/+t7917rh7917rMn6R/sf979+691k9qOt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dE+2namOtjqJJ9R/rf8T7L2Pl1rrCRb3VWDDp/qX7uDXpP1zVtX+v7WdW6ye1HWuve/de69791&#10;7rGzabcXv7T9b64LJf8AxH9R9f8Abe/de656h/j71Xq2k9e1D/H36vXtJ671j/H/AHj2p6p12puL&#10;+/de65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YYLMbtAAA&#10;ACIBAAAZAAAAZHJzL19yZWxzL2Uyb0RvYy54bWwucmVsc4WPywrCMBBF94L/EGZv07oQkaZuRHAr&#10;9QOGZJpGmwdJFPv3BtwoCC7nXu45TLt/2ok9KCbjnYCmqoGRk14ZpwVc+uNqCyxldAon70jATAn2&#10;3XLRnmnCXEZpNCGxQnFJwJhz2HGe5EgWU+UDudIMPlrM5YyaB5Q31MTXdb3h8ZMB3ReTnZSAeFIN&#10;sH4Oxfyf7YfBSDp4ebfk8g8FN7a4CxCjpizAkjL4DpvqGkgD71r+9Vn3Al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">
                <v:fill type="frame" on="t" o:title="未标题-2" focussize="0,0" recolor="t" r:id="rId5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741045</wp:posOffset>
                </wp:positionH>
                <wp:positionV relativeFrom="paragraph">
                  <wp:posOffset>449580</wp:posOffset>
                </wp:positionV>
                <wp:extent cx="6096000" cy="988250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988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宋体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kern w:val="0"/>
                                <w:szCs w:val="21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自 荐 信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尊敬的领导：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您好！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    非常感谢您能在百忙之中抽出时间阅读本人的求职自荐信。我是湖北大学市场营销专业的学生，将在2015年7月毕业。在即将踏上征程之际，在此呈上自己的求职信息，特毛遂自荐，愿意接受贵公司的考核与挑选。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    大学四年是我不断进取、逐步完善、充实自己、开拓奋斗的四年。这一切都是为明天的发展而准备。大学四年里，我除了熟练地掌握基础知识之外，在学习本专业的同时，辅修计算机，在电脑桌上独领风骚的我，计算机已达到了专业水平，这一切使我初步具备了从事计算机应用、会计、市场营销等方面的工作能力。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      </w:r>
                          </w:p>
                          <w:p>
                            <w:pPr>
                              <w:ind w:firstLine="420"/>
                              <w:rPr>
                                <w:rFonts w:ascii="微软雅黑" w:hAnsi="微软雅黑" w:eastAsia="微软雅黑" w:cs="微软雅黑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谨祝  贵单位事业蒸蒸日上!  </w:t>
                            </w:r>
                          </w:p>
                          <w:p>
                            <w:pPr>
                              <w:pStyle w:val="2"/>
                              <w:ind w:firstLine="420"/>
                            </w:pPr>
                            <w:r>
                              <w:rPr>
                                <w:rFonts w:hint="eastAsia"/>
                              </w:rPr>
                              <w:t>此致</w:t>
                            </w:r>
                          </w:p>
                          <w:p>
                            <w:pPr>
                              <w:pStyle w:val="3"/>
                              <w:ind w:left="0" w:leftChars="0"/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>
                            <w:pPr>
                              <w:ind w:left="6720" w:firstLine="420"/>
                              <w:rPr>
                                <w:rFonts w:hint="default" w:ascii="微软雅黑" w:hAnsi="微软雅黑" w:eastAsia="微软雅黑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自荐人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2"/>
                              <w:ind w:left="6720" w:firstLine="420"/>
                            </w:pPr>
                            <w:r>
                              <w:rPr>
                                <w:rFonts w:hint="eastAsia"/>
                              </w:rPr>
                              <w:t>201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9年10</w:t>
                            </w:r>
                            <w:r>
                              <w:rPr>
                                <w:rFonts w:hint="eastAsia"/>
                              </w:rPr>
                              <w:t>月</w:t>
                            </w:r>
                            <w:r>
                              <w:t>18</w:t>
                            </w:r>
                            <w:r>
                              <w:rPr>
                                <w:rFonts w:hint="eastAsia"/>
                              </w:rPr>
                              <w:t>日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58.35pt;margin-top:35.4pt;height:778.15pt;width:480pt;z-index:251671552;mso-width-relative:page;mso-height-relative:page;" filled="f" stroked="f" coordsize="21600,21600" o:gfxdata="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QGo+o2AAA&#10;AAwBAAAPAAAAAAAAAAEAIAAAACIAAABkcnMvZG93bnJldi54bWxQSwECFAAUAAAACACHTuJA1j9A&#10;WeUBAACxAwAADgAAAAAAAAABACAAAAAnAQAAZHJzL2Uyb0RvYy54bWxQSwUGAAAAAAYABgBZAQAA&#10;fgUAAAAA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ascii="微软雅黑" w:hAnsi="微软雅黑" w:eastAsia="微软雅黑" w:cs="宋体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kern w:val="0"/>
                          <w:szCs w:val="21"/>
                        </w:rPr>
                        <w:t xml:space="preserve">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自 荐 信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尊敬的领导： 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您好！ 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    非常感谢您能在百忙之中抽出时间阅读本人的求职自荐信。我是湖北大学市场营销专业的学生，将在2015年7月毕业。在即将踏上征程之际，在此呈上自己的求职信息，特毛遂自荐，愿意接受贵公司的考核与挑选。 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    大学四年是我不断进取、逐步完善、充实自己、开拓奋斗的四年。这一切都是为明天的发展而准备。大学四年里，我除了熟练地掌握基础知识之外，在学习本专业的同时，辅修计算机，在电脑桌上独领风骚的我，计算机已达到了专业水平，这一切使我初步具备了从事计算机应用、会计、市场营销等方面的工作能力。 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</w:r>
                    </w:p>
                    <w:p>
                      <w:pPr>
                        <w:ind w:firstLine="420"/>
                        <w:rPr>
                          <w:rFonts w:ascii="微软雅黑" w:hAnsi="微软雅黑" w:eastAsia="微软雅黑" w:cs="微软雅黑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谨祝  贵单位事业蒸蒸日上!  </w:t>
                      </w:r>
                    </w:p>
                    <w:p>
                      <w:pPr>
                        <w:pStyle w:val="2"/>
                        <w:ind w:firstLine="420"/>
                      </w:pPr>
                      <w:r>
                        <w:rPr>
                          <w:rFonts w:hint="eastAsia"/>
                        </w:rPr>
                        <w:t>此致</w:t>
                      </w:r>
                    </w:p>
                    <w:p>
                      <w:pPr>
                        <w:pStyle w:val="3"/>
                        <w:ind w:left="0" w:leftChars="0"/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>
                      <w:pPr>
                        <w:ind w:left="6720" w:firstLine="420"/>
                        <w:rPr>
                          <w:rFonts w:hint="default" w:ascii="微软雅黑" w:hAnsi="微软雅黑" w:eastAsia="微软雅黑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自荐人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2"/>
                        <w:ind w:left="6720" w:firstLine="420"/>
                      </w:pPr>
                      <w:r>
                        <w:rPr>
                          <w:rFonts w:hint="eastAsia"/>
                        </w:rPr>
                        <w:t>201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9年10</w:t>
                      </w:r>
                      <w:r>
                        <w:rPr>
                          <w:rFonts w:hint="eastAsia"/>
                        </w:rPr>
                        <w:t>月</w:t>
                      </w:r>
                      <w:r>
                        <w:t>18</w:t>
                      </w:r>
                      <w:r>
                        <w:rPr>
                          <w:rFonts w:hint="eastAsia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footerReference w:type="default" r:id="rId13"/>
          <w:pgSz w:w="11906" w:h="16838"/>
          <w:pgMar w:top="0" w:right="0" w:bottom="0" w:left="0" w:header="851" w:footer="992" w:gutter="0"/>
          <w:cols w:space="720" w:num="1"/>
          <w:docGrid w:type="lines" w:linePitch="312" w:charSpace="0"/>
        </w:sectPr>
      </w:pPr>
    </w:p>
    <w:p>
      <w: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2226945</wp:posOffset>
                </wp:positionV>
                <wp:extent cx="880745" cy="262255"/>
                <wp:effectExtent l="0" t="0" r="14605" b="4445"/>
                <wp:wrapNone/>
                <wp:docPr id="24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流程图: 终止 55" o:spid="_x0000_s1026" o:spt="116" type="#_x0000_t116" style="position:absolute;left:0pt;margin-left:55.35pt;margin-top:175.35pt;height:20.65pt;width:69.35pt;z-index:-251641856;mso-width-relative:page;mso-height-relative:page;" fillcolor="#808080" filled="t" stroked="f" coordsize="21600,21600" o:gfxdata="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LkxUV2QAAAAsBAAAPAAAAAAAAAAEAIAAAACIAAABkcnMvZG93bnJldi54bWxQ&#10;SwECFAAUAAAACACHTuJA77EsovYBAAC9AwAADgAAAAAAAAABACAAAAAoAQAAZHJzL2Uyb0RvYy54&#10;bWxQSwUGAAAAAAYABgBZAQAAkAUAAAAA&#10;">
                <v:fill on="t" focussize="0,0"/>
                <v:stroke on="f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735965</wp:posOffset>
                </wp:positionH>
                <wp:positionV relativeFrom="paragraph">
                  <wp:posOffset>3522345</wp:posOffset>
                </wp:positionV>
                <wp:extent cx="880745" cy="262255"/>
                <wp:effectExtent l="0" t="0" r="14605" b="4445"/>
                <wp:wrapNone/>
                <wp:docPr id="25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流程图: 终止 55" o:spid="_x0000_s1026" o:spt="116" type="#_x0000_t116" style="position:absolute;left:0pt;margin-left:57.95pt;margin-top:277.35pt;height:20.65pt;width:69.35pt;z-index:-251640832;mso-width-relative:page;mso-height-relative:page;" fillcolor="#808080" filled="t" stroked="f" coordsize="21600,21600" o:gfxdata="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tdvgG2QAAAAsBAAAPAAAAAAAAAAEAIAAAACIAAABkcnMvZG93bnJldi54bWxQ&#10;SwECFAAUAAAACACHTuJAyiSt3/YBAAC9AwAADgAAAAAAAAABACAAAAAoAQAAZHJzL2Uyb0RvYy54&#10;bWxQSwUGAAAAAAYABgBZAQAAkAUAAAAA&#10;">
                <v:fill on="t" focussize="0,0"/>
                <v:stroke on="f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676910</wp:posOffset>
                </wp:positionH>
                <wp:positionV relativeFrom="paragraph">
                  <wp:posOffset>6320790</wp:posOffset>
                </wp:positionV>
                <wp:extent cx="880745" cy="262255"/>
                <wp:effectExtent l="0" t="0" r="14605" b="4445"/>
                <wp:wrapNone/>
                <wp:docPr id="26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流程图: 终止 55" o:spid="_x0000_s1026" o:spt="116" type="#_x0000_t116" style="position:absolute;left:0pt;margin-left:53.3pt;margin-top:497.7pt;height:20.65pt;width:69.35pt;z-index:-251639808;mso-width-relative:page;mso-height-relative:page;" fillcolor="#808080" filled="t" stroked="f" coordsize="21600,21600" o:gfxdata="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ncwONoAAAAMAQAADwAAAAAAAAABACAAAAAiAAAAZHJzL2Rvd25yZXYueG1s&#10;UEsBAhQAFAAAAAgAh07iQKWbL1n2AQAAvQMAAA4AAAAAAAAAAQAgAAAAKQEAAGRycy9lMm9Eb2Mu&#10;eG1sUEsFBgAAAAAGAAYAWQEAAJEFAAAAAA==&#10;">
                <v:fill on="t" focussize="0,0"/>
                <v:stroke on="f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688975</wp:posOffset>
                </wp:positionH>
                <wp:positionV relativeFrom="paragraph">
                  <wp:posOffset>7308215</wp:posOffset>
                </wp:positionV>
                <wp:extent cx="880745" cy="262255"/>
                <wp:effectExtent l="0" t="0" r="14605" b="4445"/>
                <wp:wrapNone/>
                <wp:docPr id="27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流程图: 终止 55" o:spid="_x0000_s1026" o:spt="116" type="#_x0000_t116" style="position:absolute;left:0pt;margin-left:54.25pt;margin-top:575.45pt;height:20.65pt;width:69.35pt;z-index:-251638784;mso-width-relative:page;mso-height-relative:page;" fillcolor="#808080" filled="t" stroked="f" coordsize="21600,21600" o:gfxdata="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PYijtoAAAANAQAADwAAAAAAAAABACAAAAAiAAAAZHJzL2Rvd25yZXYueG1s&#10;UEsBAhQAFAAAAAgAh07iQIAOriT2AQAAvQMAAA4AAAAAAAAAAQAgAAAAKQEAAGRycy9lMm9Eb2Mu&#10;eG1sUEsFBgAAAAAGAAYAWQEAAJEFAAAAAA==&#10;">
                <v:fill on="t" focussize="0,0"/>
                <v:stroke on="f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8761095</wp:posOffset>
                </wp:positionV>
                <wp:extent cx="880745" cy="262255"/>
                <wp:effectExtent l="0" t="0" r="14605" b="4445"/>
                <wp:wrapNone/>
                <wp:docPr id="28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流程图: 终止 55" o:spid="_x0000_s1026" o:spt="116" type="#_x0000_t116" style="position:absolute;left:0pt;margin-left:54.35pt;margin-top:689.85pt;height:20.65pt;width:69.35pt;z-index:-251637760;mso-width-relative:page;mso-height-relative:page;" fillcolor="#808080" filled="t" stroked="f" coordsize="21600,21600" o:gfxdata="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/WsdX9oAAAANAQAADwAAAAAAAAABACAAAAAiAAAAZHJzL2Rvd25yZXYueG1s&#10;UEsBAhQAFAAAAAgAh07iQJBGtdX2AQAAvQMAAA4AAAAAAAAAAQAgAAAAKQEAAGRycy9lMm9Eb2Mu&#10;eG1sUEsFBgAAAAAGAAYAWQEAAJEFAAAAAA==&#10;">
                <v:fill on="t" focussize="0,0"/>
                <v:stroke on="f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635</wp:posOffset>
                </wp:positionV>
                <wp:extent cx="7661910" cy="10817860"/>
                <wp:effectExtent l="0" t="0" r="15240" b="2540"/>
                <wp:wrapNone/>
                <wp:docPr id="3" name="文本框 1" descr="未标题-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1910" cy="10817860"/>
                        </a:xfrm>
                        <a:prstGeom prst="rect">
                          <a:avLst/>
                        </a:prstGeom>
                        <a:blipFill rotWithShape="0">
                          <a:blip r:embed="rId5"/>
                          <a:stretch>
                            <a:fillRect/>
                          </a:stretch>
                        </a:blip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alt="未标题-2" type="#_x0000_t202" style="position:absolute;left:0pt;margin-left:0.6pt;margin-top:0.05pt;height:851.8pt;width:603.3pt;z-index:251659264;mso-width-relative:page;mso-height-relative:page;" filled="t" stroked="f" coordsize="21600,21600" o:gfxdata="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H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T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V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X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AACA/3/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R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P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wAAgP9/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U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H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T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V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Q3+Pfuvde&#10;9+691737r3XvfusAAID/f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AACA/3+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U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H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gAAgP9/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4AAID/f/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AACA/3/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wAAgP9/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R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sA&#10;AID/f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b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H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S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AACA&#10;/3+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f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Q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L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R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gAAgP9/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D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R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U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b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H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S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4AAID/f/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H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S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f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Q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L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cbt/qf8AeR7917rz&#10;av7P/G/959+69171/wC0/wC8+/de65e/de697917r3v3Xuve/de697917r3v3Xuve/de697917r3&#10;v3Xuve/de697917r/9D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P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U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d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R/fuvdcfafrfXmZV/J9+69115F/qP8Ab+9+OvWuveRf&#10;6j/b+/eOvXuuerVze/4/p7f691737r3XvfuvdZk/SP8AY/737917rl7917r3v3Xuv//W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xf8ASf8AYf737917rD7917rMn6R/sf8Ae/fuvdN1WPS3++/r72erswC06LR27lPt8ZOmvn925/r7&#10;10Hbxqt8/wDiug96kxLV24UrdH6/F/t7+/dN2SEN9n+z0dWmp/t1T/aPz9fz790IV+HrNUL5I+Pf&#10;urdSYV0w6E+vNv8AfH37r3Xm1f7H/ar/AE9+691yXVzp/wBj9P8Aiffuvddtp/5D4vb37r3XNP0j&#10;/Y/737917rl7917r3v3Xuve/de697917r3v3Xuve/de697917r3v3Xuve/de697917r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cX/AEn/AGH+9+/de6w+/de6zJ+kf7H/AHv37r3UCr/S3++/J9+P&#10;VHOKdEm7ernmmq6NPzf37oNXpqT/AKvToV+ncItPQ0FZo/X4/fvLoxtEpn/V59GF1erRfi9rcfS9&#10;re/dG/XtXq0X4va3H0va3v3XupifpH+x/wB79+691h9+691yUaib3/437917rt/r/sP+J9+691zT&#10;9I/2P+9+/de65e/de697917r3v3Xuve/de697917r3v3Xuve/de697917r3v3Xuve/de6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WOX9B/3349+6916L9A/wB9+Pfuvde/&#10;3Z/vv9T7917pK7kv9o/9fx/xHv3VW+HokWTUtuypN/r4/wDe/e+g3f8AxH/V6dG12GunHUXHHkj9&#10;66NYfi6EOVebf7C/+8j37pe3w9Zof0f7E+/dW6lp+kf7H/e/fuvdYffuvdeXT/sP9pt9ffuvdc21&#10;f8gcWt7917rmn6R/sf8Ae/fuvdcvfuvde9+691737r3Xvfuvde9+691737r3Xvfuvde9+691737r&#10;3Xvfuvdf/9D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WOX9B/3349+6916L9A/wB9+Pfuvde/3Z/v&#10;v9T7917pJ7l/4Cv/AK3/ABHv3l1Zv7L/AFevRLof+P6qv+WsP+9+/dBNv7To620/+LTB/wAHP+9D&#10;37z6EkPw9PR/zy/7D37pQ3xdSffuq9e9+691737r3XvfuvdZl1f2v+N/7x7917rl7917r3v3Xuve&#10;/de697917r3v3Xuve/de697917r3v3Xuve/de697917r3v3Xuv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jl/Qf99+Pfuvdei/QP8Affj37r3Xv92f77/U+/de6Se5f+Ar/wCt/wAR795dWb+y/wBX&#10;r0S+P/j+ar/lrD/vftT0Ez/af6vTo6u0/wDi0wf8HP8AvQ9pvPoSQ/D09H/PL/sPfulDfF1J9+6r&#10;1737r3Xvfuvde9+691mUEfU8f09+691y9+691737r3Xvfuvde9+691737r3Xvfuvde9+691737r3&#10;Xvfuvde9+691737r3X//1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Y5f0H/ffj37r3Xov0D/AH34&#10;9+6917/dn++/1Pv3XuknuX/gK/8Arf8AEe/eXVm/sv8AV69Evj/4/mq/5aw/737U9BM/2n+r06Or&#10;tP8A4tMH/Bz/AL0Pabz6EkPw9PR/zy/7D37pQ3xdSffuq9e9+691737r3XvfuvdZl0/2f+N/7z79&#10;17rl7917r3v3Xuve/de697917r3v3Xuve/de697917r3v3Xuve/de697917r3v3Xuv/W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QAAgP9/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WOX9B/3349+6916L9A/wB9+Pfuvde/3Z/vv9T7917pJ7l/&#10;4Cv/AK3/ABHv3l1Zv7L/AFevRL4/+P5qv+WsP+9+1PQTP9p/q9OjqbS/4tEH/LRv97HtN59CSH4e&#10;ns/55f8AYe/dKG+LqT791Xr3v3Xuve/de697917rmun8/X/H6e/de6y+/de697917r3v3Xuve/de&#10;697917r3v3Xuve/de697917r3v3Xuve/de697917r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jl/Qf99+Pfuvdei/QP8Affj37r3Xv92f77/U+/de6Se5f+Ar/wCt/wAR795dWb+y/wBXr0S+P/j+&#10;ar/lrD/vftT0Ez/af6vTo6u0/wDi0wf8HP8AvQ9pvPoSQ/D09H/PL/sPfulDfF1J9+6r1737r3Xv&#10;fuvde9+691mVtX+v7917rl7917r3v3Xuve/de697917r3v3Xuve/de697917r3v3Xuve/de69791&#10;7r3v3Xuv/9D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8AAID/f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Fm024vf37r3XBmvwPp/vfv3XuuSfT/Y/wDEe/de65+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WJltyPp/vXv3XuuafpH+x/wB79+69&#10;1y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cWXVbm1vfuvdY9Df0/3ke/de6z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x1r/X/eD7917rl7917rif1L/sf969+691y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xZdVubW&#10;9+6915V035vf37r3XL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x1r/X/eD7rrXr3XK/v2tevde92691737r3XvfuvdcSwH1&#10;9+6917Wv9f8AeD7917rl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Fm024vf37r3XtXov+f8AfC/v3Xuo/tP1vrmrW/1vfuvdctY/x/3j37r3Xuf9QP8Abj37r3Xe&#10;tf6/7wffuvdcGa/+t7917rh7917rMn6R/sf979+691k9qOt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dE+2namOtjqJJ9R/rf8T7L2Pl1rrCRb3VWDDp/qX7uDXpP1zVtX+v7WdW6ye1HWuve/de69791&#10;7rGzabcXv7T9b64LJf8AxH9R9f8Abe/de656h/j71Xq2k9e1D/H36vXtJ671j/H/AHj2p6p12puL&#10;+/de65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YYLMbtAAA&#10;ACIBAAAZAAAAZHJzL19yZWxzL2Uyb0RvYy54bWwucmVsc4WPywrCMBBF94L/EGZv07oQkaZuRHAr&#10;9QOGZJpGmwdJFPv3BtwoCC7nXu45TLt/2ok9KCbjnYCmqoGRk14ZpwVc+uNqCyxldAon70jATAn2&#10;3XLRnmnCXEZpNCGxQnFJwJhz2HGe5EgWU+UDudIMPlrM5YyaB5Q31MTXdb3h8ZMB3ReTnZSAeFIN&#10;sH4Oxfyf7YfBSDp4ebfk8g8FN7a4CxCjpizAkjL4DpvqGkgD71r+9Vn3Al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">
                <v:fill type="frame" on="t" o:title="未标题-2" focussize="0,0" recolor="t" r:id="rId5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sectPr>
          <w:footerReference w:type="default" r:id="rId14"/>
          <w:pgSz w:w="11906" w:h="16838"/>
          <w:pgMar w:top="0" w:right="0" w:bottom="0" w:left="0" w:header="851" w:footer="992" w:gutter="0"/>
          <w:cols w:space="720" w:num="1"/>
          <w:docGrid w:type="lines" w:linePitch="312" w:charSpace="0"/>
        </w:sect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488950</wp:posOffset>
            </wp:positionH>
            <wp:positionV relativeFrom="paragraph">
              <wp:posOffset>274955</wp:posOffset>
            </wp:positionV>
            <wp:extent cx="1160145" cy="1577975"/>
            <wp:effectExtent l="9525" t="9525" r="19050" b="12700"/>
            <wp:wrapNone/>
            <wp:docPr id="49" name="图片 49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6"/>
                    <a:srcRect t="1423" b="1423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157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83820</wp:posOffset>
                </wp:positionV>
                <wp:extent cx="5132705" cy="2049780"/>
                <wp:effectExtent l="0" t="0" r="0" b="0"/>
                <wp:wrapNone/>
                <wp:docPr id="5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705" cy="204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求职意向：销售主管 / 售后服务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湖北武汉 / 湖北大学 / 市场营销专业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出生年月：1995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09 / 工作类型：全职</w:t>
                            </w:r>
                          </w:p>
                          <w:p>
                            <w:pPr>
                              <w:pStyle w:val="13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电话：188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8888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 xml:space="preserve">8888 / 邮箱：530***@超级简历 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widowControl/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widowControl/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147pt;margin-top:6.6pt;height:161.4pt;width:404.15pt;z-index:251660288;mso-width-relative:page;mso-height-relative:page;" filled="f" stroked="f" coordsize="21600,21600" o:gfxdata="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4CFWdkAAAALAQAADwAAAAAAAAABACAAAAAiAAAAZHJzL2Rvd25yZXYueG1sUEsBAhQA&#10;FAAAAAgAh07iQB6fSyvxAQAAywMAAA4AAAAAAAAAAQAgAAAAKAEAAGRycy9lMm9Eb2MueG1sUEsF&#10;BgAAAAAGAAYAWQEAAIsFAAAAAA=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13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360" w:lineRule="auto"/>
                        <w:ind w:firstLineChars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360" w:lineRule="auto"/>
                        <w:ind w:firstLineChars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求职意向：销售主管 / 售后服务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360" w:lineRule="auto"/>
                        <w:ind w:firstLineChars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湖北武汉 / 湖北大学 / 市场营销专业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360" w:lineRule="auto"/>
                        <w:ind w:firstLineChars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出生年月：1995</w:t>
                      </w: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09 / 工作类型：全职</w:t>
                      </w:r>
                    </w:p>
                    <w:p>
                      <w:pPr>
                        <w:pStyle w:val="13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360" w:lineRule="auto"/>
                        <w:ind w:firstLineChars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电话：188</w:t>
                      </w: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8888</w:t>
                      </w: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 xml:space="preserve">8888 / 邮箱：530***@超级简历 </w:t>
                      </w:r>
                    </w:p>
                    <w:p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  <w:p>
                      <w:pPr>
                        <w:widowControl/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  <w:p>
                      <w:pPr>
                        <w:widowControl/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9131300</wp:posOffset>
                </wp:positionV>
                <wp:extent cx="6767195" cy="955675"/>
                <wp:effectExtent l="0" t="0" r="0" b="0"/>
                <wp:wrapNone/>
                <wp:docPr id="1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195" cy="955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zh-CN"/>
                              </w:rPr>
                              <w:t>个性开朗，容易相处，团队荣誉感强，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注重工作效率和团队合作，善于沟通协调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zh-CN"/>
                              </w:rPr>
                              <w:t>。</w:t>
                            </w:r>
                          </w:p>
                          <w:p>
                            <w:pPr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 w:cs="微软雅黑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33.6pt;margin-top:719pt;height:75.25pt;width:532.85pt;z-index:251667456;mso-width-relative:page;mso-height-relative:page;" filled="f" stroked="f" coordsize="21600,21600" o:gfxdata="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DPkIKbaAAAADQEAAA8AAAAAAAAAAQAg&#10;AAAAIgAAAGRycy9kb3ducmV2LnhtbFBLAQIUABQAAAAIAIdO4kCiotrH0wEAAIgDAAAOAAAAAAAA&#10;AAEAIAAAACkBAABkcnMvZTJvRG9jLnhtbFBLBQYAAAAABgAGAFkBAABuBQAAAAA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zh-CN"/>
                        </w:rPr>
                        <w:t>个性开朗，容易相处，团队荣誉感强，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注重工作效率和团队合作，善于沟通协调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zh-CN"/>
                        </w:rPr>
                        <w:t>。</w:t>
                      </w:r>
                    </w:p>
                    <w:p>
                      <w:pPr>
                        <w:snapToGrid w:val="0"/>
                        <w:spacing w:line="20" w:lineRule="atLeast"/>
                        <w:rPr>
                          <w:rFonts w:ascii="微软雅黑" w:hAnsi="微软雅黑" w:eastAsia="微软雅黑" w:cs="微软雅黑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6351270</wp:posOffset>
                </wp:positionV>
                <wp:extent cx="6751320" cy="635635"/>
                <wp:effectExtent l="0" t="0" r="0" b="0"/>
                <wp:wrapNone/>
                <wp:docPr id="1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320" cy="63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 全国大学生“风采杯”辩论赛一等奖；院系学生会”优秀工作者”；学院“优秀毕业生”；国家志愿者协会“优  秀工作者”；院系“全勤奖”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33.6pt;margin-top:500.1pt;height:50.05pt;width:531.6pt;z-index:251666432;mso-width-relative:page;mso-height-relative:page;" filled="f" stroked="f" coordsize="21600,21600" o:gfxdata="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hv51S2QAA&#10;AA0BAAAPAAAAAAAAAAEAIAAAACIAAABkcnMvZG93bnJldi54bWxQSwECFAAUAAAACACHTuJAbmpt&#10;wuQBAACxAwAADgAAAAAAAAABACAAAAAoAQAAZHJzL2Uyb0RvYy54bWxQSwUGAAAAAAYABgBZAQAA&#10;fgUAAAAA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 全国大学生“风采杯”辩论赛一等奖；院系学生会”优秀工作者”；学院“优秀毕业生”；国家志愿者协会“优  秀工作者”；院系“全勤奖”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3619500</wp:posOffset>
                </wp:positionV>
                <wp:extent cx="6609080" cy="400685"/>
                <wp:effectExtent l="0" t="0" r="0" b="0"/>
                <wp:wrapNone/>
                <wp:docPr id="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40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2015.05-09        ××技术有限公司/销售人员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33.6pt;margin-top:285pt;height:31.55pt;width:520.4pt;z-index:251662336;mso-width-relative:page;mso-height-relative:page;" filled="f" stroked="f" coordsize="21600,21600" o:gfxdata="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piqCnZAAAA&#10;CwEAAA8AAAAAAAAAAQAgAAAAIgAAAGRycy9kb3ducmV2LnhtbFBLAQIUABQAAAAIAIdO4kCsP0/p&#10;4wEAALADAAAOAAAAAAAAAAEAIAAAACgBAABkcnMvZTJvRG9jLnhtbFBLBQYAAAAABgAGAFkBAAB9&#10;BQAAAAA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2015.05-09        ××技术有限公司/销售人员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3956685</wp:posOffset>
                </wp:positionV>
                <wp:extent cx="6776720" cy="854075"/>
                <wp:effectExtent l="0" t="0" r="0" b="3175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6720" cy="85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 负责新客户的开发,老客服的维持；负责客户与的接待与咨询，提供顾问式的咨询服务；</w:t>
                            </w:r>
                          </w:p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 负责开发全过程，维护老客户，保持客户稳定性。</w:t>
                            </w:r>
                          </w:p>
                          <w:p>
                            <w:pPr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 w:cs="微软雅黑"/>
                                <w:color w:val="00000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 负责收取客户服务费用，提升客户满意程度，保证客户效果。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33.6pt;margin-top:311.55pt;height:67.25pt;width:533.6pt;z-index:251663360;mso-width-relative:page;mso-height-relative:page;" filled="f" stroked="f" coordsize="21600,21600" o:gfxdata="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BEUwrZAAAACwEAAA8AAAAAAAAAAQAg&#10;AAAAIgAAAGRycy9kb3ducmV2LnhtbFBLAQIUABQAAAAIAIdO4kCYZmHI1AEAAIcDAAAOAAAAAAAA&#10;AAEAIAAAACgBAABkcnMvZTJvRG9jLnhtbFBLBQYAAAAABgAGAFkBAABuBQAAAAA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 负责新客户的开发,老客服的维持；负责客户与的接待与咨询，提供顾问式的咨询服务；</w:t>
                      </w:r>
                    </w:p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 负责开发全过程，维护老客户，保持客户稳定性。</w:t>
                      </w:r>
                    </w:p>
                    <w:p>
                      <w:pPr>
                        <w:snapToGrid w:val="0"/>
                        <w:spacing w:line="20" w:lineRule="atLeast"/>
                        <w:rPr>
                          <w:rFonts w:ascii="微软雅黑" w:hAnsi="微软雅黑" w:eastAsia="微软雅黑" w:cs="微软雅黑"/>
                          <w:color w:val="000000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 负责收取客户服务费用，提升客户满意程度，保证客户效果。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4752340</wp:posOffset>
                </wp:positionV>
                <wp:extent cx="6704965" cy="432435"/>
                <wp:effectExtent l="0" t="0" r="0" b="5715"/>
                <wp:wrapNone/>
                <wp:docPr id="10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4965" cy="432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2014.03-06        ××技术有限公司/客服主管</w:t>
                            </w:r>
                          </w:p>
                          <w:p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33.6pt;margin-top:374.2pt;height:34.05pt;width:527.95pt;z-index:251664384;mso-width-relative:page;mso-height-relative:page;" filled="f" stroked="f" coordsize="21600,21600" o:gfxdata="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SahXV2QAA&#10;AAsBAAAPAAAAAAAAAAEAIAAAACIAAABkcnMvZG93bnJldi54bWxQSwECFAAUAAAACACHTuJAxIDx&#10;AuQBAACxAwAADgAAAAAAAAABACAAAAAoAQAAZHJzL2Uyb0RvYy54bWxQSwUGAAAAAAYABgBZAQAA&#10;fgUAAAAA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2014.03-06        ××技术有限公司/客服主管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5116830</wp:posOffset>
                </wp:positionV>
                <wp:extent cx="6690360" cy="814070"/>
                <wp:effectExtent l="0" t="0" r="0" b="5080"/>
                <wp:wrapNone/>
                <wp:docPr id="11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0360" cy="814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 负责公司客服部门日常工作，安排电话筛查，咨询撰写发布；</w:t>
                            </w:r>
                          </w:p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 配合销售部门的需求，做好客户后期维护，帮助客户获取更多资源。</w:t>
                            </w:r>
                          </w:p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 安排在线引导工作，保证每天引导量达标，提升客户满意程度，保证客户效果。</w:t>
                            </w:r>
                          </w:p>
                          <w:p>
                            <w:pPr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 w:cs="微软雅黑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33.6pt;margin-top:402.9pt;height:64.1pt;width:526.8pt;z-index:251665408;mso-width-relative:page;mso-height-relative:page;" filled="f" stroked="f" coordsize="21600,21600" o:gfxdata="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wkTltcAAAALAQAADwAAAAAAAAABACAA&#10;AAAiAAAAZHJzL2Rvd25yZXYueG1sUEsBAhQAFAAAAAgAh07iQJQqif3VAQAAiAMAAA4AAAAAAAAA&#10;AQAgAAAAJgEAAGRycy9lMm9Eb2MueG1sUEsFBgAAAAAGAAYAWQEAAG0FAAAAAA=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 负责公司客服部门日常工作，安排电话筛查，咨询撰写发布；</w:t>
                      </w:r>
                    </w:p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 配合销售部门的需求，做好客户后期维护，帮助客户获取更多资源。</w:t>
                      </w:r>
                    </w:p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 安排在线引导工作，保证每天引导量达标，提升客户满意程度，保证客户效果。</w:t>
                      </w:r>
                    </w:p>
                    <w:p>
                      <w:pPr>
                        <w:snapToGrid w:val="0"/>
                        <w:spacing w:line="20" w:lineRule="atLeast"/>
                        <w:rPr>
                          <w:rFonts w:ascii="微软雅黑" w:hAnsi="微软雅黑" w:eastAsia="微软雅黑" w:cs="微软雅黑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8686800</wp:posOffset>
                </wp:positionV>
                <wp:extent cx="6720840" cy="400050"/>
                <wp:effectExtent l="0" t="0" r="2286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400050"/>
                          <a:chOff x="0" y="0"/>
                          <a:chExt cx="6720840" cy="400050"/>
                        </a:xfrm>
                      </wpg:grpSpPr>
                      <wps:wsp>
                        <wps:cNvPr id="19" name="直线 21"/>
                        <wps:cNvCnPr/>
                        <wps:spPr>
                          <a:xfrm flipV="1">
                            <a:off x="281940" y="335280"/>
                            <a:ext cx="6438900" cy="18415"/>
                          </a:xfrm>
                          <a:prstGeom prst="line">
                            <a:avLst/>
                          </a:prstGeom>
                          <a:ln w="22225" cap="rnd" cmpd="sng">
                            <a:solidFill>
                              <a:srgbClr val="333333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麦克风 64"/>
                        <wps:cNvSpPr/>
                        <wps:spPr>
                          <a:xfrm>
                            <a:off x="0" y="137160"/>
                            <a:ext cx="228600" cy="24384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372219" y="3941337"/>
                              </a:cxn>
                              <a:cxn ang="0">
                                <a:pos x="5516880" y="4736671"/>
                              </a:cxn>
                              <a:cxn ang="0">
                                <a:pos x="5289222" y="4869628"/>
                              </a:cxn>
                              <a:cxn ang="0">
                                <a:pos x="3596954" y="4477979"/>
                              </a:cxn>
                              <a:cxn ang="0">
                                <a:pos x="2465876" y="5191202"/>
                              </a:cxn>
                              <a:cxn ang="0">
                                <a:pos x="1092660" y="5940492"/>
                              </a:cxn>
                              <a:cxn ang="0">
                                <a:pos x="697991" y="5949768"/>
                              </a:cxn>
                              <a:cxn ang="0">
                                <a:pos x="330027" y="5806511"/>
                              </a:cxn>
                              <a:cxn ang="0">
                                <a:pos x="396157" y="4261549"/>
                              </a:cxn>
                              <a:cxn ang="0">
                                <a:pos x="626070" y="4474896"/>
                              </a:cxn>
                              <a:cxn ang="0">
                                <a:pos x="494785" y="5583888"/>
                              </a:cxn>
                              <a:cxn ang="0">
                                <a:pos x="710212" y="5700356"/>
                              </a:cxn>
                              <a:cxn ang="0">
                                <a:pos x="2332008" y="4958009"/>
                              </a:cxn>
                              <a:cxn ang="0">
                                <a:pos x="3463893" y="4250206"/>
                              </a:cxn>
                              <a:cxn ang="0">
                                <a:pos x="4372219" y="3941337"/>
                              </a:cxn>
                              <a:cxn ang="0">
                                <a:pos x="3093114" y="1118220"/>
                              </a:cxn>
                              <a:cxn ang="0">
                                <a:pos x="4217255" y="2458383"/>
                              </a:cxn>
                              <a:cxn ang="0">
                                <a:pos x="1233958" y="4274089"/>
                              </a:cxn>
                              <a:cxn ang="0">
                                <a:pos x="1072004" y="4135295"/>
                              </a:cxn>
                              <a:cxn ang="0">
                                <a:pos x="756880" y="4356371"/>
                              </a:cxn>
                              <a:cxn ang="0">
                                <a:pos x="575392" y="4135808"/>
                              </a:cxn>
                              <a:cxn ang="0">
                                <a:pos x="851855" y="3855824"/>
                              </a:cxn>
                              <a:cxn ang="0">
                                <a:pos x="831325" y="3814763"/>
                              </a:cxn>
                              <a:cxn ang="0">
                                <a:pos x="758360" y="3668852"/>
                              </a:cxn>
                              <a:cxn ang="0">
                                <a:pos x="3093114" y="1118220"/>
                              </a:cxn>
                              <a:cxn ang="0">
                                <a:pos x="3568716" y="383287"/>
                              </a:cxn>
                              <a:cxn ang="0">
                                <a:pos x="4995505" y="2155765"/>
                              </a:cxn>
                              <a:cxn ang="0">
                                <a:pos x="4563148" y="2285457"/>
                              </a:cxn>
                              <a:cxn ang="0">
                                <a:pos x="3309298" y="815601"/>
                              </a:cxn>
                              <a:cxn ang="0">
                                <a:pos x="3568716" y="383287"/>
                              </a:cxn>
                              <a:cxn ang="0">
                                <a:pos x="4573955" y="10421"/>
                              </a:cxn>
                              <a:cxn ang="0">
                                <a:pos x="5341393" y="426521"/>
                              </a:cxn>
                              <a:cxn ang="0">
                                <a:pos x="5211687" y="1982838"/>
                              </a:cxn>
                              <a:cxn ang="0">
                                <a:pos x="3741655" y="210367"/>
                              </a:cxn>
                              <a:cxn ang="0">
                                <a:pos x="4573955" y="10421"/>
                              </a:cxn>
                            </a:cxnLst>
                            <a:rect l="0" t="0" r="0" b="0"/>
                            <a:pathLst>
                              <a:path w="1009137" h="1076333">
                                <a:moveTo>
                                  <a:pt x="787317" y="710884"/>
                                </a:moveTo>
                                <a:cubicBezTo>
                                  <a:pt x="871766" y="704691"/>
                                  <a:pt x="943625" y="744540"/>
                                  <a:pt x="993439" y="854335"/>
                                </a:cubicBezTo>
                                <a:lnTo>
                                  <a:pt x="952444" y="878316"/>
                                </a:lnTo>
                                <a:cubicBezTo>
                                  <a:pt x="886676" y="736292"/>
                                  <a:pt x="772004" y="744471"/>
                                  <a:pt x="647713" y="807676"/>
                                </a:cubicBezTo>
                                <a:cubicBezTo>
                                  <a:pt x="580555" y="835561"/>
                                  <a:pt x="508587" y="890958"/>
                                  <a:pt x="444037" y="936317"/>
                                </a:cubicBezTo>
                                <a:cubicBezTo>
                                  <a:pt x="354628" y="994317"/>
                                  <a:pt x="265220" y="1052317"/>
                                  <a:pt x="196758" y="1071464"/>
                                </a:cubicBezTo>
                                <a:cubicBezTo>
                                  <a:pt x="170596" y="1075368"/>
                                  <a:pt x="144434" y="1079272"/>
                                  <a:pt x="125689" y="1073137"/>
                                </a:cubicBezTo>
                                <a:cubicBezTo>
                                  <a:pt x="98223" y="1068304"/>
                                  <a:pt x="79478" y="1062170"/>
                                  <a:pt x="59429" y="1047298"/>
                                </a:cubicBezTo>
                                <a:cubicBezTo>
                                  <a:pt x="-80913" y="943197"/>
                                  <a:pt x="71337" y="768639"/>
                                  <a:pt x="71337" y="768639"/>
                                </a:cubicBezTo>
                                <a:lnTo>
                                  <a:pt x="112738" y="807120"/>
                                </a:lnTo>
                                <a:cubicBezTo>
                                  <a:pt x="112738" y="807120"/>
                                  <a:pt x="-2427" y="931485"/>
                                  <a:pt x="89097" y="1007144"/>
                                </a:cubicBezTo>
                                <a:cubicBezTo>
                                  <a:pt x="99121" y="1014580"/>
                                  <a:pt x="109145" y="1022016"/>
                                  <a:pt x="127890" y="1028151"/>
                                </a:cubicBezTo>
                                <a:cubicBezTo>
                                  <a:pt x="211329" y="1045655"/>
                                  <a:pt x="358415" y="933168"/>
                                  <a:pt x="419931" y="894257"/>
                                </a:cubicBezTo>
                                <a:cubicBezTo>
                                  <a:pt x="481447" y="855345"/>
                                  <a:pt x="469906" y="851133"/>
                                  <a:pt x="623752" y="766593"/>
                                </a:cubicBezTo>
                                <a:cubicBezTo>
                                  <a:pt x="681445" y="734891"/>
                                  <a:pt x="736647" y="714600"/>
                                  <a:pt x="787317" y="710884"/>
                                </a:cubicBezTo>
                                <a:close/>
                                <a:moveTo>
                                  <a:pt x="556985" y="201689"/>
                                </a:moveTo>
                                <a:cubicBezTo>
                                  <a:pt x="759412" y="443409"/>
                                  <a:pt x="759412" y="443409"/>
                                  <a:pt x="759412" y="443409"/>
                                </a:cubicBezTo>
                                <a:cubicBezTo>
                                  <a:pt x="222202" y="770901"/>
                                  <a:pt x="222202" y="770901"/>
                                  <a:pt x="222202" y="770901"/>
                                </a:cubicBezTo>
                                <a:lnTo>
                                  <a:pt x="193039" y="745867"/>
                                </a:lnTo>
                                <a:lnTo>
                                  <a:pt x="136293" y="785742"/>
                                </a:lnTo>
                                <a:lnTo>
                                  <a:pt x="103612" y="745960"/>
                                </a:lnTo>
                                <a:lnTo>
                                  <a:pt x="153396" y="695460"/>
                                </a:lnTo>
                                <a:lnTo>
                                  <a:pt x="149699" y="688054"/>
                                </a:lnTo>
                                <a:cubicBezTo>
                                  <a:pt x="136560" y="661737"/>
                                  <a:pt x="136560" y="661737"/>
                                  <a:pt x="136560" y="661737"/>
                                </a:cubicBezTo>
                                <a:cubicBezTo>
                                  <a:pt x="556985" y="201689"/>
                                  <a:pt x="556985" y="201689"/>
                                  <a:pt x="556985" y="201689"/>
                                </a:cubicBezTo>
                                <a:close/>
                                <a:moveTo>
                                  <a:pt x="642628" y="69132"/>
                                </a:moveTo>
                                <a:cubicBezTo>
                                  <a:pt x="642628" y="69132"/>
                                  <a:pt x="642628" y="69132"/>
                                  <a:pt x="899554" y="388827"/>
                                </a:cubicBezTo>
                                <a:cubicBezTo>
                                  <a:pt x="876197" y="404422"/>
                                  <a:pt x="845055" y="412219"/>
                                  <a:pt x="821698" y="412219"/>
                                </a:cubicBezTo>
                                <a:cubicBezTo>
                                  <a:pt x="821698" y="412219"/>
                                  <a:pt x="821698" y="412219"/>
                                  <a:pt x="595914" y="147107"/>
                                </a:cubicBezTo>
                                <a:cubicBezTo>
                                  <a:pt x="603699" y="123714"/>
                                  <a:pt x="619271" y="92525"/>
                                  <a:pt x="642628" y="69132"/>
                                </a:cubicBezTo>
                                <a:close/>
                                <a:moveTo>
                                  <a:pt x="823644" y="1880"/>
                                </a:moveTo>
                                <a:cubicBezTo>
                                  <a:pt x="876197" y="8702"/>
                                  <a:pt x="926804" y="34044"/>
                                  <a:pt x="961839" y="76930"/>
                                </a:cubicBezTo>
                                <a:cubicBezTo>
                                  <a:pt x="1031910" y="154904"/>
                                  <a:pt x="1024125" y="287460"/>
                                  <a:pt x="938482" y="357637"/>
                                </a:cubicBezTo>
                                <a:cubicBezTo>
                                  <a:pt x="938482" y="357637"/>
                                  <a:pt x="938482" y="357637"/>
                                  <a:pt x="673770" y="37943"/>
                                </a:cubicBezTo>
                                <a:cubicBezTo>
                                  <a:pt x="716591" y="6753"/>
                                  <a:pt x="771091" y="-4943"/>
                                  <a:pt x="823644" y="18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36" name="文本框 40"/>
                        <wps:cNvSpPr txBox="1"/>
                        <wps:spPr>
                          <a:xfrm>
                            <a:off x="25146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widowControl/>
                                <w:snapToGrid w:val="0"/>
                                <w:spacing w:line="360" w:lineRule="auto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6pt;margin-top:684pt;height:31.5pt;width:529.2pt;z-index:251682816;mso-width-relative:page;mso-height-relative:page;" coordsize="6720840,400050" o:gfxdata="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">
                <o:lock v:ext="edit" aspectratio="f"/>
                <v:line id="直线 21" o:spid="_x0000_s1026" o:spt="20" style="position:absolute;left:281940;top:335280;flip:y;height:18415;width:6438900;" filled="f" stroked="t" coordsize="21600,21600" o:gfxdata="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1eQsNLUAAADbAAAADwAA&#10;AAAAAAABACAAAAAiAAAAZHJzL2Rvd25yZXYueG1sUEsBAhQAFAAAAAgAh07iQDMvBZ47AAAAOQAA&#10;ABAAAAAAAAAAAQAgAAAABAEAAGRycy9zaGFwZXhtbC54bWxQSwUGAAAAAAYABgBbAQAArgMAAAAA&#10;">
                  <v:fill on="f" focussize="0,0"/>
                  <v:stroke weight="1.75pt" color="#333333" joinstyle="round" dashstyle="1 1" endcap="round"/>
                  <v:imagedata o:title=""/>
                  <o:lock v:ext="edit" aspectratio="f"/>
                </v:line>
                <v:shape id="麦克风 64" o:spid="_x0000_s1026" o:spt="100" style="position:absolute;left:0;top:137160;height:243840;width:228600;" fillcolor="#333333" filled="t" stroked="f" coordsize="1009137,1076333" o:gfxdata="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6mCW+/&#10;AAAA2wAAAA8AAAAAAAAAAQAgAAAAIgAAAGRycy9kb3ducmV2LnhtbFBLAQIUABQAAAAIAIdO4kAz&#10;LwWeOwAAADkAAAAQAAAAAAAAAAEAIAAAAA4BAABkcnMvc2hhcGV4bWwueG1sUEsFBgAAAAAGAAYA&#10;WwEAALgDAAAAAA==&#10;" path="m787317,710884c871766,704691,943625,744540,993439,854335l952444,878316c886676,736292,772004,744471,647713,807676c580555,835561,508587,890958,444037,936317c354628,994317,265220,1052317,196758,1071464c170596,1075368,144434,1079272,125689,1073137c98223,1068304,79478,1062170,59429,1047298c-80913,943197,71337,768639,71337,768639l112738,807120c112738,807120,-2427,931485,89097,1007144c99121,1014580,109145,1022016,127890,1028151c211329,1045655,358415,933168,419931,894257c481447,855345,469906,851133,623752,766593c681445,734891,736647,714600,787317,710884xm556985,201689c759412,443409,759412,443409,759412,443409c222202,770901,222202,770901,222202,770901l193039,745867,136293,785742,103612,745960,153396,695460,149699,688054c136560,661737,136560,661737,136560,661737c556985,201689,556985,201689,556985,201689xm642628,69132c642628,69132,642628,69132,899554,388827c876197,404422,845055,412219,821698,412219c821698,412219,821698,412219,595914,147107c603699,123714,619271,92525,642628,69132xm823644,1880c876197,8702,926804,34044,961839,76930c1031910,154904,1024125,287460,938482,357637c938482,357637,938482,357637,673770,37943c716591,6753,771091,-4943,823644,1880xe">
                  <v:path o:connectlocs="4372219,3941337;5516880,4736671;5289222,4869628;3596954,4477979;2465876,5191202;1092660,5940492;697991,5949768;330027,5806511;396157,4261549;626070,4474896;494785,5583888;710212,5700356;2332008,4958009;3463893,4250206;4372219,3941337;3093114,1118220;4217255,2458383;1233958,4274089;1072004,4135295;756880,4356371;575392,4135808;851855,3855824;831325,3814763;758360,3668852;3093114,1118220;3568716,383287;4995505,2155765;4563148,2285457;3309298,815601;3568716,383287;4573955,10421;5341393,426521;5211687,1982838;3741655,210367;4573955,10421" o:connectangles="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文本框 40" o:spid="_x0000_s1026" o:spt="202" type="#_x0000_t202" style="position:absolute;left:251460;top:0;height:400050;width:1104900;" filled="f" stroked="f" coordsize="21600,21600" o:gfxdata="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TnN28AAAA&#10;2wAAAA8AAAAAAAAAAQAgAAAAIgAAAGRycy9kb3ducmV2LnhtbFBLAQIUABQAAAAIAIdO4kAzLwWe&#10;OwAAADkAAAAQAAAAAAAAAAEAIAAAAAsBAABkcnMvc2hhcGV4bWwueG1sUEsFBgAAAAAGAAYAWwEA&#10;ALUDAAAAAA==&#10;">
                  <v:fill on="f" focussize="0,0"/>
                  <v:stroke on="f" joinstyle="miter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widowControl/>
                          <w:snapToGrid w:val="0"/>
                          <w:spacing w:line="360" w:lineRule="auto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7528560</wp:posOffset>
                </wp:positionV>
                <wp:extent cx="6767195" cy="1262380"/>
                <wp:effectExtent l="0" t="0" r="0" b="0"/>
                <wp:wrapNone/>
                <wp:docPr id="2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195" cy="1262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 英语通过国家CET六级考试,通过北京市研究生英语学位统考，英汉互译表达流畅。</w:t>
                            </w:r>
                          </w:p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 擅长利用Internet进行各种信息交流，具有一定网站建设、规划经验。</w:t>
                            </w:r>
                          </w:p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 熟练运用操作html、Frontpage98等工具制作各类网页及特效图。</w:t>
                            </w:r>
                          </w:p>
                          <w:p>
                            <w:pPr>
                              <w:pStyle w:val="8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 通过日语二三级等级考试，可熟练的进行中日互译。</w:t>
                            </w:r>
                          </w:p>
                          <w:p>
                            <w:pPr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 w:cs="微软雅黑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33.6pt;margin-top:592.8pt;height:99.4pt;width:532.85pt;z-index:251673600;mso-width-relative:page;mso-height-relative:page;" filled="f" stroked="f" coordsize="21600,21600" o:gfxdata="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69qJL9kAAAAN&#10;AQAADwAAAAAAAAABACAAAAAiAAAAZHJzL2Rvd25yZXYueG1sUEsBAhQAFAAAAAgAh07iQBVPsATi&#10;AQAAowMAAA4AAAAAAAAAAQAgAAAAKAEAAGRycy9lMm9Eb2MueG1sUEsFBgAAAAAGAAYAWQEAAHwF&#10;AAAAAA=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 英语通过国家CET六级考试,通过北京市研究生英语学位统考，英汉互译表达流畅。</w:t>
                      </w:r>
                    </w:p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 擅长利用Internet进行各种信息交流，具有一定网站建设、规划经验。</w:t>
                      </w:r>
                    </w:p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 熟练运用操作html、Frontpage98等工具制作各类网页及特效图。</w:t>
                      </w:r>
                    </w:p>
                    <w:p>
                      <w:pPr>
                        <w:pStyle w:val="8"/>
                        <w:autoSpaceDE w:val="0"/>
                        <w:autoSpaceDN w:val="0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 通过日语二三级等级考试，可熟练的进行中日互译。</w:t>
                      </w:r>
                    </w:p>
                    <w:p>
                      <w:pPr>
                        <w:snapToGrid w:val="0"/>
                        <w:spacing w:line="20" w:lineRule="atLeast"/>
                        <w:rPr>
                          <w:rFonts w:ascii="微软雅黑" w:hAnsi="微软雅黑" w:eastAsia="微软雅黑" w:cs="微软雅黑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7094220</wp:posOffset>
                </wp:positionV>
                <wp:extent cx="6210935" cy="400050"/>
                <wp:effectExtent l="0" t="0" r="37465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935" cy="400050"/>
                          <a:chOff x="0" y="0"/>
                          <a:chExt cx="6210935" cy="400050"/>
                        </a:xfrm>
                      </wpg:grpSpPr>
                      <wps:wsp>
                        <wps:cNvPr id="20" name="直线 21"/>
                        <wps:cNvCnPr/>
                        <wps:spPr>
                          <a:xfrm flipV="1">
                            <a:off x="220980" y="327660"/>
                            <a:ext cx="5989955" cy="17145"/>
                          </a:xfrm>
                          <a:prstGeom prst="line">
                            <a:avLst/>
                          </a:prstGeom>
                          <a:ln w="22225" cap="rnd" cmpd="sng">
                            <a:solidFill>
                              <a:srgbClr val="333333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" name="小人4 71"/>
                        <wps:cNvSpPr/>
                        <wps:spPr>
                          <a:xfrm>
                            <a:off x="0" y="114300"/>
                            <a:ext cx="18224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632" h="1420756">
                                <a:moveTo>
                                  <a:pt x="0" y="353991"/>
                                </a:moveTo>
                                <a:lnTo>
                                  <a:pt x="154850" y="353991"/>
                                </a:lnTo>
                                <a:cubicBezTo>
                                  <a:pt x="238822" y="440727"/>
                                  <a:pt x="356556" y="494356"/>
                                  <a:pt x="486816" y="494356"/>
                                </a:cubicBezTo>
                                <a:cubicBezTo>
                                  <a:pt x="617076" y="494356"/>
                                  <a:pt x="734810" y="440727"/>
                                  <a:pt x="818783" y="353991"/>
                                </a:cubicBezTo>
                                <a:lnTo>
                                  <a:pt x="973632" y="353991"/>
                                </a:lnTo>
                                <a:cubicBezTo>
                                  <a:pt x="911930" y="446855"/>
                                  <a:pt x="824343" y="520985"/>
                                  <a:pt x="720816" y="565357"/>
                                </a:cubicBezTo>
                                <a:lnTo>
                                  <a:pt x="720816" y="915123"/>
                                </a:lnTo>
                                <a:lnTo>
                                  <a:pt x="847224" y="1420756"/>
                                </a:lnTo>
                                <a:lnTo>
                                  <a:pt x="738609" y="1420756"/>
                                </a:lnTo>
                                <a:lnTo>
                                  <a:pt x="486817" y="986631"/>
                                </a:lnTo>
                                <a:lnTo>
                                  <a:pt x="235024" y="1420756"/>
                                </a:lnTo>
                                <a:lnTo>
                                  <a:pt x="126408" y="1420756"/>
                                </a:lnTo>
                                <a:lnTo>
                                  <a:pt x="252816" y="915123"/>
                                </a:lnTo>
                                <a:lnTo>
                                  <a:pt x="252816" y="565357"/>
                                </a:lnTo>
                                <a:cubicBezTo>
                                  <a:pt x="149290" y="520985"/>
                                  <a:pt x="61703" y="446855"/>
                                  <a:pt x="0" y="353991"/>
                                </a:cubicBezTo>
                                <a:close/>
                                <a:moveTo>
                                  <a:pt x="486816" y="0"/>
                                </a:moveTo>
                                <a:cubicBezTo>
                                  <a:pt x="604876" y="0"/>
                                  <a:pt x="700583" y="95707"/>
                                  <a:pt x="700583" y="213767"/>
                                </a:cubicBezTo>
                                <a:cubicBezTo>
                                  <a:pt x="700583" y="331827"/>
                                  <a:pt x="604876" y="427534"/>
                                  <a:pt x="486816" y="427534"/>
                                </a:cubicBezTo>
                                <a:cubicBezTo>
                                  <a:pt x="368756" y="427534"/>
                                  <a:pt x="273049" y="331827"/>
                                  <a:pt x="273049" y="213767"/>
                                </a:cubicBezTo>
                                <a:cubicBezTo>
                                  <a:pt x="273049" y="95707"/>
                                  <a:pt x="368756" y="0"/>
                                  <a:pt x="48681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7" name="文本框 40"/>
                        <wps:cNvSpPr txBox="1"/>
                        <wps:spPr>
                          <a:xfrm>
                            <a:off x="19050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widowControl/>
                                <w:snapToGrid w:val="0"/>
                                <w:spacing w:line="360" w:lineRule="auto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vert="horz"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6pt;margin-top:558.6pt;height:31.5pt;width:489.05pt;z-index:251683840;mso-width-relative:page;mso-height-relative:page;" coordsize="6210935,400050" o:gfxdata="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ASbSBL2gAAAA0BAAAPAAAA&#10;AAAAAAEAIAAAACIAAABkcnMvZG93bnJldi54bWxQSwECFAAUAAAACACHTuJAdnO98DEFAAAHDwAA&#10;DgAAAAAAAAABACAAAAApAQAAZHJzL2Uyb0RvYy54bWxQSwUGAAAAAAYABgBZAQAAzAgAAAAA&#10;">
                <o:lock v:ext="edit" aspectratio="f"/>
                <v:line id="直线 21" o:spid="_x0000_s1026" o:spt="20" style="position:absolute;left:220980;top:327660;flip:y;height:17145;width:5989955;" filled="f" stroked="t" coordsize="21600,21600" o:gfxdata="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rJPFLUAAADbAAAADwAA&#10;AAAAAAABACAAAAAiAAAAZHJzL2Rvd25yZXYueG1sUEsBAhQAFAAAAAgAh07iQDMvBZ47AAAAOQAA&#10;ABAAAAAAAAAAAQAgAAAABAEAAGRycy9zaGFwZXhtbC54bWxQSwUGAAAAAAYABgBbAQAArgMAAAAA&#10;">
                  <v:fill on="f" focussize="0,0"/>
                  <v:stroke weight="1.75pt" color="#333333" joinstyle="round" dashstyle="1 1" endcap="round"/>
                  <v:imagedata o:title=""/>
                  <o:lock v:ext="edit" aspectratio="f"/>
                </v:line>
                <v:shape id="小人4 71" o:spid="_x0000_s1026" o:spt="100" style="position:absolute;left:0;top:114300;height:216535;width:182245;v-text-anchor:middle;" fillcolor="#333333" filled="t" stroked="f" coordsize="973632,1420756" o:gfxdata="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b7czi5AAAA2wAA&#10;AA8AAAAAAAAAAQAgAAAAIgAAAGRycy9kb3ducmV2LnhtbFBLAQIUABQAAAAIAIdO4kAzLwWeOwAA&#10;ADkAAAAQAAAAAAAAAAEAIAAAAAgBAABkcnMvc2hhcGV4bWwueG1sUEsFBgAAAAAGAAYAWwEAALID&#10;AAAAAA==&#10;" path="m0,353991l154850,353991c238822,440727,356556,494356,486816,494356c617076,494356,734810,440727,818783,353991l973632,353991c911930,446855,824343,520985,720816,565357l720816,915123,847224,1420756,738609,1420756,486817,986631,235024,1420756,126408,1420756,252816,915123,252816,565357c149290,520985,61703,446855,0,353991xm486816,0c604876,0,700583,95707,700583,213767c700583,331827,604876,427534,486816,427534c368756,427534,273049,331827,273049,213767c273049,95707,368756,0,486816,0xe">
                  <v:fill on="t" focussize="0,0"/>
                  <v:stroke on="f"/>
                  <v:imagedata o:title=""/>
                  <o:lock v:ext="edit" aspectratio="f"/>
                </v:shape>
                <v:shape id="文本框 40" o:spid="_x0000_s1026" o:spt="202" type="#_x0000_t202" style="position:absolute;left:190500;top:0;height:400050;width:1104900;" filled="f" stroked="f" coordsize="21600,21600" o:gfxdata="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3zlGvQAA&#10;ANsAAAAPAAAAAAAAAAEAIAAAACIAAABkcnMvZG93bnJldi54bWxQSwECFAAUAAAACACHTuJAMy8F&#10;njsAAAA5AAAAEAAAAAAAAAABACAAAAAMAQAAZHJzL3NoYXBleG1sLnhtbFBLBQYAAAAABgAGAFsB&#10;AAC2AwAAAAA=&#10;">
                  <v:fill on="f" focussize="0,0"/>
                  <v:stroke on="f" joinstyle="miter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widowControl/>
                          <w:snapToGrid w:val="0"/>
                          <w:spacing w:line="360" w:lineRule="auto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8"/>
                            <w:szCs w:val="28"/>
                          </w:rPr>
                          <w:t>个人技能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5966460</wp:posOffset>
                </wp:positionV>
                <wp:extent cx="6697980" cy="400050"/>
                <wp:effectExtent l="0" t="0" r="2667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7980" cy="400050"/>
                          <a:chOff x="0" y="0"/>
                          <a:chExt cx="6697980" cy="400050"/>
                        </a:xfrm>
                      </wpg:grpSpPr>
                      <wps:wsp>
                        <wps:cNvPr id="15" name="直线 21"/>
                        <wps:cNvCnPr/>
                        <wps:spPr>
                          <a:xfrm flipV="1">
                            <a:off x="259080" y="342900"/>
                            <a:ext cx="6438900" cy="18415"/>
                          </a:xfrm>
                          <a:prstGeom prst="line">
                            <a:avLst/>
                          </a:prstGeom>
                          <a:ln w="22225" cap="rnd" cmpd="sng">
                            <a:solidFill>
                              <a:srgbClr val="333333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手 42"/>
                        <wps:cNvSpPr/>
                        <wps:spPr>
                          <a:xfrm>
                            <a:off x="0" y="83820"/>
                            <a:ext cx="209550" cy="2286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765" y="969309"/>
                              </a:cxn>
                              <a:cxn ang="0">
                                <a:pos x="474699" y="969133"/>
                              </a:cxn>
                              <a:cxn ang="0">
                                <a:pos x="473765" y="969309"/>
                              </a:cxn>
                              <a:cxn ang="0">
                                <a:pos x="446000" y="959004"/>
                              </a:cxn>
                              <a:cxn ang="0">
                                <a:pos x="468624" y="970448"/>
                              </a:cxn>
                              <a:cxn ang="0">
                                <a:pos x="468034" y="1093383"/>
                              </a:cxn>
                              <a:cxn ang="0">
                                <a:pos x="706670" y="1826753"/>
                              </a:cxn>
                              <a:cxn ang="0">
                                <a:pos x="696426" y="1828383"/>
                              </a:cxn>
                              <a:cxn ang="0">
                                <a:pos x="410394" y="1905000"/>
                              </a:cxn>
                              <a:cxn ang="0">
                                <a:pos x="0" y="1036672"/>
                              </a:cxn>
                              <a:cxn ang="0">
                                <a:pos x="415651" y="967366"/>
                              </a:cxn>
                              <a:cxn ang="0">
                                <a:pos x="446000" y="959004"/>
                              </a:cxn>
                              <a:cxn ang="0">
                                <a:pos x="1113098" y="39"/>
                              </a:cxn>
                              <a:cxn ang="0">
                                <a:pos x="1272088" y="300485"/>
                              </a:cxn>
                              <a:cxn ang="0">
                                <a:pos x="1209907" y="673571"/>
                              </a:cxn>
                              <a:cxn ang="0">
                                <a:pos x="1509875" y="673916"/>
                              </a:cxn>
                              <a:cxn ang="0">
                                <a:pos x="1572289" y="659644"/>
                              </a:cxn>
                              <a:cxn ang="0">
                                <a:pos x="1713313" y="784248"/>
                              </a:cxn>
                              <a:cxn ang="0">
                                <a:pos x="1639693" y="890845"/>
                              </a:cxn>
                              <a:cxn ang="0">
                                <a:pos x="1758950" y="1073019"/>
                              </a:cxn>
                              <a:cxn ang="0">
                                <a:pos x="1681500" y="1236160"/>
                              </a:cxn>
                              <a:cxn ang="0">
                                <a:pos x="1758950" y="1363278"/>
                              </a:cxn>
                              <a:cxn ang="0">
                                <a:pos x="1595107" y="1516739"/>
                              </a:cxn>
                              <a:cxn ang="0">
                                <a:pos x="1577272" y="1513367"/>
                              </a:cxn>
                              <a:cxn ang="0">
                                <a:pos x="1581141" y="1516738"/>
                              </a:cxn>
                              <a:cxn ang="0">
                                <a:pos x="1709205" y="1645328"/>
                              </a:cxn>
                              <a:cxn ang="0">
                                <a:pos x="1602210" y="1789652"/>
                              </a:cxn>
                              <a:cxn ang="0">
                                <a:pos x="1508433" y="1792117"/>
                              </a:cxn>
                              <a:cxn ang="0">
                                <a:pos x="1512424" y="1792706"/>
                              </a:cxn>
                              <a:cxn ang="0">
                                <a:pos x="1508375" y="1792831"/>
                              </a:cxn>
                              <a:cxn ang="0">
                                <a:pos x="749392" y="1822869"/>
                              </a:cxn>
                              <a:cxn ang="0">
                                <a:pos x="516218" y="962849"/>
                              </a:cxn>
                              <a:cxn ang="0">
                                <a:pos x="650279" y="897423"/>
                              </a:cxn>
                              <a:cxn ang="0">
                                <a:pos x="874130" y="536773"/>
                              </a:cxn>
                              <a:cxn ang="0">
                                <a:pos x="1023364" y="225867"/>
                              </a:cxn>
                              <a:cxn ang="0">
                                <a:pos x="1097981" y="2015"/>
                              </a:cxn>
                              <a:cxn ang="0">
                                <a:pos x="1113098" y="39"/>
                              </a:cxn>
                            </a:cxnLst>
                            <a:rect l="0" t="0" r="0" b="0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5" name="文本框 40"/>
                        <wps:cNvSpPr txBox="1"/>
                        <wps:spPr>
                          <a:xfrm>
                            <a:off x="21336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widowControl/>
                                <w:snapToGrid w:val="0"/>
                                <w:spacing w:line="360" w:lineRule="auto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  <w:t>所获荣誉</w:t>
                              </w:r>
                            </w:p>
                          </w:txbxContent>
                        </wps:txbx>
                        <wps:bodyPr vert="horz"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6pt;margin-top:469.8pt;height:31.5pt;width:527.4pt;z-index:251681792;mso-width-relative:page;mso-height-relative:page;" coordsize="6697980,400050" o:gfxdata="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">
                <o:lock v:ext="edit" aspectratio="f"/>
                <v:line id="直线 21" o:spid="_x0000_s1026" o:spt="20" style="position:absolute;left:259080;top:342900;flip:y;height:18415;width:6438900;" filled="f" stroked="t" coordsize="21600,21600" o:gfxdata="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KkmMbUAAADbAAAADwAA&#10;AAAAAAABACAAAAAiAAAAZHJzL2Rvd25yZXYueG1sUEsBAhQAFAAAAAgAh07iQDMvBZ47AAAAOQAA&#10;ABAAAAAAAAAAAQAgAAAABAEAAGRycy9zaGFwZXhtbC54bWxQSwUGAAAAAAYABgBbAQAArgMAAAAA&#10;">
                  <v:fill on="f" focussize="0,0"/>
                  <v:stroke weight="1.75pt" color="#333333" joinstyle="round" dashstyle="1 1" endcap="round"/>
                  <v:imagedata o:title=""/>
                  <o:lock v:ext="edit" aspectratio="f"/>
                </v:line>
                <v:shape id="手 42" o:spid="_x0000_s1026" o:spt="100" style="position:absolute;left:0;top:83820;height:228600;width:209550;v-text-anchor:middle;" fillcolor="#333333" filled="t" stroked="f" coordsize="5342334,5785910" o:gfxdata="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0DfBbgAAADbAAAA&#10;DwAAAAAAAAABACAAAAAiAAAAZHJzL2Rvd25yZXYueG1sUEsBAhQAFAAAAAgAh07iQDMvBZ47AAAA&#10;OQAAABAAAAAAAAAAAQAgAAAABwEAAGRycy9zaGFwZXhtbC54bWxQSwUGAAAAAAYABgBbAQAAsQMA&#10;AAAA&#10;" path="m1438934,2944008l1441770,2943473,1438934,2944008xm1354605,2912708c1381420,2914268,1412164,2879445,1423317,2947468c1434470,3015491,1420535,3195595,1421525,3320849c1438368,4219980,1608134,5048330,2146318,5548257c2132082,5546972,2129659,5554867,2115204,5553206l1246460,5785910c37772,4518970,415487,4027706,0,3148605c396729,3102488,860213,3040376,1262428,2938106l1354605,2912708xm3380735,118c3615010,9662,3910837,593941,3863622,912639c3800670,1290355,3548860,1856928,3674765,2045786c3797827,2230377,4501324,2071126,4585837,2046833c4670350,2022540,4615047,2013011,4775401,2003486c4935754,1993961,5203724,2172925,5203724,2381935c5203724,2524417,5114611,2648510,4980124,2705696c5186442,2738785,5342334,2974614,5342334,3258997c5342334,3478715,5249280,3669449,5107100,3754493c5250279,3829786,5342334,3975115,5342334,4140580c5342334,4397998,5119540,4606676,4844706,4606676l4790537,4596433,4802287,4606672c5095775,4623426,5180585,4859077,5191248,4997228c5201911,5135379,5088613,5385095,4866278,5435572l4581456,5443059,4593578,5444848,4581281,5445228c3769354,5470211,4031718,5729575,2276075,5536459c1740041,5125519,1434982,3948583,1567871,2924388c1736241,2898340,1793870,2941357,1975047,2725675c2156224,2509993,2466077,1970243,2654934,1630299c2843792,1290355,2994878,956704,3108192,686009c3221507,415315,3095602,81664,3334821,6121c3349773,1399,3365117,-519,3380735,118xe">
                  <v:path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文本框 40" o:spid="_x0000_s1026" o:spt="202" type="#_x0000_t202" style="position:absolute;left:213360;top:0;height:400050;width:1104900;" filled="f" stroked="f" coordsize="21600,21600" o:gfxdata="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BAqq8AAAA&#10;2wAAAA8AAAAAAAAAAQAgAAAAIgAAAGRycy9kb3ducmV2LnhtbFBLAQIUABQAAAAIAIdO4kAzLwWe&#10;OwAAADkAAAAQAAAAAAAAAAEAIAAAAAsBAABkcnMvc2hhcGV4bWwueG1sUEsFBgAAAAAGAAYAWwEA&#10;ALUDAAAAAA==&#10;">
                  <v:fill on="f" focussize="0,0"/>
                  <v:stroke on="f" joinstyle="miter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widowControl/>
                          <w:snapToGrid w:val="0"/>
                          <w:spacing w:line="360" w:lineRule="auto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8"/>
                            <w:szCs w:val="28"/>
                          </w:rPr>
                          <w:t>所获荣誉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3162300</wp:posOffset>
                </wp:positionV>
                <wp:extent cx="6713220" cy="400050"/>
                <wp:effectExtent l="0" t="0" r="1143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3220" cy="400050"/>
                          <a:chOff x="0" y="0"/>
                          <a:chExt cx="6713220" cy="400050"/>
                        </a:xfrm>
                      </wpg:grpSpPr>
                      <wps:wsp>
                        <wps:cNvPr id="14" name="直接连接符 14"/>
                        <wps:cNvCnPr/>
                        <wps:spPr>
                          <a:xfrm flipV="1">
                            <a:off x="274320" y="342900"/>
                            <a:ext cx="6438900" cy="18415"/>
                          </a:xfrm>
                          <a:prstGeom prst="line">
                            <a:avLst/>
                          </a:prstGeom>
                          <a:ln w="22225" cap="rnd" cmpd="sng">
                            <a:solidFill>
                              <a:srgbClr val="333333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男女小人 40"/>
                        <wps:cNvSpPr/>
                        <wps:spPr>
                          <a:xfrm>
                            <a:off x="0" y="91440"/>
                            <a:ext cx="255270" cy="2413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34" name="文本框 40"/>
                        <wps:cNvSpPr txBox="1"/>
                        <wps:spPr>
                          <a:xfrm>
                            <a:off x="28194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widowControl/>
                                <w:snapToGrid w:val="0"/>
                                <w:spacing w:line="360" w:lineRule="auto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6pt;margin-top:249pt;height:31.5pt;width:528.6pt;z-index:251680768;mso-width-relative:page;mso-height-relative:page;" coordsize="6713220,400050" o:gfxdata="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">
                <o:lock v:ext="edit" aspectratio="f"/>
                <v:line id="_x0000_s1026" o:spid="_x0000_s1026" o:spt="20" style="position:absolute;left:274320;top:342900;flip:y;height:18415;width:6438900;" filled="f" stroked="t" coordsize="21600,21600" o:gfxdata="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+WDqrUAAADbAAAADwAA&#10;AAAAAAABACAAAAAiAAAAZHJzL2Rvd25yZXYueG1sUEsBAhQAFAAAAAgAh07iQDMvBZ47AAAAOQAA&#10;ABAAAAAAAAAAAQAgAAAABAEAAGRycy9zaGFwZXhtbC54bWxQSwUGAAAAAAYABgBbAQAArgMAAAAA&#10;">
                  <v:fill on="f" focussize="0,0"/>
                  <v:stroke weight="1.75pt" color="#333333" joinstyle="round" dashstyle="1 1" endcap="round"/>
                  <v:imagedata o:title=""/>
                  <o:lock v:ext="edit" aspectratio="f"/>
                </v:line>
                <v:shape id="男女小人 40" o:spid="_x0000_s1026" o:spt="100" style="position:absolute;left:0;top:91440;height:241300;width:255270;" fillcolor="#333333" filled="t" stroked="f" coordsize="108,81" o:gfxdata="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8c77ugAAANsA&#10;AAAPAAAAAAAAAAEAIAAAACIAAABkcnMvZG93bnJldi54bWxQSwECFAAUAAAACACHTuJAMy8FnjsA&#10;AAA5AAAAEAAAAAAAAAABACAAAAAJAQAAZHJzL3NoYXBleG1sLnhtbFBLBQYAAAAABgAGAFsBAACz&#10;AwAAAAA=&#10;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>
  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文本框 40" o:spid="_x0000_s1026" o:spt="202" type="#_x0000_t202" style="position:absolute;left:281940;top:0;height:400050;width:1104900;" filled="f" stroked="f" coordsize="21600,21600" o:gfxdata="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DacxvQAA&#10;ANsAAAAPAAAAAAAAAAEAIAAAACIAAABkcnMvZG93bnJldi54bWxQSwECFAAUAAAACACHTuJAMy8F&#10;njsAAAA5AAAAEAAAAAAAAAABACAAAAAMAQAAZHJzL3NoYXBleG1sLnhtbFBLBQYAAAAABgAGAFsB&#10;AAC2AwAAAAA=&#10;">
                  <v:fill on="f" focussize="0,0"/>
                  <v:stroke on="f" joinstyle="miter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widowControl/>
                          <w:snapToGrid w:val="0"/>
                          <w:spacing w:line="360" w:lineRule="auto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1874520</wp:posOffset>
                </wp:positionV>
                <wp:extent cx="6713220" cy="400050"/>
                <wp:effectExtent l="0" t="0" r="11430" b="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3220" cy="400050"/>
                          <a:chOff x="0" y="0"/>
                          <a:chExt cx="6713220" cy="400050"/>
                        </a:xfrm>
                      </wpg:grpSpPr>
                      <wps:wsp>
                        <wps:cNvPr id="13" name="看电脑小人 15"/>
                        <wps:cNvSpPr/>
                        <wps:spPr>
                          <a:xfrm>
                            <a:off x="0" y="68580"/>
                            <a:ext cx="200025" cy="266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29" name="直线 21"/>
                        <wps:cNvCnPr/>
                        <wps:spPr>
                          <a:xfrm flipV="1">
                            <a:off x="274320" y="358140"/>
                            <a:ext cx="6438900" cy="18415"/>
                          </a:xfrm>
                          <a:prstGeom prst="line">
                            <a:avLst/>
                          </a:prstGeom>
                          <a:ln w="22225" cap="rnd" cmpd="sng">
                            <a:solidFill>
                              <a:srgbClr val="333333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3" name="文本框 40"/>
                        <wps:cNvSpPr txBox="1"/>
                        <wps:spPr>
                          <a:xfrm>
                            <a:off x="23622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widowControl/>
                                <w:snapToGrid w:val="0"/>
                                <w:spacing w:line="360" w:lineRule="auto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8"/>
                                  <w:szCs w:val="28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vert="horz"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6pt;margin-top:147.6pt;height:31.5pt;width:528.6pt;z-index:251679744;mso-width-relative:page;mso-height-relative:page;" coordsize="6713220,400050" o:gfxdata="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">
                <o:lock v:ext="edit" aspectratio="f"/>
                <v:shape id="看电脑小人 15" o:spid="_x0000_s1026" o:spt="100" style="position:absolute;left:0;top:68580;height:266700;width:200025;" fillcolor="#333333" filled="t" stroked="f" coordsize="78,112" o:gfxdata="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og6Xu5AAAA2wAA&#10;AA8AAAAAAAAAAQAgAAAAIgAAAGRycy9kb3ducmV2LnhtbFBLAQIUABQAAAAIAIdO4kAzLwWeOwAA&#10;ADkAAAAQAAAAAAAAAAEAIAAAAAgBAABkcnMvc2hhcGV4bWwueG1sUEsFBgAAAAAGAAYAWwEAALID&#10;AAAAAA=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line id="直线 21" o:spid="_x0000_s1026" o:spt="20" style="position:absolute;left:274320;top:358140;flip:y;height:18415;width:6438900;" filled="f" stroked="t" coordsize="21600,21600" o:gfxdata="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4jmibgAAADbAAAA&#10;DwAAAAAAAAABACAAAAAiAAAAZHJzL2Rvd25yZXYueG1sUEsBAhQAFAAAAAgAh07iQDMvBZ47AAAA&#10;OQAAABAAAAAAAAAAAQAgAAAABwEAAGRycy9zaGFwZXhtbC54bWxQSwUGAAAAAAYABgBbAQAAsQMA&#10;AAAA&#10;">
                  <v:fill on="f" focussize="0,0"/>
                  <v:stroke weight="1.75pt" color="#333333" joinstyle="round" dashstyle="1 1" endcap="round"/>
                  <v:imagedata o:title=""/>
                  <o:lock v:ext="edit" aspectratio="f"/>
                </v:line>
                <v:shape id="文本框 40" o:spid="_x0000_s1026" o:spt="202" type="#_x0000_t202" style="position:absolute;left:236220;top:0;height:400050;width:1104900;" filled="f" stroked="f" coordsize="21600,21600" o:gfxdata="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kP0W8AAAA&#10;2wAAAA8AAAAAAAAAAQAgAAAAIgAAAGRycy9kb3ducmV2LnhtbFBLAQIUABQAAAAIAIdO4kAzLwWe&#10;OwAAADkAAAAQAAAAAAAAAAEAIAAAAAsBAABkcnMvc2hhcGV4bWwueG1sUEsFBgAAAAAGAAYAWwEA&#10;ALUDAAAAAA==&#10;">
                  <v:fill on="f" focussize="0,0"/>
                  <v:stroke on="f" joinstyle="miter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widowControl/>
                          <w:snapToGrid w:val="0"/>
                          <w:spacing w:line="360" w:lineRule="auto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8"/>
                            <w:szCs w:val="28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2346960</wp:posOffset>
                </wp:positionV>
                <wp:extent cx="6724650" cy="891540"/>
                <wp:effectExtent l="0" t="0" r="0" b="3810"/>
                <wp:wrapNone/>
                <wp:docPr id="7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 w:cs="微软雅黑"/>
                                <w:color w:val="00000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2011年9月—2014年6月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湖北大学 经济管理学院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市场营销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*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  <w:lang w:val="zh-CN"/>
                              </w:rPr>
                              <w:t xml:space="preserve">主修课程：基础会计学   货币银行学   统计学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  <w:lang w:val="zh-CN"/>
                              </w:rPr>
                              <w:t>市场营销学   战略管理  社会心理学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  <w:lang w:val="zh-CN"/>
                              </w:rPr>
                              <w:t>人力资源开发与管理    战略管理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  <w:lang w:val="zh-CN"/>
                              </w:rPr>
                              <w:t>社会心理学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  <w:lang w:val="zh-CN"/>
                              </w:rPr>
                              <w:t>公司经济学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1"/>
                                <w:lang w:val="zh-CN"/>
                              </w:rPr>
                              <w:t>国际企业管理</w:t>
                            </w:r>
                          </w:p>
                          <w:p/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33.6pt;margin-top:184.8pt;height:70.2pt;width:529.5pt;z-index:251661312;mso-width-relative:page;mso-height-relative:page;" filled="f" stroked="f" coordsize="21600,21600" o:gfxdata="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qNbLbZAAAACwEAAA8AAAAAAAAAAQAgAAAAIgAAAGRycy9kb3ducmV2LnhtbFBLAQIUABQA&#10;AAAIAIdO4kBKW/2f7wEAAMoDAAAOAAAAAAAAAAEAIAAAACgBAABkcnMvZTJvRG9jLnhtbFBLBQYA&#10;AAAABgAGAFkBAACJBQAAAAA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napToGrid w:val="0"/>
                        <w:spacing w:line="20" w:lineRule="atLeast"/>
                        <w:rPr>
                          <w:rFonts w:ascii="微软雅黑" w:hAnsi="微软雅黑" w:eastAsia="微软雅黑" w:cs="微软雅黑"/>
                          <w:color w:val="000000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2011年9月—2014年6月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湖北大学 经济管理学院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市场营销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*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  <w:lang w:val="zh-CN"/>
                        </w:rPr>
                        <w:t xml:space="preserve">主修课程：基础会计学   货币银行学   统计学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  <w:lang w:val="zh-CN"/>
                        </w:rPr>
                        <w:t>市场营销学   战略管理  社会心理学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  <w:lang w:val="zh-CN"/>
                        </w:rPr>
                        <w:t>人力资源开发与管理    战略管理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  <w:lang w:val="zh-CN"/>
                        </w:rPr>
                        <w:t>社会心理学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  <w:lang w:val="zh-CN"/>
                        </w:rPr>
                        <w:t>公司经济学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1"/>
                          <w:lang w:val="zh-CN"/>
                        </w:rPr>
                        <w:t>国际企业管理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2512060</wp:posOffset>
                </wp:positionV>
                <wp:extent cx="1401445" cy="5007610"/>
                <wp:effectExtent l="0" t="0" r="0" b="0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45" cy="5007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楷体" w:hAnsi="楷体" w:eastAsia="楷体" w:cs="楷体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hint="eastAsia" w:ascii="新宋体" w:hAnsi="新宋体" w:eastAsia="新宋体" w:cs="新宋体"/>
                                <w:b/>
                                <w:bCs/>
                                <w:sz w:val="84"/>
                                <w:szCs w:val="84"/>
                              </w:rPr>
                              <w:t>期待您的回复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84"/>
                                <w:szCs w:val="84"/>
                              </w:rPr>
                              <w:t>······</w:t>
                            </w:r>
                          </w:p>
                        </w:txbxContent>
                      </wps:txbx>
                      <wps:bodyPr vert="eaVert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11.5pt;margin-top:197.8pt;height:394.3pt;width:110.35pt;z-index:251669504;mso-width-relative:page;mso-height-relative:page;" filled="f" stroked="f" coordsize="21600,21600" o:gfxdata="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nAzF6&#10;3AAAAAwBAAAPAAAAAAAAAAEAIAAAACIAAABkcnMvZG93bnJldi54bWxQSwECFAAUAAAACACHTuJA&#10;pRl70eQBAACyAwAADgAAAAAAAAABACAAAAArAQAAZHJzL2Uyb0RvYy54bWxQSwUGAAAAAAYABgBZ&#10;AQAAgQUAAAAA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 style="layout-flow:vertical-ideographic;">
                  <w:txbxContent>
                    <w:p>
                      <w:pPr>
                        <w:rPr>
                          <w:rFonts w:ascii="楷体" w:hAnsi="楷体" w:eastAsia="楷体" w:cs="楷体"/>
                          <w:sz w:val="84"/>
                          <w:szCs w:val="84"/>
                        </w:rPr>
                      </w:pPr>
                      <w:r>
                        <w:rPr>
                          <w:rFonts w:hint="eastAsia" w:ascii="新宋体" w:hAnsi="新宋体" w:eastAsia="新宋体" w:cs="新宋体"/>
                          <w:b/>
                          <w:bCs/>
                          <w:sz w:val="84"/>
                          <w:szCs w:val="84"/>
                        </w:rPr>
                        <w:t>期待您的回复</w:t>
                      </w:r>
                      <w:r>
                        <w:rPr>
                          <w:rFonts w:hint="eastAsia" w:ascii="楷体" w:hAnsi="楷体" w:eastAsia="楷体" w:cs="楷体"/>
                          <w:sz w:val="84"/>
                          <w:szCs w:val="84"/>
                        </w:rPr>
                        <w:t>······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635</wp:posOffset>
                </wp:positionV>
                <wp:extent cx="7661910" cy="10817860"/>
                <wp:effectExtent l="0" t="0" r="15240" b="2540"/>
                <wp:wrapNone/>
                <wp:docPr id="1" name="文本框 1" descr="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1910" cy="10817860"/>
                        </a:xfrm>
                        <a:prstGeom prst="rect">
                          <a:avLst/>
                        </a:prstGeom>
                        <a:blipFill rotWithShape="0">
                          <a:blip r:embed="rId7"/>
                          <a:stretch>
                            <a:fillRect/>
                          </a:stretch>
                        </a:blip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123" type="#_x0000_t202" style="position:absolute;left:0pt;margin-left:0.6pt;margin-top:0.05pt;height:851.8pt;width:603.3pt;z-index:251668480;mso-width-relative:page;mso-height-relative:page;" filled="t" stroked="f" coordsize="21600,21600" o:gfxdata="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NtAAAAABSZ2h0bG9uZwAACb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AFOEJJTQQMAAAAAAcrAAAAAQAAAHEAAACgAAAB&#10;VAAA1IAAAAcPABgAAf/Y/+0ADEFkb2JlX0NNAAH/7gAOQWRvYmUAZIAAAAAB/9sAhAAMCAgICQgM&#10;CQkMEQsKCxEVDwwMDxUYExMVExMYEQwMDAwMDBEMDAwMDAwMDAwMDAwMDAwMDAwMDAwMDAwMDAwM&#10;AQ0LCw0ODRAODhAUDg4OFBQODg4OFBEMDAwMDBERDAwMDAwMEQwMDAwMDAwMDAwMDAwMDAwMDAwM&#10;DAwMDAwMDAz/wAARCACgAHEDASIAAhEBAxEB/90ABAAI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A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wAAgP9/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AACA/39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036T/rH3V/h691H/AAPaYfEfy631kVOLn/be3glRXr3XLQv++Pvfh/Pr1euI&#10;Tk3Fx/X6e9hB59a6yAAcD3vQvXuurLcf1H05/wCI9+CgZHXuuz/T+vvTNTA691wsq8/S3+uf9790&#10;1t1vrsMCTb6n/efftbde65+3FNRU9a697t17riRxxwfxbj37r3XS6vz9P+J9+691z9+691737r3X&#10;vfuvde9+691737r3Xvfuvde9+691737r3Xvfuvde9+691737r3Xvfuvde9+691//0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rx70RXB691x0r/T6f6/uuha1p17rl7sBTA6910AB9P8Aife+vdd+/de64FLm9/8AePfuvddaLf2v&#10;949+691zt/Xk/wBfp7qVByevddFb/nj+lvftC9e64+O3IP8AvHv2hevdcxwP6+9gUwOvdd+99e69&#10;7917r3v3Xuve/de697917r3v3Xuve/de697917r3v3Xuve/de697917r3v3Xuve/de697917r3v3&#10;Xuve/de6/9T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f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Q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d/j37r3Xvfuvde9+691737r3Xvfuvde9+691737r3Xvfuvde9+691737r3Xvfuvde9+691737r3&#10;Xvfuvde9+691737r3Xvfuvde9+691737r3Xvfuvde9+691737r0AAID/f9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b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X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H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S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T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f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L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T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N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X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9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D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R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AACA/3/fuvde9+691737r3Xvfuvd&#10;e9+691737r3Xvfuvde9+691737r3Xvfuvde9+691737r3Xvfuvde9+691737r3Xvfuvde9+69173&#10;7r3Xvfuvde9+691737r3Xvfuvde9+691737r3Xvfuvde9+691737r3Xvfuvde9+691737r3Xvfuv&#10;de9+691737r3Xvfuvde9+691737r3Xvfuvde9+691//S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T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V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f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T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X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W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D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R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P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U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b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X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N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S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wAAgP9/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N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X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W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D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b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X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H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S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T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f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L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T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8AAID/f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U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d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b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X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N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H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S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T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V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f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T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X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W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D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R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P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U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AACA/3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V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f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Q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d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N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X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W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D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b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X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H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S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T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V3+Pfuvde9+691737r3Xvfuvde9+691737r3Xvfuvde9+691737r3Xvfuvde9&#10;+691737r3Xvfuvde9+691737r3Xvfuvde9+691737r3Xvfuvde9+691737r3Xvfuvde9+691737r&#10;3Xvfuvde9+691737r3Xvfuvde9+691737r3XvQAAgP9/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W3+Pfuvde9+691737r3Xvfuvde9+691737r3Xvfuv&#10;de9+691737r3Xvfuvde9+691737r3Xvfuvde9+691737r3Xvfuvde9+691737r3Xvfuvde9+6917&#10;37r3Xvfuvde9+691737r3Xvfuvde9+691737r3Xvfuvde9+6910Tb3VmCCp691xLgf190WUNwHXu&#10;uvIP6H/ePe9Y63TrlrX3vxB17SeuXu/W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wAAgP9/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Z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">
                <v:fill type="frame" on="t" o:title="123" focussize="0,0" recolor="t" r:id="rId7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/>
                  </w:txbxContent>
                </v:textbox>
              </v:shape>
            </w:pict>
          </mc:Fallback>
        </mc:AlternateContent>
      </w:r>
    </w:p>
    <w:sectPr>
      <w:footerReference w:type="default" r:id="rId15"/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0676F"/>
    <w:multiLevelType w:val="multilevel"/>
    <w:tmpl w:val="1370676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6AE9195D"/>
    <w:rsid w:val="00111635"/>
    <w:rsid w:val="00381711"/>
    <w:rsid w:val="003E776C"/>
    <w:rsid w:val="004856FB"/>
    <w:rsid w:val="00B35C06"/>
    <w:rsid w:val="00BD6855"/>
    <w:rsid w:val="00E02D2F"/>
    <w:rsid w:val="00E1747D"/>
    <w:rsid w:val="00F9544F"/>
    <w:rsid w:val="0AC24A47"/>
    <w:rsid w:val="0C7905FD"/>
    <w:rsid w:val="15BC08FF"/>
    <w:rsid w:val="291443E5"/>
    <w:rsid w:val="2E7A3ACF"/>
    <w:rsid w:val="4B114C98"/>
    <w:rsid w:val="503D72B4"/>
    <w:rsid w:val="655E2E30"/>
    <w:rsid w:val="6AE9195D"/>
    <w:rsid w:val="6BE7421D"/>
    <w:rsid w:val="7172412F"/>
    <w:rsid w:val="73FB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1"/>
    <w:qFormat/>
    <w:uiPriority w:val="0"/>
    <w:rPr>
      <w:rFonts w:ascii="微软雅黑" w:hAnsi="微软雅黑" w:eastAsia="微软雅黑" w:cs="微软雅黑"/>
      <w:kern w:val="0"/>
      <w:szCs w:val="21"/>
    </w:rPr>
  </w:style>
  <w:style w:type="paragraph" w:styleId="3">
    <w:name w:val="Closing"/>
    <w:basedOn w:val="1"/>
    <w:link w:val="12"/>
    <w:autoRedefine/>
    <w:qFormat/>
    <w:uiPriority w:val="0"/>
    <w:pPr>
      <w:ind w:left="100" w:leftChars="2100"/>
    </w:pPr>
    <w:rPr>
      <w:rFonts w:ascii="微软雅黑" w:hAnsi="微软雅黑" w:eastAsia="微软雅黑" w:cs="微软雅黑"/>
      <w:kern w:val="0"/>
      <w:szCs w:val="21"/>
    </w:rPr>
  </w:style>
  <w:style w:type="paragraph" w:styleId="4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9">
    <w:name w:val="页眉 Char"/>
    <w:basedOn w:val="7"/>
    <w:link w:val="5"/>
    <w:autoRedefine/>
    <w:qFormat/>
    <w:uiPriority w:val="0"/>
    <w:rPr>
      <w:kern w:val="2"/>
      <w:sz w:val="18"/>
      <w:szCs w:val="18"/>
    </w:rPr>
  </w:style>
  <w:style w:type="character" w:customStyle="1" w:styleId="10">
    <w:name w:val="页脚 Char"/>
    <w:basedOn w:val="7"/>
    <w:link w:val="4"/>
    <w:autoRedefine/>
    <w:qFormat/>
    <w:uiPriority w:val="0"/>
    <w:rPr>
      <w:kern w:val="2"/>
      <w:sz w:val="18"/>
      <w:szCs w:val="18"/>
    </w:rPr>
  </w:style>
  <w:style w:type="character" w:customStyle="1" w:styleId="11">
    <w:name w:val="称呼 Char"/>
    <w:basedOn w:val="7"/>
    <w:link w:val="2"/>
    <w:autoRedefine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2">
    <w:name w:val="结束语 Char"/>
    <w:basedOn w:val="7"/>
    <w:link w:val="3"/>
    <w:autoRedefine/>
    <w:qFormat/>
    <w:uiPriority w:val="0"/>
    <w:rPr>
      <w:rFonts w:ascii="微软雅黑" w:hAnsi="微软雅黑" w:eastAsia="微软雅黑" w:cs="微软雅黑"/>
      <w:sz w:val="21"/>
      <w:szCs w:val="21"/>
    </w:rPr>
  </w:style>
  <w:style w:type="paragraph" w:customStyle="1" w:styleId="13">
    <w:name w:val="列出段落2"/>
    <w:basedOn w:val="1"/>
    <w:autoRedefine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3553;&#38754;+&#33258;&#33616;&#20449;+&#31616;&#21382;+&#23553;&#24213;&#12305;&#21019;&#24847;&#31616;&#32422;&#28165;&#26032;&#27714;&#32844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【封面+自荐信+简历+封底】创意简约清新求职简历.doc</Template>
  <Company>Microsoft</Company>
  <Pages>4</Pages>
  <Words>4</Words>
  <Characters>29</Characters>
  <Lines>1</Lines>
  <Paragraphs>1</Paragraphs>
  <TotalTime>1</TotalTime>
  <ScaleCrop>false</ScaleCrop>
  <LinksUpToDate>false</LinksUpToDate>
  <CharactersWithSpaces>32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2016-03-08T10:24:00Z</dcterms:created>
  <dc:creator>Administrator</dc:creator>
  <cp:lastModifiedBy>。</cp:lastModifiedBy>
  <dcterms:modified xsi:type="dcterms:W3CDTF">2024-05-06T14:59:52Z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1AA59A1ECDF24778949430AA14C5E8F0_13</vt:lpwstr>
  </property>
</Properties>
</file>