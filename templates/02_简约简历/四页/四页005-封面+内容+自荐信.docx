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4D11" w14:textId="61DCC6D5" w:rsidR="00671CCB" w:rsidRDefault="00671CCB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1376" behindDoc="0" locked="0" layoutInCell="1" allowOverlap="1" wp14:anchorId="47856D50" wp14:editId="1DCBA9FC">
            <wp:simplePos x="0" y="0"/>
            <wp:positionH relativeFrom="column">
              <wp:posOffset>-1179830</wp:posOffset>
            </wp:positionH>
            <wp:positionV relativeFrom="paragraph">
              <wp:posOffset>-988060</wp:posOffset>
            </wp:positionV>
            <wp:extent cx="7608570" cy="10762615"/>
            <wp:effectExtent l="57150" t="57150" r="30480" b="38735"/>
            <wp:wrapNone/>
            <wp:docPr id="1759418890" name="图片 101" descr="C:\Users\Administrator\Desktop\7.jp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" descr="C:\Users\Administrator\Desktop\7.jpg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2615"/>
                    </a:xfrm>
                    <a:prstGeom prst="rect">
                      <a:avLst/>
                    </a:prstGeom>
                    <a:noFill/>
                    <a:ln w="57150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45C18" w14:textId="7B180E06" w:rsidR="00671CCB" w:rsidRDefault="00671CCB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2400" behindDoc="0" locked="0" layoutInCell="1" allowOverlap="1" wp14:anchorId="64BF7E23" wp14:editId="0A8B4071">
            <wp:simplePos x="0" y="0"/>
            <wp:positionH relativeFrom="margin">
              <wp:posOffset>-310515</wp:posOffset>
            </wp:positionH>
            <wp:positionV relativeFrom="margin">
              <wp:posOffset>1574165</wp:posOffset>
            </wp:positionV>
            <wp:extent cx="5619115" cy="2266315"/>
            <wp:effectExtent l="0" t="0" r="0" b="0"/>
            <wp:wrapNone/>
            <wp:docPr id="791973778" name="图片 19" descr="C:\Users\Administrator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C:\Users\Administrator\Desktop\图片2.png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56EA05" wp14:editId="168D66D0">
                <wp:simplePos x="0" y="0"/>
                <wp:positionH relativeFrom="column">
                  <wp:posOffset>3156585</wp:posOffset>
                </wp:positionH>
                <wp:positionV relativeFrom="paragraph">
                  <wp:posOffset>2107565</wp:posOffset>
                </wp:positionV>
                <wp:extent cx="1209040" cy="382270"/>
                <wp:effectExtent l="3810" t="635" r="0" b="0"/>
                <wp:wrapNone/>
                <wp:docPr id="211160918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8227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2D7BAF3" w14:textId="6B37141F" w:rsidR="00671CCB" w:rsidRDefault="00C5557F">
                            <w:pPr>
                              <w:jc w:val="right"/>
                              <w:rPr>
                                <w:rFonts w:eastAsia="微软雅黑" w:hAnsi="微软雅黑" w:cs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color w:val="FFFFFF"/>
                                <w:sz w:val="32"/>
                                <w:szCs w:val="3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6EA05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margin-left:248.55pt;margin-top:165.95pt;width:95.2pt;height:3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" fillcolor="#72c0c4" stroked="f">
                <v:textbox>
                  <w:txbxContent>
                    <w:p w14:paraId="32D7BAF3" w14:textId="6B37141F" w:rsidR="00671CCB" w:rsidRDefault="00C5557F">
                      <w:pPr>
                        <w:jc w:val="right"/>
                        <w:rPr>
                          <w:rFonts w:eastAsia="微软雅黑" w:hAnsi="微软雅黑" w:cs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hAnsi="微软雅黑" w:cs="微软雅黑" w:hint="eastAsia"/>
                          <w:color w:val="FFFFFF"/>
                          <w:sz w:val="32"/>
                          <w:szCs w:val="3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5C8B79" wp14:editId="13196A77">
                <wp:simplePos x="0" y="0"/>
                <wp:positionH relativeFrom="column">
                  <wp:posOffset>1194435</wp:posOffset>
                </wp:positionH>
                <wp:positionV relativeFrom="paragraph">
                  <wp:posOffset>7470775</wp:posOffset>
                </wp:positionV>
                <wp:extent cx="3048635" cy="1981200"/>
                <wp:effectExtent l="0" t="0" r="0" b="0"/>
                <wp:wrapNone/>
                <wp:docPr id="5" name="文本框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635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626"/>
                              <w:gridCol w:w="3756"/>
                            </w:tblGrid>
                            <w:tr w:rsidR="002117DA" w14:paraId="7CCDB340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3F9A2767" w14:textId="1526806C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50D3B86" wp14:editId="48378642">
                                        <wp:extent cx="165100" cy="196850"/>
                                        <wp:effectExtent l="0" t="0" r="0" b="0"/>
                                        <wp:docPr id="1" name="图片 4" descr="F:\图片\图标\新建文件夹 (7)\8-1.png8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4" descr="F:\图片\图标\新建文件夹 (7)\8-1.png8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100" cy="196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17E6656D" w14:textId="3C59DB86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姓名：胡小豆</w:t>
                                  </w:r>
                                </w:p>
                              </w:tc>
                            </w:tr>
                            <w:tr w:rsidR="002117DA" w14:paraId="151C1378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A62A857" w14:textId="33A7DC51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7B12518" wp14:editId="3A9CFD22">
                                        <wp:extent cx="203200" cy="304800"/>
                                        <wp:effectExtent l="0" t="0" r="0" b="0"/>
                                        <wp:docPr id="2" name="图片 5" descr="F:\图片\图标\新建文件夹 (2)\题-1.png题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5" descr="F:\图片\图标\新建文件夹 (2)\题-1.png题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2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35E108D1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电话：188-0000-0000</w:t>
                                  </w:r>
                                </w:p>
                              </w:tc>
                            </w:tr>
                            <w:tr w:rsidR="002117DA" w14:paraId="1C857DB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1239864" w14:textId="45CCCDF6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1E90A60" wp14:editId="1F7E27E2">
                                        <wp:extent cx="241300" cy="234950"/>
                                        <wp:effectExtent l="0" t="0" r="0" b="0"/>
                                        <wp:docPr id="3" name="图片 6" descr="F:\图片\图标\新建文件夹 (8)\图片29.png图片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6" descr="F:\图片\图标\新建文件夹 (8)\图片29.png图片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300" cy="234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7D9A1E33" w14:textId="70C54D16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邮箱：123456@</w:t>
                                  </w:r>
                                  <w:r w:rsidR="00C470E3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  <w:tr w:rsidR="002117DA" w14:paraId="05B3EFDE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4833D02F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06C66F99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05BC5D" w14:textId="77777777" w:rsidR="00671CCB" w:rsidRDefault="00671C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C8B79" id="文本框 92" o:spid="_x0000_s1027" type="#_x0000_t202" style="position:absolute;margin-left:94.05pt;margin-top:588.25pt;width:240.05pt;height:15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" filled="f" stroked="f" strokeweight=".5pt">
                <v:textbox>
                  <w:txbxContent>
                    <w:tbl>
                      <w:tblPr>
                        <w:tblOverlap w:val="never"/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626"/>
                        <w:gridCol w:w="3756"/>
                      </w:tblGrid>
                      <w:tr w:rsidR="002117DA" w14:paraId="7CCDB340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3F9A2767" w14:textId="1526806C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50D3B86" wp14:editId="48378642">
                                  <wp:extent cx="165100" cy="196850"/>
                                  <wp:effectExtent l="0" t="0" r="0" b="0"/>
                                  <wp:docPr id="1" name="图片 4" descr="F:\图片\图标\新建文件夹 (7)\8-1.png8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" descr="F:\图片\图标\新建文件夹 (7)\8-1.png8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9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17E6656D" w14:textId="3C59DB86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</w:tc>
                      </w:tr>
                      <w:tr w:rsidR="002117DA" w14:paraId="151C1378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A62A857" w14:textId="33A7DC51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7B12518" wp14:editId="3A9CFD22">
                                  <wp:extent cx="203200" cy="304800"/>
                                  <wp:effectExtent l="0" t="0" r="0" b="0"/>
                                  <wp:docPr id="2" name="图片 5" descr="F:\图片\图标\新建文件夹 (2)\题-1.png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5" descr="F:\图片\图标\新建文件夹 (2)\题-1.png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2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35E108D1" w14:textId="77777777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电话：188-0000-0000</w:t>
                            </w:r>
                          </w:p>
                        </w:tc>
                      </w:tr>
                      <w:tr w:rsidR="002117DA" w14:paraId="1C857DB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1239864" w14:textId="45CCCDF6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1E90A60" wp14:editId="1F7E27E2">
                                  <wp:extent cx="241300" cy="234950"/>
                                  <wp:effectExtent l="0" t="0" r="0" b="0"/>
                                  <wp:docPr id="3" name="图片 6" descr="F:\图片\图标\新建文件夹 (8)\图片29.png图片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6" descr="F:\图片\图标\新建文件夹 (8)\图片29.png图片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300" cy="23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7D9A1E33" w14:textId="70C54D16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邮箱：123456@</w:t>
                            </w:r>
                            <w:r w:rsidR="00C470E3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c>
                      </w:tr>
                      <w:tr w:rsidR="002117DA" w14:paraId="05B3EFDE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4833D02F" w14:textId="77777777" w:rsidR="00671CCB" w:rsidRDefault="00671CCB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06C66F99" w14:textId="77777777" w:rsidR="00671CCB" w:rsidRDefault="00671CCB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305BC5D" w14:textId="77777777" w:rsidR="00671CCB" w:rsidRDefault="00671CC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F5F69A3" wp14:editId="2F38420D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0" t="0" r="0" b="0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9F2FD" id="KSO_Shape" o:spid="_x0000_s1026" style="position:absolute;left:0;text-align:left;margin-left:276pt;margin-top:299.8pt;width:10.85pt;height:10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80940014;2147483646,2147483646;2147483646,2147483646;2147483646,2147483646;2147483646,2147483646;980940014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A647365" wp14:editId="71C673AF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0" t="0" r="0" b="0"/>
                <wp:wrapNone/>
                <wp:docPr id="3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428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D3CAD" id="KSO_Shape" o:spid="_x0000_s1026" style="position:absolute;left:0;text-align:left;margin-left:276pt;margin-top:329.65pt;width:10.85pt;height:11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7C2DD32A" w14:textId="4AA2E6F4" w:rsidR="00671CCB" w:rsidRDefault="00671CCB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CF48BC3" wp14:editId="7EA0B3CF">
            <wp:simplePos x="0" y="0"/>
            <wp:positionH relativeFrom="column">
              <wp:posOffset>-395577</wp:posOffset>
            </wp:positionH>
            <wp:positionV relativeFrom="page">
              <wp:posOffset>532737</wp:posOffset>
            </wp:positionV>
            <wp:extent cx="1137920" cy="1543050"/>
            <wp:effectExtent l="0" t="0" r="5080" b="0"/>
            <wp:wrapNone/>
            <wp:docPr id="6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AABDA16" wp14:editId="7E6AEC0B">
                <wp:simplePos x="0" y="0"/>
                <wp:positionH relativeFrom="column">
                  <wp:posOffset>-910590</wp:posOffset>
                </wp:positionH>
                <wp:positionV relativeFrom="paragraph">
                  <wp:posOffset>-1117600</wp:posOffset>
                </wp:positionV>
                <wp:extent cx="2162810" cy="10696575"/>
                <wp:effectExtent l="0" t="0" r="0" b="0"/>
                <wp:wrapNone/>
                <wp:docPr id="6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10696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7662E" id="矩形 88" o:spid="_x0000_s1026" style="position:absolute;left:0;text-align:left;margin-left:-71.7pt;margin-top:-88pt;width:170.3pt;height:842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DA4327" wp14:editId="6716BB85">
                <wp:simplePos x="0" y="0"/>
                <wp:positionH relativeFrom="column">
                  <wp:posOffset>-1143000</wp:posOffset>
                </wp:positionH>
                <wp:positionV relativeFrom="paragraph">
                  <wp:posOffset>-1117600</wp:posOffset>
                </wp:positionV>
                <wp:extent cx="226695" cy="10696575"/>
                <wp:effectExtent l="0" t="0" r="0" b="0"/>
                <wp:wrapNone/>
                <wp:docPr id="33394792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6EAB2" id="矩形 86" o:spid="_x0000_s1026" style="position:absolute;left:0;text-align:left;margin-left:-90pt;margin-top:-88pt;width:17.85pt;height:84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EFBBE" wp14:editId="040A3918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1803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B55F0" id="KSO_Shape" o:spid="_x0000_s1026" style="position:absolute;left:0;text-align:left;margin-left:136.65pt;margin-top:650.05pt;width:11.2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062,79201;54653,85208;54027,88731;53304,92953;54701,97441;78220,142510;75039,96500;75931,91916;74967,88152;77666,84822;88799,78670;98992,79225;106487,86632;112945,94932;118342,104148;122535,114451;125524,125863;127186,138481;121933,147818;105234,154984;87715,159593;69642,161571;50508,160702;31592,156770;13495,149893;0,142221;1301,128830;4000,116791;8000,105982;13205,96355;19543,87838;26917,80286;36218,73000;70448,435;78519,2633;85819,6498;92059,11788;96998,18262;100491,25750;102298,34035;102082,43601;99287,53167;94251,61524;87289,68264;77507,73578;70905,75317;63774,75800;55799,74762;48475,72129;41898,68119;35947,62491;31080,55244;27996,46959;26864,37900;27827,29325;30622,21499;34959,14518;40645,8648;47487,4155;55269,1184;6370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C9A4A" wp14:editId="44952FDE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0" t="0" r="0" b="0"/>
                <wp:wrapNone/>
                <wp:docPr id="64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7BD67" id="矩形 84" o:spid="_x0000_s1026" style="position:absolute;left:0;text-align:left;margin-left:131.05pt;margin-top:646.7pt;width:22.4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8cvez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5257E2CC" wp14:editId="45BCA076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2782569</wp:posOffset>
                </wp:positionV>
                <wp:extent cx="2162810" cy="0"/>
                <wp:effectExtent l="0" t="0" r="0" b="0"/>
                <wp:wrapNone/>
                <wp:docPr id="14" name="直接连接符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12FC8" id="直接连接符 82" o:spid="_x0000_s1026" style="position:absolute;left:0;text-align:left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19.1pt" to="98.3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qAPWl98AAAAMAQAADwAAAGRycy9k&#10;b3ducmV2LnhtbEyPwU7DMAyG70i8Q2Qkblu6UlWlNJ3GBBcuaGPSrm5jmoomKUm6lbcnk5DY0fav&#10;z99frWc9sBM531sjYLVMgJFprexNJ+Dw8boogPmARuJgDQn4IQ/r+vamwlLas9nRaR86FiHGlyhA&#10;hTCWnPtWkUa/tCOZePu0TmOIo+u4dHiOcD3wNElyrrE38YPCkbaK2q/9pCNlOqpNc3TpS9J/vxeH&#10;Z9zuwpsQ93fz5glYoDn8h+GiH9Whjk6NnYz0bBCwWGVZLBMEZA9FCuwSecxzYM3fhtcVvy5R/w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CoA9aX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 wp14:anchorId="10A484C1" wp14:editId="5FF2D66D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3165474</wp:posOffset>
                </wp:positionV>
                <wp:extent cx="2162810" cy="0"/>
                <wp:effectExtent l="0" t="0" r="0" b="0"/>
                <wp:wrapNone/>
                <wp:docPr id="15" name="直接连接符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7EE77" id="直接连接符 80" o:spid="_x0000_s1026" style="position:absolute;left:0;text-align:left;z-index:251633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49.25pt" to="98.3pt,2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7qklrN8AAAAMAQAADwAAAGRycy9k&#10;b3ducmV2LnhtbEyPwU7DMAyG70i8Q2Qkblu6qVRdaTqNCS5c0MakXd0ma6o1TknSrbw9mYQER9u/&#10;Pn9/uZ5Mzy7K+c6SgMU8AaaosbKjVsDh822WA/MBSWJvSQn4Vh7W1f1diYW0V9qpyz60LELIFyhA&#10;hzAUnPtGK4N+bgdF8XayzmCIo2u5dHiNcNPzZZJk3GBH8YPGQW21as770UTKeNSb+uiWr0n39ZEf&#10;XnC7C+9CPD5Mm2dgQU3hLww3/agOVXSq7UjSs17AbJGmsUwQkK7yJ2C3yCrLgNW/G16V/H+J6g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uqSW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 wp14:anchorId="12858F06" wp14:editId="081E7F05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3548379</wp:posOffset>
                </wp:positionV>
                <wp:extent cx="2162810" cy="0"/>
                <wp:effectExtent l="0" t="0" r="0" b="0"/>
                <wp:wrapNone/>
                <wp:docPr id="16" name="直接连接符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D8C20" id="直接连接符 78" o:spid="_x0000_s1026" style="position:absolute;left:0;text-align:left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79.4pt" to="98.3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K1Hi3t8AAAAMAQAADwAAAGRycy9k&#10;b3ducmV2LnhtbEyPwU7DMAyG70i8Q2Qkblu6aatKaTqNCS5c0MakXd0mNBWNU5p0K2+PJyHB0fav&#10;z99fbCbXibMZQutJwWKegDBUe91So+D4/jLLQISIpLHzZBR8mwCb8vamwFz7C+3N+RAbwRAKOSqw&#10;Mfa5lKG2xmGY+94Q3z784DDyODRSD3hhuOvkMklS6bAl/mCxNztr6s/D6Jgynuy2Og3L56T9esuO&#10;T7jbx1el7u+m7SOIaKb4F4arPqtDyU6VH0kH0SmYLVYrLhMVrNcZl7hGHt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rUeLe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28CC816B" wp14:editId="3FE0DE6B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3930649</wp:posOffset>
                </wp:positionV>
                <wp:extent cx="2162810" cy="0"/>
                <wp:effectExtent l="0" t="0" r="0" b="0"/>
                <wp:wrapNone/>
                <wp:docPr id="17" name="直接连接符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239A5" id="直接连接符 76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09.5pt" to="98.3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4hZiA98AAAAMAQAADwAAAGRycy9k&#10;b3ducmV2LnhtbEyPQWvDMAyF74P9B6PBbq2TUkKbxSld2S67jHaFXpVYS8JiO7OdNvv3U2Gw3iS9&#10;x9P3is1kenEmHzpnFaTzBATZ2unONgqOH6+zFYgQ0WrsnSUFPxRgU97fFZhrd7F7Oh9iIzjEhhwV&#10;tDEOuZShbslgmLuBLGufzhuMvPpGao8XDje9XCRJJg12lj+0ONCupfrrMBpOGU/ttjr5xUvSfb+v&#10;js+428c3pR4fpu0TiEhT/DfDFZ/RoWSmyo1WB9ErmKXLJZeJCrJ0zcPVss4yENXfRZaFvC1R/g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iFmID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488DAE1A" wp14:editId="24C577CF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4313554</wp:posOffset>
                </wp:positionV>
                <wp:extent cx="2162810" cy="0"/>
                <wp:effectExtent l="0" t="0" r="0" b="0"/>
                <wp:wrapNone/>
                <wp:docPr id="18" name="直接连接符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D160A" id="直接连接符 74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39.65pt" to="98.3pt,3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WpUvcN8AAAAMAQAADwAAAGRycy9k&#10;b3ducmV2LnhtbEyPwU7DMAyG70i8Q2Qkblu6MZWtNJ3GBBcuaGPSrm5jmorGKU26lbcnk5DG0fav&#10;z9+fr0fbihP1vnGsYDZNQBBXTjdcKzh8vE6WIHxA1tg6JgU/5GFd3N7kmGl35h2d9qEWEcI+QwUm&#10;hC6T0leGLPqp64jj7dP1FkMc+1rqHs8Rbls5T5JUWmw4fjDY0dZQ9bUfbKQMR7Mpj/38JWm+35eH&#10;Z9zuwptS93fj5glEoDFcw3DRj+pQRKfSDay9aBVMZotFLBMUpI+rBxCXyCpNQZR/G1nk8n+J4h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alS9w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7E5CF92D" wp14:editId="39762696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4696459</wp:posOffset>
                </wp:positionV>
                <wp:extent cx="2162810" cy="0"/>
                <wp:effectExtent l="0" t="0" r="0" b="0"/>
                <wp:wrapNone/>
                <wp:docPr id="19" name="直接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7F439" id="直接连接符 72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69.8pt" to="98.3pt,3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4FD03C77" wp14:editId="082D9B99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5078729</wp:posOffset>
                </wp:positionV>
                <wp:extent cx="2162810" cy="0"/>
                <wp:effectExtent l="0" t="0" r="0" b="0"/>
                <wp:wrapNone/>
                <wp:docPr id="21" name="直接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3303D" id="直接连接符 70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99.9pt" to="98.3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Yw4gUt8AAAAMAQAADwAAAGRycy9k&#10;b3ducmV2LnhtbEyPwU7DMAyG70i8Q2Qkblu6aSpraTqNCS5c0MakXd0mNBWNU5p0K2+PJyHB0fav&#10;z99fbCbXibMZQutJwWKegDBUe91So+D4/jJbgwgRSWPnySj4NgE25e1Ngbn2F9qb8yE2giEUclRg&#10;Y+xzKUNtjcMw970hvn34wWHkcWikHvDCcNfJZZKk0mFL/MFib3bW1J+H0TFlPNltdRqWz0n79bY+&#10;PuFuH1+Vur+bto8gopniXxiu+qwOJTtVfiQdRKdgtlituExU8JBlXOIayd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jDiB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02AC8AA9" wp14:editId="4B5E97B0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5461634</wp:posOffset>
                </wp:positionV>
                <wp:extent cx="2162810" cy="0"/>
                <wp:effectExtent l="0" t="0" r="0" b="0"/>
                <wp:wrapNone/>
                <wp:docPr id="22" name="直接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22E7B" id="直接连接符 6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430.05pt" to="98.3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DEW0Kd8AAAAMAQAADwAAAGRycy9k&#10;b3ducmV2LnhtbEyPwU7DMAyG70i8Q2QkblvSaapKaTqNCS5c0MakXdPGNBWNU5J0K29PJiHB0fav&#10;z99fbWY7sDP60DuSkC0FMKTW6Z46Ccf3l0UBLERFWg2OUMI3BtjUtzeVKrW70B7Ph9ixBKFQKgkm&#10;xrHkPLQGrQpLNyKl24fzVsU0+o5rry4Jbge+EiLnVvWUPhg14s5g+3mYbKJMJ7NtTn71LPqvt+L4&#10;pHb7+Crl/d28fQQWcY5/YbjqJ3Wok1PjJtKBDRIW2XqdykQJRS4yYNfIQ54Da343vK74/xL1D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MRbQp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30501850" wp14:editId="6CA11055">
                <wp:simplePos x="0" y="0"/>
                <wp:positionH relativeFrom="column">
                  <wp:posOffset>-914400</wp:posOffset>
                </wp:positionH>
                <wp:positionV relativeFrom="paragraph">
                  <wp:posOffset>2400299</wp:posOffset>
                </wp:positionV>
                <wp:extent cx="2162810" cy="0"/>
                <wp:effectExtent l="0" t="0" r="0" b="0"/>
                <wp:wrapNone/>
                <wp:docPr id="23" name="直接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64304" id="直接连接符 66" o:spid="_x0000_s1026" style="position:absolute;left:0;text-align:left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189pt" to="98.3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b8y7Vd8AAAAMAQAADwAAAGRycy9k&#10;b3ducmV2LnhtbEyPQU/DMAyF70j8h8hI3LZ0YyqlNJ3GBBcuaGPSrmljmorGKU26lX+PJyHBzfZ7&#10;ev5esZ5cJ044hNaTgsU8AYFUe9NSo+Dw/jLLQISoyejOEyr4xgDr8vqq0LnxZ9rhaR8bwSEUcq3A&#10;xtjnUobaotNh7nsk1j784HTkdWikGfSZw10nl0mSSqdb4g9W97i1WH/uR8cp49FuquOwfE7ar7fs&#10;8KS3u/iq1O3NtHkEEXGKf2a44DM6lMxU+ZFMEJ2C2WK14jJRwd19xsPF8pCmIKrfiywL+b9E+QM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vzLtV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C18145" wp14:editId="38E4FD4C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0"/>
                <wp:wrapNone/>
                <wp:docPr id="37" name="燕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B667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37" o:spid="_x0000_s1026" type="#_x0000_t55" style="position:absolute;left:0;text-align:left;margin-left:87pt;margin-top:199.5pt;width:4.65pt;height:10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lI+Yh+AAAAALAQAADwAAAGRycy9kb3ducmV2&#10;LnhtbEyPQUvDQBCF74L/YRnBi9hNmqJNzKaI4EFBilV6nmbHJJidDdltG/vrnZ70No95vPe9cjW5&#10;Xh1oDJ1nA+ksAUVce9txY+Dz4/l2CSpEZIu9ZzLwQwFW1eVFiYX1R36nwyY2SkI4FGigjXEotA51&#10;Sw7DzA/E8vvyo8Mocmy0HfEo4a7X8yS50w47loYWB3pqqf7e7J2Bm4D2xb1O81xv1509UXzbnnJj&#10;rq+mxwdQkab4Z4YzvqBDJUw7v2cbVC/6fiFbooEsz+U4O5ZZBmpnYJHmKeiq1P83V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lI+Yh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88F422" wp14:editId="2C3A438F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0"/>
                <wp:wrapNone/>
                <wp:docPr id="38" name="燕尾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04656" id="燕尾形 38" o:spid="_x0000_s1026" type="#_x0000_t55" style="position:absolute;left:0;text-align:left;margin-left:87pt;margin-top:409.25pt;width:4.65pt;height:10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WlHYg+AAAAALAQAADwAAAGRycy9kb3ducmV2&#10;LnhtbEyPQUvDQBCF74L/YRnBi9hNG23TmE0RwYOCiLX0PM2OSTA7G7LbNvbXOz3p8b15vPlesRpd&#10;pw40hNazgekkAUVcedtybWDz+XybgQoR2WLnmQz8UIBVeXlRYG79kT/osI61khIOORpoYuxzrUPV&#10;kMMw8T2x3L784DCKHGptBzxKuev0LEnm2mHL8qHBnp4aqr7Xe2fgJqB9ca/jbKm37609UXzbnpbG&#10;XF+Njw+gIo3xLwxnfEGHUph2fs82qE704k62RAPZNLsHdU5kaQpqJ06azU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WlHYg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A7B71" wp14:editId="52D23B39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0"/>
                <wp:wrapNone/>
                <wp:docPr id="39" name="燕尾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F77FD" id="燕尾形 39" o:spid="_x0000_s1026" type="#_x0000_t55" style="position:absolute;left:0;text-align:left;margin-left:87pt;margin-top:229.45pt;width:4.65pt;height:10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MEqdeAAAAALAQAADwAAAGRycy9kb3ducmV2&#10;LnhtbEyPQUvDQBCF74L/YRnBi9iNbbVJzKaI4MGCiFV6nmbHJJidDdltG/vrOz3p8b15vPlesRxd&#10;p/Y0hNazgbtJAoq48rbl2sDX58ttCipEZIudZzLwSwGW5eVFgbn1B/6g/TrWSko45GigibHPtQ5V&#10;Qw7DxPfEcvv2g8Mocqi1HfAg5a7T0yR50A5blg8N9vTcUPWz3jkDNwHtq1uN00xv3lt7pPi2OWbG&#10;XF+NT4+gIo3xLwxnfEGHUpi2fsc2qE70Yi5booH5fZqBOifS2QzUVpxFloAuC/1/Q3k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MEqd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2E75A4" wp14:editId="47EE0F60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0"/>
                <wp:wrapNone/>
                <wp:docPr id="40" name="燕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15CD" id="燕尾形 40" o:spid="_x0000_s1026" type="#_x0000_t55" style="position:absolute;left:0;text-align:left;margin-left:87pt;margin-top:259.4pt;width:4.65pt;height:10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7ao+BeAAAAALAQAADwAAAGRycy9kb3ducmV2&#10;LnhtbEyPT0vDQBDF74LfYRnBi9hNG/8kMZsiggeFIlbpeZodk2B2NmS3beynd3rS43vzePN+5XJy&#10;vdrTGDrPBuazBBRx7W3HjYHPj+frDFSIyBZ7z2TghwIsq/OzEgvrD/xO+3VslJRwKNBAG+NQaB3q&#10;lhyGmR+I5fblR4dR5NhoO+JByl2vF0lypx12LB9aHOippfp7vXMGrgLaF/c6LXK9eevskeJqc8yN&#10;ubyYHh9ARZriXxhO82U6VLJp63dsg+pF398ISzRwO8+E4ZTI0hTUVpw0y0FXpf7PUP0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7ao+B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63FB61" wp14:editId="101C8FD3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0"/>
                <wp:wrapNone/>
                <wp:docPr id="41" name="燕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4B1F9" id="燕尾形 41" o:spid="_x0000_s1026" type="#_x0000_t55" style="position:absolute;left:0;text-align:left;margin-left:87pt;margin-top:289.4pt;width:4.65pt;height:1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UZ1PuOAAAAALAQAADwAAAGRycy9kb3ducmV2&#10;LnhtbEyPQUvDQBCF74L/YRnBi7QbW7VJzKaI4EGhiK30PM2OSTA7G7LbNvbXOz3p8b15vHlfsRxd&#10;pw40hNazgdtpAoq48rbl2sDn5mWSggoR2WLnmQz8UIBleXlRYG79kT/osI61khIOORpoYuxzrUPV&#10;kMMw9T2x3L784DCKHGptBzxKuev0LEketMOW5UODPT03VH2v987ATUD76t7GWaa37609UVxtT5kx&#10;11fj0yOoSGP8C8N5vkyHUjbt/J5tUJ3oxZ2wRAP3i1QYzol0Pge1EydLM9Blof8zl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UZ1Pu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AF9A2C" wp14:editId="386C0357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0"/>
                <wp:wrapNone/>
                <wp:docPr id="42" name="燕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93CD2" id="燕尾形 42" o:spid="_x0000_s1026" type="#_x0000_t55" style="position:absolute;left:0;text-align:left;margin-left:87pt;margin-top:319.35pt;width:4.65pt;height:1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OGjQuAAAAALAQAADwAAAGRycy9kb3ducmV2&#10;LnhtbEyPQUvDQBCF74L/YRnBi9iNjbZpzKaI4EFBxFp6nmanSTA7G7LbNvbXOz3p8b15vPlesRxd&#10;pw40hNazgbtJAoq48rbl2sD66+U2AxUissXOMxn4oQDL8vKiwNz6I3/SYRVrJSUccjTQxNjnWoeq&#10;IYdh4ntiue384DCKHGptBzxKuev0NElm2mHL8qHBnp4bqr5Xe2fgJqB9dW/jdKE3H609UXzfnBbG&#10;XF+NT4+gIo3xLwxnfEGHUpi2fs82qE70/F62RAOzNJuDOieyNAW1Fechy0C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OGjQu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BA4CF9" wp14:editId="0874FD6F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0"/>
                <wp:wrapNone/>
                <wp:docPr id="43" name="燕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62CBA" id="燕尾形 43" o:spid="_x0000_s1026" type="#_x0000_t55" style="position:absolute;left:0;text-align:left;margin-left:87pt;margin-top:349.3pt;width:4.65pt;height:1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O0DUAOAAAAALAQAADwAAAGRycy9kb3ducmV2&#10;LnhtbEyPT2vCQBTE70K/w/KEXqRu1JJ/zUZKoYcWpNQWz8/saxLMvg3ZVVM/veupPQ4zzPymWI+m&#10;EycaXGtZwWIegSCurG65VvD99fqQgnAeWWNnmRT8koN1eTcpMNf2zJ902vpahBJ2OSpovO9zKV3V&#10;kEE3tz1x8H7sYNAHOdRSD3gO5aaTyyiKpcGWw0KDPb00VB22R6Ng5lC/mfdxmcndR6sv5De7S6bU&#10;/XR8fgLhafR/YbjhB3QoA9PeHlk70QWdPIYvXkGcpTGIWyJdrUDsFSSLNAFZFvL/h/IK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O0DUA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27AEC5" wp14:editId="599EBAD6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0"/>
                <wp:wrapNone/>
                <wp:docPr id="44" name="燕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809C9" id="燕尾形 44" o:spid="_x0000_s1026" type="#_x0000_t55" style="position:absolute;left:0;text-align:left;margin-left:87pt;margin-top:379.3pt;width:4.65pt;height:1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1KgjoeAAAAALAQAADwAAAGRycy9kb3ducmV2&#10;LnhtbEyPQUvDQBCF74L/YRnBi9iNrTZpzKaI4EFBxFp6nmanSTA7G7LbNvbXOz3p8b15vPlesRxd&#10;pw40hNazgbtJAoq48rbl2sD66+U2AxUissXOMxn4oQDL8vKiwNz6I3/SYRVrJSUccjTQxNjnWoeq&#10;IYdh4ntiue384DCKHGptBzxKuev0NEnm2mHL8qHBnp4bqr5Xe2fgJqB9dW/jdKE3H609UXzfnBbG&#10;XF+NT4+gIo3xLwxnfEGHUpi2fs82qE50ei9booH0IZuDOiey2QzUVpw0S0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1Kgjo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C688BE3" wp14:editId="67DF967B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A4E3E" id="矩形 56" o:spid="_x0000_s1026" style="position:absolute;left:0;text-align:left;margin-left:-77.35pt;margin-top:188.95pt;width:175.55pt;height:242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" fillcolor="#eaea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1CB78E0" wp14:editId="692BAD3B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82C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72C0C4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B78E0" id="文本框 12" o:spid="_x0000_s1028" type="#_x0000_t202" style="position:absolute;margin-left:-71.75pt;margin-top:716.75pt;width:169.9pt;height:28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" filled="f" stroked="f">
                <v:textbox style="mso-fit-shape-to-text:t">
                  <w:txbxContent>
                    <w:p w14:paraId="2D082C8A" w14:textId="77777777" w:rsidR="00671CCB" w:rsidRDefault="00671CCB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72C0C4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E91B7F" wp14:editId="743D969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34822" w14:textId="5234CAB1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91B7F" id="矩形 53" o:spid="_x0000_s1029" style="position:absolute;margin-left:-71.75pt;margin-top:104.95pt;width:170.3pt;height:37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" filled="f" stroked="f">
                <v:textbox style="mso-fit-shape-to-text:t">
                  <w:txbxContent>
                    <w:p w14:paraId="27034822" w14:textId="5234CAB1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AD07CC0" wp14:editId="5EC73F9A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5FF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07CC0" id="矩形 51" o:spid="_x0000_s1030" style="position:absolute;margin-left:-71.7pt;margin-top:141.6pt;width:170.3pt;height:23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" filled="f" stroked="f">
                <v:textbox style="mso-fit-shape-to-text:t">
                  <w:txbxContent>
                    <w:p w14:paraId="5D15FFF1" w14:textId="77777777" w:rsidR="00671CCB" w:rsidRDefault="00671CCB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B4EB2A3" wp14:editId="0FCFF722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B5AD6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12C929A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 w14:paraId="4A4F7CC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 w14:paraId="6671BB7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 w14:paraId="3431F61C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 w14:paraId="7BBB724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 w14:paraId="611AF88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 w14:paraId="62BD803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EB2A3" id="文本框 2" o:spid="_x0000_s1031" type="#_x0000_t202" style="position:absolute;margin-left:-42.1pt;margin-top:181.75pt;width:48.6pt;height:249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" filled="f" stroked="f" strokeweight=".5pt">
                <v:textbox>
                  <w:txbxContent>
                    <w:p w14:paraId="56B5AD6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 w14:paraId="12C929A6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 w14:paraId="4A4F7CC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 w14:paraId="6671BB7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 w14:paraId="3431F61C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 w14:paraId="7BBB724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 w14:paraId="611AF88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 w14:paraId="62BD803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527C55E" wp14:editId="02E77653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F99ABC" w14:textId="674CDB70" w:rsidR="00671CCB" w:rsidRDefault="0028375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78B20D7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61BC63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13431A4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 w14:paraId="105395F2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152 0032 0007</w:t>
                            </w:r>
                          </w:p>
                          <w:p w14:paraId="71AC265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Se7enPPT</w:t>
                            </w:r>
                          </w:p>
                          <w:p w14:paraId="74472D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香瓜福田</w:t>
                            </w:r>
                          </w:p>
                          <w:p w14:paraId="69BA770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ascii="Calibri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www.58566.com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C55E" id="_x0000_s1032" type="#_x0000_t202" style="position:absolute;margin-left:-.8pt;margin-top:181.75pt;width:99.8pt;height:24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" filled="f" stroked="f" strokeweight=".5pt">
                <v:textbox>
                  <w:txbxContent>
                    <w:p w14:paraId="6EF99ABC" w14:textId="674CDB70" w:rsidR="00671CCB" w:rsidRDefault="0028375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78B20D7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61BC6387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13431A45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 w14:paraId="105395F2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152 0032 0007</w:t>
                      </w:r>
                    </w:p>
                    <w:p w14:paraId="71AC265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Se7enPPT</w:t>
                      </w:r>
                    </w:p>
                    <w:p w14:paraId="74472DF1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香瓜福田</w:t>
                      </w:r>
                    </w:p>
                    <w:p w14:paraId="69BA770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ascii="Calibri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www.58566.com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CBA328" wp14:editId="27D76C3F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7B3C6" id="微信" o:spid="_x0000_s1026" style="position:absolute;left:0;text-align:left;margin-left:-58.8pt;margin-top:349.2pt;width:9.75pt;height:9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3F009C" wp14:editId="359043A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92B" id="微博" o:spid="_x0000_s1026" style="position:absolute;left:0;text-align:left;margin-left:-59.55pt;margin-top:378.75pt;width:10.5pt;height:9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8073AA9" wp14:editId="7DAC6FB2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E754A" id="KSO_Shape" o:spid="_x0000_s1026" style="position:absolute;left:0;text-align:left;margin-left:-57.25pt;margin-top:228.95pt;width:6.4pt;height:10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24501" wp14:editId="2D668B32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BBD9E" id="KSO_Shape" o:spid="_x0000_s1026" style="position:absolute;left:0;text-align:left;margin-left:-58.9pt;margin-top:319.2pt;width:10pt;height:10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FE0882" wp14:editId="52AE1E9A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3A785" id="KSO_Shape" o:spid="_x0000_s1026" style="position:absolute;left:0;text-align:left;margin-left:-59.55pt;margin-top:199.3pt;width:10.6pt;height:9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995891" wp14:editId="1F4675FC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9158F" id="齿轮" o:spid="_x0000_s1026" style="position:absolute;left:0;text-align:left;margin-left:-59.55pt;margin-top:289pt;width:10.95pt;height:1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E77762" wp14:editId="78ADE7D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41269" id="KSO_Shape" o:spid="_x0000_s1026" style="position:absolute;left:0;text-align:left;margin-left:-58.9pt;margin-top:408.05pt;width:10pt;height:10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DBDA18" wp14:editId="00726EDC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C6FF2" id="Freeform 142" o:spid="_x0000_s1026" style="position:absolute;left:0;text-align:left;margin-left:-59.85pt;margin-top:260.4pt;width:12.15pt;height:8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AAF58" wp14:editId="240A67D0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3CED8" w14:textId="2372C37D" w:rsidR="00671CCB" w:rsidRDefault="00C5557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企业管理专业 / 本科</w:t>
                            </w:r>
                          </w:p>
                          <w:p w14:paraId="7C230011" w14:textId="27B9BADC" w:rsidR="00671CCB" w:rsidRDefault="00C5557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AAF58" id="文本框 164" o:spid="_x0000_s1033" type="#_x0000_t202" style="position:absolute;margin-left:125.3pt;margin-top:-2.6pt;width:357.8pt;height:7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" filled="f" stroked="f">
                <v:textbox style="mso-fit-shape-to-text:t">
                  <w:txbxContent>
                    <w:p w14:paraId="1B03CED8" w14:textId="2372C37D" w:rsidR="00671CCB" w:rsidRDefault="00C5557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企业管理专业 / 本科</w:t>
                      </w:r>
                    </w:p>
                    <w:p w14:paraId="7C230011" w14:textId="27B9BADC" w:rsidR="00671CCB" w:rsidRDefault="00C5557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5C100" wp14:editId="1C4F03E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480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9984A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5C100" id="文本框 165" o:spid="_x0000_s1034" type="#_x0000_t202" style="position:absolute;margin-left:155.65pt;margin-top:-35.75pt;width:103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" filled="f" stroked="f">
                <v:textbox style="mso-fit-shape-to-text:t">
                  <w:txbxContent>
                    <w:p w14:paraId="0E9984AE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9E468" wp14:editId="3DC7FBA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3139440"/>
                <wp:effectExtent l="0" t="0" r="0" b="0"/>
                <wp:wrapNone/>
                <wp:docPr id="47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4EE17" w14:textId="621132F6" w:rsidR="00671CCB" w:rsidRDefault="00C5557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上海市网络科技有限公司      </w:t>
                            </w:r>
                          </w:p>
                          <w:p w14:paraId="151E8FEC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策划专员</w:t>
                            </w:r>
                          </w:p>
                          <w:p w14:paraId="5084009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3187A7F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2056D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与讲座结合获得310客户；</w:t>
                            </w:r>
                          </w:p>
                          <w:p w14:paraId="2CAF735B" w14:textId="33A10DB6" w:rsidR="00671CCB" w:rsidRDefault="00C5557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上海市网络科技有限公司     </w:t>
                            </w:r>
                          </w:p>
                          <w:p w14:paraId="61E94552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策划总监</w:t>
                            </w:r>
                          </w:p>
                          <w:p w14:paraId="4D153DC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2EF866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A0332F1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E468" id="文本框 169" o:spid="_x0000_s1035" type="#_x0000_t202" style="position:absolute;margin-left:125.3pt;margin-top:108.9pt;width:357.8pt;height:2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" filled="f" stroked="f">
                <v:textbox style="mso-fit-shape-to-text:t">
                  <w:txbxContent>
                    <w:p w14:paraId="01B4EE17" w14:textId="621132F6" w:rsidR="00671CCB" w:rsidRDefault="00C5557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上海市网络科技有限公司      </w:t>
                      </w:r>
                    </w:p>
                    <w:p w14:paraId="151E8FEC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策划专员</w:t>
                      </w:r>
                    </w:p>
                    <w:p w14:paraId="5084009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3187A7F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2056D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与讲座结合获得310客户；</w:t>
                      </w:r>
                    </w:p>
                    <w:p w14:paraId="2CAF735B" w14:textId="33A10DB6" w:rsidR="00671CCB" w:rsidRDefault="00C5557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上海市网络科技有限公司     </w:t>
                      </w:r>
                    </w:p>
                    <w:p w14:paraId="61E94552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策划总监</w:t>
                      </w:r>
                    </w:p>
                    <w:p w14:paraId="4D153DC5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2EF866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A0332F1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C4797" wp14:editId="1B1B9838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480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17B04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C4797" id="文本框 171" o:spid="_x0000_s1036" type="#_x0000_t202" style="position:absolute;margin-left:155.65pt;margin-top:75.8pt;width:103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" filled="f" stroked="f">
                <v:textbox style="mso-fit-shape-to-text:t">
                  <w:txbxContent>
                    <w:p w14:paraId="3C17B04F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35595" wp14:editId="645F27D3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31064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310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BD6299" w14:textId="1C1DE125" w:rsidR="00671CCB" w:rsidRDefault="00C5557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proofErr w:type="gramStart"/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院会计系办公室            行政助理</w:t>
                            </w:r>
                          </w:p>
                          <w:p w14:paraId="1D7C36B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4BC79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133600F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95" id="文本框 184" o:spid="_x0000_s1037" type="#_x0000_t202" style="position:absolute;margin-left:125.3pt;margin-top:396.15pt;width:357.8pt;height:10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" filled="f" stroked="f">
                <v:textbox style="mso-fit-shape-to-text:t">
                  <w:txbxContent>
                    <w:p w14:paraId="15BD6299" w14:textId="1C1DE125" w:rsidR="00671CCB" w:rsidRDefault="00C5557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</w:t>
                      </w:r>
                      <w:proofErr w:type="gramStart"/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院会计系办公室            行政助理</w:t>
                      </w:r>
                    </w:p>
                    <w:p w14:paraId="1D7C36B7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4BC79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133600F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6F3EB" wp14:editId="507E8EDF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480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72C3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6F3EB" id="文本框 185" o:spid="_x0000_s1038" type="#_x0000_t202" style="position:absolute;margin-left:155.65pt;margin-top:363.05pt;width:10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" filled="f" stroked="f">
                <v:textbox style="mso-fit-shape-to-text:t">
                  <w:txbxContent>
                    <w:p w14:paraId="7F72C38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86074" wp14:editId="59188EE6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873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84D79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1F2E6075" w14:textId="27B6D69F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C5557F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86074" id="文本框 188" o:spid="_x0000_s1039" type="#_x0000_t202" style="position:absolute;margin-left:125.3pt;margin-top:550.1pt;width:357.8pt;height:6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" filled="f" stroked="f">
                <v:textbox style="mso-fit-shape-to-text:t">
                  <w:txbxContent>
                    <w:p w14:paraId="3D0873C1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84D792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1F2E6075" w14:textId="27B6D69F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C5557F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291311" wp14:editId="57D70F46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480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38E6D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91311" id="文本框 189" o:spid="_x0000_s1040" type="#_x0000_t202" style="position:absolute;margin-left:155.65pt;margin-top:517pt;width:103.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" filled="f" stroked="f">
                <v:textbox style="mso-fit-shape-to-text:t">
                  <w:txbxContent>
                    <w:p w14:paraId="4C38E6D6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6CD2D3F" wp14:editId="5FCA4A2F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-89536</wp:posOffset>
                </wp:positionV>
                <wp:extent cx="4336415" cy="0"/>
                <wp:effectExtent l="0" t="0" r="0" b="0"/>
                <wp:wrapNone/>
                <wp:docPr id="53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4ED03" id="直接连接符 31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-7.05pt" to="472.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6S/fhe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784D9AF5" wp14:editId="238AADB2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1326514</wp:posOffset>
                </wp:positionV>
                <wp:extent cx="4336415" cy="0"/>
                <wp:effectExtent l="0" t="0" r="0" b="0"/>
                <wp:wrapNone/>
                <wp:docPr id="54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E2F0F" id="直接连接符 29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104.45pt" to="472.5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RA6ov+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43E975F" wp14:editId="7C915CC3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4974589</wp:posOffset>
                </wp:positionV>
                <wp:extent cx="4336415" cy="0"/>
                <wp:effectExtent l="0" t="0" r="0" b="0"/>
                <wp:wrapNone/>
                <wp:docPr id="5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35E5" id="直接连接符 27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391.7pt" to="472.5pt,3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iWsYeu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04206C9" wp14:editId="7FCE0E3D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6930389</wp:posOffset>
                </wp:positionV>
                <wp:extent cx="4336415" cy="0"/>
                <wp:effectExtent l="0" t="0" r="0" b="0"/>
                <wp:wrapNone/>
                <wp:docPr id="1841850359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359F8" id="直接连接符 25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545.7pt" to="472.5pt,5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ORDnw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000AF662" wp14:editId="1E59B41E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8577579</wp:posOffset>
                </wp:positionV>
                <wp:extent cx="4336415" cy="0"/>
                <wp:effectExtent l="0" t="0" r="0" b="0"/>
                <wp:wrapNone/>
                <wp:docPr id="57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151A3" id="直接连接符 2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675.4pt" to="472.5pt,6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Y+LZo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ACB45" wp14:editId="3F93431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0DA3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ACB45" id="文本框 193" o:spid="_x0000_s1041" type="#_x0000_t202" style="position:absolute;margin-left:125.3pt;margin-top:679.8pt;width:357.8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" filled="f" stroked="f">
                <v:textbox style="mso-fit-shape-to-text:t">
                  <w:txbxContent>
                    <w:p w14:paraId="190DA399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4EAB9" wp14:editId="794367E0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480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A1B5B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4EAB9" id="文本框 194" o:spid="_x0000_s1042" type="#_x0000_t202" style="position:absolute;margin-left:155.65pt;margin-top:646.75pt;width:103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" filled="f" stroked="f">
                <v:textbox style="mso-fit-shape-to-text:t">
                  <w:txbxContent>
                    <w:p w14:paraId="1CA1B5B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D986C" wp14:editId="3974DB1D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0" b="0"/>
                <wp:wrapNone/>
                <wp:docPr id="6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F8CA" id="矩形 20" o:spid="_x0000_s1026" style="position:absolute;left:0;text-align:left;margin-left:131.05pt;margin-top:-33.65pt;width:22.4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AycdFA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AD1935" wp14:editId="1B2E801D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0" b="0"/>
                <wp:wrapNone/>
                <wp:docPr id="6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5A948" id="矩形 18" o:spid="_x0000_s1026" style="position:absolute;left:0;text-align:left;margin-left:131.05pt;margin-top:77.65pt;width:22.4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D0C61" wp14:editId="03BFAD05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0" b="0"/>
                <wp:wrapNone/>
                <wp:docPr id="6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4AAF5" id="矩形 16" o:spid="_x0000_s1026" style="position:absolute;left:0;text-align:left;margin-left:131.05pt;margin-top:362.25pt;width:22.4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C8va1N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C09E1C" wp14:editId="3F92C8F0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0" b="0"/>
                <wp:wrapNone/>
                <wp:docPr id="6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43E89" id="矩形 14" o:spid="_x0000_s1026" style="position:absolute;left:0;text-align:left;margin-left:131.05pt;margin-top:514.95pt;width:22.4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X2ifI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E6CD8" wp14:editId="46E3C715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12319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DBB1C" id="KSO_Shape" o:spid="_x0000_s1026" style="position:absolute;left:0;text-align:left;margin-left:134.35pt;margin-top:-27.25pt;width:16.8pt;height: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" path="m6649,1054l3324,,,1054r1706,540l1398,3223r1926,685l5251,3223,4943,1594,6649,1054xe" fillcolor="window" stroked="f" strokeweight="4.5pt">
                <v:stroke joinstyle="miter"/>
                <v:path arrowok="t" o:connecttype="custom" o:connectlocs="61129613,9522637;30560218,0;0,9522637;15684639,14401409;12852942,29119020;30560218,35307836;48276671,29119020;45444974,14401409;61129613,952263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257B0" wp14:editId="238E8AD7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0" b="0"/>
                <wp:wrapNone/>
                <wp:docPr id="6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153670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B814" id="KSO_Shape" o:spid="_x0000_s1026" style="position:absolute;left:0;text-align:left;margin-left:135.7pt;margin-top:82.85pt;width:13.1pt;height:1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ABDC5" wp14:editId="0CF521C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0" b="0"/>
                <wp:wrapNone/>
                <wp:docPr id="6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" cy="14224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90A03" id="KSO_Shape" o:spid="_x0000_s1026" style="position:absolute;left:0;text-align:left;margin-left:135.25pt;margin-top:367.1pt;width:13pt;height:1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5902,130091;34556,131914;14804,132118;13132,130594;82985,80319;87007,82604;91096,82998;94588,81992;94547,131261;92468,132240;72918,131452;72117,69453;64980,131261;62901,132240;43337,131452;42549,87008;124317,131057;122368,132227;102665,131628;101684,129547;145299,35549;147364,39263;150665,41848;154361,129547;153383,131628;133737,132227;131781,131057;129834,0;157094,299;159038,1523;160247,3441;160532,30740;159921,32957;158453,34657;156401,35596;154037,35528;152025,34494;150639,32739;150136,30481;92272,75272;90071,75761;87883,75272;8874,111180;6917,112418;4702,112690;2555,111996;856,110364;41,108242;217,106012;1332,104012;63911,41812;66099,41322;68301,41812;142771,10433;128067,10011;126246,8705;125132,6760;124955,4407;125771,2299;127401,748;129576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9F2FAB" wp14:editId="66830C7C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0"/>
                <wp:wrapNone/>
                <wp:docPr id="18104393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6510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97CD" id="KSO_Shape" o:spid="_x0000_s1026" style="position:absolute;left:0;text-align:left;margin-left:136.25pt;margin-top:520pt;width:12.0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113,140567;84825,142290;86060,129812;78721,111035;58461,113515;91480,19027;83848,45884;75760,58839;79709,59691;93701,33478;95391,16016;100973,37551;90873,56888;80070,71624;76406,80222;74412,105545;62660,106151;64502,82609;62489,76813;58939,71624;47813,56528;38036,37551;19720,6282;29352,14516;32101,25532;26849,24869;21350,14440;12230,12604;6845,19475;6959,30661;14411,41166;39364,54037;49508,62819;46531,70503;38909,72150;39401,66680;43326,63311;24574,55134;4949,40049;0,24888;4039,11109;14448,5696;133231,9065;139047,22730;136044,37153;123786,49872;96780,61835;96951,65847;101284,70371;95108,72037;89615,65809;93511,56327;116431,46958;130989,33387;132718,21595;126447,12491;117077,15065;111737,25645;106529,24718;111148,12358;122322,57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050AF948" w14:textId="64BDAAB5" w:rsidR="00671CCB" w:rsidRDefault="00671CCB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67112929" wp14:editId="5C2B27BF">
            <wp:simplePos x="0" y="0"/>
            <wp:positionH relativeFrom="column">
              <wp:posOffset>-494306</wp:posOffset>
            </wp:positionH>
            <wp:positionV relativeFrom="page">
              <wp:posOffset>402203</wp:posOffset>
            </wp:positionV>
            <wp:extent cx="1631950" cy="1695450"/>
            <wp:effectExtent l="76200" t="76200" r="82550" b="76200"/>
            <wp:wrapNone/>
            <wp:docPr id="7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6" b="11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95450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A28D1B" wp14:editId="40FF6B30">
                <wp:simplePos x="0" y="0"/>
                <wp:positionH relativeFrom="column">
                  <wp:posOffset>4029710</wp:posOffset>
                </wp:positionH>
                <wp:positionV relativeFrom="paragraph">
                  <wp:posOffset>8004175</wp:posOffset>
                </wp:positionV>
                <wp:extent cx="1370965" cy="751840"/>
                <wp:effectExtent l="0" t="0" r="0" b="0"/>
                <wp:wrapNone/>
                <wp:docPr id="76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0965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7E2A4E" w14:textId="2F2895C3" w:rsidR="00671CCB" w:rsidRDefault="00671CCB" w:rsidP="00671CCB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ascii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Xxx</w:t>
                            </w:r>
                            <w:proofErr w:type="spellEnd"/>
                          </w:p>
                          <w:p w14:paraId="1129ED4C" w14:textId="3C94316C" w:rsidR="00671CCB" w:rsidRDefault="00671CCB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eastAsia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</w:t>
                            </w:r>
                            <w:r w:rsidR="00C5557F"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.x.x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28D1B" id="矩形 9" o:spid="_x0000_s1043" style="position:absolute;margin-left:317.3pt;margin-top:630.25pt;width:107.95pt;height:59.2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" filled="f" stroked="f">
                <v:textbox style="mso-fit-shape-to-text:t">
                  <w:txbxContent>
                    <w:p w14:paraId="667E2A4E" w14:textId="2F2895C3" w:rsidR="00671CCB" w:rsidRDefault="00671CCB" w:rsidP="00671CCB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ascii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Xxx</w:t>
                      </w:r>
                      <w:proofErr w:type="spellEnd"/>
                    </w:p>
                    <w:p w14:paraId="1129ED4C" w14:textId="3C94316C" w:rsidR="00671CCB" w:rsidRDefault="00671CCB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eastAsia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日期：</w:t>
                      </w:r>
                      <w:r w:rsidR="00C5557F"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.x.x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0C39C5" wp14:editId="5B4AC6FB">
                <wp:simplePos x="0" y="0"/>
                <wp:positionH relativeFrom="column">
                  <wp:posOffset>-1143000</wp:posOffset>
                </wp:positionH>
                <wp:positionV relativeFrom="paragraph">
                  <wp:posOffset>-255905</wp:posOffset>
                </wp:positionV>
                <wp:extent cx="7559675" cy="1161415"/>
                <wp:effectExtent l="0" t="0" r="0" b="0"/>
                <wp:wrapNone/>
                <wp:docPr id="73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1614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279AA" id="矩形 7" o:spid="_x0000_s1026" style="position:absolute;left:0;text-align:left;margin-left:-90pt;margin-top:-20.15pt;width:595.25pt;height:9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" fillcolor="#72c0c4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64E7A2" wp14:editId="2B3A94B0">
                <wp:simplePos x="0" y="0"/>
                <wp:positionH relativeFrom="column">
                  <wp:posOffset>-593090</wp:posOffset>
                </wp:positionH>
                <wp:positionV relativeFrom="paragraph">
                  <wp:posOffset>1571625</wp:posOffset>
                </wp:positionV>
                <wp:extent cx="6461125" cy="6517640"/>
                <wp:effectExtent l="0" t="0" r="0" b="0"/>
                <wp:wrapNone/>
                <wp:docPr id="7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1125" cy="651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B61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28CBD6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 w14:paraId="2EF221C8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真诚地感谢您在百忙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之中惠阅我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1A06D1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12A3893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26D2CF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007046C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 w14:paraId="6E575CB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88CA2F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36548B8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 w14:paraId="6478F9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 w14:paraId="101240C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 w14:paraId="274CAA3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4E7A2" id="矩形 5" o:spid="_x0000_s1044" style="position:absolute;margin-left:-46.7pt;margin-top:123.75pt;width:508.75pt;height:51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" filled="f" stroked="f">
                <v:textbox style="mso-fit-shape-to-text:t">
                  <w:txbxContent>
                    <w:p w14:paraId="4AFB612D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28CBD68A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 w14:paraId="2EF221C8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真诚地感谢您在百忙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之中惠阅我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的自荐材料！我平凡但不平庸，简约但不简单。我的座右铭是“莫言下岭便无难”。所有的成功，都来自不倦的努力和奔跑。</w:t>
                      </w:r>
                    </w:p>
                    <w:p w14:paraId="1A06D199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12A38931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26D2CF87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007046C3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 w14:paraId="6E575CB6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88CA2F6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36548B83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 w14:paraId="6478F9C1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 w14:paraId="101240CD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此致</w:t>
                      </w:r>
                    </w:p>
                    <w:p w14:paraId="274CAA3A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16EE3E" wp14:editId="1E9AE377">
                <wp:simplePos x="0" y="0"/>
                <wp:positionH relativeFrom="column">
                  <wp:posOffset>1647190</wp:posOffset>
                </wp:positionH>
                <wp:positionV relativeFrom="paragraph">
                  <wp:posOffset>30480</wp:posOffset>
                </wp:positionV>
                <wp:extent cx="4366260" cy="586740"/>
                <wp:effectExtent l="0" t="0" r="0" b="0"/>
                <wp:wrapNone/>
                <wp:docPr id="77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6260" cy="586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3722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7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16EE3E" id="矩形 3" o:spid="_x0000_s1045" style="position:absolute;margin-left:129.7pt;margin-top:2.4pt;width:343.8pt;height:4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" filled="f" stroked="f">
                <v:textbox style="mso-fit-shape-to-text:t">
                  <w:txbxContent>
                    <w:p w14:paraId="6CF3722E" w14:textId="77777777" w:rsidR="00671CCB" w:rsidRDefault="00671CCB">
                      <w:pPr>
                        <w:pStyle w:val="a7"/>
                        <w:spacing w:before="0" w:beforeAutospacing="0" w:after="0" w:afterAutospacing="0" w:line="7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eastAsia="方正兰亭黑简体" w:hAnsi="Impact"/>
                          <w:color w:val="FFFFFF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109FEEC" w14:textId="207A521B" w:rsidR="00671CCB" w:rsidRDefault="00671CC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4BEA9CB" wp14:editId="78B62A81">
            <wp:simplePos x="0" y="0"/>
            <wp:positionH relativeFrom="column">
              <wp:posOffset>-1129665</wp:posOffset>
            </wp:positionH>
            <wp:positionV relativeFrom="paragraph">
              <wp:posOffset>-915035</wp:posOffset>
            </wp:positionV>
            <wp:extent cx="7608570" cy="10762615"/>
            <wp:effectExtent l="57150" t="57150" r="30480" b="38735"/>
            <wp:wrapNone/>
            <wp:docPr id="56" name="图片 36" descr="C:\Users\Administrator\Desktop\7.jp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C:\Users\Administrator\Desktop\7.jpg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2615"/>
                    </a:xfrm>
                    <a:prstGeom prst="rect">
                      <a:avLst/>
                    </a:prstGeom>
                    <a:noFill/>
                    <a:ln w="57150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84D8E4" wp14:editId="49BAED0D">
                <wp:simplePos x="0" y="0"/>
                <wp:positionH relativeFrom="column">
                  <wp:posOffset>471805</wp:posOffset>
                </wp:positionH>
                <wp:positionV relativeFrom="page">
                  <wp:posOffset>2489200</wp:posOffset>
                </wp:positionV>
                <wp:extent cx="4199255" cy="3968750"/>
                <wp:effectExtent l="0" t="0" r="0" b="0"/>
                <wp:wrapNone/>
                <wp:docPr id="72" name="文本框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9255" cy="396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881BAC" w14:textId="77777777" w:rsidR="00671CCB" w:rsidRDefault="00671CCB">
                            <w:pPr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1E9A75FF" w14:textId="77777777" w:rsidR="00671CCB" w:rsidRDefault="00671CCB">
                            <w:pPr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26AD6951" w14:textId="77777777" w:rsidR="00671CCB" w:rsidRDefault="00671CCB">
                            <w:pPr>
                              <w:spacing w:afterLines="100" w:after="312" w:line="1200" w:lineRule="exac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  <w:t>谢谢您的观看</w:t>
                            </w:r>
                          </w:p>
                          <w:p w14:paraId="65AE0C4F" w14:textId="77777777" w:rsidR="00671CCB" w:rsidRDefault="00671CCB">
                            <w:pPr>
                              <w:spacing w:afterLines="200" w:after="624" w:line="800" w:lineRule="exact"/>
                              <w:jc w:val="center"/>
                              <w:rPr>
                                <w:rFonts w:ascii="黑体" w:eastAsia="黑体" w:hAnsi="黑体" w:cs="黑体" w:hint="eastAsia"/>
                                <w:spacing w:val="2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4D8E4" id="文本框 168" o:spid="_x0000_s1046" type="#_x0000_t202" style="position:absolute;left:0;text-align:left;margin-left:37.15pt;margin-top:196pt;width:330.65pt;height:31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" filled="f" stroked="f">
                <v:textbox>
                  <w:txbxContent>
                    <w:p w14:paraId="36881BAC" w14:textId="77777777" w:rsidR="00671CCB" w:rsidRDefault="00671CCB">
                      <w:pPr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FFFFFF"/>
                          <w:sz w:val="52"/>
                          <w:szCs w:val="52"/>
                        </w:rPr>
                      </w:pPr>
                    </w:p>
                    <w:p w14:paraId="1E9A75FF" w14:textId="77777777" w:rsidR="00671CCB" w:rsidRDefault="00671CCB">
                      <w:pPr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FFFFFF"/>
                          <w:sz w:val="52"/>
                          <w:szCs w:val="52"/>
                        </w:rPr>
                      </w:pPr>
                    </w:p>
                    <w:p w14:paraId="26AD6951" w14:textId="77777777" w:rsidR="00671CCB" w:rsidRDefault="00671CCB">
                      <w:pPr>
                        <w:spacing w:afterLines="100" w:after="312" w:line="1200" w:lineRule="exact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  <w:t>谢谢您的观看</w:t>
                      </w:r>
                    </w:p>
                    <w:p w14:paraId="65AE0C4F" w14:textId="77777777" w:rsidR="00671CCB" w:rsidRDefault="00671CCB">
                      <w:pPr>
                        <w:spacing w:afterLines="200" w:after="624" w:line="800" w:lineRule="exact"/>
                        <w:jc w:val="center"/>
                        <w:rPr>
                          <w:rFonts w:ascii="黑体" w:eastAsia="黑体" w:hAnsi="黑体" w:cs="黑体" w:hint="eastAsia"/>
                          <w:spacing w:val="20"/>
                          <w:sz w:val="72"/>
                          <w:szCs w:val="7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71CCB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6CBA" w14:textId="77777777" w:rsidR="00F563F2" w:rsidRDefault="00F563F2" w:rsidP="006367ED">
      <w:r>
        <w:separator/>
      </w:r>
    </w:p>
  </w:endnote>
  <w:endnote w:type="continuationSeparator" w:id="0">
    <w:p w14:paraId="1E88A8A1" w14:textId="77777777" w:rsidR="00F563F2" w:rsidRDefault="00F563F2" w:rsidP="00636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硬笔行书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altName w:val="黑体"/>
    <w:charset w:val="86"/>
    <w:family w:val="modern"/>
    <w:pitch w:val="default"/>
    <w:sig w:usb0="00000000" w:usb1="00000000" w:usb2="00000000" w:usb3="00000000" w:csb0="00040001" w:csb1="00000000"/>
  </w:font>
  <w:font w:name="方正兰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方正正中黑简体">
    <w:altName w:val="宋体"/>
    <w:charset w:val="86"/>
    <w:family w:val="auto"/>
    <w:pitch w:val="default"/>
    <w:sig w:usb0="00000000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43CC" w14:textId="77777777" w:rsidR="00F563F2" w:rsidRDefault="00F563F2" w:rsidP="006367ED">
      <w:r>
        <w:separator/>
      </w:r>
    </w:p>
  </w:footnote>
  <w:footnote w:type="continuationSeparator" w:id="0">
    <w:p w14:paraId="619F6B2C" w14:textId="77777777" w:rsidR="00F563F2" w:rsidRDefault="00F563F2" w:rsidP="006367E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2292">
    <w:abstractNumId w:val="1"/>
  </w:num>
  <w:num w:numId="2" w16cid:durableId="1967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18F52812"/>
    <w:rsid w:val="00043A94"/>
    <w:rsid w:val="0018101A"/>
    <w:rsid w:val="002117DA"/>
    <w:rsid w:val="0028375B"/>
    <w:rsid w:val="002C2436"/>
    <w:rsid w:val="00364417"/>
    <w:rsid w:val="0038365E"/>
    <w:rsid w:val="003C3140"/>
    <w:rsid w:val="005457A1"/>
    <w:rsid w:val="005505B8"/>
    <w:rsid w:val="006367ED"/>
    <w:rsid w:val="00671CCB"/>
    <w:rsid w:val="006D204E"/>
    <w:rsid w:val="006E3991"/>
    <w:rsid w:val="00730C0B"/>
    <w:rsid w:val="007567EA"/>
    <w:rsid w:val="00793FA6"/>
    <w:rsid w:val="00C470E3"/>
    <w:rsid w:val="00C5557F"/>
    <w:rsid w:val="00CF7E52"/>
    <w:rsid w:val="00D747AD"/>
    <w:rsid w:val="00E64177"/>
    <w:rsid w:val="00F563F2"/>
    <w:rsid w:val="089023B0"/>
    <w:rsid w:val="18F52812"/>
    <w:rsid w:val="1B410BAE"/>
    <w:rsid w:val="1EB65DE6"/>
    <w:rsid w:val="2F5216F4"/>
    <w:rsid w:val="32E01532"/>
    <w:rsid w:val="37EA7F5E"/>
    <w:rsid w:val="42A2303F"/>
    <w:rsid w:val="4CE808F7"/>
    <w:rsid w:val="59A304E7"/>
    <w:rsid w:val="5E541158"/>
    <w:rsid w:val="7EF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DB0E85"/>
  <w15:chartTrackingRefBased/>
  <w15:docId w15:val="{72B0C266-F4E0-49B7-8443-CF44DB53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1</TotalTime>
  <Pages>4</Pages>
  <Words>11</Words>
  <Characters>69</Characters>
  <Application>Microsoft Office Word</Application>
  <DocSecurity>0</DocSecurity>
  <Lines>1</Lines>
  <Paragraphs>1</Paragraphs>
  <ScaleCrop>false</ScaleCrop>
  <Company>china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7</cp:revision>
  <dcterms:created xsi:type="dcterms:W3CDTF">2024-11-13T01:46:00Z</dcterms:created>
  <dcterms:modified xsi:type="dcterms:W3CDTF">2025-05-26T09:17:00Z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SaveFontToCloudKey">
    <vt:lpwstr>525714458_btnclosed</vt:lpwstr>
  </property>
  <property fmtid="{D5CDD505-2E9C-101B-9397-08002B2CF9AE}" pid="4" name="ICV">
    <vt:lpwstr>B259F893C9F6457EBFDC7C9BCC14A74D</vt:lpwstr>
  </property>
</Properties>
</file>