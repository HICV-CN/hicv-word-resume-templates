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469F" w14:textId="7FA83761" w:rsidR="006205FB" w:rsidRDefault="0026081F">
      <w:pPr>
        <w:ind w:firstLineChars="100" w:firstLine="210"/>
      </w:pPr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340B7553" wp14:editId="4A2CB1B7">
            <wp:simplePos x="0" y="0"/>
            <wp:positionH relativeFrom="column">
              <wp:posOffset>-660400</wp:posOffset>
            </wp:positionH>
            <wp:positionV relativeFrom="paragraph">
              <wp:posOffset>-641350</wp:posOffset>
            </wp:positionV>
            <wp:extent cx="1200150" cy="120015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00365A" wp14:editId="6431E672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0A19E" id="组合 96" o:spid="_x0000_s1026" style="position:absolute;left:0;text-align:left;margin-left:-50.3pt;margin-top:653.75pt;width:19.7pt;height:19.5pt;z-index:251658240" coordorigin="1077,14798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">
                <v:rect id="椭圆 75" o:spid="_x0000_s1027" style="position:absolute;left:1077;top:14798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书写" o:spid="_x0000_s1028" style="position:absolute;left:1146;top:14864;width:258;height:258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6126,20231;110646,25650;92431,7556;97911,2107;104956,1897;116337,13186;116126,20231;67803,68249;49588,50126;89661,10296;107876,28420;67803,68249;65274,70748;39772,78003;47058,52654;65274,70748;23183,14902;11802,26312;11802,95073;23183,106453;91979,106453;103360,95073;103360,49885;115132,38475;115132,99258;95773,118254;18998,118254;0,99258;0,23271;18998,3101;79786,3101;68375,14902;23183,14902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96295C1" wp14:editId="0617EE00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DC2EB80" w14:textId="77777777" w:rsidR="006205F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295C1" id="组合 51" o:spid="_x0000_s1026" style="position:absolute;left:0;text-align:left;margin-left:-29.6pt;margin-top:650.75pt;width:133.25pt;height:22.5pt;z-index:251657216" coordorigin="2547,3717" coordsize="266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">
                <v:rect id="椭圆 75" o:spid="_x0000_s1027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6" o:spid="_x0000_s1028" type="#_x0000_t202" style="position:absolute;left:2547;top:3717;width:2665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6DC2EB80" w14:textId="77777777" w:rsidR="006205F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122427" wp14:editId="5601E82C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AC99C" id="组合 93" o:spid="_x0000_s1026" style="position:absolute;left:0;text-align:left;margin-left:-50.3pt;margin-top:531.7pt;width:19.7pt;height:19.5pt;z-index:251653120" coordorigin="1077,12357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">
                <v:rect id="椭圆 75" o:spid="_x0000_s1027" style="position:absolute;left:1077;top:1235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 id="扳手螺丝批" o:spid="_x0000_s1028" style="position:absolute;left:1142;top:12419;width:266;height:266;visibility:visible;mso-wrap-style:square;v-text-anchor:middle" coordsize="5440,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" path="m1521,2392r,l1525,2395r548,549l2265,2753,2058,2546r-94,-94l2443,1974r63,7l2531,1984r23,1l2579,1984r24,-3l2628,1978r23,-5l2300,1621r-12,-10l2277,1601r10,-37l2295,1528r7,-38l2308,1454r5,-38l2316,1379r2,-39l2320,1303r,-38l2318,1227r-2,-37l2311,1152r-4,-37l2301,1077r-8,-36l2284,1004r-9,-37l2263,931r-11,-36l2238,859r-16,-35l2207,789r-17,-35l2171,720r-19,-33l2131,654r-22,-33l2085,590r-24,-32l2035,528r-27,-30l1980,469r-28,-28l1922,414r-30,-25l1860,365r-32,-24l1797,319r-33,-20l1731,279r-34,-19l1663,244r-35,-16l1593,212r-35,-13l1523,187r-37,-11l1450,165r-36,-8l1376,150r-36,-7l1302,139r-37,-5l1228,131r-37,-1l1153,129r-37,1l1078,133r-37,3l1003,140r-36,6l929,153r-36,8l857,170r657,657l1341,1470,697,1642,41,986r-10,36l23,1059r-7,37l10,1133r-3,37l3,1208r-2,37l,1283r1,37l2,1358r2,36l9,1431r5,38l21,1505r7,38l36,1579r11,36l57,1652r13,35l84,1722r14,35l115,1793r16,33l150,1860r20,33l190,1926r22,32l235,1989r25,32l285,2052r27,29l340,2109r30,29l401,2166r33,27l466,2219r33,24l533,2266r34,21l602,2307r37,19l675,2343r36,16l748,2374r37,13l823,2400r38,10l900,2420r39,8l977,2435r39,6l1055,2444r40,4l1133,2449r40,l1212,2448r40,-3l1290,2442r39,-5l1368,2430r38,-8l1445,2414r39,-11l1521,2392xm3463,2785r,l3459,2803r-2,18l3454,2838r-1,19l3452,2876r,17l3453,2912r1,19l3461,2994r-44,45l3077,3379r-93,93l2684,3172r-191,191l4228,5098r20,19l4269,5136r22,16l4314,5168r22,15l4361,5195r23,12l4409,5218r24,9l4459,5235r26,7l4511,5248r25,5l4562,5255r26,3l4615,5259r26,-1l4668,5255r25,-2l4719,5248r26,-6l4771,5235r24,-8l4821,5218r24,-11l4869,5195r24,-12l4916,5168r22,-16l4961,5136r21,-19l5002,5098r20,-21l5039,5056r18,-21l5072,5013r14,-24l5099,4966r13,-25l5122,4916r10,-24l5140,4867r6,-26l5152,4816r4,-26l5160,4763r1,-26l5162,4711r-1,-27l5160,4659r-4,-27l5152,4606r-6,-26l5140,4555r-8,-25l5122,4505r-10,-25l5099,4456r-13,-24l5072,4410r-15,-23l5039,4366r-17,-22l5002,4323,3463,2785xm4802,4918r-275,73l4304,4769r73,-276l4652,4419r224,224l4802,4918xm2687,2988r298,299l3325,2947r-2,-30l3322,2885r1,-32l3325,2823r5,-32l3336,2761r7,-31l3352,2700r11,-30l3376,2641r15,-28l3406,2585r19,-27l3444,2532r21,-26l3488,2482r25,-23l3538,2438r27,-20l3592,2401r28,-17l3648,2370r29,-12l3706,2346r31,-8l3767,2329r31,-5l3828,2319r32,-3l3892,2316r30,l3954,2320,5440,834,4608,,3121,1487r3,31l3125,1550r-1,30l3121,1612r-4,30l3111,1674r-7,31l3094,1734r-11,30l3071,1793r-15,29l3041,1849r-19,28l3003,1903r-22,25l2959,1952r-25,23l2909,1996r-27,20l2855,2034r-28,16l2799,2064r-29,13l2740,2088r-30,9l2680,2105r-31,6l2617,2115r-30,2l2555,2118r-30,-1l2493,2115r-340,340l2453,2755,984,4223r-53,-53l648,4396,174,5145r121,122l1044,4792r228,-282l1218,4457,2687,2988xe" fillcolor="white [3212]" stroked="f">
                  <v:path arrowok="t" o:connecttype="custom" o:connectlocs="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20998638,108454652;4197334,108454652;7559387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;105005634,108454652" o:connectangles="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234D16E" wp14:editId="5F531C96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4F43E35" w14:textId="77777777" w:rsidR="006205F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专业技能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D16E" id="_x0000_s1029" style="position:absolute;left:0;text-align:left;margin-left:-29.6pt;margin-top:528.7pt;width:136pt;height:22.5pt;z-index:251652096" coordorigin="2547,3717" coordsize="272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">
                <v:rect id="椭圆 75" o:spid="_x0000_s1030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31" type="#_x0000_t202" style="position:absolute;left:2547;top:3717;width:272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24F43E35" w14:textId="77777777" w:rsidR="006205F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专业技能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C861B" wp14:editId="4E316498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10A5368" id="信息" o:spid="_x0000_s1026" style="position:absolute;left:0;text-align:left;margin-left:247.65pt;margin-top:35.5pt;width:8.75pt;height: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ECEA31" wp14:editId="36E144E0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EF77B25" w14:textId="51D45594" w:rsidR="006205F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E-mail：</w:t>
                            </w:r>
                            <w:r w:rsidR="001400B4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1400B4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73BF1E4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ECEA31" id="_x0000_t202" coordsize="21600,21600" o:spt="202" path="m,l,21600r21600,l21600,xe">
                <v:stroke joinstyle="miter"/>
                <v:path gradientshapeok="t" o:connecttype="rect"/>
              </v:shapetype>
              <v:shape id="文本框 114" o:spid="_x0000_s1032" type="#_x0000_t202" style="position:absolute;left:0;text-align:left;margin-left:261.15pt;margin-top:24.05pt;width:168.85pt;height:2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" filled="f" stroked="f">
                <v:textbox>
                  <w:txbxContent>
                    <w:p w14:paraId="1EF77B25" w14:textId="51D45594" w:rsidR="006205F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E-mail：</w:t>
                      </w:r>
                      <w:r w:rsidR="001400B4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1400B4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73BF1E4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C0E80" wp14:editId="7E654F7D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71C597" w14:textId="77777777" w:rsidR="006205F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现居：上海</w:t>
                            </w:r>
                          </w:p>
                          <w:p w14:paraId="67B61416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C0E80" id="_x0000_s1033" type="#_x0000_t202" style="position:absolute;left:0;text-align:left;margin-left:261.35pt;margin-top:4.65pt;width:121.5pt;height:2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" filled="f" stroked="f">
                <v:textbox>
                  <w:txbxContent>
                    <w:p w14:paraId="4071C597" w14:textId="77777777" w:rsidR="006205F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现居：上海</w:t>
                      </w:r>
                    </w:p>
                    <w:p w14:paraId="67B61416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76C85" wp14:editId="24FAD268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F0BEA6B" id="KSO_Shape" o:spid="_x0000_s1026" style="position:absolute;left:0;text-align:left;margin-left:249.45pt;margin-top:15.3pt;width:5.2pt;height:8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69A13" wp14:editId="0C31B0E2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0D51351" id="日历" o:spid="_x0000_s1026" style="position:absolute;left:0;text-align:left;margin-left:88.9pt;margin-top:15.45pt;width:7.75pt;height:8.5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90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<v:path arrowok="t" o:connecttype="custom" o:connectlocs="166794675,271876288;166794675,214971924;140943265,250476479;156524944,229076499;156524944,250476479;156524944,193085710;182730517,157581327;140943265,157581327;156524944,157581327;166794675,171685730;182730517,21399980;156524944,14104575;140943265,21399980;62680877,0;31517520,21399980;31517520,307867077;208581926,57390769;198312195,271876288;15581678,271876288;198312195,271876288;15581678,78790578;57368930,42799788;73304771,50095364;140943265,50095364;156524944,42799788;198312195,78790578;57368930,193085710;57368930,136181347;31517520,171685730;41787251,157581327;41787251,171685730;99156181,193085710;125361587,157581327;83574503,157581327;99156181,157581327;114737859,171685730;41787251,271876288;73304771,250476479;41787251,214971924;41787251,271876288;57368930,229076499;41787251,229076499;114737859,271876288;114737859,214971924;83574503,250476479;99156181,229076499;99156181,250476479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B89BE" wp14:editId="77C02E56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027963" w14:textId="1C8B1E10" w:rsidR="006205F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CB58DE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.06.22</w:t>
                            </w:r>
                          </w:p>
                          <w:p w14:paraId="02F79CCA" w14:textId="77777777" w:rsidR="006205FB" w:rsidRDefault="006205FB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B89BE" id="文本框 112" o:spid="_x0000_s1034" type="#_x0000_t202" style="position:absolute;left:0;text-align:left;margin-left:99.95pt;margin-top:4.35pt;width:126.6pt;height:25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" filled="f" stroked="f">
                <v:textbox>
                  <w:txbxContent>
                    <w:p w14:paraId="1D027963" w14:textId="1C8B1E10" w:rsidR="006205F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CB58DE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.06.22</w:t>
                      </w:r>
                    </w:p>
                    <w:p w14:paraId="02F79CCA" w14:textId="77777777" w:rsidR="006205FB" w:rsidRDefault="006205FB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BEA429" wp14:editId="06AC89BF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26BEE" id="手机" o:spid="_x0000_s1026" style="position:absolute;left:0;text-align:left;margin-left:89.75pt;margin-top:34pt;width:6pt;height: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<v:path arrowok="t" o:connecttype="custom" o:connectlocs="3488004,51307;2331310,337121;1344990,879448;591782,1634297;125530,2528396;0,37024478;125530,37867291;591782,38768704;1344990,39516238;2331310,40058565;3488004,40351715;22434364,40388351;23635902,40190479;24693961,39721445;25527856,39039867;26092742,38182426;26334829,37200385;26298959,2858181;25931342,1912775;25267821,1113955;24353214,491021;23250337,117264;10706100,2704281;15960502,2755588;16319171,2990095;16471597,3371187;16364015,3693658;16032241,3964822;10706100,4045429;10311561,3964822;9970840,3693658;9872205,3371187;10015657,2990095;10383300,2755588;13162941,39047203;12436654,38959260;11782081,38702746;11262012,38307004;10894395,37808648;10715048,37229685;10732996,36716678;10948187,36145051;11342725,35668680;11880716,35302238;12544237,35067731;13162941,35009110;13907148,35097053;14552748,35353545;15072816,35734637;15449407,36240308;15628755,36826607;15610807,37339613;15395616,37903926;15001077,38387611;14445165,38754053;13781618,38981246;24702909,33660627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D177D" wp14:editId="70EAEB9A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334C651" w14:textId="77777777" w:rsidR="006205F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177D" id="_x0000_s1035" type="#_x0000_t202" style="position:absolute;left:0;text-align:left;margin-left:99.65pt;margin-top:23.4pt;width:136.85pt;height:2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" filled="f" stroked="f">
                <v:textbox>
                  <w:txbxContent>
                    <w:p w14:paraId="6334C651" w14:textId="77777777" w:rsidR="006205F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D60F0" wp14:editId="3C5CC9E7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CC1090" w14:textId="6CA48A98" w:rsidR="006205FB" w:rsidRDefault="0071583C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26081F"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60F0" id="文本框 113" o:spid="_x0000_s1036" type="#_x0000_t202" style="position:absolute;left:0;text-align:left;margin-left:81.1pt;margin-top:-52.35pt;width:100.8pt;height:32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" filled="f" stroked="f">
                <v:textbox>
                  <w:txbxContent>
                    <w:p w14:paraId="3ECC1090" w14:textId="6CA48A98" w:rsidR="006205FB" w:rsidRDefault="0071583C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26081F"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BA805A" wp14:editId="63DAE9F0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13AE49" w14:textId="77777777" w:rsidR="006205FB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A805A" id="_x0000_s1037" type="#_x0000_t202" style="position:absolute;left:0;text-align:left;margin-left:81.1pt;margin-top:-27.4pt;width:183.4pt;height:26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" filled="f" stroked="f">
                <v:textbox style="mso-fit-shape-to-text:t">
                  <w:txbxContent>
                    <w:p w14:paraId="7913AE49" w14:textId="77777777" w:rsidR="006205FB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4D95F2" wp14:editId="1B7E4520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59C8E5" id="组合 1" o:spid="_x0000_s1026" style="position:absolute;left:0;text-align:left;margin-left:-50.3pt;margin-top:102.7pt;width:19.7pt;height:19.5pt;z-index:251671552" coordorigin="1077,3777" coordsize="394,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">
                <v:rect id="椭圆 75" o:spid="_x0000_s1027" style="position:absolute;left:1077;top:3777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" fillcolor="#1589e0" stroked="f" strokeweight="3pt">
                  <v:shadow on="t" color="black" opacity="13107f" origin="-.5,-.5" offset=".49892mm,.49892mm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" o:spid="_x0000_s1028" type="#_x0000_t75" alt="博士帽3" style="position:absolute;left:1103;top:3837;width:34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">
                  <v:imagedata r:id="rId10" o:title="博士帽3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62E98CB" wp14:editId="54A8781D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8A9ACDE" w14:textId="77777777" w:rsidR="006205F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E98CB" id="_x0000_s1038" style="position:absolute;left:0;text-align:left;margin-left:-29.6pt;margin-top:99.7pt;width:131.75pt;height:22.5pt;z-index:251651072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">
                <v:rect id="椭圆 75" o:spid="_x0000_s103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8A9ACDE" w14:textId="77777777" w:rsidR="006205F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E14DE9A" wp14:editId="61ACB3A1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F3BFC" id="组合 49" o:spid="_x0000_s1026" style="position:absolute;left:0;text-align:left;margin-left:-50.3pt;margin-top:222.85pt;width:19.7pt;height:19.5pt;z-index:251654144" coordorigin="1077,618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">
                <v:rect id="椭圆 75" o:spid="_x0000_s1027" style="position:absolute;left:1077;top:618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32;top:6255;width:286;height:241;flip:x;visibility:visible;mso-wrap-style:square;v-text-anchor:middle" coordsize="5833534,569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" path="m4116344,2028563r-629,5543l4105639,2083992r-20150,38801l4055263,2161593r-30225,27715l3989775,2211480r-30226,12472l3959549,2244737r5038,22172l3974662,2289081r15113,22171l4004887,2327881r156166,133030l4352482,2189308,4196316,2056277r-20150,-11085l4156015,2034106r-20150,-5543l4116344,2028563xm2040226,1191580r85639,l2211504,1202666r80601,22172l2332406,1241466r40301,16629l2398150,1274092r1591625,493953l4025038,1790217r35263,33257l4085489,1856732r5953,13102l4100602,1867818r45338,-5543l4196316,1873361r45339,16628l4281955,1923247r161203,138573l4785715,1585128r15112,-16629l4815940,1557414r20151,-11086l4856241,1540785r20150,l4896542,1546328r20150,5543l4931805,1568499r861428,737210l5808346,2322338r10075,22172l5828497,2361139r5037,22172l5833534,2405482r-5037,22172l5823459,2449826r-15113,22171l4755489,3946417r-15113,16629l4725264,3979675r-20151,5543l4684963,3990761r-20151,l4644662,3985218r-20150,-5543l4609399,3968589,3747970,3225836r-15113,-16629l3722782,3192579r-10075,-22172l3707669,3148235r,-22172l3712707,3103892r5038,-22172l3732857,3065091r337519,-476692l3909173,2444283r-35263,-38801l3843684,2361139r-20150,-49887l3813459,2261366r,-49886l3813729,2209996,2614518,1836763r299068,1253792l3697594,4212478r8198,15035l4740376,4373223r50376,16629l4836091,4412024r40300,33257l4906617,4484082r30225,44343l4951955,4578312r10075,55429l4956993,4689171r-10075,55429l4926767,4794486r-30225,44344l4861279,4872087r-40301,33258l4775639,4921974r-50375,11086l4674888,4933060,3415489,4750143r-50376,-11086l3319775,4711342r-40301,-27714l3276115,4679317r-16791,-12318l3234136,4639284r-20151,-22172l2502629,3593564r-19095,9192l2317294,3669271r-125940,55429l2004963,3802301r-272030,116402l1380301,4073905r191429,842526l1586842,4971860r30226,133030l1637218,5182492r10075,83144l1652331,5343237r-5038,72058l1627143,5498439r-10075,38800l1601955,5570497r-15113,27714l1566692,5620383r-20150,22172l1526391,5659184r-20150,16629l1481053,5686898r-30226,5543l1425639,5697984r-65488,l1294662,5686898r-35263,-5543l1234211,5664727r-30226,-22172l1178797,5620383r-20150,-27714l1143534,5564954r-10075,-27715l1123384,5515067,780827,4012933r,-16629l765714,3940874r,-55429l770752,3830016r15113,-55429l811053,3730243r30225,-44343l881579,3647099r45338,-27715l2045264,3015205,1808497,2028563r-508797,515492l1264436,2577313r-10075,5543l1244286,2588399r-20150,11086l1214060,2605028r-40300,11086l1133459,2621657r-40301,-5543l1047820,2605028r-35263,-22172l95714,2039649,60451,2006391,35263,1973134,15113,1928790,5038,1884447,,1840103r5038,-44343l15113,1751416r20150,-44343l65489,1668272r30225,-27714l136015,1618386r40301,-11086l216617,1601757r45338,5543l302256,1618386r35263,22172l1081691,2081462r610941,-662622l1763158,1346782r65489,-66515l1863910,1258095r35263,-22172l1934436,1219295r35263,-11086l2004963,1197123r35263,-5543xm3057820,731517r90676,l3244211,737059r95714,11086l3430602,764774r231729,44344l3768121,836832r30225,11086l3813459,859004r15113,44343l3843684,997577r30226,188460l3808421,1213752r-65488,22171l3677444,1263638r-65489,27715l3586767,1252552r-25188,-33257l3526316,1186037r-30226,-27715l3455790,1130608r-40301,-22172l3334887,1064093r-90676,-33258l3153534,1003120r-85639,-22171l2987293,969863,2881504,958777r-115865,l2644737,964320r-120902,16629l2397895,1008663r-115865,38801l2226617,1069635r-50376,22172l2125865,1119522r-45338,27714l1984812,1113979r80602,-55429l2146015,1008663r85639,-49886l2317294,914433r85639,-38800l2493609,842375r90677,-27714l2680000,786946r90677,-22172l2866391,748145r95714,-11086l3057820,731517xm1435100,v374081,,677333,303252,677333,677333c2112433,1051414,1809181,1354666,1435100,1354666v-374081,,-677333,-303252,-677333,-677333c757767,303252,1061019,,1435100,xe" fillcolor="white [3212]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7400BB" wp14:editId="324CC639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CA1C6E2" w14:textId="77777777" w:rsidR="006205F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项目经历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Project experience</w:t>
                              </w:r>
                            </w:p>
                            <w:p w14:paraId="05579469" w14:textId="77777777" w:rsidR="006205FB" w:rsidRDefault="006205FB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400BB" id="组合 27" o:spid="_x0000_s1041" style="position:absolute;left:0;text-align:left;margin-left:-29.6pt;margin-top:219.85pt;width:134.75pt;height:24.3pt;z-index:251662336" coordorigin="1949,6120" coordsize="2695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">
                <v:rect id="椭圆 75" o:spid="_x0000_s1042" style="position:absolute;left:2016;top:6180;width:2570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" fillcolor="#1589e0" stroked="f" strokeweight="3pt">
                  <v:shadow on="t" color="black" opacity="13107f" origin="-.5,-.5" offset=".49892mm,.49892mm"/>
                </v:rect>
                <v:shape id="文本框 86" o:spid="_x0000_s1043" type="#_x0000_t202" style="position:absolute;left:1949;top:6120;width:269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CA1C6E2" w14:textId="77777777" w:rsidR="006205F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项目经历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Project experience</w:t>
                        </w:r>
                      </w:p>
                      <w:p w14:paraId="05579469" w14:textId="77777777" w:rsidR="006205FB" w:rsidRDefault="006205FB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5D4CB4" wp14:editId="736193A6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C1DA4" id="组合 48" o:spid="_x0000_s1026" style="position:absolute;left:0;text-align:left;margin-left:-50.3pt;margin-top:415.35pt;width:19.7pt;height:19.5pt;z-index:251660288" coordorigin="1077,10030" coordsize="394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">
                <v:rect id="椭圆 75" o:spid="_x0000_s1027" style="position:absolute;left:1077;top:10030;width:395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" fillcolor="#1589e0" stroked="f" strokeweight="3pt">
                  <v:shadow on="t" color="black" opacity="13107f" origin="-.5,-.5" offset=".49892mm,.49892mm"/>
                </v:rect>
                <v:shape id="人" o:spid="_x0000_s1028" style="position:absolute;left:1164;top:10114;width:222;height:222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<v:path arrowok="t" o:connecttype="custom" o:connectlocs="268426,322172;268426,322172;291239,189922;156645,0;22052,189922;55510,322172;0,424591;0,512094;89729,629428;234968,629428;324697,512094;324697,424591;268426,322172;55510,189922;55510,189922;156645,43752;268426,189922;156645,351008;55510,189922;291239,498173;291239,498173;223562,585677;100374,585677;22052,498173;22052,439506;78323,351008;156645,395755;234968,351008;291239,439506;291239,498173;335343,161086;335343,161086;458530,161086;469936,131255;458530,117334;335343,117334;324697,131255;335343,161086;458530,468343;458530,468343;369561,468343;358155,483258;369561,512094;458530,512094;469936,483258;458530,468343;458530,234668;458530,234668;335343,234668;324697,248590;335343,278420;458530,278420;469936,248590;458530,234668;458530,351008;458530,351008;369561,351008;358155,365924;369561,395755;458530,395755;469936,365924;458530,351008" o:connectangles="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1396836" wp14:editId="225FCDEA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3244C" id="矩形 80" o:spid="_x0000_s1026" style="position:absolute;left:0;text-align:left;margin-left:-92.7pt;margin-top:-73.75pt;width:601.3pt;height:846.3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06B4BDE" wp14:editId="3F4A76E3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9AF9AE" w14:textId="77777777" w:rsidR="006205F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4BDE" id="矩形 18" o:spid="_x0000_s1044" style="position:absolute;left:0;text-align:left;margin-left:-51.75pt;margin-top:675.6pt;width:520.95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" filled="f" stroked="f">
                <v:textbox style="mso-fit-shape-to-text:t">
                  <w:txbxContent>
                    <w:p w14:paraId="749AF9AE" w14:textId="77777777" w:rsidR="006205F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6BFCA3E" wp14:editId="26BE75F4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41E343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7AB828D3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06031C4C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FCA3E" id="矩形 22" o:spid="_x0000_s1045" style="position:absolute;left:0;text-align:left;margin-left:-51.75pt;margin-top:555.45pt;width:519.55pt;height:67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" filled="f" stroked="f">
                <v:textbox style="mso-fit-shape-to-text:t">
                  <w:txbxContent>
                    <w:p w14:paraId="0041E343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7AB828D3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06031C4C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FEBC7" wp14:editId="24C51ED7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C25268" w14:textId="45E3308B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西南石油管理院                       宣传干事</w:t>
                            </w:r>
                          </w:p>
                          <w:p w14:paraId="18E0544C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 w14:paraId="710EAC77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FEBC7" id="矩形 123" o:spid="_x0000_s1046" style="position:absolute;left:0;text-align:left;margin-left:-51.75pt;margin-top:438.75pt;width:518.6pt;height:6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" filled="f" stroked="f">
                <v:textbox style="mso-fit-shape-to-text:t">
                  <w:txbxContent>
                    <w:p w14:paraId="6BC25268" w14:textId="45E3308B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  西南石油管理院                       宣传干事</w:t>
                      </w:r>
                    </w:p>
                    <w:p w14:paraId="18E0544C" w14:textId="77777777" w:rsidR="006205FB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石油及天然气运输概要，新能源开发，管道运输案例分析，中国能源地理，管理学概论在校活动</w:t>
                      </w:r>
                    </w:p>
                    <w:p w14:paraId="710EAC77" w14:textId="77777777" w:rsidR="006205FB" w:rsidRDefault="0000000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3CE729" wp14:editId="707CED8D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0585EE" w14:textId="6D6723B8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20xx.09-20xx.06             西南石油大学管理学院                 物流管理 （本科）</w:t>
                            </w:r>
                          </w:p>
                          <w:p w14:paraId="4CEFE1D0" w14:textId="77777777" w:rsidR="006205FB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CE729" id="矩形 14" o:spid="_x0000_s1047" style="position:absolute;left:0;text-align:left;margin-left:-51.75pt;margin-top:127.9pt;width:518.6pt;height:6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" filled="f" stroked="f">
                <v:textbox style="mso-fit-shape-to-text:t">
                  <w:txbxContent>
                    <w:p w14:paraId="760585EE" w14:textId="6D6723B8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  西南石油大学管理学院                 物流管理 （本科）</w:t>
                      </w:r>
                    </w:p>
                    <w:p w14:paraId="4CEFE1D0" w14:textId="77777777" w:rsidR="006205FB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主修课程：石油及天然气运输概要，新能源开发，管道运输案例分析，中国能源地理，管理学概论、参与新疆阿克苏石油勘探计划，参与西南石油大学西亚能源清洁化项目等国家重点项目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23C61" wp14:editId="67C2F5FB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404B2D0" w14:textId="77777777" w:rsidR="006205FB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>实习经历</w:t>
                              </w: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23C61" id="_x0000_s1048" style="position:absolute;left:0;text-align:left;margin-left:-29.6pt;margin-top:412.35pt;width:131.75pt;height:22.5pt;z-index:251659264" coordorigin="2547,3717" coordsize="2635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">
                <v:rect id="椭圆 75" o:spid="_x0000_s1049" style="position:absolute;left:2614;top:3777;width:2568;height:3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" fillcolor="#1589e0" stroked="f" strokeweight="3pt">
                  <v:shadow on="t" color="black" opacity="13107f" origin="-.5,-.5" offset=".49892mm,.49892mm"/>
                </v:rect>
                <v:shape id="文本框 86" o:spid="_x0000_s1050" type="#_x0000_t202" style="position:absolute;left:2547;top:3717;width:2338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6404B2D0" w14:textId="77777777" w:rsidR="006205FB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>实习经历</w:t>
                        </w: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D63867C" wp14:editId="2E2B16E5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988C97" w14:textId="15F3B20D" w:rsidR="006205FB" w:rsidRDefault="00CB58D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20xx.05-20xx.05             约克逊能源科技有限公司               销售实习生</w:t>
                            </w:r>
                          </w:p>
                          <w:p w14:paraId="07564D68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14E44C60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552BE31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  <w:p w14:paraId="225723F0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40A6244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1D688766" w14:textId="77777777" w:rsidR="006205FB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3867C" id="Rectangle 3" o:spid="_x0000_s1051" style="position:absolute;left:0;text-align:left;margin-left:-51.75pt;margin-top:249.3pt;width:515.35pt;height:144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" filled="f" stroked="f">
                <v:textbox>
                  <w:txbxContent>
                    <w:p w14:paraId="50988C97" w14:textId="15F3B20D" w:rsidR="006205FB" w:rsidRDefault="00CB58D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.05             约克逊能源科技有限公司               销售实习生</w:t>
                      </w:r>
                    </w:p>
                    <w:p w14:paraId="07564D68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14E44C60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552BE31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  <w:p w14:paraId="225723F0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40A6244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1D688766" w14:textId="77777777" w:rsidR="006205FB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61A0C7C" wp14:editId="705DBAD9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FE43C24" id="平行四边形 5" o:spid="_x0000_s1026" style="position:absolute;left:0;text-align:left;margin-left:-91.75pt;margin-top:-74.6pt;width:600.95pt;height:134.4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" fillcolor="#1589e0" stroked="f" strokeweight="1pt"/>
            </w:pict>
          </mc:Fallback>
        </mc:AlternateContent>
      </w:r>
      <w:r>
        <w:rPr>
          <w:rFonts w:hint="eastAsia"/>
        </w:rPr>
        <w:t>--</w:t>
      </w:r>
    </w:p>
    <w:sectPr w:rsidR="006205FB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C0F8" w14:textId="77777777" w:rsidR="009C4601" w:rsidRDefault="009C4601" w:rsidP="00CB58DE">
      <w:r>
        <w:separator/>
      </w:r>
    </w:p>
  </w:endnote>
  <w:endnote w:type="continuationSeparator" w:id="0">
    <w:p w14:paraId="4D029DD2" w14:textId="77777777" w:rsidR="009C4601" w:rsidRDefault="009C4601" w:rsidP="00CB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4851" w14:textId="77777777" w:rsidR="009C4601" w:rsidRDefault="009C4601" w:rsidP="00CB58DE">
      <w:r>
        <w:separator/>
      </w:r>
    </w:p>
  </w:footnote>
  <w:footnote w:type="continuationSeparator" w:id="0">
    <w:p w14:paraId="113D1950" w14:textId="77777777" w:rsidR="009C4601" w:rsidRDefault="009C4601" w:rsidP="00CB58D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BAE8B"/>
    <w:multiLevelType w:val="singleLevel"/>
    <w:tmpl w:val="595BAE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8"/>
      </w:rPr>
    </w:lvl>
  </w:abstractNum>
  <w:num w:numId="1" w16cid:durableId="1129935207">
    <w:abstractNumId w:val="1"/>
  </w:num>
  <w:num w:numId="2" w16cid:durableId="12238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490CE4"/>
    <w:rsid w:val="001400B4"/>
    <w:rsid w:val="00155A3C"/>
    <w:rsid w:val="0026081F"/>
    <w:rsid w:val="0039281B"/>
    <w:rsid w:val="004B7DCA"/>
    <w:rsid w:val="006205FB"/>
    <w:rsid w:val="006D4929"/>
    <w:rsid w:val="0071583C"/>
    <w:rsid w:val="007A2C7B"/>
    <w:rsid w:val="009C4601"/>
    <w:rsid w:val="00A074E2"/>
    <w:rsid w:val="00BD2D4F"/>
    <w:rsid w:val="00C911D6"/>
    <w:rsid w:val="00CB58DE"/>
    <w:rsid w:val="00E81B8F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6F4EA5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58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8D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8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2017-07-03T16:17:00Z</dcterms:created>
  <dcterms:modified xsi:type="dcterms:W3CDTF">2025-05-01T10:05:00Z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