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9E53" w14:textId="77777777" w:rsidR="00BF07DA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02FCC" wp14:editId="73F69726">
                <wp:simplePos x="0" y="0"/>
                <wp:positionH relativeFrom="column">
                  <wp:posOffset>2611120</wp:posOffset>
                </wp:positionH>
                <wp:positionV relativeFrom="paragraph">
                  <wp:posOffset>-8255</wp:posOffset>
                </wp:positionV>
                <wp:extent cx="1363980" cy="4762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12EA5" w14:textId="77777777" w:rsidR="00BF07DA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1F071928" w14:textId="77777777" w:rsidR="00BF07DA" w:rsidRDefault="00BF07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02FCC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05.6pt;margin-top:-.65pt;width:107.4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" filled="f" fillcolor="white [3201]" stroked="f" strokeweight=".5pt">
                <v:textbox>
                  <w:txbxContent>
                    <w:p w14:paraId="07212EA5" w14:textId="77777777" w:rsidR="00BF07DA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36"/>
                          <w:szCs w:val="36"/>
                        </w:rPr>
                        <w:t>超级简历</w:t>
                      </w:r>
                    </w:p>
                    <w:p w14:paraId="1F071928" w14:textId="77777777" w:rsidR="00BF07DA" w:rsidRDefault="00BF07DA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117853" wp14:editId="7741FB2A">
                <wp:simplePos x="0" y="0"/>
                <wp:positionH relativeFrom="column">
                  <wp:posOffset>-450850</wp:posOffset>
                </wp:positionH>
                <wp:positionV relativeFrom="paragraph">
                  <wp:posOffset>-475615</wp:posOffset>
                </wp:positionV>
                <wp:extent cx="7595870" cy="11050905"/>
                <wp:effectExtent l="0" t="0" r="5080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595870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5pt;margin-top:-37.45pt;height:870.15pt;width:598.1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117" w:type="dxa"/>
        <w:tblInd w:w="295" w:type="dxa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8"/>
        <w:gridCol w:w="1658"/>
        <w:gridCol w:w="1170"/>
        <w:gridCol w:w="1532"/>
        <w:gridCol w:w="1154"/>
        <w:gridCol w:w="1290"/>
        <w:gridCol w:w="1845"/>
      </w:tblGrid>
      <w:tr w:rsidR="00BF07DA" w14:paraId="41A7F08B" w14:textId="77777777">
        <w:trPr>
          <w:trHeight w:val="558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69A7A6FF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姓    名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5FBE8476" w14:textId="561BE161" w:rsidR="00BF07DA" w:rsidRDefault="00423AEE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胡</w:t>
            </w:r>
            <w:r w:rsidR="0072364B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小豆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2AEC9E6D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性别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5286833A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男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0D653ACA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民族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7F8D0E60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845" w:type="dxa"/>
            <w:vMerge w:val="restart"/>
            <w:tcBorders>
              <w:tl2br w:val="nil"/>
              <w:tr2bl w:val="nil"/>
            </w:tcBorders>
            <w:vAlign w:val="center"/>
          </w:tcPr>
          <w:p w14:paraId="616D8584" w14:textId="77777777" w:rsidR="00BF07DA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394D737E" wp14:editId="0234AB81">
                  <wp:simplePos x="0" y="0"/>
                  <wp:positionH relativeFrom="column">
                    <wp:posOffset>-51435</wp:posOffset>
                  </wp:positionH>
                  <wp:positionV relativeFrom="page">
                    <wp:posOffset>80010</wp:posOffset>
                  </wp:positionV>
                  <wp:extent cx="1137920" cy="1515745"/>
                  <wp:effectExtent l="0" t="0" r="5080" b="8255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F07DA" w14:paraId="1035D029" w14:textId="77777777">
        <w:trPr>
          <w:trHeight w:val="59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62C3EB4C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出生年月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1126A48B" w14:textId="3F68C64E" w:rsidR="00BF07DA" w:rsidRDefault="00BE34EB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.01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12832B7C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政治面貌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4D27F65C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1122F7C0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婚姻状况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05872971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未婚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2D4D795E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2B9EF6B9" w14:textId="77777777">
        <w:trPr>
          <w:trHeight w:val="59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7B7F7388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学历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638022EA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45C8443F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毕业学校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2EEF0B8A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上海科技大学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239A8121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专业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79589A37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信息工程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572117E8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5745877B" w14:textId="77777777">
        <w:trPr>
          <w:trHeight w:val="538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0C6BF013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籍贯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 w14:paraId="23E5CCB7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湖南株洲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41EB4AB8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现所在地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 w14:paraId="7A9E3E32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上海浦东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23C4FDB3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3028ED45" w14:textId="77777777">
        <w:trPr>
          <w:trHeight w:val="61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216B5027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联系电话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 w14:paraId="2CEEB32C" w14:textId="63173FB2" w:rsidR="00BF07DA" w:rsidRDefault="00CD28E8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13500000000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5C5C7201" w14:textId="77777777" w:rsidR="00BF07DA" w:rsidRDefault="00000000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邮箱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 w14:paraId="618E7417" w14:textId="606433C9" w:rsidR="00BF07DA" w:rsidRDefault="004A6301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xxx@HI简历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31088D7E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3DC2FBDC" w14:textId="77777777">
        <w:trPr>
          <w:trHeight w:val="608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D234962" w14:textId="77777777" w:rsidR="00BF07D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教育经历</w:t>
            </w:r>
          </w:p>
        </w:tc>
      </w:tr>
      <w:tr w:rsidR="00BF07DA" w14:paraId="3A34CC63" w14:textId="77777777">
        <w:trPr>
          <w:trHeight w:val="1103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7C44F6CB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  <w:p w14:paraId="7CBCBBB5" w14:textId="6BE5BFA4" w:rsidR="00BF07DA" w:rsidRDefault="00BE34EB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.9-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.7         上海科技大学                  会计学（本科）</w:t>
            </w:r>
          </w:p>
          <w:p w14:paraId="6F7A1998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71CBB4F0" w14:textId="77777777">
        <w:trPr>
          <w:trHeight w:val="67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1691C8A9" w14:textId="77777777" w:rsidR="00BF07D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特长及兴趣爱好</w:t>
            </w:r>
          </w:p>
        </w:tc>
      </w:tr>
      <w:tr w:rsidR="00BF07DA" w14:paraId="35845A89" w14:textId="77777777">
        <w:trPr>
          <w:trHeight w:val="1488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EE94836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  <w:p w14:paraId="4683FE2F" w14:textId="77777777" w:rsidR="00BF07DA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待人热诚，对新兴技术和事物有浓厚兴趣，领悟能力强，喜欢竞技游戏，喜欢语言，记忆力不错，有一定的自我学习能力，吃苦耐劳，酷爱运动</w:t>
            </w:r>
          </w:p>
          <w:p w14:paraId="50BB1E40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4CD8EFE7" w14:textId="77777777">
        <w:trPr>
          <w:trHeight w:val="684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31921914" w14:textId="77777777" w:rsidR="00BF07D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计算机能力</w:t>
            </w:r>
          </w:p>
        </w:tc>
      </w:tr>
      <w:tr w:rsidR="00BF07DA" w14:paraId="1D2FC099" w14:textId="77777777">
        <w:trPr>
          <w:trHeight w:val="1340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39785061" w14:textId="77777777" w:rsidR="00BF07DA" w:rsidRDefault="00BF07DA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57B05C73" w14:textId="77777777" w:rsidR="00BF07DA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全国计算机二级,熟练应用Word、Excel、PPT等办公软件。</w:t>
            </w:r>
          </w:p>
          <w:p w14:paraId="23D77EFF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30713C97" w14:textId="77777777">
        <w:trPr>
          <w:trHeight w:val="716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4BFC7DC1" w14:textId="77777777" w:rsidR="00BF07D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外语水平</w:t>
            </w:r>
          </w:p>
        </w:tc>
      </w:tr>
      <w:tr w:rsidR="00BF07DA" w14:paraId="25790410" w14:textId="77777777">
        <w:trPr>
          <w:trHeight w:val="126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032E40C7" w14:textId="77777777" w:rsidR="00BF07DA" w:rsidRDefault="00BF07DA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2077D68E" w14:textId="77777777" w:rsidR="00BF07DA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大学英语四级,良好的听说读写能力</w:t>
            </w:r>
          </w:p>
          <w:p w14:paraId="306ECB46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70FC769E" w14:textId="77777777">
        <w:trPr>
          <w:trHeight w:val="663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E9DA62A" w14:textId="77777777" w:rsidR="00BF07D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奖励情况</w:t>
            </w:r>
          </w:p>
        </w:tc>
      </w:tr>
      <w:tr w:rsidR="00BF07DA" w14:paraId="296BB451" w14:textId="77777777">
        <w:trPr>
          <w:trHeight w:val="209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05F71AE" w14:textId="77777777" w:rsidR="00BF07DA" w:rsidRDefault="00BF07DA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0898D171" w14:textId="77777777" w:rsidR="00BF07DA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获得军训先进个人</w:t>
            </w:r>
          </w:p>
          <w:p w14:paraId="69A79C7D" w14:textId="77777777" w:rsidR="00BF07DA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获得校优秀学生干部两次，获得校优秀团员</w:t>
            </w:r>
          </w:p>
          <w:p w14:paraId="5E2B4957" w14:textId="77777777" w:rsidR="00BF07DA" w:rsidRDefault="00000000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获得学院二等奖学金两次，三等奖学金一次</w:t>
            </w:r>
          </w:p>
          <w:p w14:paraId="3DA977F5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23F157C0" w14:textId="77777777" w:rsidR="00BF07DA" w:rsidRDefault="00BF07DA">
      <w:pPr>
        <w:snapToGrid w:val="0"/>
        <w:rPr>
          <w:rFonts w:ascii="微软雅黑" w:eastAsia="微软雅黑" w:hAnsi="微软雅黑" w:hint="eastAsia"/>
        </w:rPr>
      </w:pPr>
    </w:p>
    <w:sectPr w:rsidR="00BF07DA">
      <w:footerReference w:type="default" r:id="rId9"/>
      <w:headerReference w:type="default" r:id="rId12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0AED" w14:textId="77777777" w:rsidR="00F731A5" w:rsidRDefault="00F731A5">
      <w:r>
        <w:separator/>
      </w:r>
    </w:p>
  </w:endnote>
  <w:endnote w:type="continuationSeparator" w:id="0">
    <w:p w14:paraId="3684B34E" w14:textId="77777777" w:rsidR="00F731A5" w:rsidRDefault="00F7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A703" w14:textId="77777777" w:rsidR="00BF07DA" w:rsidRDefault="00000000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4BD2DBA5" w14:textId="77777777" w:rsidR="00BF07DA" w:rsidRDefault="00BF07DA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9A12" w14:textId="77777777" w:rsidR="00F731A5" w:rsidRDefault="00F731A5">
      <w:r>
        <w:separator/>
      </w:r>
    </w:p>
  </w:footnote>
  <w:footnote w:type="continuationSeparator" w:id="0">
    <w:p w14:paraId="6D06ACDD" w14:textId="77777777" w:rsidR="00F731A5" w:rsidRDefault="00F731A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43D66"/>
    <w:multiLevelType w:val="singleLevel"/>
    <w:tmpl w:val="59943D6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6203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02861"/>
    <w:rsid w:val="000A1F70"/>
    <w:rsid w:val="001605A5"/>
    <w:rsid w:val="00172A27"/>
    <w:rsid w:val="0030576B"/>
    <w:rsid w:val="003C04C5"/>
    <w:rsid w:val="00423AEE"/>
    <w:rsid w:val="004A6301"/>
    <w:rsid w:val="0062252A"/>
    <w:rsid w:val="006C06C2"/>
    <w:rsid w:val="0072364B"/>
    <w:rsid w:val="00743B66"/>
    <w:rsid w:val="0082122B"/>
    <w:rsid w:val="0086740F"/>
    <w:rsid w:val="00A257D1"/>
    <w:rsid w:val="00A258CB"/>
    <w:rsid w:val="00B06222"/>
    <w:rsid w:val="00BD2D4F"/>
    <w:rsid w:val="00BE34EB"/>
    <w:rsid w:val="00BF07DA"/>
    <w:rsid w:val="00CB2FB7"/>
    <w:rsid w:val="00CD28E8"/>
    <w:rsid w:val="00D764DF"/>
    <w:rsid w:val="00EE52D9"/>
    <w:rsid w:val="00F12623"/>
    <w:rsid w:val="00F731A5"/>
    <w:rsid w:val="00FE7CD5"/>
    <w:rsid w:val="045B3F05"/>
    <w:rsid w:val="220255DE"/>
    <w:rsid w:val="2B017A6F"/>
    <w:rsid w:val="2FE45589"/>
    <w:rsid w:val="3E9C75D1"/>
    <w:rsid w:val="44B262A1"/>
    <w:rsid w:val="50195F9A"/>
    <w:rsid w:val="63C76834"/>
    <w:rsid w:val="645E7594"/>
    <w:rsid w:val="6D4D5CAF"/>
    <w:rsid w:val="71EB2A7A"/>
    <w:rsid w:val="73E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350493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0</TotalTime>
  <Pages>1</Pages>
  <Words>60</Words>
  <Characters>348</Characters>
  <Application>Microsoft Office Word</Application>
  <DocSecurity>0</DocSecurity>
  <Lines>2</Lines>
  <Paragraphs>1</Paragraphs>
  <ScaleCrop>false</ScaleCrop>
  <Manager>http://resume.bidejob.com</Manager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10</cp:revision>
  <dcterms:created xsi:type="dcterms:W3CDTF">2017-08-16T07:05:00Z</dcterms:created>
  <dcterms:modified xsi:type="dcterms:W3CDTF">2025-05-01T10:02:00Z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