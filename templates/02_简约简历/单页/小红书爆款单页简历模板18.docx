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XXX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1.95pt;margin-top:137.45pt;height:31.5pt;width:110.15pt;z-index:251670528;mso-width-relative:page;mso-height-relative:page;" filled="f" stroked="f" coordsize="21600,21600" o:gfxdata="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A0XP6DbAAAACwEAAA8AAAAAAAAAAQAgAAAAIgAAAGRycy9kb3ducmV2LnhtbFBLAQIUABQAAAAI&#10;AIdO4kAj8zw0sQEAAEcDAAAOAAAAAAAAAAEAIAAAACo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  <w:lang w:val="en-US" w:eastAsia="zh-CN"/>
                        </w:rPr>
                        <w:t>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63.7pt;margin-top:169.2pt;height:20.6pt;width:130.35pt;z-index:251669504;mso-width-relative:page;mso-height-relative:page;" filled="f" stroked="f" coordsize="21600,21600" o:gfxdata="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hJzKdtgAAAAMAQAADwAAAAAAAAABACAAAAAiAAAAZHJzL2Rvd25y&#10;ZXYueG1sUEsBAhQAFAAAAAgAh07iQCNAsz7FAQAAagMAAA4AAAAAAAAAAQAgAAAAJw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2"/>
                          <w:szCs w:val="22"/>
                          <w:lang w:val="en-US" w:eastAsia="zh-CN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336.35pt;height:12.1pt;width:12.1pt;z-index:251671552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7pt;margin-top:261.7pt;height:13.05pt;width:10.3pt;z-index:251670528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15pt;margin-top:310.9pt;height:13.75pt;width:9.15pt;z-index:251675648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3.3pt;margin-top:285.6pt;height:12.85pt;width:7.5pt;z-index:251674624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1Cu0RtcAAAANAQAADwAAAAAAAAABACAAAAAiAAAAZHJzL2Rv&#10;d25yZXYueG1sUEsBAhQAFAAAAAgAh07iQEjn8AFYAwAAwQgAAA4AAAAAAAAAAQAgAAAAJgEAAGRy&#10;cy9lMm9Eb2MueG1sUEsFBgAAAAAGAAYAWQEAAPA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default" w:ascii="微软雅黑" w:hAnsi="微软雅黑" w:eastAsia="微软雅黑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籍贯：湖北武汉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1992.02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26" o:spt="202" type="#_x0000_t202" style="position:absolute;left:0pt;margin-left:-46.45pt;margin-top:248.75pt;height:107.2pt;width:129.8pt;z-index:251667456;mso-width-relative:page;mso-height-relative:page;" filled="f" stroked="f" coordsize="21600,21600" o:gfxdata="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9DkBtkAAAALAQAADwAAAAAAAAABACAAAAAiAAAAZHJz&#10;L2Rvd25yZXYueG1sUEsBAhQAFAAAAAgAh07iQO7x/9PKAQAAawMAAA4AAAAAAAAAAQAgAAAAKA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default" w:ascii="微软雅黑" w:hAnsi="微软雅黑" w:eastAsia="微软雅黑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籍贯：湖北武汉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1992.02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5.6pt;margin-top:483.65pt;height:13.45pt;width:14.4pt;z-index:251673600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59pt;height:12.2pt;width:11.8pt;z-index:251672576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64.55pt;margin-top:434.4pt;height:11.7pt;width:11.7pt;z-index:251683840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1230612306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12306@qq.com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-46.55pt;margin-top:422.3pt;height:82.2pt;width:130.4pt;z-index:251682816;mso-width-relative:page;mso-height-relative:page;" filled="f" stroked="f" coordsize="21600,21600" o:gfxdata="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KkSPJ2gAAAAwBAAAPAAAAAAAAAAEAIAAAACIAAABkcnMv&#10;ZG93bnJldi54bWxQSwECFAAUAAAACACHTuJAruVhncgBAABrAwAADgAAAAAAAAABACAAAAAp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1230612306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12306@qq.com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878713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技能奖项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619.9pt;height:24.8pt;width:378.55pt;z-index:251678720;mso-width-relative:page;mso-height-relative:page;" coordorigin="2693881,569795" coordsize="4807459,314967" o:gfxdata="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KDinFrgAAADb&#10;AAAADwAAAGRycy9kb3ducmV2LnhtbEWPwQrCMBBE74L/EFbwpqkKotUoKghCT1XxvDZrW2w2pYlW&#10;/94IgsdhZt4wy/XLVOJJjSstKxgNIxDEmdUl5wrOp/1gBsJ5ZI2VZVLwJgfrVbezxFjbllN6Hn0u&#10;AoRdjAoK7+tYSpcVZNANbU0cvJttDPogm1zqBtsAN5UcR9FUGiw5LBRY066g7H58GAWzR5W+k8tk&#10;m6R43vvrJmnd7qpUvzeKFiA8vfw//GsftIL5B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DinF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14967;width:4807459;" coordorigin="2693881,569795" coordsize="4807459,314967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LX1V/bwAAADb&#10;AAAADwAAAGRycy9kb3ducmV2LnhtbEWPT2sCMRTE74LfITzBmybKVtrVKKWgSPHi2orHx+Z1N3Tz&#10;smziv29vCgWPw8z8hlmsbq4RF+qC9axhMlYgiEtvLFcavg7r0SuIEJENNp5Jw50CrJb93gJz46+8&#10;p0sRK5EgHHLUUMfY5lKGsiaHYexb4uT9+M5hTLKrpOnwmuCukVOlZtKh5bRQY0sfNZW/xdlp+H63&#10;GWXH0+dOlURbI0+bwmZaDwcTNQcR6Raf4f/21mh4e4G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tfVX9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7872d7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XyM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872d7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Cgjbr7oAAADb&#10;AAAADwAAAGRycy9kb3ducmV2LnhtbEWPQYvCMBSE74L/ITzBi2iqB12rUbAo7nXV9fxonk2xeSlN&#10;tPXfm4UFj8PMfMOst52txJMaXzpWMJ0kIIhzp0suFFzOh/EXCB+QNVaOScGLPGw3/d4aU+1a/qHn&#10;KRQiQtinqMCEUKdS+tyQRT9xNXH0bq6xGKJsCqkbbCPcVnKWJHNpseS4YLCmzFB+Pz2sgl072mf+&#10;95hn111lzeu8nHeZVmo4mCYrEIG68An/t7+1guUC/r7EHyA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CNuvugAAANsA&#10;AAAPAAAAAAAAAAEAIAAAACIAAABkcnMvZG93bnJldi54bWxQSwECFAAUAAAACACHTuJAMy8FnjsA&#10;AAA5AAAAEAAAAAAAAAABACAAAAAJAQAAZHJzL3NoYXBleG1sLnhtbFBLBQYAAAAABgAGAFsBAACz&#10;AwAAAAA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Gf5Cab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ODZ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Gf5Cab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85670;height:299092;width:2091635;" filled="f" stroked="f" coordsize="21600,21600" o:gfxdata="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iwx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技能奖项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校级 二、三等奖学金                     五四”优秀团干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校幻映PPT社团创始人                   计算机MS二级 证书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英语四级证书                            机动车驾驶证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2" o:spid="_x0000_s1026" o:spt="202" type="#_x0000_t202" style="position:absolute;left:0pt;margin-left:120.2pt;margin-top:651.15pt;height:83.2pt;width:357.15pt;z-index:251677696;mso-width-relative:page;mso-height-relative:page;" filled="f" stroked="f" coordsize="21600,21600" o:gfxdata="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/Z2wdoAAAANAQAADwAAAAAAAAABACAAAAAiAAAAZHJz&#10;L2Rvd25yZXYueG1sUEsBAhQAFAAAAAgAh07iQJOHwb/JAQAAbQ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校级 二、三等奖学金                     五四”优秀团干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校幻映PPT社团创始人                   计算机MS二级 证书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英语四级证书                            机动车驾驶证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1864995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工作经历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74.85pt;height:25.55pt;width:378.55pt;z-index:251683840;mso-width-relative:page;mso-height-relative:page;" coordorigin="2693881,569795" coordsize="4807459,324493" o:gfxdata="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5w9H77gAAADb&#10;AAAADwAAAGRycy9kb3ducmV2LnhtbEWPwQrCMBBE74L/EFbwpqkKKtUoKghCT1XxvDZrW2w2pYlW&#10;/94IgsdhZt4wy/XLVOJJjSstKxgNIxDEmdUl5wrOp/1gDsJ5ZI2VZVLwJgfrVbezxFjbllN6Hn0u&#10;AoRdjAoK7+tYSpcVZNANbU0cvJttDPogm1zqBtsAN5UcR9FUGiw5LBRY066g7H58GAXzR5W+k8tk&#10;m6R43vvrJmnd7qpUvzeKFiA8vfw//GsftILZD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w9H7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HDy5ArwAAADb&#10;AAAADwAAAGRycy9kb3ducmV2LnhtbEWPT2sCMRTE74LfITzBmybKUtvVKKWgSPHi2orHx+Z1N3Tz&#10;smziv29vCgWPw8z8hlmsbq4RF+qC9axhMlYgiEtvLFcavg7r0SuIEJENNp5Jw50CrJb93gJz46+8&#10;p0sRK5EgHHLUUMfY5lKGsiaHYexb4uT9+M5hTLKrpOnwmuCukVOlXqRDy2mhxpY+aip/i7PT8P1u&#10;M8qOp8+dKom2Rp42hc20Hg4mag4i0i0+w//trdEwe4O/L+kHyOU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PLkC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irJdRb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Wpy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l1F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b3RwnbwAAADb&#10;AAAADwAAAGRycy9kb3ducmV2LnhtbEWPwWrDMBBE74X8g9hAL6WW3YNx3MiBmJTm2qTNebG2lqm1&#10;MpYSO38fFQI5DjPzhllvZtuLC42+c6wgS1IQxI3THbcKvo8frwUIH5A19o5JwZU8bKrF0xpL7Sb+&#10;osshtCJC2JeowIQwlFL6xpBFn7iBOHq/brQYohxbqUecItz28i1Nc2mx47hgcKDaUPN3OFsF2+ll&#10;V/ufz6Y+bXtrrsdVPtdaqedllr6DCDSHR/je3msFRQb/X+IPkN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90cJ2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/c/jXrgAAADb&#10;AAAADwAAAGRycy9kb3ducmV2LnhtbEWPwQrCMBBE74L/EFbwZhM9iFSjB0HQi6BV8Lg0a1tsNqWJ&#10;tv69EQSPw8y8YVab3tbiRa2vHGuYJgoEce5MxYWGS7abLED4gGywdkwa3uRhsx4OVpga1/GJXudQ&#10;iAhhn6KGMoQmldLnJVn0iWuIo3d3rcUQZVtI02IX4baWM6Xm0mLFcaHEhrYl5Y/z02rI69sxC/1N&#10;Xp/ZfHfYd2orL0rr8WiqliAC9eEf/rX3RsNiBt8v8QfI9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c/jXrgAAADbAAAA&#10;DwAAAAAAAAABACAAAAAiAAAAZHJzL2Rvd25yZXYueG1sUEsBAhQAFAAAAAgAh07iQDMvBZ47AAAA&#10;OQAAABAAAAAAAAAAAQAgAAAABwEAAGRycy9zaGFwZXhtbC54bWxQSwUGAAAAAAYABgBbAQAAsQMA&#10;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W2uNBrwAAADb&#10;AAAADwAAAGRycy9kb3ducmV2LnhtbEWPT4vCMBTE7wt+h/AEb2viuitajR5cBE8r6z/w9miebbF5&#10;KU209dsbQfA4zMxvmNmitaW4Ue0LxxoGfQWCOHWm4EzDfrf6HIPwAdlg6Zg03MnDYt75mGFiXMP/&#10;dNuGTEQI+wQ15CFUiZQ+zcmi77uKOHpnV1sMUdaZNDU2EW5L+aXUSFosOC7kWNEyp/SyvVoNh7/z&#10;6fitNtmv/aka1yrJdiK17nUHagoiUBve4Vd7bTSMh/D8En+An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rjQa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工作经历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2013.06~08       武汉华硕实习生培训计划           销售实习生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2014.06~08       武汉云印传媒有限公司               销售专员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期间负责公司 官方微博运营，设计并发布宣传图；参与产品内测，20天 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20.2pt;margin-top:105.25pt;height:178.2pt;width:357.15pt;z-index:251683840;mso-width-relative:page;mso-height-relative:page;" filled="f" stroked="f" coordsize="21600,21600" o:gfxdata="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uFkEENkAAAALAQAADwAAAAAAAAABACAAAAAiAAAAZHJzL2Rv&#10;d25yZXYueG1sUEsBAhQAFAAAAAgAh07iQIbXXzzHAQAAbAMAAA4AAAAAAAAAAQAgAAAAKAEAAGRy&#10;cy9lMm9Eb2MueG1sUEsFBgAAAAAGAAYAWQEAAGE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2013.06~08       武汉华硕实习生培训计划           销售实习生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2014.06~08       武汉云印传媒有限公司               销售专员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期间负责公司 官方微博运营，设计并发布宣传图；参与产品内测，20天 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57023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-27.1pt;height:23.8pt;width:378.55pt;z-index:251669504;mso-width-relative:page;mso-height-relative:page;" coordorigin="2693881,569795" coordsize="4807459,302320" o:gfxdata="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">
                <o:lock v:ext="edit" aspectratio="f"/>
                <v:rect id="_x0000_s1026" o:spid="_x0000_s1026" o:spt="1" style="position:absolute;left:4490552;top:597497;height:259229;width:2729542;v-text-anchor:middle;" fillcolor="#E35368" filled="t" stroked="f" coordsize="21600,21600" o:gfxdata="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Ujq3r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2693881;top:569795;height:302320;width:4807459;" coordorigin="2693881,569795" coordsize="4807459,302320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_x0000_s1026" o:spid="_x0000_s1026" o:spt="203" style="position:absolute;left:2693881;top:569795;flip:y;height:291378;width:4807459;" coordorigin="2693881,590672" coordsize="4807459,291378" o:gfxdata="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Nh42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_x0000_s1026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q4QSIr4AAADb&#10;AAAADwAAAGRycy9kb3ducmV2LnhtbEWPT2sCMRTE70K/Q3iFXkSzShG7GqVILV6KuPbi7bF5Jqub&#10;l3WT+ufbm4LgcZiZ3zDT+dXV4kxtqDwrGPQzEMSl1xUbBb/bZW8MIkRkjbVnUnCjAPPZS2eKufYX&#10;3tC5iEYkCIccFdgYm1zKUFpyGPq+IU7e3rcOY5KtkbrFS4K7Wg6zbCQdVpwWLDa0sFQeiz+nQK53&#10;C2N998fQaXXqbg/u6/P9W6m310E2ARHpGp/hR3ulFYw+4P9L+gFyd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SIr4A&#10;AADbAAAADwAAAAAAAAABACAAAAAiAAAAZHJzL2Rvd25yZXYueG1sUEsBAhQAFAAAAAgAh07iQDMv&#10;BZ47AAAAOQAAABAAAAAAAAAAAQAgAAAADQEAAGRycy9zaGFwZXhtbC54bWxQSwUGAAAAAAYABgBb&#10;AQAAtwMAAAAA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_x0000_s1026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Ne2lIbkAAADb&#10;AAAADwAAAGRycy9kb3ducmV2LnhtbEVPy4rCMBTdD/gP4QpuhjHVheN0mgoWRbfjY9aX5toUm5vS&#10;RFv/3iwEl4fzzlaDbcSdOl87VjCbJiCIS6drrhScjtuvJQgfkDU2jknBgzys8tFHhql2Pf/R/RAq&#10;EUPYp6jAhNCmUvrSkEU/dS1x5C6usxgi7CqpO+xjuG3kPEkW0mLNscFgS4Wh8nq4WQXr/nNT+POu&#10;LP7XjTWP489iKLRSk/Es+QURaAhv8cu91wq+4/r4Jf4AmT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tpSG5AAAA2wAA&#10;AA8AAAAAAAAAAQAgAAAAIgAAAGRycy9kb3ducmV2LnhtbFBLAQIUABQAAAAIAIdO4kAzLwWeOwAA&#10;ADkAAAAQAAAAAAAAAAEAIAAAAAgBAABkcnMvc2hhcGV4bWwueG1sUEsFBgAAAAAGAAYAWwEAALID&#10;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OMgNDrwAAADb&#10;AAAADwAAAGRycy9kb3ducmV2LnhtbEWPQWvCQBSE7wX/w/IEb81uerAlzeohENBLQWPB4yP7mgSz&#10;b0N2NfHfu4LQ4zAz3zD5dra9uNHoO8ca0kSBIK6d6bjRcKrK9y8QPiAb7B2Thjt52G4Wbzlmxk18&#10;oNsxNCJC2GeooQ1hyKT0dUsWfeIG4uj9udFiiHJspBlxinDbyw+l1tJix3GhxYGKlurL8Wo11P35&#10;pwrzWf5eq3W5302qkCel9WqZqm8QgebwH361d0bDZwrPL/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jIDQ68AAAA&#10;2wAAAA8AAAAAAAAAAQAgAAAAIgAAAGRycy9kb3ducmV2LnhtbFBLAQIUABQAAAAIAIdO4kAzLwWe&#10;OwAAADkAAAAQAAAAAAAAAAEAIAAAAAsBAABkcnMvc2hhcGV4bWwueG1sUEsFBgAAAAAGAAYAWwEA&#10;ALUDAAAAAA==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473;top:595116;height:276999;width:1878862;" filled="f" stroked="f" coordsize="21600,21600" o:gfxdata="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8BLTL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湖北工业大学               市场营销专业               硕士学位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6" o:spid="_x0000_s1026" o:spt="202" type="#_x0000_t202" style="position:absolute;left:0pt;margin-left:120.2pt;margin-top:3.9pt;height:45.2pt;width:357.15pt;z-index:251668480;mso-width-relative:page;mso-height-relative:page;" filled="f" stroked="f" coordsize="21600,21600" o:gfxdata="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PDZgL/WAAAACAEAAA8AAAAAAAAAAQAgAAAAIgAAAGRycy9kb3du&#10;cmV2LnhtbFBLAQIUABQAAAAIAIdO4kDLMcoXyAEAAGoDAAAOAAAAAAAAAAEAIAAAACU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湖北工业大学               市场营销专业               硕士学位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-583565</wp:posOffset>
            </wp:positionH>
            <wp:positionV relativeFrom="paragraph">
              <wp:posOffset>-24130</wp:posOffset>
            </wp:positionV>
            <wp:extent cx="1003300" cy="1447800"/>
            <wp:effectExtent l="0" t="0" r="2540" b="0"/>
            <wp:wrapNone/>
            <wp:docPr id="4" name="图片 4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l="1491" r="1491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447800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533.95pt;height:36pt;width:172.75pt;z-index:251680768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o6QzxN0AAAAOAQAADwAAAAAAAAABACAAAAAiAAAAZHJzL2Rvd25yZXYueG1sUEsBAhQAFAAAAAgA&#10;h07iQMHfqS6SAgAAMQcAAA4AAAAAAAAAAQAgAAAALAEAAGRycy9lMm9Eb2MueG1sUEsFBgAAAAAG&#10;AAYAWQEAADA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383.1pt;height:36pt;width:172.75pt;z-index:251684864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NAk&#10;PijbAAAADAEAAA8AAAAAAAAAAQAgAAAAIgAAAGRycy9kb3ducmV2LnhtbFBLAQIUABQAAAAIAIdO&#10;4kDxhJKwkgIAAC8HAAAOAAAAAAAAAAEAIAAAACoBAABkcnMvZTJvRG9jLnhtbFBLBQYAAAAABgAG&#10;AFkBAAAu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1.15pt;margin-top:212.1pt;height:36pt;width:172.75pt;z-index:251683840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Ut5se&#10;3AAAAAwBAAAPAAAAAAAAAAEAIAAAACIAAABkcnMvZG93bnJldi54bWxQSwECFAAUAAAACACHTuJA&#10;RtJIzI8CAAAtBwAADgAAAAAAAAABACAAAAArAQAAZHJzL2Uyb0RvYy54bWxQSwUGAAAAAAYABgBZ&#10;AQAALAYAAAAA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679065" y="486537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2"/>
                                  <w:spacing w:before="0" w:beforeAutospacing="0" w:after="0" w:afterAutospacing="0" w:line="288" w:lineRule="exact"/>
                                </w:pP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lang w:val="en-US" w:eastAsia="zh-CN"/>
                                  </w:rPr>
                                  <w:t>校内活动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方正兰亭粗黑简体" w:eastAsia="方正兰亭粗黑简体" w:cstheme="minorBidi"/>
                                    <w:color w:val="FFFFFF"/>
                                    <w:kern w:val="24"/>
                                    <w:sz w:val="22"/>
                                    <w:szCs w:val="22"/>
                                    <w:lang w:val="en-US" w:eastAsia="zh-CN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0.95pt;margin-top:311.1pt;height:25.55pt;width:378.55pt;z-index:251681792;mso-width-relative:page;mso-height-relative:page;" coordorigin="2693881,569795" coordsize="4807459,324493" o:gfxdata="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">
                <o:lock v:ext="edit" aspectratio="f"/>
                <v:rect id="矩形 65" o:spid="_x0000_s1026" o:spt="1" style="position:absolute;left:4490552;top:597497;height:259229;width:2729542;v-text-anchor:middle;" fillcolor="#E35368" filled="t" stroked="f" coordsize="21600,21600" o:gfxdata="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UQMJ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66" o:spid="_x0000_s1026" o:spt="203" style="position:absolute;left:2693881;top:569795;height:324493;width:4807459;" coordorigin="2693881,569795" coordsize="4807459,324493" o:gfxdata="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qE5f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67" o:spid="_x0000_s1026" o:spt="203" style="position:absolute;left:2693881;top:569795;flip:y;height:291378;width:4807459;" coordorigin="2693881,590672" coordsize="4807459,291378" o:gfxdata="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3OvjM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任意多边形 69" o:spid="_x0000_s1026" o:spt="100" style="position:absolute;left:2693881;top:595119;height:258866;width:2098718;v-text-anchor:middle;" fillcolor="#4A4E59" filled="t" stroked="f" coordsize="2098718,258866" o:gfxdata="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0xFFDugAAANsA&#10;AAAPAAAAAAAAAAEAIAAAACIAAABkcnMvZG93bnJldi54bWxQSwECFAAUAAAACACHTuJAMy8FnjsA&#10;AAA5AAAAEAAAAAAAAAABACAAAAAJAQAAZHJzL3NoYXBleG1sLnhtbFBLBQYAAAAABgAGAFsBAACz&#10;AwAAAAA=&#10;" path="m0,0l579433,0,1099133,0,2098718,0,1960975,258866,1099133,258866,441690,258866,0,258866xe">
                      <v:path o:connectlocs="0,0;579433,0;1099133,0;2098718,0;1960975,258866;1099133,258866;441690,258866;0,258866" o:connectangles="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0" o:spid="_x0000_s1026" o:spt="7" type="#_x0000_t7" style="position:absolute;left:4606445;top:590672;flip:x y;height:268530;width:227323;v-text-anchor:middle;" fillcolor="#F2F2F2 [3052]" filled="t" stroked="f" coordsize="21600,21600" o:gfxdata="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CfJu8AAAA&#10;2wAAAA8AAAAAAAAAAQAgAAAAIgAAAGRycy9kb3ducmV2LnhtbFBLAQIUABQAAAAIAIdO4kAzLwWe&#10;OwAAADkAAAAQAAAAAAAAAAEAIAAAAAsBAABkcnMvc2hhcGV4bWwueG1sUEsFBgAAAAAGAAYAWwEA&#10;ALUDAAAAAA==&#10;" adj="13498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平行四边形 71" o:spid="_x0000_s1026" o:spt="100" style="position:absolute;left:4753759;top:651614;flip:x y;height:230436;width:2747581;v-text-anchor:middle;" fillcolor="#F2F2F2 [3052]" filled="t" stroked="f" coordsize="4327,351" o:gfxdata="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4hOb7UAAADbAAAADwAA&#10;AAAAAAABACAAAAAiAAAAZHJzL2Rvd25yZXYueG1sUEsBAhQAFAAAAAgAh07iQDMvBZ47AAAAOQAA&#10;ABAAAAAAAAAAAQAgAAAABAEAAGRycy9zaGFwZXhtbC54bWxQSwUGAAAAAAYABgBbAQAArgMAAAAA&#10;" path="m0,351l219,0,4327,0,4133,348,0,351xe">
                      <v:path o:connectlocs="0,230436;139061,0;2747581,0;2624393,228466;0,230436" o:connectangles="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文本框 107" o:spid="_x0000_s1026" o:spt="202" type="#_x0000_t202" style="position:absolute;left:2725630;top:595196;height:299092;width:2091635;" filled="f" stroked="f" coordsize="21600,21600" o:gfxdata="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wgN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2"/>
                            <w:spacing w:before="0" w:beforeAutospacing="0" w:after="0" w:afterAutospacing="0" w:line="288" w:lineRule="exact"/>
                          </w:pP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lang w:val="en-US" w:eastAsia="zh-CN"/>
                            </w:rPr>
                            <w:t>校内活动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</w:rPr>
                            <w:t xml:space="preserve">    </w:t>
                          </w:r>
                          <w:r>
                            <w:rPr>
                              <w:rFonts w:hint="eastAsia" w:ascii="方正兰亭粗黑简体" w:eastAsia="方正兰亭粗黑简体" w:cstheme="minorBidi"/>
                              <w:color w:val="FFFFFF"/>
                              <w:kern w:val="24"/>
                              <w:sz w:val="22"/>
                              <w:szCs w:val="22"/>
                              <w:lang w:val="en-US" w:eastAsia="zh-CN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领导能力：项目进行，制定短期目标，引导团队成员完成各项任务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管理能力：利用  甘特图等  方法来进行 项目 和 任务 的 进度管理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营销能力：负责项目的推广，内测期利用微博与讲座结合获得310客户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任期一年     带领部门13人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组织管理系100余人篮球赛  及   学院运动会等活动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任期半年     协助部门7人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80" w:lineRule="exact"/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负责院报官方微博的运营，具备新媒体运营能力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120.2pt;margin-top:350.85pt;height:235.2pt;width:373.3pt;z-index:251659264;mso-width-relative:page;mso-height-relative:page;" filled="f" stroked="f" coordsize="21600,21600" o:gfxdata="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8Ubzp2AAAAAwBAAAPAAAAAAAAAAEAIAAAACIAAABkcnMv&#10;ZG93bnJldi54bWxQSwECFAAUAAAACACHTuJAB9Jb2MoBAABt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领导能力：项目进行，制定短期目标，引导团队成员完成各项任务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管理能力：利用  甘特图等  方法来进行 项目 和 任务 的 进度管理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营销能力：负责项目的推广，内测期利用微博与讲座结合获得310客户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任期一年     带领部门13人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组织管理系100余人篮球赛  及   学院运动会等活动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任期半年     协助部门7人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80" w:lineRule="exact"/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负责院报官方微博的运营，具备新媒体运营能力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有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责任感，吃苦耐劳，擅于管理时间，勇于面对挑战。良好的自主学习能力，勤于学习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4.2pt;margin-top:574.1pt;height:133.2pt;width:141.5pt;z-index:251666432;mso-width-relative:page;mso-height-relative:page;" filled="f" stroked="f" coordsize="21600,21600" o:gfxdata="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lYQQt2gAAAA4BAAAP&#10;AAAAAAAAAAEAIAAAACIAAABkcnMvZG93bnJldi54bWxQSwECFAAUAAAACACHTuJA5cygLaQBAAA9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有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责任感，吃苦耐劳，擅于管理时间，勇于面对挑战。良好的自主学习能力，勤于学习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不断提高。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65pt;margin-top:534.15pt;height:35.55pt;width:121.75pt;z-index:251665408;v-text-anchor:middle;mso-width-relative:page;mso-height-relative:page;" filled="f" stroked="f" coordsize="21600,21600" o:gfxdata="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o2&#10;+47aAAAADQEAAA8AAAAAAAAAAQAgAAAAIgAAAGRycy9kb3ducmV2LnhtbFBLAQIUABQAAAAIAIdO&#10;4kCrRP4D6AEAALgDAAAOAAAAAAAAAAEAIAAAACkBAABkcnMvZTJvRG9jLnhtbFBLBQYAAAAABgAG&#10;AFkBAACDBQAAAAA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9.85pt;margin-top:385.05pt;height:31.35pt;width:121.75pt;z-index:251664384;v-text-anchor:middle;mso-width-relative:page;mso-height-relative:page;" filled="f" stroked="f" coordsize="21600,21600" o:gfxdata="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n5A&#10;m9kAAAAMAQAADwAAAAAAAAABACAAAAAiAAAAZHJzL2Rvd25yZXYueG1sUEsBAhQAFAAAAAgAh07i&#10;QJD1/yroAQAAuAMAAA4AAAAAAAAAAQAgAAAAKAEAAGRycy9lMm9Eb2MueG1sUEsFBgAAAAAGAAYA&#10;WQEAAII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00" w:lineRule="exact"/>
                              <w:rPr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5.85pt;margin-top:213.1pt;height:32.7pt;width:121.75pt;z-index:251663360;v-text-anchor:middle;mso-width-relative:page;mso-height-relative:page;" filled="f" stroked="f" coordsize="21600,21600" o:gfxdata="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rdV&#10;a9kAAAALAQAADwAAAAAAAAABACAAAAAiAAAAZHJzL2Rvd25yZXYueG1sUEsBAhQAFAAAAAgAh07i&#10;QGPFsRfoAQAAuAMAAA4AAAAAAAAAAQAgAAAAKAEAAGRycy9lMm9Eb2MueG1sUEsFBgAAAAAGAAYA&#10;WQEAAIIFAAAAAA==&#10;">
                <v:fill on="f" focussize="0,0"/>
                <v:stroke on="f" weight="4.5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400" w:lineRule="exact"/>
                        <w:rPr>
                          <w:color w:val="D9D9D9" w:themeColor="background1" w:themeShade="D9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3.45pt;height:843.7pt;width:598.35pt;z-index:-251656192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7b6M194AAAAPAQAADwAAAAAAAAABACAAAAAi&#10;AAAAZHJzL2Rvd25yZXYueG1sUEsBAhQAFAAAAAgAh07iQNQfpIZ2AgAA2AQAAA4AAAAAAAAAAQAg&#10;AAAALQ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15pt;margin-top:-72pt;height:842.65pt;width:172pt;z-index:-251655168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DutfE2gAAAA4BAAAPAAAAAAAAAAEAIAAAACIAAABkcnMvZG93bnJldi54bWxQSwECFAAU&#10;AAAACACHTuJAEtvHKu8BAADIAwAADgAAAAAAAAABACAAAAApAQAAZHJzL2Uyb0RvYy54bWxQSwUG&#10;AAAAAAYABgBZAQAAi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80" w:lineRule="exac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hAnsi="Impact" w:eastAsia="黑体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hAnsi="Impact" w:eastAsia="黑体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-91.15pt;margin-top:-61.1pt;height:31.45pt;width:172pt;z-index:251662336;mso-width-relative:page;mso-height-relative:page;" filled="f" stroked="f" coordsize="21600,21600" o:gfxdata="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Kg/9kAAAANAQAADwAAAAAAAAABACAAAAAiAAAAZHJzL2Rvd25yZXYueG1sUEsB&#10;AhQAFAAAAAgAh07iQMxQSUK7AQAAXg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80" w:lineRule="exact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hAnsi="Impact" w:eastAsia="黑体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hAnsi="Impact" w:eastAsia="黑体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201.2pt;height:1.3pt;width:344.4pt;z-index:251682816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6WRAdkAAAALAQAADwAAAAAAAAABACAAAAAiAAAAZHJzL2Rvd25yZXYueG1sUEsB&#10;AhQAFAAAAAgAh07iQAM/00QtAgAAQAQAAA4AAAAAAAAAAQAgAAAAKAEAAGRycy9lMm9Eb2MueG1s&#10;UEsFBgAAAAAGAAYAWQEAAMc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439.6pt;height:1.3pt;width:344.4pt;z-index:251676672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mnbpQ2gAAAAsBAAAPAAAAAAAAAAEAIAAAACIAAABkcnMvZG93bnJldi54bWxQSwEC&#10;FAAUAAAACACHTuJAcboo7isCAABABAAADgAAAAAAAAABACAAAAApAQAAZHJzL2Uyb0RvYy54bWxQ&#10;SwUGAAAAAAYABgBZAQAAxgUAAAAA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27.95pt;margin-top:515.25pt;height:1.3pt;width:344.4pt;z-index:251679744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1Ie9cNkAAAANAQAADwAAAAAAAAABACAAAAAiAAAAZHJzL2Rvd25yZXYueG1sUEsB&#10;AhQAFAAAAAgAh07iQKYzVcotAgAAQAQAAA4AAAAAAAAAAQAgAAAAKAEAAGRycy9lMm9Eb2MueG1s&#10;UEsFBgAAAAAGAAYAWQEAAMc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Aharoni">
    <w:altName w:val="Baron Neue"/>
    <w:panose1 w:val="02010803020104030203"/>
    <w:charset w:val="00"/>
    <w:family w:val="auto"/>
    <w:pitch w:val="default"/>
    <w:sig w:usb0="00000000" w:usb1="00000000" w:usb2="00000000" w:usb3="00000000" w:csb0="00000020" w:csb1="002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2D7F6ABB"/>
    <w:rsid w:val="00261D84"/>
    <w:rsid w:val="00971A0A"/>
    <w:rsid w:val="00AC6F5B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854DA0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6F3968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2017-07-17T11:59:00Z</dcterms:created>
  <dc:creator>kedao</dc:creator>
  <cp:lastModifiedBy>。</cp:lastModifiedBy>
  <dcterms:modified xsi:type="dcterms:W3CDTF">2024-05-06T18:36:54Z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D40931A3A87146C9BDAC75371D4CAFC2_13</vt:lpwstr>
  </property>
</Properties>
</file>