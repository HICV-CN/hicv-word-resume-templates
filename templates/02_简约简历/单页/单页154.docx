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29FC" w14:textId="77777777" w:rsidR="00035A45" w:rsidRDefault="00000000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4966CC9" wp14:editId="39D80E45">
                <wp:simplePos x="0" y="0"/>
                <wp:positionH relativeFrom="column">
                  <wp:posOffset>-475615</wp:posOffset>
                </wp:positionH>
                <wp:positionV relativeFrom="paragraph">
                  <wp:posOffset>-475615</wp:posOffset>
                </wp:positionV>
                <wp:extent cx="7620635" cy="11050905"/>
                <wp:effectExtent l="0" t="0" r="184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206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7.45pt;margin-top:-37.45pt;height:870.15pt;width:600.05pt;z-index:-251658240;v-text-anchor:middle;mso-width-relative:page;mso-height-relative:page;" fillcolor="#FFFFFF [3212]" filled="t" stroked="f" coordsize="21600,21600" o:gfxdata="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Na&#10;7B3aAAAADQEAAA8AAAAAAAAAAQAgAAAAIgAAAGRycy9kb3ducmV2LnhtbFBLAQIUABQAAAAIAIdO&#10;4kDvs+OfWgIAAIc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A85033" wp14:editId="441973EB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4184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2315C" w14:textId="77777777" w:rsidR="00035A45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  <w:p w14:paraId="31BC37EB" w14:textId="77777777" w:rsidR="00035A45" w:rsidRDefault="00035A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A85033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16.4pt;margin-top:-6.95pt;width:100.9pt;height:3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" filled="f" stroked="f" strokeweight=".5pt">
                <v:textbox>
                  <w:txbxContent>
                    <w:p w14:paraId="03D2315C" w14:textId="77777777" w:rsidR="00035A45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 w:val="32"/>
                          <w:szCs w:val="32"/>
                        </w:rPr>
                        <w:t>超级简历</w:t>
                      </w:r>
                    </w:p>
                    <w:p w14:paraId="31BC37EB" w14:textId="77777777" w:rsidR="00035A45" w:rsidRDefault="00035A45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F80CB7A" wp14:editId="2B0AB747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Pn&#10;Zh/bAAAADQEAAA8AAAAAAAAAAQAgAAAAIgAAAGRycy9kb3ducmV2LnhtbFBLAQIUABQAAAAIAIdO&#10;4kBZYZGx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  <w:bCs/>
          <w:sz w:val="44"/>
          <w:szCs w:val="44"/>
        </w:rPr>
        <w:t xml:space="preserve"> </w:t>
      </w:r>
    </w:p>
    <w:tbl>
      <w:tblPr>
        <w:tblW w:w="10672" w:type="dxa"/>
        <w:tblInd w:w="47" w:type="dxa"/>
        <w:tblBorders>
          <w:top w:val="single" w:sz="12" w:space="0" w:color="272727" w:themeColor="text1" w:themeTint="D8"/>
          <w:left w:val="single" w:sz="12" w:space="0" w:color="272727" w:themeColor="text1" w:themeTint="D8"/>
          <w:bottom w:val="single" w:sz="12" w:space="0" w:color="272727" w:themeColor="text1" w:themeTint="D8"/>
          <w:right w:val="single" w:sz="12" w:space="0" w:color="272727" w:themeColor="text1" w:themeTint="D8"/>
          <w:insideH w:val="single" w:sz="8" w:space="0" w:color="272727" w:themeColor="text1" w:themeTint="D8"/>
          <w:insideV w:val="single" w:sz="8" w:space="0" w:color="272727" w:themeColor="text1" w:themeTint="D8"/>
        </w:tblBorders>
        <w:tblLayout w:type="fixed"/>
        <w:tblLook w:val="04A0" w:firstRow="1" w:lastRow="0" w:firstColumn="1" w:lastColumn="0" w:noHBand="0" w:noVBand="1"/>
      </w:tblPr>
      <w:tblGrid>
        <w:gridCol w:w="1372"/>
        <w:gridCol w:w="3495"/>
        <w:gridCol w:w="1455"/>
        <w:gridCol w:w="285"/>
        <w:gridCol w:w="2265"/>
        <w:gridCol w:w="1800"/>
      </w:tblGrid>
      <w:tr w:rsidR="00035A45" w14:paraId="02A53786" w14:textId="77777777">
        <w:trPr>
          <w:trHeight w:val="590"/>
        </w:trPr>
        <w:tc>
          <w:tcPr>
            <w:tcW w:w="13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D18442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姓名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CBBE68" w14:textId="057ED60B" w:rsidR="00035A45" w:rsidRDefault="003932F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小豆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545AF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国籍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31D47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中国</w:t>
            </w:r>
          </w:p>
        </w:tc>
        <w:tc>
          <w:tcPr>
            <w:tcW w:w="1800" w:type="dxa"/>
            <w:vMerge w:val="restart"/>
            <w:tcBorders>
              <w:tl2br w:val="nil"/>
              <w:tr2bl w:val="nil"/>
            </w:tcBorders>
            <w:vAlign w:val="center"/>
          </w:tcPr>
          <w:p w14:paraId="60B108A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noProof/>
                <w:color w:val="262626" w:themeColor="text1" w:themeTint="D9"/>
                <w:sz w:val="22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525DBDC" wp14:editId="5BDA932B">
                  <wp:simplePos x="0" y="0"/>
                  <wp:positionH relativeFrom="column">
                    <wp:posOffset>-37221</wp:posOffset>
                  </wp:positionH>
                  <wp:positionV relativeFrom="page">
                    <wp:posOffset>14996</wp:posOffset>
                  </wp:positionV>
                  <wp:extent cx="1105535" cy="1472565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5A45" w14:paraId="07230052" w14:textId="77777777">
        <w:trPr>
          <w:trHeight w:val="578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74FCF26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目前住址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6BCA928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556394C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民族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684FE41E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汉族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5BEF51D3" w14:textId="77777777" w:rsidR="00035A45" w:rsidRDefault="00035A45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035A45" w14:paraId="7A2C88D8" w14:textId="77777777">
        <w:trPr>
          <w:trHeight w:val="566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4CFF625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户籍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1922D7A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68B84FA6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身高/体重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01D48AAB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182cm 62kg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51D88328" w14:textId="77777777" w:rsidR="00035A45" w:rsidRDefault="00035A45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035A45" w14:paraId="15D460D6" w14:textId="77777777">
        <w:trPr>
          <w:trHeight w:val="561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98ACC38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婚姻状况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7CC93CA8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未婚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4F2901B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年龄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733315D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28岁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09DA46A2" w14:textId="77777777" w:rsidR="00035A45" w:rsidRDefault="00035A45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035A45" w14:paraId="31CB1DC3" w14:textId="77777777">
        <w:trPr>
          <w:trHeight w:val="619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93BD20" w14:textId="77777777" w:rsidR="00035A45" w:rsidRDefault="00000000">
            <w:pP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求职意向及工作经历</w:t>
            </w:r>
          </w:p>
        </w:tc>
      </w:tr>
      <w:tr w:rsidR="00035A45" w14:paraId="04C41821" w14:textId="77777777">
        <w:trPr>
          <w:trHeight w:val="577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84190F7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人才类型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66632660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普通求职</w:t>
            </w:r>
          </w:p>
        </w:tc>
      </w:tr>
      <w:tr w:rsidR="00035A45" w14:paraId="4D917D78" w14:textId="77777777">
        <w:trPr>
          <w:trHeight w:val="621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1DE6900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应聘职位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7C6F1BFC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行政/人事专员</w:t>
            </w:r>
          </w:p>
        </w:tc>
      </w:tr>
      <w:tr w:rsidR="00035A45" w14:paraId="48946EB2" w14:textId="77777777">
        <w:trPr>
          <w:trHeight w:val="640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1874639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工作年限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1D9DEC8C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7年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4E8889A8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希望工作地区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6715C0DB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</w:tr>
      <w:tr w:rsidR="00035A45" w14:paraId="66447666" w14:textId="77777777">
        <w:trPr>
          <w:trHeight w:val="648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167740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求职类型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78DB6125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全职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132ACD85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到职日期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6C1B16BE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随时</w:t>
            </w:r>
          </w:p>
        </w:tc>
      </w:tr>
      <w:tr w:rsidR="00035A45" w14:paraId="55E0E182" w14:textId="77777777">
        <w:trPr>
          <w:trHeight w:val="560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B7F1F2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月薪要求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06DB6E9F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3000-6000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2B2F6DA7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联系电话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558E79BB" w14:textId="2905953E" w:rsidR="00035A45" w:rsidRDefault="008F47BC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13500000000</w:t>
            </w:r>
          </w:p>
        </w:tc>
      </w:tr>
      <w:tr w:rsidR="00035A45" w14:paraId="733EC667" w14:textId="77777777">
        <w:trPr>
          <w:trHeight w:val="1754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2F382B9E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工作经历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18EE1BC0" w14:textId="2D1CE009" w:rsidR="00035A45" w:rsidRDefault="00602334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.08-</w:t>
            </w: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.05 广州百事达糕点有限公司  行政管理</w:t>
            </w:r>
          </w:p>
          <w:p w14:paraId="01AB55F1" w14:textId="190328AD" w:rsidR="00035A45" w:rsidRDefault="00602334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.01-</w:t>
            </w: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.06 香港敏力贸易有限公司广州办事处  经理助理</w:t>
            </w:r>
          </w:p>
          <w:p w14:paraId="250CB314" w14:textId="0986717C" w:rsidR="00035A45" w:rsidRDefault="00602334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.09-</w:t>
            </w: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.10 上海易趣信息有限公司广州分公司  客户经理助理</w:t>
            </w:r>
          </w:p>
        </w:tc>
      </w:tr>
      <w:tr w:rsidR="00035A45" w14:paraId="3BE60906" w14:textId="77777777">
        <w:trPr>
          <w:trHeight w:val="584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vAlign w:val="center"/>
          </w:tcPr>
          <w:p w14:paraId="4A4E60D8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教育背景</w:t>
            </w:r>
          </w:p>
        </w:tc>
      </w:tr>
      <w:tr w:rsidR="00035A45" w14:paraId="60F683C8" w14:textId="77777777">
        <w:trPr>
          <w:trHeight w:val="589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2F4FAC2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毕业学校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0B449436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广州市广播电视大学</w:t>
            </w:r>
          </w:p>
        </w:tc>
      </w:tr>
      <w:tr w:rsidR="00035A45" w14:paraId="67CA8E86" w14:textId="77777777">
        <w:trPr>
          <w:trHeight w:val="649"/>
        </w:trPr>
        <w:tc>
          <w:tcPr>
            <w:tcW w:w="13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2A67E9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最高学历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14583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本科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3493C6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毕业日期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15DCF6" w14:textId="2377BAE2" w:rsidR="00035A45" w:rsidRDefault="00602334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.06</w:t>
            </w:r>
          </w:p>
        </w:tc>
      </w:tr>
      <w:tr w:rsidR="00035A45" w14:paraId="1895D6E5" w14:textId="77777777">
        <w:trPr>
          <w:trHeight w:val="673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0CA9D9E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所学专业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580DA8AA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金融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1F0C5BAD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第二专业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3825AE20" w14:textId="77777777" w:rsidR="00035A45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国际贸易</w:t>
            </w:r>
          </w:p>
        </w:tc>
      </w:tr>
      <w:tr w:rsidR="00035A45" w14:paraId="10867CFB" w14:textId="77777777">
        <w:trPr>
          <w:trHeight w:val="629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61DDCB" w14:textId="77777777" w:rsidR="00035A45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工作能力及特长</w:t>
            </w:r>
          </w:p>
        </w:tc>
      </w:tr>
      <w:tr w:rsidR="00035A45" w14:paraId="04B8B2DD" w14:textId="77777777">
        <w:trPr>
          <w:trHeight w:val="2421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vAlign w:val="center"/>
          </w:tcPr>
          <w:p w14:paraId="1275608F" w14:textId="77777777" w:rsidR="00035A45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熟练使用Word、Excel等办公软件，及基本流程</w:t>
            </w:r>
          </w:p>
          <w:p w14:paraId="3C060A58" w14:textId="77777777" w:rsidR="00035A45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较强的协助能力和应变能力，能协助上级处理内勤失误。</w:t>
            </w:r>
          </w:p>
          <w:p w14:paraId="4EC794E1" w14:textId="77777777" w:rsidR="00035A45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有丰富的工作经验，在前公司都得到主管、老板的赞赏。</w:t>
            </w:r>
          </w:p>
          <w:p w14:paraId="59A75D72" w14:textId="77777777" w:rsidR="00035A45" w:rsidRDefault="00035A45">
            <w:p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</w:p>
        </w:tc>
      </w:tr>
    </w:tbl>
    <w:p w14:paraId="3CB27099" w14:textId="77777777" w:rsidR="00035A45" w:rsidRDefault="00035A45">
      <w:pPr>
        <w:snapToGrid w:val="0"/>
        <w:rPr>
          <w:rFonts w:ascii="微软雅黑" w:eastAsia="微软雅黑" w:hAnsi="微软雅黑" w:hint="eastAsia"/>
        </w:rPr>
      </w:pPr>
    </w:p>
    <w:sectPr w:rsidR="00035A45">
      <w:footerReference w:type="default" r:id="rId9"/>
      <w:headerReference w:type="default" r:id="rId12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BC6C" w14:textId="77777777" w:rsidR="00752B04" w:rsidRDefault="00752B04">
      <w:r>
        <w:separator/>
      </w:r>
    </w:p>
  </w:endnote>
  <w:endnote w:type="continuationSeparator" w:id="0">
    <w:p w14:paraId="643FC5AE" w14:textId="77777777" w:rsidR="00752B04" w:rsidRDefault="00752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AEEF" w14:textId="77777777" w:rsidR="00035A45" w:rsidRDefault="00000000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06E2E191" w14:textId="77777777" w:rsidR="00035A45" w:rsidRDefault="00035A45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FB146" w14:textId="77777777" w:rsidR="00752B04" w:rsidRDefault="00752B04">
      <w:r>
        <w:separator/>
      </w:r>
    </w:p>
  </w:footnote>
  <w:footnote w:type="continuationSeparator" w:id="0">
    <w:p w14:paraId="418B1816" w14:textId="77777777" w:rsidR="00752B04" w:rsidRDefault="00752B0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7428"/>
    <w:multiLevelType w:val="singleLevel"/>
    <w:tmpl w:val="599574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4143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02861"/>
    <w:rsid w:val="00035A45"/>
    <w:rsid w:val="000A1F70"/>
    <w:rsid w:val="001605A5"/>
    <w:rsid w:val="00172A27"/>
    <w:rsid w:val="00235D0D"/>
    <w:rsid w:val="0030576B"/>
    <w:rsid w:val="003932F0"/>
    <w:rsid w:val="0047747C"/>
    <w:rsid w:val="00602334"/>
    <w:rsid w:val="00743B66"/>
    <w:rsid w:val="00752B04"/>
    <w:rsid w:val="0082122B"/>
    <w:rsid w:val="0086740F"/>
    <w:rsid w:val="00872FE7"/>
    <w:rsid w:val="008A2798"/>
    <w:rsid w:val="008F47BC"/>
    <w:rsid w:val="00B06222"/>
    <w:rsid w:val="00B15D91"/>
    <w:rsid w:val="00BD2D4F"/>
    <w:rsid w:val="00C50B1D"/>
    <w:rsid w:val="00CB2FB7"/>
    <w:rsid w:val="00D23E7D"/>
    <w:rsid w:val="00D764DF"/>
    <w:rsid w:val="00F12623"/>
    <w:rsid w:val="00FD0DED"/>
    <w:rsid w:val="00FE7CD5"/>
    <w:rsid w:val="045B3F05"/>
    <w:rsid w:val="0E845775"/>
    <w:rsid w:val="0F117EEA"/>
    <w:rsid w:val="142715A7"/>
    <w:rsid w:val="220255DE"/>
    <w:rsid w:val="225330DD"/>
    <w:rsid w:val="23C36C57"/>
    <w:rsid w:val="29A879E6"/>
    <w:rsid w:val="2B017A6F"/>
    <w:rsid w:val="2FE45589"/>
    <w:rsid w:val="363F4B93"/>
    <w:rsid w:val="38536EF0"/>
    <w:rsid w:val="3E9C75D1"/>
    <w:rsid w:val="44B262A1"/>
    <w:rsid w:val="48BA5B78"/>
    <w:rsid w:val="4D3D0DF3"/>
    <w:rsid w:val="50195F9A"/>
    <w:rsid w:val="5051441B"/>
    <w:rsid w:val="525F6EDC"/>
    <w:rsid w:val="54A725BB"/>
    <w:rsid w:val="5DFE427F"/>
    <w:rsid w:val="63C76834"/>
    <w:rsid w:val="645E7594"/>
    <w:rsid w:val="66577135"/>
    <w:rsid w:val="669431CD"/>
    <w:rsid w:val="67F336E0"/>
    <w:rsid w:val="6A096EB0"/>
    <w:rsid w:val="6D4D5CAF"/>
    <w:rsid w:val="718A6BE6"/>
    <w:rsid w:val="71EB2A7A"/>
    <w:rsid w:val="73EB1EBC"/>
    <w:rsid w:val="7B1E412C"/>
    <w:rsid w:val="7F2F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BE44EB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1</TotalTime>
  <Pages>1</Pages>
  <Words>67</Words>
  <Characters>387</Characters>
  <Application>Microsoft Office Word</Application>
  <DocSecurity>0</DocSecurity>
  <Lines>3</Lines>
  <Paragraphs>1</Paragraphs>
  <ScaleCrop>false</ScaleCrop>
  <Manager>http://resume.bidejob.com</Manager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10</cp:revision>
  <dcterms:created xsi:type="dcterms:W3CDTF">2017-08-16T07:05:00Z</dcterms:created>
  <dcterms:modified xsi:type="dcterms:W3CDTF">2025-05-01T10:02:00Z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