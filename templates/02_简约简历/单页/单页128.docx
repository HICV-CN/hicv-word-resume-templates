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0707" w14:textId="55151DD0" w:rsidR="00DC23D2" w:rsidRDefault="00FC77D9">
      <w:r>
        <w:rPr>
          <w:noProof/>
        </w:rPr>
        <w:drawing>
          <wp:anchor distT="0" distB="0" distL="114300" distR="114300" simplePos="0" relativeHeight="251507712" behindDoc="0" locked="0" layoutInCell="0" allowOverlap="1" wp14:anchorId="1AE54C1F" wp14:editId="754B4297">
            <wp:simplePos x="0" y="0"/>
            <wp:positionH relativeFrom="column">
              <wp:posOffset>-742950</wp:posOffset>
            </wp:positionH>
            <wp:positionV relativeFrom="page">
              <wp:posOffset>1517650</wp:posOffset>
            </wp:positionV>
            <wp:extent cx="1403350" cy="1403350"/>
            <wp:effectExtent l="57150" t="57150" r="63500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0499580" wp14:editId="2625A388">
                <wp:simplePos x="0" y="0"/>
                <wp:positionH relativeFrom="column">
                  <wp:posOffset>-910590</wp:posOffset>
                </wp:positionH>
                <wp:positionV relativeFrom="paragraph">
                  <wp:posOffset>2165985</wp:posOffset>
                </wp:positionV>
                <wp:extent cx="168529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685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48699" w14:textId="1E258882" w:rsidR="00DC23D2" w:rsidRDefault="004A30FC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FC77D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99580" id="矩形 50" o:spid="_x0000_s1026" style="position:absolute;left:0;text-align:left;margin-left:-71.7pt;margin-top:170.55pt;width:132.7pt;height:5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" filled="f" stroked="f">
                <v:textbox style="mso-fit-shape-to-text:t">
                  <w:txbxContent>
                    <w:p w14:paraId="54F48699" w14:textId="1E258882" w:rsidR="00DC23D2" w:rsidRDefault="004A30FC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FC77D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0FDCD90" wp14:editId="43C3DDA3">
                <wp:simplePos x="0" y="0"/>
                <wp:positionH relativeFrom="column">
                  <wp:posOffset>-606425</wp:posOffset>
                </wp:positionH>
                <wp:positionV relativeFrom="paragraph">
                  <wp:posOffset>3562985</wp:posOffset>
                </wp:positionV>
                <wp:extent cx="1408430" cy="13614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04" cy="13614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E25A7" w14:textId="2CDB7F05" w:rsidR="00DC23D2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FA705F"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.12.18               </w:t>
                            </w:r>
                          </w:p>
                          <w:p w14:paraId="1A377BD8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所在地：北京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>·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通州</w:t>
                            </w:r>
                          </w:p>
                          <w:p w14:paraId="5D96D0D4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电话：13XXX5161</w:t>
                            </w:r>
                          </w:p>
                          <w:p w14:paraId="7DD63A2A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151XX15@126.com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DCD90" id="矩形 51" o:spid="_x0000_s1027" style="position:absolute;left:0;text-align:left;margin-left:-47.75pt;margin-top:280.55pt;width:110.9pt;height:107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" filled="f" stroked="f">
                <v:textbox style="mso-fit-shape-to-text:t">
                  <w:txbxContent>
                    <w:p w14:paraId="7B3E25A7" w14:textId="2CDB7F05" w:rsidR="00DC23D2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FA705F"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 xml:space="preserve">.12.18               </w:t>
                      </w:r>
                    </w:p>
                    <w:p w14:paraId="1A377BD8" w14:textId="77777777" w:rsidR="00DC23D2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所在地：北京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10"/>
                          <w:szCs w:val="10"/>
                        </w:rPr>
                        <w:t>·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通州</w:t>
                      </w:r>
                    </w:p>
                    <w:p w14:paraId="5D96D0D4" w14:textId="77777777" w:rsidR="00DC23D2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电话：13XXX5161</w:t>
                      </w:r>
                    </w:p>
                    <w:p w14:paraId="7DD63A2A" w14:textId="77777777" w:rsidR="00DC23D2" w:rsidRDefault="00000000">
                      <w:pPr>
                        <w:pStyle w:val="a7"/>
                        <w:spacing w:before="0" w:beforeAutospacing="0" w:after="0" w:afterAutospacing="0" w:line="5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FFFFFF"/>
                          <w:kern w:val="24"/>
                          <w:sz w:val="20"/>
                          <w:szCs w:val="20"/>
                        </w:rPr>
                        <w:t>151XX15@126.com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C1A8544" wp14:editId="30774D62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0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1BBCAD" id="KSO_Shape" o:spid="_x0000_s1026" style="position:absolute;left:0;text-align:left;margin-left:-65pt;margin-top:369.05pt;width:12.4pt;height:8.3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" path="m1897867,1805825r587870,509909l3073607,1805825,4820061,3320682r-4668648,l1897867,1805825xm,159634l1788328,1710812,,3261996,,159634xm4974795,156753r,3108119l3183146,1710812,4974795,156753xm35040,l4936434,,2485737,2125709,35040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BE06D9C" wp14:editId="1BD9DEAE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343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EED01E9" id="KSO_Shape" o:spid="_x0000_s1026" style="position:absolute;left:0;text-align:left;margin-left:-65.15pt;margin-top:320.25pt;width:12.4pt;height:10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04066FF" wp14:editId="11BBF771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573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1A299D2" id="KSO_Shape" o:spid="_x0000_s1026" style="position:absolute;left:0;text-align:left;margin-left:-64.85pt;margin-top:344.35pt;width:12.4pt;height:12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310635E" wp14:editId="56C10BA0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54184" id="KSO_Shape" o:spid="_x0000_s1026" style="position:absolute;left:0;text-align:left;margin-left:-65.15pt;margin-top:294.9pt;width:12.8pt;height:12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arrowok="t" o:connecttype="custom" o:connectlocs="15206,120049;105681,47029;94038,92631;89424,65078;84129,57462;87938,56626;91034,55171;93481,53190;95246,50621;96577,47029;46360,101113;54875,64583;46360,65480;49673,56967;52986,55698;55649,53902;57631,51549;59025,48639;17497,21751;14004,24133;12334,28063;12891,129176;15549,132425;19691,133693;139077,132765;142075,129826;142972,28805;141673,24690;138427,21999;125629,26423;27234,21411;108813,16801;135583,9066;141426,9963;146588,12438;150762,16275;153729,21132;155182,26825;155059,129300;153327,134838;150143,139541;145785,143161;140499,145389;19691,146039;13849,145141;8656,142635;4482,138830;1546,133972;93,128310;216,25804;1917,20266;5101,15532;9490,11912;14776,9684;29645,9066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6E7EA57" wp14:editId="4A15F70D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847B64" w14:textId="48CA0B0C" w:rsidR="00DC23D2" w:rsidRDefault="00ED08DF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届应届大学本科毕业生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7EA57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8" type="#_x0000_t202" style="position:absolute;left:0;text-align:left;margin-left:-82.55pt;margin-top:203pt;width:168.35pt;height:38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" filled="f" stroked="f">
                <v:textbox style="mso-fit-shape-to-text:t">
                  <w:txbxContent>
                    <w:p w14:paraId="0B847B64" w14:textId="48CA0B0C" w:rsidR="00DC23D2" w:rsidRDefault="00ED08DF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届应届大学本科毕业生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7B399B2" wp14:editId="501C11B0">
                <wp:simplePos x="0" y="0"/>
                <wp:positionH relativeFrom="column">
                  <wp:posOffset>1572895</wp:posOffset>
                </wp:positionH>
                <wp:positionV relativeFrom="paragraph">
                  <wp:posOffset>-45085</wp:posOffset>
                </wp:positionV>
                <wp:extent cx="4705985" cy="259080"/>
                <wp:effectExtent l="114300" t="95250" r="113665" b="14097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E9DAD" id="任意多边形 45" o:spid="_x0000_s1026" style="position:absolute;left:0;text-align:left;margin-left:123.85pt;margin-top:-3.55pt;width:370.55pt;height:20.4pt;flip:y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FDF667A" wp14:editId="186B327C">
                <wp:simplePos x="0" y="0"/>
                <wp:positionH relativeFrom="column">
                  <wp:posOffset>3459480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190500" t="171450" r="96520" b="198755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A7438B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6" o:spid="_x0000_s1026" type="#_x0000_t7" style="position:absolute;left:0;text-align:left;margin-left:272.4pt;margin-top:-3.5pt;width:17.9pt;height:20.4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37C828E" wp14:editId="3AA974AD">
                <wp:simplePos x="0" y="0"/>
                <wp:positionH relativeFrom="column">
                  <wp:posOffset>1694180</wp:posOffset>
                </wp:positionH>
                <wp:positionV relativeFrom="paragraph">
                  <wp:posOffset>-46990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101F1A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C828E" id="文本框 24" o:spid="_x0000_s1029" type="#_x0000_t202" style="position:absolute;left:0;text-align:left;margin-left:133.4pt;margin-top:-3.7pt;width:147.95pt;height:1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" filled="f" stroked="f">
                <v:textbox style="mso-fit-shape-to-text:t">
                  <w:txbxContent>
                    <w:p w14:paraId="31101F1A" w14:textId="77777777" w:rsidR="00DC23D2" w:rsidRDefault="00000000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EDEAB1" wp14:editId="6F51339B">
                <wp:simplePos x="0" y="0"/>
                <wp:positionH relativeFrom="column">
                  <wp:posOffset>1426210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95250" t="95250" r="39370" b="141605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E79C0" id="平行四边形 48" o:spid="_x0000_s1026" type="#_x0000_t7" style="position:absolute;left:0;text-align:left;margin-left:112.3pt;margin-top:-3.5pt;width:17.9pt;height:20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935C110" wp14:editId="3E3C511D">
                <wp:simplePos x="0" y="0"/>
                <wp:positionH relativeFrom="column">
                  <wp:posOffset>1572895</wp:posOffset>
                </wp:positionH>
                <wp:positionV relativeFrom="paragraph">
                  <wp:posOffset>1783080</wp:posOffset>
                </wp:positionV>
                <wp:extent cx="4705985" cy="259080"/>
                <wp:effectExtent l="114300" t="95250" r="113665" b="14097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43E3" id="任意多边形 41" o:spid="_x0000_s1026" style="position:absolute;left:0;text-align:left;margin-left:123.85pt;margin-top:140.4pt;width:370.55pt;height:20.4pt;flip:y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nb3RSeEAAAAL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B009842" wp14:editId="50DDE3D5">
                <wp:simplePos x="0" y="0"/>
                <wp:positionH relativeFrom="column">
                  <wp:posOffset>3459480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190500" t="171450" r="96520" b="198755"/>
                <wp:wrapNone/>
                <wp:docPr id="42" name="平行四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C92101" id="平行四边形 42" o:spid="_x0000_s1026" type="#_x0000_t7" style="position:absolute;left:0;text-align:left;margin-left:272.4pt;margin-top:140.45pt;width:17.9pt;height:20.4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B7A43A2" wp14:editId="4C819536">
                <wp:simplePos x="0" y="0"/>
                <wp:positionH relativeFrom="column">
                  <wp:posOffset>1694180</wp:posOffset>
                </wp:positionH>
                <wp:positionV relativeFrom="paragraph">
                  <wp:posOffset>1781175</wp:posOffset>
                </wp:positionV>
                <wp:extent cx="1878965" cy="243840"/>
                <wp:effectExtent l="0" t="0" r="0" b="0"/>
                <wp:wrapNone/>
                <wp:docPr id="43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779A31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>工作经历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A43A2" id="文本框 127" o:spid="_x0000_s1030" type="#_x0000_t202" style="position:absolute;left:0;text-align:left;margin-left:133.4pt;margin-top:140.25pt;width:147.95pt;height:19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" filled="f" stroked="f">
                <v:textbox style="mso-fit-shape-to-text:t">
                  <w:txbxContent>
                    <w:p w14:paraId="77779A31" w14:textId="77777777" w:rsidR="00DC23D2" w:rsidRDefault="00000000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/>
                          <w:color w:val="00B0F0"/>
                          <w:kern w:val="24"/>
                        </w:rPr>
                        <w:t>工作经历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2462018" wp14:editId="774A0CA3">
                <wp:simplePos x="0" y="0"/>
                <wp:positionH relativeFrom="column">
                  <wp:posOffset>1426210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95250" t="95250" r="39370" b="141605"/>
                <wp:wrapNone/>
                <wp:docPr id="44" name="平行四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44E30" id="平行四边形 44" o:spid="_x0000_s1026" type="#_x0000_t7" style="position:absolute;left:0;text-align:left;margin-left:112.3pt;margin-top:140.45pt;width:17.9pt;height:20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ED3B3D6" wp14:editId="4AA704DD">
                <wp:simplePos x="0" y="0"/>
                <wp:positionH relativeFrom="column">
                  <wp:posOffset>1572895</wp:posOffset>
                </wp:positionH>
                <wp:positionV relativeFrom="paragraph">
                  <wp:posOffset>4779010</wp:posOffset>
                </wp:positionV>
                <wp:extent cx="4705985" cy="259080"/>
                <wp:effectExtent l="114300" t="95250" r="113665" b="140970"/>
                <wp:wrapNone/>
                <wp:docPr id="37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ED8A" id="任意多边形 37" o:spid="_x0000_s1026" style="position:absolute;left:0;text-align:left;margin-left:123.85pt;margin-top:376.3pt;width:370.55pt;height:20.4pt;flip:y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EV4glOEAAAAL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727053" wp14:editId="354BD20E">
                <wp:simplePos x="0" y="0"/>
                <wp:positionH relativeFrom="column">
                  <wp:posOffset>3459480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190500" t="171450" r="96520" b="198755"/>
                <wp:wrapNone/>
                <wp:docPr id="38" name="平行四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6D68798" id="平行四边形 38" o:spid="_x0000_s1026" type="#_x0000_t7" style="position:absolute;left:0;text-align:left;margin-left:272.4pt;margin-top:376.3pt;width:17.9pt;height:20.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8C63BE0" wp14:editId="27F3E395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l="0" t="0" r="0" b="0"/>
                <wp:wrapNone/>
                <wp:docPr id="3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96A00E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校内活动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63BE0" id="文本框 132" o:spid="_x0000_s1031" type="#_x0000_t202" style="position:absolute;left:0;text-align:left;margin-left:133.4pt;margin-top:376.1pt;width:147.95pt;height:1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" filled="f" stroked="f">
                <v:textbox style="mso-fit-shape-to-text:t">
                  <w:txbxContent>
                    <w:p w14:paraId="7596A00E" w14:textId="77777777" w:rsidR="00DC23D2" w:rsidRDefault="00000000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校内活动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6E917C" wp14:editId="76D03163">
                <wp:simplePos x="0" y="0"/>
                <wp:positionH relativeFrom="column">
                  <wp:posOffset>1426210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95250" t="95250" r="39370" b="141605"/>
                <wp:wrapNone/>
                <wp:docPr id="40" name="平行四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CED2A" id="平行四边形 40" o:spid="_x0000_s1026" type="#_x0000_t7" style="position:absolute;left:0;text-align:left;margin-left:112.3pt;margin-top:376.3pt;width:17.9pt;height:20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C03A006" wp14:editId="221EBFCD">
                <wp:simplePos x="0" y="0"/>
                <wp:positionH relativeFrom="column">
                  <wp:posOffset>1572895</wp:posOffset>
                </wp:positionH>
                <wp:positionV relativeFrom="paragraph">
                  <wp:posOffset>6449695</wp:posOffset>
                </wp:positionV>
                <wp:extent cx="4705985" cy="259080"/>
                <wp:effectExtent l="114300" t="95250" r="113665" b="1409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47CBD" id="任意多边形 33" o:spid="_x0000_s1026" style="position:absolute;left:0;text-align:left;margin-left:123.85pt;margin-top:507.85pt;width:370.55pt;height:20.4pt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0B0E91A" wp14:editId="6DEB44D0">
                <wp:simplePos x="0" y="0"/>
                <wp:positionH relativeFrom="column">
                  <wp:posOffset>3459480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190500" t="171450" r="96520" b="198755"/>
                <wp:wrapNone/>
                <wp:docPr id="34" name="平行四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A9A887C" id="平行四边形 34" o:spid="_x0000_s1026" type="#_x0000_t7" style="position:absolute;left:0;text-align:left;margin-left:272.4pt;margin-top:507.9pt;width:17.9pt;height:20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BBCC81" wp14:editId="40A17543">
                <wp:simplePos x="0" y="0"/>
                <wp:positionH relativeFrom="column">
                  <wp:posOffset>1694180</wp:posOffset>
                </wp:positionH>
                <wp:positionV relativeFrom="paragraph">
                  <wp:posOffset>6447790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517630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技能评价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CC81" id="文本框 141" o:spid="_x0000_s1032" type="#_x0000_t202" style="position:absolute;left:0;text-align:left;margin-left:133.4pt;margin-top:507.7pt;width:147.95pt;height:1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" filled="f" stroked="f">
                <v:textbox style="mso-fit-shape-to-text:t">
                  <w:txbxContent>
                    <w:p w14:paraId="15517630" w14:textId="77777777" w:rsidR="00DC23D2" w:rsidRDefault="00000000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技能评价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1C63AF" wp14:editId="1528E9F9">
                <wp:simplePos x="0" y="0"/>
                <wp:positionH relativeFrom="column">
                  <wp:posOffset>1426210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95250" t="95250" r="39370" b="141605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EC4C7" id="平行四边形 36" o:spid="_x0000_s1026" type="#_x0000_t7" style="position:absolute;left:0;text-align:left;margin-left:112.3pt;margin-top:507.9pt;width:17.9pt;height:20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A4AE2D" wp14:editId="11BAE172">
                <wp:simplePos x="0" y="0"/>
                <wp:positionH relativeFrom="column">
                  <wp:posOffset>1572895</wp:posOffset>
                </wp:positionH>
                <wp:positionV relativeFrom="paragraph">
                  <wp:posOffset>8136890</wp:posOffset>
                </wp:positionV>
                <wp:extent cx="4705985" cy="259080"/>
                <wp:effectExtent l="114300" t="95250" r="113665" b="140970"/>
                <wp:wrapNone/>
                <wp:docPr id="29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9D00" id="任意多边形 29" o:spid="_x0000_s1026" style="position:absolute;left:0;text-align:left;margin-left:123.85pt;margin-top:640.7pt;width:370.55pt;height:20.4pt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" path="m1770532,259229r2935720,l4706252,175455r-2531703,l2074433,r-1854,l1770532,,1072994,,553294,,,,142202,258866r273349,l1072994,258866r697538,l1770532,259229xe" fillcolor="#4a4e59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6797DF" wp14:editId="263A2E77">
                <wp:simplePos x="0" y="0"/>
                <wp:positionH relativeFrom="column">
                  <wp:posOffset>3459480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190500" t="171450" r="96520" b="198755"/>
                <wp:wrapNone/>
                <wp:docPr id="30" name="平行四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316525C" id="平行四边形 30" o:spid="_x0000_s1026" type="#_x0000_t7" style="position:absolute;left:0;text-align:left;margin-left:272.4pt;margin-top:640.75pt;width:17.9pt;height:20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" adj="13498" fillcolor="#2192bc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546A7" wp14:editId="484429B8">
                <wp:simplePos x="0" y="0"/>
                <wp:positionH relativeFrom="column">
                  <wp:posOffset>1694180</wp:posOffset>
                </wp:positionH>
                <wp:positionV relativeFrom="paragraph">
                  <wp:posOffset>8134985</wp:posOffset>
                </wp:positionV>
                <wp:extent cx="1878965" cy="243840"/>
                <wp:effectExtent l="0" t="0" r="0" b="0"/>
                <wp:wrapNone/>
                <wp:docPr id="3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8F059A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00B0F0"/>
                                <w:kern w:val="24"/>
                              </w:rPr>
                              <w:t xml:space="preserve">荣誉奖励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546A7" id="文本框 169" o:spid="_x0000_s1033" type="#_x0000_t202" style="position:absolute;left:0;text-align:left;margin-left:133.4pt;margin-top:640.55pt;width:147.95pt;height:1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" filled="f" stroked="f">
                <v:textbox style="mso-fit-shape-to-text:t">
                  <w:txbxContent>
                    <w:p w14:paraId="4F8F059A" w14:textId="77777777" w:rsidR="00DC23D2" w:rsidRDefault="00000000">
                      <w:pPr>
                        <w:pStyle w:val="a7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00B0F0"/>
                          <w:kern w:val="24"/>
                        </w:rPr>
                        <w:t xml:space="preserve">荣誉奖励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A014265" wp14:editId="1D5D12A2">
                <wp:simplePos x="0" y="0"/>
                <wp:positionH relativeFrom="column">
                  <wp:posOffset>1426210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95250" t="95250" r="39370" b="141605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5363B" id="平行四边形 32" o:spid="_x0000_s1026" type="#_x0000_t7" style="position:absolute;left:0;text-align:left;margin-left:112.3pt;margin-top:640.75pt;width:17.9pt;height:20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" adj="13498" fillcolor="#4a4e59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A080BC" wp14:editId="26776266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660" cy="12344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21C0E" w14:textId="778FC8BA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.09—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.6    湖北工业大学        物流管理专业         本科学历</w:t>
                            </w:r>
                          </w:p>
                          <w:p w14:paraId="26EAF32B" w14:textId="47B8138A" w:rsidR="00DC23D2" w:rsidRDefault="00ED08D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年获得学院二等奖学金，通过Adobe 国际设计师资质认证</w:t>
                            </w:r>
                          </w:p>
                          <w:p w14:paraId="1E7F874C" w14:textId="77777777" w:rsidR="00DC23D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参与物流与供应链联盟论坛峰会，并发表《中国珠三角城市配送模式解析》主题演讲</w:t>
                            </w:r>
                          </w:p>
                          <w:p w14:paraId="1D763DD0" w14:textId="11BCD269" w:rsidR="00DC23D2" w:rsidRDefault="00ED08D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年发表商业报告——《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中国12大物流商业平台模式图》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080BC" id="矩形 24" o:spid="_x0000_s1034" style="position:absolute;left:0;text-align:left;margin-left:111.3pt;margin-top:31pt;width:382.5pt;height:97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" filled="f" stroked="f">
                <v:textbox style="mso-fit-shape-to-text:t">
                  <w:txbxContent>
                    <w:p w14:paraId="17B21C0E" w14:textId="778FC8BA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.09—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.6    湖北工业大学        物流管理专业         本科学历</w:t>
                      </w:r>
                    </w:p>
                    <w:p w14:paraId="26EAF32B" w14:textId="47B8138A" w:rsidR="00DC23D2" w:rsidRDefault="00ED08D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年获得学院二等奖学金，通过Adobe 国际设计师资质认证</w:t>
                      </w:r>
                    </w:p>
                    <w:p w14:paraId="1E7F874C" w14:textId="77777777" w:rsidR="00DC23D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参与物流与供应链联盟论坛峰会，并发表《中国珠三角城市配送模式解析》主题演讲</w:t>
                      </w:r>
                    </w:p>
                    <w:p w14:paraId="1D763DD0" w14:textId="11BCD269" w:rsidR="00DC23D2" w:rsidRDefault="00ED08D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年发表商业报告——《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中国12大物流商业平台模式图》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069C13" wp14:editId="119E6783">
                <wp:simplePos x="0" y="0"/>
                <wp:positionH relativeFrom="column">
                  <wp:posOffset>1410970</wp:posOffset>
                </wp:positionH>
                <wp:positionV relativeFrom="paragraph">
                  <wp:posOffset>2233930</wp:posOffset>
                </wp:positionV>
                <wp:extent cx="4860290" cy="2148840"/>
                <wp:effectExtent l="0" t="0" r="0" b="381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00" cy="214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EE99B1" w14:textId="1F684121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.05-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.12       武汉筋斗云服装工作室   </w:t>
                            </w:r>
                            <w:r w:rsidR="00000000"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服装供应链构建</w:t>
                            </w:r>
                          </w:p>
                          <w:p w14:paraId="188B010E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团队成立：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项目筋斗云体育用品获得金奖，与队员3人成立筋斗云服装工作室；</w:t>
                            </w:r>
                          </w:p>
                          <w:p w14:paraId="27B44357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运营规划：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确定目标客户群体，参照校内文体活动时间进行产品供应链控制；</w:t>
                            </w:r>
                          </w:p>
                          <w:p w14:paraId="49881E7F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市场开发：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与湖工体育部一共23人进行洽谈，确定19个院系服装供应业务合作；</w:t>
                            </w:r>
                          </w:p>
                          <w:p w14:paraId="0606C954" w14:textId="77777777" w:rsidR="00DC23D2" w:rsidRDefault="00DC23D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4D66512A" w14:textId="48E486F7" w:rsidR="00DC23D2" w:rsidRDefault="00ED08D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.03—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.10      武汉云印网络科技有限公司    产品经理 / 主设计师 </w:t>
                            </w:r>
                          </w:p>
                          <w:p w14:paraId="69449431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创业项目：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参与创青春创业计划大赛，项目《云印在线》获银奖，团队4人注册公司；</w:t>
                            </w:r>
                          </w:p>
                          <w:p w14:paraId="06F61723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产品开发：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经历云印杂志编辑app，云印在线模板app，到最终版的云印简历app应用；</w:t>
                            </w:r>
                          </w:p>
                          <w:p w14:paraId="29E24C71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产品运营：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于各高校进行简历定制推广活动，参与产品需求采集改进及维护。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69C13" id="Rectangle 3" o:spid="_x0000_s1035" style="position:absolute;left:0;text-align:left;margin-left:111.1pt;margin-top:175.9pt;width:382.7pt;height:16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" filled="f" stroked="f">
                <v:textbox style="mso-fit-shape-to-text:t">
                  <w:txbxContent>
                    <w:p w14:paraId="6CEE99B1" w14:textId="1F684121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.05-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.12       武汉筋斗云服装工作室   </w:t>
                      </w:r>
                      <w:r w:rsidR="00000000"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服装供应链构建</w:t>
                      </w:r>
                    </w:p>
                    <w:p w14:paraId="188B010E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团队成立：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项目筋斗云体育用品获得金奖，与队员3人成立筋斗云服装工作室；</w:t>
                      </w:r>
                    </w:p>
                    <w:p w14:paraId="27B44357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运营规划：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确定目标客户群体，参照校内文体活动时间进行产品供应链控制；</w:t>
                      </w:r>
                    </w:p>
                    <w:p w14:paraId="49881E7F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市场开发：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与湖工体育部一共23人进行洽谈，确定19个院系服装供应业务合作；</w:t>
                      </w:r>
                    </w:p>
                    <w:p w14:paraId="0606C954" w14:textId="77777777" w:rsidR="00DC23D2" w:rsidRDefault="00DC23D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4D66512A" w14:textId="48E486F7" w:rsidR="00DC23D2" w:rsidRDefault="00ED08D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.03—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.10      武汉云印网络科技有限公司    产品经理 / 主设计师 </w:t>
                      </w:r>
                    </w:p>
                    <w:p w14:paraId="69449431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创业项目：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参与创青春创业计划大赛，项目《云印在线》获银奖，团队4人注册公司；</w:t>
                      </w:r>
                    </w:p>
                    <w:p w14:paraId="06F61723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产品开发：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经历云印杂志编辑app，云印在线模板app，到最终版的云印简历app应用；</w:t>
                      </w:r>
                    </w:p>
                    <w:p w14:paraId="29E24C71" w14:textId="77777777" w:rsidR="00DC23D2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产品运营：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于各高校进行简历定制推广活动，参与产品需求采集改进及维护。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F5C191" wp14:editId="630F9B42">
                <wp:simplePos x="0" y="0"/>
                <wp:positionH relativeFrom="column">
                  <wp:posOffset>1410970</wp:posOffset>
                </wp:positionH>
                <wp:positionV relativeFrom="paragraph">
                  <wp:posOffset>6919595</wp:posOffset>
                </wp:positionV>
                <wp:extent cx="4860290" cy="100584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4F3272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英语CET6、武汉话</w:t>
                            </w:r>
                          </w:p>
                          <w:p w14:paraId="3E4EE388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熟悉PS、AI等软件操作，掌握Xmind等脑图工具，精通PPT操作</w:t>
                            </w:r>
                          </w:p>
                          <w:p w14:paraId="737BA102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前后多次担任项目经理及组织管理者，所有团队至今仍保持团队文化</w:t>
                            </w:r>
                          </w:p>
                          <w:p w14:paraId="68DCCA4D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演讲培训：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举行校内演讲26次，行业论坛演讲3次，新媒体、物流培训各一次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5C191" id="矩形 26" o:spid="_x0000_s1036" style="position:absolute;left:0;text-align:left;margin-left:111.1pt;margin-top:544.85pt;width:382.7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" filled="f" stroked="f">
                <v:textbox style="mso-fit-shape-to-text:t">
                  <w:txbxContent>
                    <w:p w14:paraId="094F3272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语言技能：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英语CET6、武汉话</w:t>
                      </w:r>
                    </w:p>
                    <w:p w14:paraId="3E4EE388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专业技能：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熟悉PS、AI等软件操作，掌握Xmind等脑图工具，精通PPT操作</w:t>
                      </w:r>
                    </w:p>
                    <w:p w14:paraId="737BA102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前后多次担任项目经理及组织管理者，所有团队至今仍保持团队文化</w:t>
                      </w:r>
                    </w:p>
                    <w:p w14:paraId="68DCCA4D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演讲培训：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举行校内演讲26次，行业论坛演讲3次，新媒体、物流培训各一次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C42D08" wp14:editId="490087FD">
                <wp:simplePos x="0" y="0"/>
                <wp:positionH relativeFrom="column">
                  <wp:posOffset>1412240</wp:posOffset>
                </wp:positionH>
                <wp:positionV relativeFrom="paragraph">
                  <wp:posOffset>5202555</wp:posOffset>
                </wp:positionV>
                <wp:extent cx="4859020" cy="10058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3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35E032" w14:textId="3E5C4837" w:rsidR="00DC23D2" w:rsidRDefault="00ED08DF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.06     湖北工业大学工程技术学院学生会     体育部部长 </w:t>
                            </w:r>
                          </w:p>
                          <w:p w14:paraId="07E6AE6A" w14:textId="77777777" w:rsidR="00DC23D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任期一年，带领部门13人       </w:t>
                            </w:r>
                          </w:p>
                          <w:p w14:paraId="37BDE097" w14:textId="77777777" w:rsidR="00DC23D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组织管理系100余人篮球赛 及 学院运动会等活动 </w:t>
                            </w:r>
                          </w:p>
                          <w:p w14:paraId="0A5DD0A8" w14:textId="77777777" w:rsidR="00DC23D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42D08" id="矩形 27" o:spid="_x0000_s1037" style="position:absolute;left:0;text-align:left;margin-left:111.2pt;margin-top:409.65pt;width:382.6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" filled="f" stroked="f">
                <v:textbox style="mso-fit-shape-to-text:t">
                  <w:txbxContent>
                    <w:p w14:paraId="2235E032" w14:textId="3E5C4837" w:rsidR="00DC23D2" w:rsidRDefault="00ED08DF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20"/>
                          <w:szCs w:val="20"/>
                        </w:rPr>
                        <w:t xml:space="preserve">.06     湖北工业大学工程技术学院学生会     体育部部长 </w:t>
                      </w:r>
                    </w:p>
                    <w:p w14:paraId="07E6AE6A" w14:textId="77777777" w:rsidR="00DC23D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任期一年，带领部门13人       </w:t>
                      </w:r>
                    </w:p>
                    <w:p w14:paraId="37BDE097" w14:textId="77777777" w:rsidR="00DC23D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 xml:space="preserve">组织管理系100余人篮球赛 及 学院运动会等活动 </w:t>
                      </w:r>
                    </w:p>
                    <w:p w14:paraId="0A5DD0A8" w14:textId="77777777" w:rsidR="00DC23D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494D58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6DC6F5" wp14:editId="72767ADE">
                <wp:simplePos x="0" y="0"/>
                <wp:positionH relativeFrom="column">
                  <wp:posOffset>1410970</wp:posOffset>
                </wp:positionH>
                <wp:positionV relativeFrom="paragraph">
                  <wp:posOffset>8599170</wp:posOffset>
                </wp:positionV>
                <wp:extent cx="4860290" cy="54864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548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ED3F49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所持证书：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英语四级证书、普通话二级甲等证书</w:t>
                            </w:r>
                          </w:p>
                          <w:p w14:paraId="3BA195E8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本科阶段：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校级三好学生、系级三好学生、优秀学生干部、优秀主持人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DC6F5" id="矩形 28" o:spid="_x0000_s1038" style="position:absolute;left:0;text-align:left;margin-left:111.1pt;margin-top:677.1pt;width:382.7pt;height:4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" filled="f" stroked="f">
                <v:textbox style="mso-fit-shape-to-text:t">
                  <w:txbxContent>
                    <w:p w14:paraId="2FED3F49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所持证书：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英语四级证书、普通话二级甲等证书</w:t>
                      </w:r>
                    </w:p>
                    <w:p w14:paraId="3BA195E8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本科阶段：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4A4E59"/>
                          <w:kern w:val="24"/>
                          <w:sz w:val="18"/>
                          <w:szCs w:val="18"/>
                        </w:rPr>
                        <w:t>校级三好学生、系级三好学生、优秀学生干部、优秀主持人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549CFF" wp14:editId="3717B057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266700" t="190500" r="200660" b="2063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44F1E54" w14:textId="77777777" w:rsidR="00DC23D2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549CFF" id="矩形 2" o:spid="_x0000_s1039" style="position:absolute;left:0;text-align:left;margin-left:-75.5pt;margin-top:245.35pt;width:171.7pt;height:27.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" fillcolor="#2192bc" stroked="f" strokeweight="4.5pt">
                <v:shadow on="t" type="perspective" color="black" opacity="39321f" offset="-.9945mm,.36197mm" matrix="68157f,,,68157f"/>
                <v:textbox>
                  <w:txbxContent>
                    <w:p w14:paraId="544F1E54" w14:textId="77777777" w:rsidR="00DC23D2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2D4BAF2" wp14:editId="56149860">
                <wp:simplePos x="0" y="0"/>
                <wp:positionH relativeFrom="column">
                  <wp:posOffset>-932815</wp:posOffset>
                </wp:positionH>
                <wp:positionV relativeFrom="paragraph">
                  <wp:posOffset>-362585</wp:posOffset>
                </wp:positionV>
                <wp:extent cx="1744345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13" cy="4724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EB8850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 w14:paraId="78D9359B" w14:textId="77777777" w:rsidR="00DC23D2" w:rsidRDefault="00000000">
                            <w:pPr>
                              <w:pStyle w:val="a7"/>
                              <w:spacing w:before="0" w:beforeAutospacing="0" w:after="0" w:afterAutospacing="0" w:line="3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产品经理、运营专员岗位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BAF2" id="矩形 7" o:spid="_x0000_s1040" style="position:absolute;left:0;text-align:left;margin-left:-73.45pt;margin-top:-28.55pt;width:137.35pt;height:37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" filled="f" stroked="f">
                <v:textbox style="mso-fit-shape-to-text:t">
                  <w:txbxContent>
                    <w:p w14:paraId="3AEB8850" w14:textId="77777777" w:rsidR="00DC23D2" w:rsidRDefault="00000000">
                      <w:pPr>
                        <w:pStyle w:val="a7"/>
                        <w:spacing w:before="0" w:beforeAutospacing="0" w:after="0" w:afterAutospacing="0" w:line="3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求职意向</w:t>
                      </w:r>
                    </w:p>
                    <w:p w14:paraId="78D9359B" w14:textId="77777777" w:rsidR="00DC23D2" w:rsidRDefault="00000000">
                      <w:pPr>
                        <w:pStyle w:val="a7"/>
                        <w:spacing w:before="0" w:beforeAutospacing="0" w:after="0" w:afterAutospacing="0" w:line="3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产品经理、运营专员岗位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F267922" wp14:editId="3201FA86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266700" t="190500" r="200660" b="2063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898DED" id="矩形 8" o:spid="_x0000_s1026" style="position:absolute;left:0;text-align:left;margin-left:-75.5pt;margin-top:404.9pt;width:171.7pt;height:27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" fillcolor="#2192bc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0F4B32F" wp14:editId="168AD703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l="266700" t="190500" r="200660" b="2063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8315C74" id="矩形 9" o:spid="_x0000_s1026" style="position:absolute;left:0;text-align:left;margin-left:-75.5pt;margin-top:519.05pt;width:171.7pt;height:27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" fillcolor="#2192bc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76745C2" wp14:editId="7FEC221A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635" b="1905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9C1164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0" o:spid="_x0000_s1026" type="#_x0000_t5" style="position:absolute;left:0;text-align:left;margin-left:81.15pt;margin-top:236.45pt;width:15pt;height:8.9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0E53E9A" wp14:editId="159F56DD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635" b="1905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FF9E9D4" id="等腰三角形 11" o:spid="_x0000_s1026" type="#_x0000_t5" style="position:absolute;left:0;text-align:left;margin-left:81.15pt;margin-top:396pt;width:15pt;height:8.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CD4299D" wp14:editId="124D30E6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l="0" t="0" r="635" b="1905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BB75CC" id="等腰三角形 12" o:spid="_x0000_s1026" type="#_x0000_t5" style="position:absolute;left:0;text-align:left;margin-left:81.15pt;margin-top:510.15pt;width:15pt;height:8.9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" adj="0" fillcolor="#114f6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6599842" wp14:editId="2632F85D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751" cy="48137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1530F4" w14:textId="77777777" w:rsidR="00DC23D2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599842" id="矩形 13" o:spid="_x0000_s1041" style="position:absolute;left:0;text-align:left;margin-left:-75.5pt;margin-top:236.85pt;width:125.25pt;height:3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" filled="f" stroked="f" strokeweight="4.5pt">
                <v:textbox>
                  <w:txbxContent>
                    <w:p w14:paraId="231530F4" w14:textId="77777777" w:rsidR="00DC23D2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C6EE034" wp14:editId="149BEB42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041C50" w14:textId="77777777" w:rsidR="00DC23D2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6EE034" id="矩形 14" o:spid="_x0000_s1042" style="position:absolute;left:0;text-align:left;margin-left:-75.5pt;margin-top:397.3pt;width:130.55pt;height:41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" filled="f" stroked="f" strokeweight="4.5pt">
                <v:textbox>
                  <w:txbxContent>
                    <w:p w14:paraId="51041C50" w14:textId="77777777" w:rsidR="00DC23D2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C9CF794" wp14:editId="6CD2AFDF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134" cy="457456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605843" w14:textId="77777777" w:rsidR="00DC23D2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C9CF794" id="矩形 15" o:spid="_x0000_s1043" style="position:absolute;left:0;text-align:left;margin-left:-75.5pt;margin-top:511.2pt;width:135.9pt;height:3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" filled="f" stroked="f" strokeweight="4.5pt">
                <v:textbox>
                  <w:txbxContent>
                    <w:p w14:paraId="2D605843" w14:textId="77777777" w:rsidR="00DC23D2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1E64F" wp14:editId="68DD5EE8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50" cy="7772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83BD48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外语证书：英语CET6、CET4</w:t>
                            </w:r>
                          </w:p>
                          <w:p w14:paraId="3C0159BC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资格证书：Adobe国际认证证书</w:t>
                            </w:r>
                          </w:p>
                          <w:p w14:paraId="1ADC4E53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软件操作：计算机三级网络工程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1E64F" id="矩形 22" o:spid="_x0000_s1044" style="position:absolute;left:0;text-align:left;margin-left:-73.45pt;margin-top:443.8pt;width:149.55pt;height:6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" filled="f" stroked="f">
                <v:textbox style="mso-fit-shape-to-text:t">
                  <w:txbxContent>
                    <w:p w14:paraId="3F83BD48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外语证书：英语CET6、CET4</w:t>
                      </w:r>
                    </w:p>
                    <w:p w14:paraId="3C0159BC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资格证书：Adobe国际认证证书</w:t>
                      </w:r>
                    </w:p>
                    <w:p w14:paraId="1ADC4E53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软件操作：计算机三级网络工程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ECDF0" wp14:editId="747F39FD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62" cy="1463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35370E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良好的公共关系意识，善于沟通，活动策划和组织协调能力。</w:t>
                            </w:r>
                          </w:p>
                          <w:p w14:paraId="118DC89D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良好的心态和责任感，吃苦耐劳，擅于管理，勇于面对挑战。</w:t>
                            </w:r>
                          </w:p>
                          <w:p w14:paraId="0755EF2D" w14:textId="77777777" w:rsidR="00DC23D2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良好的自主学习能力，习惯制定学习计划，勤于学习不断提高。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ECDF0" id="矩形 23" o:spid="_x0000_s1045" style="position:absolute;left:0;text-align:left;margin-left:-73.85pt;margin-top:557.3pt;width:142.85pt;height:1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" filled="f" stroked="f">
                <v:textbox style="mso-fit-shape-to-text:t">
                  <w:txbxContent>
                    <w:p w14:paraId="2135370E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良好的公共关系意识，善于沟通，活动策划和组织协调能力。</w:t>
                      </w:r>
                    </w:p>
                    <w:p w14:paraId="118DC89D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良好的心态和责任感，吃苦耐劳，擅于管理，勇于面对挑战。</w:t>
                      </w:r>
                    </w:p>
                    <w:p w14:paraId="0755EF2D" w14:textId="77777777" w:rsidR="00DC23D2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18"/>
                          <w:szCs w:val="18"/>
                        </w:rPr>
                        <w:t>良好的自主学习能力，习惯制定学习计划，勤于学习不断提高。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3968" behindDoc="1" locked="0" layoutInCell="1" allowOverlap="1" wp14:anchorId="4FE09BE4" wp14:editId="76C952C4">
            <wp:simplePos x="0" y="0"/>
            <wp:positionH relativeFrom="page">
              <wp:posOffset>4445</wp:posOffset>
            </wp:positionH>
            <wp:positionV relativeFrom="paragraph">
              <wp:posOffset>-914400</wp:posOffset>
            </wp:positionV>
            <wp:extent cx="7546975" cy="1069657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23D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79D8" w14:textId="77777777" w:rsidR="00A820D3" w:rsidRDefault="00A820D3" w:rsidP="00ED08DF">
      <w:r>
        <w:separator/>
      </w:r>
    </w:p>
  </w:endnote>
  <w:endnote w:type="continuationSeparator" w:id="0">
    <w:p w14:paraId="16902CE2" w14:textId="77777777" w:rsidR="00A820D3" w:rsidRDefault="00A820D3" w:rsidP="00ED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A55E" w14:textId="77777777" w:rsidR="00A820D3" w:rsidRDefault="00A820D3" w:rsidP="00ED08DF">
      <w:r>
        <w:separator/>
      </w:r>
    </w:p>
  </w:footnote>
  <w:footnote w:type="continuationSeparator" w:id="0">
    <w:p w14:paraId="5D3819B3" w14:textId="77777777" w:rsidR="00A820D3" w:rsidRDefault="00A820D3" w:rsidP="00ED08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68A4"/>
    <w:multiLevelType w:val="multilevel"/>
    <w:tmpl w:val="419068A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4F5CE2"/>
    <w:multiLevelType w:val="multilevel"/>
    <w:tmpl w:val="444F5CE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024938719">
    <w:abstractNumId w:val="1"/>
  </w:num>
  <w:num w:numId="2" w16cid:durableId="203700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5A493F"/>
    <w:rsid w:val="000425AC"/>
    <w:rsid w:val="00127990"/>
    <w:rsid w:val="00341342"/>
    <w:rsid w:val="004A30FC"/>
    <w:rsid w:val="007669CA"/>
    <w:rsid w:val="007A5B27"/>
    <w:rsid w:val="00843008"/>
    <w:rsid w:val="008B11F0"/>
    <w:rsid w:val="00900224"/>
    <w:rsid w:val="009B1935"/>
    <w:rsid w:val="00A820D3"/>
    <w:rsid w:val="00AE0B9D"/>
    <w:rsid w:val="00B7650A"/>
    <w:rsid w:val="00BD2D4F"/>
    <w:rsid w:val="00DC23D2"/>
    <w:rsid w:val="00ED08DF"/>
    <w:rsid w:val="00FA705F"/>
    <w:rsid w:val="00FC77D9"/>
    <w:rsid w:val="20F670ED"/>
    <w:rsid w:val="2F712A5F"/>
    <w:rsid w:val="375A493F"/>
    <w:rsid w:val="76F5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A31E01"/>
  <w15:docId w15:val="{0C34F05A-170F-46BC-9FEF-897AB1D9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8212;&#21019;&#24847;&#23450;&#21046;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2016-03-10T05:15:00Z</dcterms:created>
  <dcterms:modified xsi:type="dcterms:W3CDTF">2025-05-01T09:56:00Z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