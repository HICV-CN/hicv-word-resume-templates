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1BF4" w14:textId="77777777" w:rsidR="000871D5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0" allowOverlap="1" wp14:anchorId="7B562146" wp14:editId="73F4E639">
            <wp:simplePos x="0" y="0"/>
            <wp:positionH relativeFrom="column">
              <wp:posOffset>546100</wp:posOffset>
            </wp:positionH>
            <wp:positionV relativeFrom="page">
              <wp:posOffset>863600</wp:posOffset>
            </wp:positionV>
            <wp:extent cx="1403350" cy="1403350"/>
            <wp:effectExtent l="57150" t="57150" r="63500" b="6350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BE4E2D6" wp14:editId="16DF2162">
                <wp:simplePos x="0" y="0"/>
                <wp:positionH relativeFrom="column">
                  <wp:posOffset>2633345</wp:posOffset>
                </wp:positionH>
                <wp:positionV relativeFrom="paragraph">
                  <wp:posOffset>9151620</wp:posOffset>
                </wp:positionV>
                <wp:extent cx="4617720" cy="234950"/>
                <wp:effectExtent l="0" t="0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平行四边形 65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平行四边形 37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7" name="矩形 67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720.6pt;height:18.5pt;width:363.6pt;z-index:-251658240;mso-width-relative:page;mso-height-relative:page;" coordsize="4617721,235180" o:gfxdata="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pgTBf3AAAAA4BAAAPAAAA&#10;AAAAAAEAIAAAACIAAABkcnMvZG93bnJldi54bWxQSwECFAAUAAAACACHTuJAjH56JvUCAAAUCwAA&#10;DgAAAAAAAAABACAAAAArAQAAZHJzL2Uyb0RvYy54bWxQSwUGAAAAAAYABgBZAQAAkgYAAAAA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21Ouc7wAAADb&#10;AAAADwAAAGRycy9kb3ducmV2LnhtbEVPS4vCMBC+C/6HMII3TbsHkWr04G5B2Iuvot6GZmyLzaTb&#10;ZOvj128WBG/z8T1nvrybWnTUusqygngcgSDOra64UHDYp6MpCOeRNdaWScGDHCwX/d4cE21vvKVu&#10;5wsRQtglqKD0vkmkdHlJBt3YNsSBu9jWoA+wLaRu8RbCTS0/omgiDVYcGkpsaFVSft39GgX23O2/&#10;dZpes+z5edxMv07Zz3mt1HAQRzMQnu7+LX651zrMj+H/l3C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Trn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5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yEpDnbwAAADb&#10;AAAADwAAAGRycy9kb3ducmV2LnhtbEVPS2vCQBC+C/0PyxS86SZVbJu6CUUU7K1G63manWZDs7Mx&#10;uz76712h4G0+vufMi4ttxYl63zhWkI4TEMSV0w3XCnbb1egFhA/IGlvHpOCPPBT5w2COmXZn3tCp&#10;DLWIIewzVGBC6DIpfWXIoh+7jjhyP663GCLsa6l7PMdw28qnJJlJiw3HBoMdLQxVv+XRKviapOZ9&#10;ujqsv58/Jx/7drsr969LpYaPafIGItAl3MX/7rWO82dw+yUeI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KQ52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hSKOab4AAADb&#10;AAAADwAAAGRycy9kb3ducmV2LnhtbEWPQWsCMRSE7wX/Q3hCbzXZFqusxgWlhSLYUvXg8bF57gY3&#10;L8sm6+q/bwqFHoeZ+YZZFjfXiCt1wXrWkE0UCOLSG8uVhuPh/WkOIkRkg41n0nCnAMVq9LDE3PiB&#10;v+m6j5VIEA45aqhjbHMpQ1mTwzDxLXHyzr5zGJPsKmk6HBLcNfJZqVfp0HJaqLGlTU3lZd87DVNe&#10;z8v+bXeyyn6eW/zabe+V0fpxnKkFiEi3+B/+a38YDS8z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KOab4A&#10;AADbAAAADwAAAAAAAAABACAAAAAiAAAAZHJzL2Rvd25yZXYueG1sUEsBAhQAFAAAAAgAh07iQDMv&#10;BZ47AAAAOQAAABAAAAAAAAAAAQAgAAAADQEAAGRycy9zaGFwZXhtbC54bWxQSwUGAAAAAAYABgBb&#10;AQAAtw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N0V3ILsAAADb&#10;AAAADwAAAGRycy9kb3ducmV2LnhtbEWPzYoCMRCE7wu+Q2hhb2viIiqjUXDAxZs4+gDNpOcHJ50x&#10;iX/79GZhwWNRVV9Ry/XDduJGPrSONYxHCgRx6UzLtYbTcfs1BxEissHOMWl4UoD1avCxxMy4Ox/o&#10;VsRaJAiHDDU0MfaZlKFsyGIYuZ44eZXzFmOSvpbG4z3BbSe/lZpKiy2nhQZ7yhsqz8XVaqhytf85&#10;hEt//pWTUPoqn22ehdafw7FagIj0iO/wf3tnNExn8Pcl/Q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0V3I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091066F9" wp14:editId="554B250A">
                <wp:simplePos x="0" y="0"/>
                <wp:positionH relativeFrom="column">
                  <wp:posOffset>2633345</wp:posOffset>
                </wp:positionH>
                <wp:positionV relativeFrom="paragraph">
                  <wp:posOffset>7698105</wp:posOffset>
                </wp:positionV>
                <wp:extent cx="4617720" cy="243205"/>
                <wp:effectExtent l="0" t="0" r="0" b="508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42995"/>
                          <a:chOff x="0" y="0"/>
                          <a:chExt cx="4617721" cy="242995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" name="平行四边形 63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平行四边形 35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5" name="矩形 65"/>
                        <wps:cNvSpPr/>
                        <wps:spPr>
                          <a:xfrm>
                            <a:off x="4572000" y="7815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606.15pt;height:19.15pt;width:363.6pt;z-index:-251662336;mso-width-relative:page;mso-height-relative:page;" coordsize="4617721,242995" o:gfxdata="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kcl9X&#10;3AAAAA4BAAAPAAAAAAAAAAEAIAAAACIAAABkcnMvZG93bnJldi54bWxQSwECFAAUAAAACACHTuJA&#10;N6QtWQEDAAAVCwAADgAAAAAAAAABACAAAAArAQAAZHJzL2Uyb0RvYy54bWxQSwUGAAAAAAYABgBZ&#10;AQAAngYAAAAA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74Orhr4AAADa&#10;AAAADwAAAGRycy9kb3ducmV2LnhtbEWPS4vCQBCE7wv+h6EFb+vEPYgbHT2oAWEvvoJ6azJtEsz0&#10;ZDOz8fHrHWHBY1FVX1GT2c1UoqXGlZYVDPoRCOLM6pJzBftd8jkC4TyyxsoyKbiTg9m08zHBWNsr&#10;b6jd+lwECLsYFRTe17GULivIoOvbmjh4Z9sY9EE2udQNXgPcVPIriobSYMlhocCa5gVll+2fUWBP&#10;7e5HJ8klTR+Lw3q0PKa/p5VSve4gGoPwdPPv8H97pRV8w+tKu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Orh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3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V9R4cbwAAADb&#10;AAAADwAAAGRycy9kb3ducmV2LnhtbEVPS2vCQBC+F/oflil4q5tUsTVmI0UU7K3Gx3nMTrOh2dmY&#10;3ar9992C4G0+vufk86ttxZl63zhWkA4TEMSV0w3XCnbb1fMbCB+QNbaOScEveZgXjw85ZtpdeEPn&#10;MtQihrDPUIEJocuk9JUhi37oOuLIfbneYoiwr6Xu8RLDbStfkmQiLTYcGwx2tDBUfZc/VsF+lJr3&#10;8eq0Pr5+jj4O7XZXHqZLpQZPaTIDEega7uKbe63j/DH8/xIP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UeHG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Gry1hbsAAADb&#10;AAAADwAAAGRycy9kb3ducmV2LnhtbEWPS4sCMRCE7wv+h9DC3tZEF0VGo6C4sAgqPg4em0k7E5x0&#10;hkl8/XsjCB6LqvqKGk/vrhJXaoL1rKHbUSCIc28sFxoO+7+fIYgQkQ1WnknDgwJMJ62vMWbG33hL&#10;110sRIJwyFBDGWOdSRnykhyGjq+Jk3fyjcOYZFNI0+AtwV0le0oNpEPLaaHEmuYl5efdxWno82yY&#10;Xxaro1V2fapxs1o+CqP1d7urRiAi3eMn/G7/Gw2/fXh9ST9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y1hbsAAADb&#10;AAAADwAAAAAAAAABACAAAAAiAAAAZHJzL2Rvd25yZXYueG1sUEsBAhQAFAAAAAgAh07iQDMvBZ47&#10;AAAAOQAAABAAAAAAAAAAAQAgAAAACgEAAGRycy9zaGFwZXhtbC54bWxQSwUGAAAAAAYABgBbAQAA&#10;tA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7815;height:235180;width:45721;v-text-anchor:middle;" fillcolor="#92D050" filled="t" stroked="f" coordsize="21600,21600" o:gfxdata="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bTM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ED8CE85" wp14:editId="1E778EA6">
                <wp:simplePos x="0" y="0"/>
                <wp:positionH relativeFrom="column">
                  <wp:posOffset>2633345</wp:posOffset>
                </wp:positionH>
                <wp:positionV relativeFrom="paragraph">
                  <wp:posOffset>5173345</wp:posOffset>
                </wp:positionV>
                <wp:extent cx="4617720" cy="234950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" name="平行四边形 64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平行四边形 36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矩形 66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407.35pt;height:18.5pt;width:363.6pt;z-index:-251660288;mso-width-relative:page;mso-height-relative:page;" coordsize="4617721,235180" o:gfxdata="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sMgJn9oAAAAMAQAADwAAAAAA&#10;AAABACAAAAAiAAAAZHJzL2Rvd25yZXYueG1sUEsBAhQAFAAAAAgAh07iQEzoZ0b1AgAAFAsAAA4A&#10;AAAAAAAAAQAgAAAAKQEAAGRycy9lMm9Eb2MueG1sUEsFBgAAAAAGAAYAWQEAAJAGAAAAAA=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tB8L6L8AAADb&#10;AAAADwAAAGRycy9kb3ducmV2LnhtbEWPzW7CQAyE75X6DitX6q1s4IBQYOFQiITEhUIj4GZl3SQi&#10;6w3ZJfw8fX2o1JutGc98ni3urlE9daH2bGA4SEARF97WXBr43mcfE1AhIltsPJOBBwVYzF9fZpha&#10;f+Mv6nexVBLCIUUDVYxtqnUoKnIYBr4lFu3Hdw6jrF2pbYc3CXeNHiXJWDusWRoqbOmzouK8uzoD&#10;/tTvNzbLznn+XB62k9Uxv5zWxry/DZMpqEj3+G/+u15bwRd6+UUG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fC+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4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OJjd6rsAAADb&#10;AAAADwAAAGRycy9kb3ducmV2LnhtbEVPyW7CMBC9V+o/WFOJGzhh6ZJiEEIgwa0NlPM0nsYR8TjE&#10;Zvt7jITU2zy9dcbTi63FiVpfOVaQ9hIQxIXTFZcKtptl9x2ED8gaa8ek4EoeppPnpzFm2p35m055&#10;KEUMYZ+hAhNCk0npC0MWfc81xJH7c63FEGFbSt3iOYbbWvaT5FVarDg2GGxobqjY50er4GeQmtlw&#10;eVj9vn0N1rt6s813HwulOi9p8gki0CX8ix/ulY7zR3D/JR4gJ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jd6rsAAADb&#10;AAAADwAAAAAAAAABACAAAAAiAAAAZHJzL2Rvd25yZXYueG1sUEsBAhQAFAAAAAgAh07iQDMvBZ47&#10;AAAAOQAAABAAAAAAAAAAAQAgAAAACgEAAGRycy9zaGFwZXhtbC54bWxQSwUGAAAAAAYABgBbAQAA&#10;tAMAAAAA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6m4r8r0AAADb&#10;AAAADwAAAGRycy9kb3ducmV2LnhtbEWPQWsCMRSE7wX/Q3iCt25ipSKrUVBaKAUt3Xrw+Ng8d4Ob&#10;l2UTdfffNwWhx2FmvmFWm9414kZdsJ41TDMFgrj0xnKl4fjz/rwAESKywcYzaRgowGY9elphbvyd&#10;v+lWxEokCIccNdQxtrmUoazJYch8S5y8s+8cxiS7SpoO7wnuGvmi1Fw6tJwWamxpV1N5Ka5Owytv&#10;F+X1bX+yyh7OLX7tP4fKaD0ZT9USRKQ+/ocf7Q+jYTaHv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ivyvQAA&#10;ANsAAAAPAAAAAAAAAAEAIAAAACIAAABkcnMvZG93bnJldi54bWxQSwECFAAUAAAACACHTuJAMy8F&#10;njsAAAA5AAAAEAAAAAAAAAABACAAAAAMAQAAZHJzL3NoYXBleG1sLnhtbFBLBQYAAAAABgAGAFsB&#10;AAC2AwAAAAA=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WAnSu7sAAADb&#10;AAAADwAAAGRycy9kb3ducmV2LnhtbEWP3WoCMRSE74W+QzhC7zSxlFW2RsGFinfi6gMcNmd/cHOy&#10;TVJ/+vSNIHg5zMw3zHJ9s724kA+dYw2zqQJBXDnTcaPhdPyeLECEiGywd0wa7hRgvXobLTE37soH&#10;upSxEQnCIUcNbYxDLmWoWrIYpm4gTl7tvMWYpG+k8XhNcNvLD6UyabHjtNDiQEVL1bn8tRrqQu23&#10;h/AznP/kZ6h8Xcw391Lr9/FMfYGIdIuv8LO9MxqyDB5f0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nSu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6BA830F9" wp14:editId="2E6BA2EA">
                <wp:simplePos x="0" y="0"/>
                <wp:positionH relativeFrom="column">
                  <wp:posOffset>2633345</wp:posOffset>
                </wp:positionH>
                <wp:positionV relativeFrom="paragraph">
                  <wp:posOffset>2156460</wp:posOffset>
                </wp:positionV>
                <wp:extent cx="4617720" cy="234950"/>
                <wp:effectExtent l="0" t="0" r="0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3" name="平行四边形 61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平行四边形 34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4" name="矩形 64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169.8pt;height:18.5pt;width:363.6pt;z-index:-251664384;mso-width-relative:page;mso-height-relative:page;" coordsize="4617721,235180" o:gfxdata="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AC5Ba93AAA&#10;AAwBAAAPAAAAAAAAAAEAIAAAACIAAABkcnMvZG93bnJldi54bWxQSwECFAAUAAAACACHTuJA/+ym&#10;xf4CAAASCwAADgAAAAAAAAABACAAAAArAQAAZHJzL2Uyb0RvYy54bWxQSwUGAAAAAAYABgBZAQAA&#10;mwYAAAAA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gM8OHbwAAADa&#10;AAAADwAAAGRycy9kb3ducmV2LnhtbEVPu2rDMBTdC/0HcQvZaikZinEjZ2hrCHRpHibNdrFubRPr&#10;yrFUx8nXV0Mh4+G8l6vJdmKkwbeONcwTBYK4cqblWsN+VzynIHxANtg5Jg1X8rDKHx+WmBl34Q2N&#10;21CLGMI+Qw1NCH0mpa8asugT1xNH7scNFkOEQy3NgJcYbju5UOpFWmw5NjTY01tD1Wn7azW447j7&#10;NEVxKsvb++Er/fguz8e11rOnuXoFEWgKd/G/e200xK3xSrwBM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PDh2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1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2D3gBbwAAADb&#10;AAAADwAAAGRycy9kb3ducmV2LnhtbEVPS2vCQBC+F/oflhF6q5uYYjW6ShEFe6vxcR6zYzaYnY3Z&#10;rdp/3y0Ivc3H95zp/G4bcaXO144VpP0EBHHpdM2Vgt129ToC4QOyxsYxKfghD/PZ89MUc+1uvKFr&#10;ESoRQ9jnqMCE0OZS+tKQRd93LXHkTq6zGCLsKqk7vMVw28hBkgylxZpjg8GWFobKc/FtFeyz1Hy8&#10;rS7r4/tX9nlotrviMF4q9dJLkwmIQPfwL3641zrOz+Dvl3iA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94AW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dfAQHr4AAADb&#10;AAAADwAAAGRycy9kb3ducmV2LnhtbEWPQWsCMRSE7wX/Q3hCbzXZ1oqsxgWlhSLYUvXg8bF57gY3&#10;L8sm6+q/bwqFHoeZ+YZZFjfXiCt1wXrWkE0UCOLSG8uVhuPh/WkOIkRkg41n0nCnAMVq9LDE3PiB&#10;v+m6j5VIEA45aqhjbHMpQ1mTwzDxLXHyzr5zGJPsKmk6HBLcNfJZqZl0aDkt1NjSpqbysu+dhlde&#10;z8v+bXeyyn6eW/zabe+V0fpxnKkFiEi3+B/+a38YDS9T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AQHr4A&#10;AADbAAAADwAAAAAAAAABACAAAAAiAAAAZHJzL2Rvd25yZXYueG1sUEsBAhQAFAAAAAgAh07iQDMv&#10;BZ47AAAAOQAAABAAAAAAAAAAAQAgAAAADQEAAGRycy9zaGFwZXhtbC54bWxQSwUGAAAAAAYABgBb&#10;AQAAtw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x5fpV7sAAADb&#10;AAAADwAAAGRycy9kb3ducmV2LnhtbEWPzYoCMRCE7wu+Q2jB25q4iMpoFBxw8bY4+gDNpOcHJ50x&#10;iX/79JsFwWNRVV9Rq83DduJGPrSONUzGCgRx6UzLtYbTcfe5ABEissHOMWl4UoDNevCxwsy4Ox/o&#10;VsRaJAiHDDU0MfaZlKFsyGIYu544eZXzFmOSvpbG4z3BbSe/lJpJiy2nhQZ7yhsqz8XVaqhy9fN9&#10;CJf+/CunofRVPt8+C61Hw4lagoj0iO/wq703GmZT+P+Sfo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fp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7255B88E" wp14:editId="5D961FB6">
                <wp:simplePos x="0" y="0"/>
                <wp:positionH relativeFrom="column">
                  <wp:posOffset>2633345</wp:posOffset>
                </wp:positionH>
                <wp:positionV relativeFrom="paragraph">
                  <wp:posOffset>687705</wp:posOffset>
                </wp:positionV>
                <wp:extent cx="4617720" cy="2349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>
                        <wps:cNvPr id="7" name="矩形 7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平行四边形 60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3" name="平行四边形 33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3" name="矩形 63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35pt;margin-top:54.15pt;height:18.5pt;width:363.6pt;z-index:-251666432;mso-width-relative:page;mso-height-relative:page;" coordsize="4617721,235180" o:gfxdata="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mvMowNsAAAAM&#10;AQAADwAAAAAAAAABACAAAAAiAAAAZHJzL2Rvd25yZXYueG1sUEsBAhQAFAAAAAgAh07iQOeLS8/9&#10;AgAAEgsAAA4AAAAAAAAAAQAgAAAAKgEAAGRycy9lMm9Eb2MueG1sUEsFBgAAAAAGAAYAWQEAAJkG&#10;AAAAAA==&#10;">
                <o:lock v:ext="edit" aspectratio="f"/>
                <v:rect id="_x0000_s1026" o:spid="_x0000_s1026" o:spt="1" style="position:absolute;left:164123;top:0;height:235180;width:4412386;v-text-anchor:middle;" fillcolor="#F2F2F2 [3052]" filled="t" stroked="f" coordsize="21600,21600" o:gfxdata="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Qmm+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0" o:spid="_x0000_s1026" o:spt="9" type="#_x0000_t9" style="position:absolute;left:62523;top:0;height:235180;width:254044;v-text-anchor:middle;" fillcolor="#92D050" filled="t" stroked="f" coordsize="21600,21600" o:gfxdata="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xRZ68AAAA&#10;2wAAAA8AAAAAAAAAAQAgAAAAIgAAAGRycy9kb3ducmV2LnhtbFBLAQIUABQAAAAIAIdO4kAzLwWe&#10;OwAAADkAAAAQAAAAAAAAAAEAIAAAAAsBAABkcnMvc2hhcGV4bWwueG1sUEsFBgAAAAAGAAYAWwEA&#10;ALUDAAAAAA==&#10;" adj="499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0;top:0;height:235180;width:254044;v-text-anchor:middle;" fillcolor="#92D050" filled="t" stroked="f" coordsize="21600,21600" o:gfxdata="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hmIarsAAADb&#10;AAAADwAAAAAAAAABACAAAAAiAAAAZHJzL2Rvd25yZXYueG1sUEsBAhQAFAAAAAgAh07iQDMvBZ47&#10;AAAAOQAAABAAAAAAAAAAAQAgAAAACgEAAGRycy9zaGFwZXhtbC54bWxQSwUGAAAAAAYABgBbAQAA&#10;tAMAAAAA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4572000;top:0;height:235180;width:45721;v-text-anchor:middle;" fillcolor="#92D050" filled="t" stroked="f" coordsize="21600,21600" o:gfxdata="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+cS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4B7A55" wp14:editId="61A0FA53">
                <wp:simplePos x="0" y="0"/>
                <wp:positionH relativeFrom="column">
                  <wp:posOffset>4789805</wp:posOffset>
                </wp:positionH>
                <wp:positionV relativeFrom="paragraph">
                  <wp:posOffset>-48260</wp:posOffset>
                </wp:positionV>
                <wp:extent cx="2558415" cy="365760"/>
                <wp:effectExtent l="0" t="0" r="0" b="0"/>
                <wp:wrapNone/>
                <wp:docPr id="57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252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8A3B65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4B7A55" id="_x0000_t202" coordsize="21600,21600" o:spt="202" path="m,l,21600r21600,l21600,xe">
                <v:stroke joinstyle="miter"/>
                <v:path gradientshapeok="t" o:connecttype="rect"/>
              </v:shapetype>
              <v:shape id="文本框 166" o:spid="_x0000_s1026" type="#_x0000_t202" style="position:absolute;margin-left:377.15pt;margin-top:-3.8pt;width:201.45pt;height:28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" filled="f" stroked="f">
                <v:textbox style="mso-fit-shape-to-text:t">
                  <w:txbxContent>
                    <w:p w14:paraId="688A3B65" w14:textId="77777777" w:rsidR="000871D5" w:rsidRDefault="00000000">
                      <w:pPr>
                        <w:pStyle w:val="a7"/>
                        <w:spacing w:before="0" w:beforeAutospacing="0" w:after="0" w:afterAutospacing="0" w:line="432" w:lineRule="exact"/>
                        <w:jc w:val="right"/>
                        <w:rPr>
                          <w:rFonts w:ascii="Times New Roman" w:hAnsi="Times New Roman" w:cs="Times New Roman"/>
                          <w:b/>
                          <w:color w:val="92D05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77B02E1F" wp14:editId="3CE651A6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7559675" cy="28575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0.4pt;height:22.5pt;width:595.25pt;z-index:251582464;v-text-anchor:middle;mso-width-relative:page;mso-height-relative:page;" fillcolor="#F2F2F2 [3052]" filled="t" stroked="f" coordsize="21600,21600" o:gfxdata="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fA3es1wAA&#10;AAUBAAAPAAAAAAAAAAEAIAAAACIAAABkcnMvZG93bnJldi54bWxQSwECFAAUAAAACACHTuJAFBrC&#10;p+YBAACoAwAADgAAAAAAAAABACAAAAAm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AD726D7" wp14:editId="5AFA08A1">
                <wp:simplePos x="0" y="0"/>
                <wp:positionH relativeFrom="column">
                  <wp:posOffset>498475</wp:posOffset>
                </wp:positionH>
                <wp:positionV relativeFrom="paragraph">
                  <wp:posOffset>3050540</wp:posOffset>
                </wp:positionV>
                <wp:extent cx="188404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25pt;margin-top:240.2pt;height:0pt;width:148.35pt;z-index:251602944;mso-width-relative:page;mso-height-relative:page;" fillcolor="#8DBED7" filled="t" stroked="t" coordsize="21600,21600" o:gfxdata="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sNsijYAAAA&#10;CgEAAA8AAAAAAAAAAQAgAAAAIgAAAGRycy9kb3ducmV2LnhtbFBLAQIUABQAAAAIAIdO4kAHJvga&#10;5AEAAK0DAAAOAAAAAAAAAAEAIAAAACcBAABkcnMvZTJvRG9jLnhtbFBLBQYAAAAABgAGAFkBAAB9&#10;BQAAAAA=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529F283" wp14:editId="75496640">
                <wp:simplePos x="0" y="0"/>
                <wp:positionH relativeFrom="column">
                  <wp:posOffset>498475</wp:posOffset>
                </wp:positionH>
                <wp:positionV relativeFrom="paragraph">
                  <wp:posOffset>3027680</wp:posOffset>
                </wp:positionV>
                <wp:extent cx="739140" cy="45720"/>
                <wp:effectExtent l="0" t="0" r="381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25pt;margin-top:238.4pt;height:3.6pt;width:58.2pt;z-index:251603968;v-text-anchor:middle;mso-width-relative:page;mso-height-relative:page;" fillcolor="#92D050" filled="t" stroked="f" coordsize="21600,21600" o:gfxdata="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r8yPtcAAAAKAQAADwAAAAAAAAAB&#10;ACAAAAAiAAAAZHJzL2Rvd25yZXYueG1sUEsBAhQAFAAAAAgAh07iQCgScS7YAQAAhg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BE49D36" wp14:editId="2C6FF31D">
                <wp:simplePos x="0" y="0"/>
                <wp:positionH relativeFrom="column">
                  <wp:posOffset>498475</wp:posOffset>
                </wp:positionH>
                <wp:positionV relativeFrom="paragraph">
                  <wp:posOffset>5354320</wp:posOffset>
                </wp:positionV>
                <wp:extent cx="188404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25pt;margin-top:421.6pt;height:0pt;width:148.35pt;z-index:251606016;mso-width-relative:page;mso-height-relative:page;" fillcolor="#8DBED7" filled="t" stroked="t" coordsize="21600,21600" o:gfxdata="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mMHhj2AAA&#10;AAoBAAAPAAAAAAAAAAEAIAAAACIAAABkcnMvZG93bnJldi54bWxQSwECFAAUAAAACACHTuJAUyrx&#10;huUBAACtAwAADgAAAAAAAAABACAAAAAnAQAAZHJzL2Uyb0RvYy54bWxQSwUGAAAAAAYABgBZAQAA&#10;fgUAAAAA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DCE78D9" wp14:editId="54FF0A73">
                <wp:simplePos x="0" y="0"/>
                <wp:positionH relativeFrom="column">
                  <wp:posOffset>498475</wp:posOffset>
                </wp:positionH>
                <wp:positionV relativeFrom="paragraph">
                  <wp:posOffset>5331460</wp:posOffset>
                </wp:positionV>
                <wp:extent cx="739140" cy="45720"/>
                <wp:effectExtent l="0" t="0" r="381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25pt;margin-top:419.8pt;height:3.6pt;width:58.2pt;z-index:251607040;v-text-anchor:middle;mso-width-relative:page;mso-height-relative:page;" fillcolor="#92D050" filled="t" stroked="f" coordsize="21600,21600" o:gfxdata="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1JOrdcAAAAKAQAADwAAAAAAAAAB&#10;ACAAAAAiAAAAZHJzL2Rvd25yZXYueG1sUEsBAhQAFAAAAAgAh07iQGvJ0brYAQAAhg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740D403" wp14:editId="6D12690E">
                <wp:simplePos x="0" y="0"/>
                <wp:positionH relativeFrom="column">
                  <wp:posOffset>498475</wp:posOffset>
                </wp:positionH>
                <wp:positionV relativeFrom="paragraph">
                  <wp:posOffset>7586980</wp:posOffset>
                </wp:positionV>
                <wp:extent cx="188404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25pt;margin-top:597.4pt;height:0pt;width:148.35pt;z-index:251609088;mso-width-relative:page;mso-height-relative:page;" fillcolor="#8DBED7" filled="t" stroked="t" coordsize="21600,21600" o:gfxdata="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3AV6pdgAAAAM&#10;AQAADwAAAAAAAAABACAAAAAiAAAAZHJzL2Rvd25yZXYueG1sUEsBAhQAFAAAAAgAh07iQJDcs0Dj&#10;AQAArQMAAA4AAAAAAAAAAQAgAAAAJwEAAGRycy9lMm9Eb2MueG1sUEsFBgAAAAAGAAYAWQEAAHwF&#10;AAAAAA==&#10;">
                <v:fill on="t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655227D" wp14:editId="3B18FE89">
                <wp:simplePos x="0" y="0"/>
                <wp:positionH relativeFrom="column">
                  <wp:posOffset>498475</wp:posOffset>
                </wp:positionH>
                <wp:positionV relativeFrom="paragraph">
                  <wp:posOffset>7564120</wp:posOffset>
                </wp:positionV>
                <wp:extent cx="739140" cy="45720"/>
                <wp:effectExtent l="0" t="0" r="3810" b="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25pt;margin-top:595.6pt;height:3.6pt;width:58.2pt;z-index:251610112;v-text-anchor:middle;mso-width-relative:page;mso-height-relative:page;" fillcolor="#92D050" filled="t" stroked="f" coordsize="21600,21600" o:gfxdata="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X/s7fXAAAADAEAAA8AAAAAAAAA&#10;AQAgAAAAIgAAAGRycy9kb3ducmV2LnhtbFBLAQIUABQAAAAIAIdO4kD89dkf2QEAAIYDAAAOAAAA&#10;AAAAAAEAIAAAACY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48E9A19D" wp14:editId="45E9E7B1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106918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1.15pt;height:841.9pt;width:171.5pt;z-index:251583488;v-text-anchor:middle;mso-width-relative:page;mso-height-relative:page;" fillcolor="#F2F2F2 [3052]" filled="t" stroked="f" coordsize="21600,21600" o:gfxdata="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E&#10;7Qon2gAAAAkBAAAPAAAAAAAAAAEAIAAAACIAAABkcnMvZG93bnJldi54bWxQSwECFAAUAAAACACH&#10;TuJAev99nukBAACq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396A3B1B" wp14:editId="3B6A516D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478155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4781588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1.15pt;height:376.5pt;width:171.5pt;z-index:251584512;v-text-anchor:middle;mso-width-relative:page;mso-height-relative:page;" fillcolor="#E8E8E8" filled="t" stroked="f" coordsize="21600,21600" o:gfxdata="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Rj0RD2AAAAAgBAAAPAAAAAAAAAAEA&#10;IAAAACIAAABkcnMvZG93bnJldi54bWxQSwECFAAUAAAACACHTuJA89H+fdYBAACH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8C29B89" wp14:editId="5CD5C7E9">
                <wp:simplePos x="0" y="0"/>
                <wp:positionH relativeFrom="column">
                  <wp:posOffset>391160</wp:posOffset>
                </wp:positionH>
                <wp:positionV relativeFrom="paragraph">
                  <wp:posOffset>-26035</wp:posOffset>
                </wp:positionV>
                <wp:extent cx="1733550" cy="2178050"/>
                <wp:effectExtent l="6350" t="0" r="6350" b="6350"/>
                <wp:wrapNone/>
                <wp:docPr id="6" name="流程图: 延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33550" cy="2178102"/>
                        </a:xfrm>
                        <a:prstGeom prst="flowChartDelay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5" type="#_x0000_t135" style="position:absolute;left:0pt;margin-left:30.8pt;margin-top:-2.05pt;height:171.5pt;width:136.5pt;rotation:5898240f;z-index:251585536;v-text-anchor:middle;mso-width-relative:page;mso-height-relative:page;" fillcolor="#FFFFFF" filled="t" stroked="f" coordsize="21600,21600" o:gfxdata="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AowPp2gAAAAkBAAAPAAAAAAAAAAEAIAAAACIAAABkcnMv&#10;ZG93bnJldi54bWxQSwECFAAUAAAACACHTuJAwS5W6gECAAC6AwAADgAAAAAAAAABACAAAAAp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0631A47" wp14:editId="44F3C719">
                <wp:simplePos x="0" y="0"/>
                <wp:positionH relativeFrom="column">
                  <wp:posOffset>702945</wp:posOffset>
                </wp:positionH>
                <wp:positionV relativeFrom="paragraph">
                  <wp:posOffset>3119120</wp:posOffset>
                </wp:positionV>
                <wp:extent cx="1648460" cy="1361440"/>
                <wp:effectExtent l="0" t="0" r="0" b="0"/>
                <wp:wrapNone/>
                <wp:docPr id="17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BBD92D" w14:textId="1D54C131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姓名：</w:t>
                            </w:r>
                            <w:r w:rsidR="00A10894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  <w:p w14:paraId="0C87628D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 w14:paraId="40DC6E79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出生日期：1992.02</w:t>
                            </w:r>
                          </w:p>
                          <w:p w14:paraId="6386FB16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31A47" id="文本框 62" o:spid="_x0000_s1027" type="#_x0000_t202" style="position:absolute;margin-left:55.35pt;margin-top:245.6pt;width:129.8pt;height:107.2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" filled="f" stroked="f">
                <v:textbox style="mso-fit-shape-to-text:t">
                  <w:txbxContent>
                    <w:p w14:paraId="47BBD92D" w14:textId="1D54C131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姓名：</w:t>
                      </w:r>
                      <w:r w:rsidR="00A10894"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胡小豆</w:t>
                      </w:r>
                    </w:p>
                    <w:p w14:paraId="0C87628D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 w14:paraId="40DC6E79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出生日期：1992.02</w:t>
                      </w:r>
                    </w:p>
                    <w:p w14:paraId="6386FB16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729D17D" wp14:editId="7A568638">
                <wp:simplePos x="0" y="0"/>
                <wp:positionH relativeFrom="column">
                  <wp:posOffset>371475</wp:posOffset>
                </wp:positionH>
                <wp:positionV relativeFrom="paragraph">
                  <wp:posOffset>7700010</wp:posOffset>
                </wp:positionV>
                <wp:extent cx="1742440" cy="2606040"/>
                <wp:effectExtent l="0" t="0" r="0" b="0"/>
                <wp:wrapNone/>
                <wp:docPr id="18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2606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9B4C7C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专业技能类</w:t>
                            </w:r>
                          </w:p>
                          <w:p w14:paraId="28D22DBB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已获得初级会计资格证、会计从业资格证</w:t>
                            </w:r>
                          </w:p>
                          <w:p w14:paraId="22311C01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510C0743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语言技能类</w:t>
                            </w:r>
                          </w:p>
                          <w:p w14:paraId="557F7852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英语CET4、CET6证书、全国普通话二级甲等</w:t>
                            </w:r>
                          </w:p>
                          <w:p w14:paraId="1637B99C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72D844A6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计算机技能</w:t>
                            </w:r>
                          </w:p>
                          <w:p w14:paraId="6DCE903C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全国计算机SQL二级证书、熟练操作office软件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D17D" id="文本框 75" o:spid="_x0000_s1028" type="#_x0000_t202" style="position:absolute;margin-left:29.25pt;margin-top:606.3pt;width:137.2pt;height:205.2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" filled="f" stroked="f">
                <v:textbox style="mso-fit-shape-to-text:t">
                  <w:txbxContent>
                    <w:p w14:paraId="689B4C7C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专业技能类</w:t>
                      </w:r>
                    </w:p>
                    <w:p w14:paraId="28D22DBB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已获得初级会计资格证、会计从业资格证</w:t>
                      </w:r>
                    </w:p>
                    <w:p w14:paraId="22311C01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510C0743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语言技能类</w:t>
                      </w:r>
                    </w:p>
                    <w:p w14:paraId="557F7852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英语CET4、CET6证书、全国普通话二级甲等</w:t>
                      </w:r>
                    </w:p>
                    <w:p w14:paraId="1637B99C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72D844A6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计算机技能</w:t>
                      </w:r>
                    </w:p>
                    <w:p w14:paraId="6DCE903C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全国计算机SQL二级证书、熟练操作office软件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467FC11" wp14:editId="043DFD68">
                <wp:simplePos x="0" y="0"/>
                <wp:positionH relativeFrom="column">
                  <wp:posOffset>412750</wp:posOffset>
                </wp:positionH>
                <wp:positionV relativeFrom="paragraph">
                  <wp:posOffset>2674620</wp:posOffset>
                </wp:positionV>
                <wp:extent cx="2072005" cy="3048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014CFE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7FC11" id="矩形 19" o:spid="_x0000_s1029" style="position:absolute;margin-left:32.5pt;margin-top:210.6pt;width:163.15pt;height:24pt;flip:x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" filled="f" stroked="f">
                <v:textbox style="mso-fit-shape-to-text:t">
                  <w:txbxContent>
                    <w:p w14:paraId="5A014CFE" w14:textId="77777777" w:rsidR="000871D5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92F4177" wp14:editId="04EF6566">
                <wp:simplePos x="0" y="0"/>
                <wp:positionH relativeFrom="column">
                  <wp:posOffset>412750</wp:posOffset>
                </wp:positionH>
                <wp:positionV relativeFrom="paragraph">
                  <wp:posOffset>4982210</wp:posOffset>
                </wp:positionV>
                <wp:extent cx="2072005" cy="30480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0AF118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F4177" id="矩形 20" o:spid="_x0000_s1030" style="position:absolute;margin-left:32.5pt;margin-top:392.3pt;width:163.15pt;height:24pt;flip:x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" filled="f" stroked="f">
                <v:textbox style="mso-fit-shape-to-text:t">
                  <w:txbxContent>
                    <w:p w14:paraId="600AF118" w14:textId="77777777" w:rsidR="000871D5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F11B47F" wp14:editId="1546600E">
                <wp:simplePos x="0" y="0"/>
                <wp:positionH relativeFrom="column">
                  <wp:posOffset>377190</wp:posOffset>
                </wp:positionH>
                <wp:positionV relativeFrom="paragraph">
                  <wp:posOffset>7091680</wp:posOffset>
                </wp:positionV>
                <wp:extent cx="2072005" cy="30480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49D31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1B47F" id="矩形 21" o:spid="_x0000_s1031" style="position:absolute;margin-left:29.7pt;margin-top:558.4pt;width:163.15pt;height:24pt;flip:x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" filled="f" stroked="f">
                <v:textbox style="mso-fit-shape-to-text:t">
                  <w:txbxContent>
                    <w:p w14:paraId="2D049D31" w14:textId="77777777" w:rsidR="000871D5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7DFAC90" wp14:editId="6AEBE1FB">
                <wp:simplePos x="0" y="0"/>
                <wp:positionH relativeFrom="column">
                  <wp:posOffset>488950</wp:posOffset>
                </wp:positionH>
                <wp:positionV relativeFrom="paragraph">
                  <wp:posOffset>3587115</wp:posOffset>
                </wp:positionV>
                <wp:extent cx="95250" cy="163195"/>
                <wp:effectExtent l="38100" t="0" r="38100" b="8255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8.5pt;margin-top:282.45pt;height:12.85pt;width:7.5pt;z-index:251611136;v-text-anchor:middle;mso-width-relative:page;mso-height-relative:page;" fillcolor="#92D050" filled="t" stroked="f" coordsize="559792,955625" o:gfxdata="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t8fE&#10;f9YAAAAJAQAADwAAAAAAAAABACAAAAAiAAAAZHJzL2Rvd25yZXYueG1sUEsBAhQAFAAAAAgAh07i&#10;QIHfKKxBAwAAdggAAA4AAAAAAAAAAQAgAAAAJQ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64959EF" wp14:editId="770C1A7C">
                <wp:simplePos x="0" y="0"/>
                <wp:positionH relativeFrom="column">
                  <wp:posOffset>702945</wp:posOffset>
                </wp:positionH>
                <wp:positionV relativeFrom="paragraph">
                  <wp:posOffset>5485130</wp:posOffset>
                </wp:positionV>
                <wp:extent cx="1656080" cy="1043940"/>
                <wp:effectExtent l="0" t="0" r="0" b="0"/>
                <wp:wrapNone/>
                <wp:docPr id="26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4719E9" w14:textId="3C4EE799" w:rsidR="000871D5" w:rsidRDefault="002F700E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  <w:p w14:paraId="2FB9D0F1" w14:textId="1A0604DA" w:rsidR="000871D5" w:rsidRDefault="00126512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xxxx@超级简历</w:t>
                            </w:r>
                          </w:p>
                          <w:p w14:paraId="06918A77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59EF" id="文本框 74" o:spid="_x0000_s1032" type="#_x0000_t202" style="position:absolute;margin-left:55.35pt;margin-top:431.9pt;width:130.4pt;height:82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" filled="f" stroked="f">
                <v:textbox style="mso-fit-shape-to-text:t">
                  <w:txbxContent>
                    <w:p w14:paraId="514719E9" w14:textId="3C4EE799" w:rsidR="000871D5" w:rsidRDefault="002F700E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13500000000</w:t>
                      </w:r>
                    </w:p>
                    <w:p w14:paraId="2FB9D0F1" w14:textId="1A0604DA" w:rsidR="000871D5" w:rsidRDefault="00126512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xxxx@超级简历</w:t>
                      </w:r>
                    </w:p>
                    <w:p w14:paraId="06918A77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6610035" wp14:editId="7251C027">
                <wp:simplePos x="0" y="0"/>
                <wp:positionH relativeFrom="column">
                  <wp:posOffset>474345</wp:posOffset>
                </wp:positionH>
                <wp:positionV relativeFrom="paragraph">
                  <wp:posOffset>5638165</wp:posOffset>
                </wp:positionV>
                <wp:extent cx="148590" cy="148590"/>
                <wp:effectExtent l="0" t="0" r="3810" b="381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35pt;margin-top:443.95pt;height:11.7pt;width:11.7pt;z-index:251613184;v-text-anchor:middle;mso-width-relative:page;mso-height-relative:page;" fillcolor="#92D050" filled="t" stroked="f" coordsize="5581,5581" o:gfxdata="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WFoQBtkAAAAJAQAADwAAAAAAAAABACAAAAAiAAAAZHJzL2Rvd25y&#10;ZXYueG1sUEsBAhQAFAAAAAgAh07iQCI/zcXqFAAAeH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5457C46" wp14:editId="15BD56AF">
                <wp:simplePos x="0" y="0"/>
                <wp:positionH relativeFrom="column">
                  <wp:posOffset>474980</wp:posOffset>
                </wp:positionH>
                <wp:positionV relativeFrom="paragraph">
                  <wp:posOffset>5950585</wp:posOffset>
                </wp:positionV>
                <wp:extent cx="149860" cy="154940"/>
                <wp:effectExtent l="0" t="0" r="2540" b="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4pt;margin-top:468.55pt;height:12.2pt;width:11.8pt;z-index:251614208;v-text-anchor:middle;mso-width-relative:page;mso-height-relative:page;" fillcolor="#92D050" filled="t" stroked="f" coordsize="90,93" o:gfxdata="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BB33578" wp14:editId="4516F16B">
                <wp:simplePos x="0" y="0"/>
                <wp:positionH relativeFrom="column">
                  <wp:posOffset>461010</wp:posOffset>
                </wp:positionH>
                <wp:positionV relativeFrom="paragraph">
                  <wp:posOffset>6263640</wp:posOffset>
                </wp:positionV>
                <wp:extent cx="182880" cy="170815"/>
                <wp:effectExtent l="0" t="0" r="7620" b="635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6.3pt;margin-top:493.2pt;height:13.45pt;width:14.4pt;z-index:251615232;v-text-anchor:middle-center;mso-width-relative:page;mso-height-relative:page;" fillcolor="#92D050" filled="t" stroked="f" coordsize="969654,903534" o:gfxdata="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C3871E3" wp14:editId="3C75C70A">
                <wp:simplePos x="0" y="0"/>
                <wp:positionH relativeFrom="column">
                  <wp:posOffset>478790</wp:posOffset>
                </wp:positionH>
                <wp:positionV relativeFrom="paragraph">
                  <wp:posOffset>3908425</wp:posOffset>
                </wp:positionV>
                <wp:extent cx="116205" cy="1746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7pt;margin-top:307.75pt;height:13.75pt;width:9.15pt;z-index:251616256;v-text-anchor:middle;mso-width-relative:page;mso-height-relative:page;" fillcolor="#92D050" filled="t" stroked="f" coordsize="1357313,2041525" o:gfxdata="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D619F9B" wp14:editId="7534B008">
                <wp:simplePos x="0" y="0"/>
                <wp:positionH relativeFrom="column">
                  <wp:posOffset>471170</wp:posOffset>
                </wp:positionH>
                <wp:positionV relativeFrom="paragraph">
                  <wp:posOffset>3284220</wp:posOffset>
                </wp:positionV>
                <wp:extent cx="130810" cy="165735"/>
                <wp:effectExtent l="0" t="0" r="2540" b="5715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7.1pt;margin-top:258.6pt;height:13.05pt;width:10.3pt;z-index:251617280;v-text-anchor:middle;mso-width-relative:page;mso-height-relative:page;" fillcolor="#92D050" filled="t" stroked="f" coordsize="1679575,2125662" o:gfxdata="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15221FD" wp14:editId="46EE9CC9">
                <wp:simplePos x="0" y="0"/>
                <wp:positionH relativeFrom="column">
                  <wp:posOffset>459740</wp:posOffset>
                </wp:positionH>
                <wp:positionV relativeFrom="paragraph">
                  <wp:posOffset>4231640</wp:posOffset>
                </wp:positionV>
                <wp:extent cx="153670" cy="15367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6.2pt;margin-top:333.2pt;height:12.1pt;width:12.1pt;z-index:251618304;v-text-anchor:middle;mso-width-relative:page;mso-height-relative:page;" fillcolor="#92D050" filled="t" stroked="f" coordsize="2120900,2125662" o:gfxdata="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lAP65dcAAAAJAQAADwAAAAAAAAABACAAAAAiAAAAZHJzL2Rvd25y&#10;ZXYueG1sUEsBAhQAFAAAAAgAh07iQJaIz4ptMwAA/vUAAA4AAAAAAAAAAQAgAAAAJg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B019580" wp14:editId="16D12393">
                <wp:simplePos x="0" y="0"/>
                <wp:positionH relativeFrom="column">
                  <wp:posOffset>4048125</wp:posOffset>
                </wp:positionH>
                <wp:positionV relativeFrom="paragraph">
                  <wp:posOffset>1016000</wp:posOffset>
                </wp:positionV>
                <wp:extent cx="3363595" cy="866140"/>
                <wp:effectExtent l="0" t="0" r="0" b="0"/>
                <wp:wrapNone/>
                <wp:docPr id="38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EFA3E9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 / 临床护理专业 / 本科</w:t>
                            </w:r>
                          </w:p>
                          <w:p w14:paraId="776FD8DD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中共党员，获得五四评优“优秀团干” 2 次</w:t>
                            </w:r>
                          </w:p>
                          <w:p w14:paraId="18DF9178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获得二等奖学金3次，专业成绩优秀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19580" id="文本框 147" o:spid="_x0000_s1033" type="#_x0000_t202" style="position:absolute;margin-left:318.75pt;margin-top:80pt;width:264.85pt;height:68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" filled="f" stroked="f">
                <v:textbox style="mso-fit-shape-to-text:t">
                  <w:txbxContent>
                    <w:p w14:paraId="0FEFA3E9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 / 临床护理专业 / 本科</w:t>
                      </w:r>
                    </w:p>
                    <w:p w14:paraId="776FD8DD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中共党员，获得五四评优“优秀团干” 2 次</w:t>
                      </w:r>
                    </w:p>
                    <w:p w14:paraId="18DF9178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获得二等奖学金3次，专业成绩优秀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04E6A3C" wp14:editId="0B4E639B">
                <wp:simplePos x="0" y="0"/>
                <wp:positionH relativeFrom="column">
                  <wp:posOffset>4048125</wp:posOffset>
                </wp:positionH>
                <wp:positionV relativeFrom="paragraph">
                  <wp:posOffset>2480310</wp:posOffset>
                </wp:positionV>
                <wp:extent cx="3363595" cy="2326640"/>
                <wp:effectExtent l="0" t="0" r="0" b="0"/>
                <wp:wrapNone/>
                <wp:docPr id="39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232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514758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 w14:paraId="082AD676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  <w:p w14:paraId="6E721806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A108FFF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 w14:paraId="5871002D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E6A3C" id="文本框 148" o:spid="_x0000_s1034" type="#_x0000_t202" style="position:absolute;margin-left:318.75pt;margin-top:195.3pt;width:264.85pt;height:183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" filled="f" stroked="f">
                <v:textbox style="mso-fit-shape-to-text:t">
                  <w:txbxContent>
                    <w:p w14:paraId="4B514758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14:paraId="082AD676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  <w:p w14:paraId="6E721806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A108FFF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14:paraId="5871002D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94FE2AF" wp14:editId="68B8484F">
                <wp:simplePos x="0" y="0"/>
                <wp:positionH relativeFrom="column">
                  <wp:posOffset>4048125</wp:posOffset>
                </wp:positionH>
                <wp:positionV relativeFrom="paragraph">
                  <wp:posOffset>8101330</wp:posOffset>
                </wp:positionV>
                <wp:extent cx="3363595" cy="777240"/>
                <wp:effectExtent l="0" t="0" r="0" b="0"/>
                <wp:wrapNone/>
                <wp:docPr id="40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0D2679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14:paraId="5F89D410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认证设计师资质，WPS年度最佳设计师</w:t>
                            </w:r>
                          </w:p>
                          <w:p w14:paraId="45994E11" w14:textId="2379CCA8" w:rsidR="000871D5" w:rsidRDefault="00CC457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E2AF" id="文本框 149" o:spid="_x0000_s1035" type="#_x0000_t202" style="position:absolute;margin-left:318.75pt;margin-top:637.9pt;width:264.85pt;height:61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" filled="f" stroked="f">
                <v:textbox style="mso-fit-shape-to-text:t">
                  <w:txbxContent>
                    <w:p w14:paraId="3C0D2679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14:paraId="5F89D410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Adobe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认证设计师资质，WPS年度最佳设计师</w:t>
                      </w:r>
                    </w:p>
                    <w:p w14:paraId="45994E11" w14:textId="2379CCA8" w:rsidR="000871D5" w:rsidRDefault="00CC457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0BAFEC1" wp14:editId="20CBF5DA">
                <wp:simplePos x="0" y="0"/>
                <wp:positionH relativeFrom="column">
                  <wp:posOffset>4048125</wp:posOffset>
                </wp:positionH>
                <wp:positionV relativeFrom="paragraph">
                  <wp:posOffset>5522595</wp:posOffset>
                </wp:positionV>
                <wp:extent cx="3363595" cy="1869440"/>
                <wp:effectExtent l="0" t="0" r="0" b="0"/>
                <wp:wrapNone/>
                <wp:docPr id="41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F174CC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/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银奖</w:t>
                            </w:r>
                          </w:p>
                          <w:p w14:paraId="501A920C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能够制定短期目标，引导团队成员完成各项任务；</w:t>
                            </w:r>
                          </w:p>
                          <w:p w14:paraId="2661AB54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负责推广，内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与讲座结合获得310客户。</w:t>
                            </w:r>
                          </w:p>
                          <w:p w14:paraId="0BF68E9C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0CC9A907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湖北中医药大学学生会</w:t>
                            </w:r>
                          </w:p>
                          <w:p w14:paraId="2F66276B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任期一年，带领部门13人；       </w:t>
                            </w:r>
                          </w:p>
                          <w:p w14:paraId="7D02FE59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FEC1" id="文本框 150" o:spid="_x0000_s1036" type="#_x0000_t202" style="position:absolute;margin-left:318.75pt;margin-top:434.85pt;width:264.85pt;height:147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" filled="f" stroked="f">
                <v:textbox style="mso-fit-shape-to-text:t">
                  <w:txbxContent>
                    <w:p w14:paraId="3EF174CC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 xml:space="preserve">湖北省“创青春”大学生创业计划大赛 /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银奖</w:t>
                      </w:r>
                    </w:p>
                    <w:p w14:paraId="501A920C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能够制定短期目标，引导团队成员完成各项任务；</w:t>
                      </w:r>
                    </w:p>
                    <w:p w14:paraId="2661AB54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负责推广，内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与讲座结合获得310客户。</w:t>
                      </w:r>
                    </w:p>
                    <w:p w14:paraId="0BF68E9C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0CC9A907" w14:textId="77777777" w:rsidR="000871D5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湖北中医药大学学生会</w:t>
                      </w:r>
                    </w:p>
                    <w:p w14:paraId="2F66276B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任期一年，带领部门13人；       </w:t>
                      </w:r>
                    </w:p>
                    <w:p w14:paraId="7D02FE59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BA36777" wp14:editId="56C51935">
                <wp:simplePos x="0" y="0"/>
                <wp:positionH relativeFrom="column">
                  <wp:posOffset>2574925</wp:posOffset>
                </wp:positionH>
                <wp:positionV relativeFrom="paragraph">
                  <wp:posOffset>9551670</wp:posOffset>
                </wp:positionV>
                <wp:extent cx="4831080" cy="777240"/>
                <wp:effectExtent l="0" t="0" r="0" b="0"/>
                <wp:wrapNone/>
                <wp:docPr id="42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08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C0E343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36777" id="文本框 151" o:spid="_x0000_s1037" type="#_x0000_t202" style="position:absolute;margin-left:202.75pt;margin-top:752.1pt;width:380.4pt;height:61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" filled="f" stroked="f">
                <v:textbox style="mso-fit-shape-to-text:t">
                  <w:txbxContent>
                    <w:p w14:paraId="38C0E343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264E7A9" wp14:editId="54181D54">
                <wp:simplePos x="0" y="0"/>
                <wp:positionH relativeFrom="column">
                  <wp:posOffset>2574925</wp:posOffset>
                </wp:positionH>
                <wp:positionV relativeFrom="paragraph">
                  <wp:posOffset>1016000</wp:posOffset>
                </wp:positionV>
                <wp:extent cx="1308735" cy="637540"/>
                <wp:effectExtent l="0" t="0" r="0" b="0"/>
                <wp:wrapNone/>
                <wp:docPr id="43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938D67" w14:textId="4DAD04C2" w:rsidR="000871D5" w:rsidRDefault="00CC457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56A474C5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辅修中医按摩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4E7A9" id="文本框 152" o:spid="_x0000_s1038" type="#_x0000_t202" style="position:absolute;margin-left:202.75pt;margin-top:80pt;width:103.05pt;height:50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" filled="f" stroked="f">
                <v:textbox style="mso-fit-shape-to-text:t">
                  <w:txbxContent>
                    <w:p w14:paraId="2B938D67" w14:textId="4DAD04C2" w:rsidR="000871D5" w:rsidRDefault="00CC457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.9</w:t>
                      </w:r>
                    </w:p>
                    <w:p w14:paraId="56A474C5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92D050"/>
                          <w:kern w:val="24"/>
                          <w:sz w:val="21"/>
                          <w:szCs w:val="21"/>
                        </w:rPr>
                        <w:t>辅修中医按摩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9FEAD" wp14:editId="321C008D">
                <wp:simplePos x="0" y="0"/>
                <wp:positionH relativeFrom="column">
                  <wp:posOffset>2979420</wp:posOffset>
                </wp:positionH>
                <wp:positionV relativeFrom="paragraph">
                  <wp:posOffset>654050</wp:posOffset>
                </wp:positionV>
                <wp:extent cx="972820" cy="294640"/>
                <wp:effectExtent l="0" t="0" r="0" b="0"/>
                <wp:wrapNone/>
                <wp:docPr id="44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82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E51860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9FEAD" id="文本框 82" o:spid="_x0000_s1039" type="#_x0000_t202" style="position:absolute;margin-left:234.6pt;margin-top:51.5pt;width:76.6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" filled="f" stroked="f">
                <v:textbox style="mso-fit-shape-to-text:t">
                  <w:txbxContent>
                    <w:p w14:paraId="40E51860" w14:textId="77777777" w:rsidR="000871D5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74DE28F" wp14:editId="01F970C7">
                <wp:simplePos x="0" y="0"/>
                <wp:positionH relativeFrom="column">
                  <wp:posOffset>2690495</wp:posOffset>
                </wp:positionH>
                <wp:positionV relativeFrom="paragraph">
                  <wp:posOffset>742950</wp:posOffset>
                </wp:positionV>
                <wp:extent cx="170815" cy="119380"/>
                <wp:effectExtent l="0" t="0" r="635" b="0"/>
                <wp:wrapNone/>
                <wp:docPr id="4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1081" cy="119539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211.85pt;margin-top:58.5pt;height:9.4pt;width:13.45pt;z-index:251631616;mso-width-relative:page;mso-height-relative:page;" fillcolor="#FFFFFF" filled="t" stroked="f" coordsize="263,184" o:gfxdata="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aonOBNkAAAALAQAADwAAAAAAAAABACAAAAAiAAAAZHJzL2Rv&#10;d25yZXYueG1sUEsBAhQAFAAAAAgAh07iQN0G87pXBQAAXBkAAA4AAAAAAAAAAQAgAAAAKA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9683A43" wp14:editId="0E90107C">
                <wp:simplePos x="0" y="0"/>
                <wp:positionH relativeFrom="column">
                  <wp:posOffset>2574925</wp:posOffset>
                </wp:positionH>
                <wp:positionV relativeFrom="paragraph">
                  <wp:posOffset>2480310</wp:posOffset>
                </wp:positionV>
                <wp:extent cx="1308735" cy="1869440"/>
                <wp:effectExtent l="0" t="0" r="0" b="0"/>
                <wp:wrapNone/>
                <wp:docPr id="46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36A607" w14:textId="3D95A13D" w:rsidR="000871D5" w:rsidRDefault="00CC457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348C62D7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临床护士</w:t>
                            </w:r>
                          </w:p>
                          <w:p w14:paraId="08B8952C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C3F5BE7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15B5791F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6DF469AF" w14:textId="0C76745B" w:rsidR="000871D5" w:rsidRDefault="00CC457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54874D18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实习护士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3A43" id="文本框 155" o:spid="_x0000_s1040" type="#_x0000_t202" style="position:absolute;margin-left:202.75pt;margin-top:195.3pt;width:103.05pt;height:147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" filled="f" stroked="f">
                <v:textbox style="mso-fit-shape-to-text:t">
                  <w:txbxContent>
                    <w:p w14:paraId="7D36A607" w14:textId="3D95A13D" w:rsidR="000871D5" w:rsidRDefault="00CC457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.9</w:t>
                      </w:r>
                    </w:p>
                    <w:p w14:paraId="348C62D7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临床护士</w:t>
                      </w:r>
                    </w:p>
                    <w:p w14:paraId="08B8952C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 w14:paraId="2C3F5BE7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15B5791F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6DF469AF" w14:textId="0C76745B" w:rsidR="000871D5" w:rsidRDefault="00CC457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.9</w:t>
                      </w:r>
                    </w:p>
                    <w:p w14:paraId="54874D18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实习护士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7D51DFE" wp14:editId="55EC74E9">
                <wp:simplePos x="0" y="0"/>
                <wp:positionH relativeFrom="column">
                  <wp:posOffset>2979420</wp:posOffset>
                </wp:positionH>
                <wp:positionV relativeFrom="paragraph">
                  <wp:posOffset>2122805</wp:posOffset>
                </wp:positionV>
                <wp:extent cx="930275" cy="294640"/>
                <wp:effectExtent l="0" t="0" r="0" b="0"/>
                <wp:wrapNone/>
                <wp:docPr id="47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A923CC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51DFE" id="_x0000_s1041" type="#_x0000_t202" style="position:absolute;margin-left:234.6pt;margin-top:167.15pt;width:73.25pt;height:23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" filled="f" stroked="f">
                <v:textbox style="mso-fit-shape-to-text:t">
                  <w:txbxContent>
                    <w:p w14:paraId="15A923CC" w14:textId="77777777" w:rsidR="000871D5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B4DEE1A" wp14:editId="27B44505">
                <wp:simplePos x="0" y="0"/>
                <wp:positionH relativeFrom="column">
                  <wp:posOffset>2705100</wp:posOffset>
                </wp:positionH>
                <wp:positionV relativeFrom="paragraph">
                  <wp:posOffset>2186305</wp:posOffset>
                </wp:positionV>
                <wp:extent cx="88900" cy="168910"/>
                <wp:effectExtent l="0" t="0" r="6985" b="2540"/>
                <wp:wrapNone/>
                <wp:docPr id="4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726" cy="169002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3pt;margin-top:172.15pt;height:13.3pt;width:7pt;z-index:251634688;v-text-anchor:middle;mso-width-relative:page;mso-height-relative:page;" fillcolor="#FFFFFF" filled="t" stroked="f" coordsize="3389,6457" o:gfxdata="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xaalKdoAAAALAQAADwAAAAAAAAABACAAAAAiAAAAZHJzL2Rvd25yZXYu&#10;eG1sUEsBAhQAFAAAAAgAh07iQPcS3TDFCwAAQTcAAA4AAAAAAAAAAQAgAAAAKQEAAGRycy9lMm9E&#10;b2MueG1sUEsFBgAAAAAGAAYAWQEAAGAP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362126,3729691;21269368,3976794;20967951,4687194;20504240,5729657;19885934,7026944;19314019,8115734;18881201,8864766;18417491,9629240;17930584,10385993;17412758,11127278;16856290,11845425;16276626,12524940;26192548,36841284;0,36841284;10170973,13073222;9560390,12393680;8980751,11667812;8416560,10903337;7890985,10115726;7388632,9312646;6924921,8509566;6492104,7714207;5742423,6239306;5162758,4972904;4753137,4023121;4505835,3428539;4598567,3335859;5046831,2957495;5541487,2563689;6190687,2115809;6971287,1644766;7883261,1166001;8393364,949808;8918913,733589;9483105,548255;10070492,378363;10688773,231661;11322526,115817;11987199,38605;12667344,0;13370633,7721;14104868,61769;14854549,169891;15611953,332036;16400303,548255;17196350,833964;18007869,1189164;18834835,1613881;19677248,2115809;20527410,2702670;21393019,33744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9C8A81C" wp14:editId="31E6051A">
                <wp:simplePos x="0" y="0"/>
                <wp:positionH relativeFrom="column">
                  <wp:posOffset>2979420</wp:posOffset>
                </wp:positionH>
                <wp:positionV relativeFrom="paragraph">
                  <wp:posOffset>7668260</wp:posOffset>
                </wp:positionV>
                <wp:extent cx="966470" cy="294640"/>
                <wp:effectExtent l="0" t="0" r="0" b="0"/>
                <wp:wrapNone/>
                <wp:docPr id="49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47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608548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8A81C" id="_x0000_s1042" type="#_x0000_t202" style="position:absolute;margin-left:234.6pt;margin-top:603.8pt;width:76.1pt;height:2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" filled="f" stroked="f">
                <v:textbox style="mso-fit-shape-to-text:t">
                  <w:txbxContent>
                    <w:p w14:paraId="65608548" w14:textId="77777777" w:rsidR="000871D5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05E827F" wp14:editId="24C129FD">
                <wp:simplePos x="0" y="0"/>
                <wp:positionH relativeFrom="column">
                  <wp:posOffset>2574925</wp:posOffset>
                </wp:positionH>
                <wp:positionV relativeFrom="paragraph">
                  <wp:posOffset>8101330</wp:posOffset>
                </wp:positionV>
                <wp:extent cx="1308735" cy="777240"/>
                <wp:effectExtent l="0" t="0" r="0" b="0"/>
                <wp:wrapNone/>
                <wp:docPr id="50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B51823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1A6BB309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30C01C37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E827F" id="文本框 159" o:spid="_x0000_s1043" type="#_x0000_t202" style="position:absolute;margin-left:202.75pt;margin-top:637.9pt;width:103.05pt;height:61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" filled="f" stroked="f">
                <v:textbox style="mso-fit-shape-to-text:t">
                  <w:txbxContent>
                    <w:p w14:paraId="0CB51823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1A6BB309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30C01C37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1749F4F" wp14:editId="12106FB8">
                <wp:simplePos x="0" y="0"/>
                <wp:positionH relativeFrom="column">
                  <wp:posOffset>2679700</wp:posOffset>
                </wp:positionH>
                <wp:positionV relativeFrom="paragraph">
                  <wp:posOffset>7739380</wp:posOffset>
                </wp:positionV>
                <wp:extent cx="147955" cy="160020"/>
                <wp:effectExtent l="0" t="0" r="4445" b="0"/>
                <wp:wrapNone/>
                <wp:docPr id="5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024" cy="160027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1pt;margin-top:609.4pt;height:12.6pt;width:11.65pt;z-index:251637760;v-text-anchor:middle;mso-width-relative:page;mso-height-relative:page;" fillcolor="#FFFFFF" filled="t" stroked="f" coordsize="1938337,2097088" o:gfxdata="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406,136247;82047,137917;83241,125823;76143,107623;56547,110027;88484,18442;81102,44474;73279,57031;77099,57857;90633,32449;92267,15523;97666,36396;87896,55140;77447,69422;73903,77757;71975,102302;60608,102889;62389,80070;60443,74453;57009,69422;46247,54791;36790,36396;19073,6089;28390,14069;31050,24747;25969,24105;20651,13996;11829,12216;6620,18876;6730,29718;13938,39900;38074,52376;47886,60888;45007,68337;37634,69933;38111,64631;41907,61365;23769,53440;4786,38818;0,24123;3906,10767;13975,5520;128868,8786;134493,22031;131589,36011;119732,48340;93611,59934;93776,63823;97967,68208;91993,69823;86680,63787;90449,54595;112618,45514;126699,32360;128372,20931;122306,12106;113243,14601;108078,24857;103041,23958;107508,11978;118317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B9AAD67" wp14:editId="17FB0DCE">
                <wp:simplePos x="0" y="0"/>
                <wp:positionH relativeFrom="column">
                  <wp:posOffset>2979420</wp:posOffset>
                </wp:positionH>
                <wp:positionV relativeFrom="paragraph">
                  <wp:posOffset>5139055</wp:posOffset>
                </wp:positionV>
                <wp:extent cx="979805" cy="294640"/>
                <wp:effectExtent l="0" t="0" r="0" b="0"/>
                <wp:wrapNone/>
                <wp:docPr id="5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CDCE7D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校内经历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AAD67" id="_x0000_s1044" type="#_x0000_t202" style="position:absolute;margin-left:234.6pt;margin-top:404.65pt;width:77.15pt;height:2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" filled="f" stroked="f">
                <v:textbox style="mso-fit-shape-to-text:t">
                  <w:txbxContent>
                    <w:p w14:paraId="0ECDCE7D" w14:textId="77777777" w:rsidR="000871D5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54D52F5" wp14:editId="5274408B">
                <wp:simplePos x="0" y="0"/>
                <wp:positionH relativeFrom="column">
                  <wp:posOffset>2574925</wp:posOffset>
                </wp:positionH>
                <wp:positionV relativeFrom="paragraph">
                  <wp:posOffset>5522595</wp:posOffset>
                </wp:positionV>
                <wp:extent cx="1308735" cy="1640840"/>
                <wp:effectExtent l="0" t="0" r="0" b="0"/>
                <wp:wrapNone/>
                <wp:docPr id="53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755754" w14:textId="4C45E503" w:rsidR="000871D5" w:rsidRDefault="00CC457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6DA40941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项目队长</w:t>
                            </w:r>
                          </w:p>
                          <w:p w14:paraId="4903F75A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8351189" w14:textId="77777777" w:rsidR="000871D5" w:rsidRDefault="000871D5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66EE8670" w14:textId="2ADB55F3" w:rsidR="000871D5" w:rsidRDefault="00CC4574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67A87670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D52F5" id="文本框 162" o:spid="_x0000_s1045" type="#_x0000_t202" style="position:absolute;margin-left:202.75pt;margin-top:434.85pt;width:103.05pt;height:129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" filled="f" stroked="f">
                <v:textbox style="mso-fit-shape-to-text:t">
                  <w:txbxContent>
                    <w:p w14:paraId="61755754" w14:textId="4C45E503" w:rsidR="000871D5" w:rsidRDefault="00CC457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.9</w:t>
                      </w:r>
                    </w:p>
                    <w:p w14:paraId="6DA40941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项目队长</w:t>
                      </w:r>
                    </w:p>
                    <w:p w14:paraId="4903F75A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 w14:paraId="38351189" w14:textId="77777777" w:rsidR="000871D5" w:rsidRDefault="000871D5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66EE8670" w14:textId="2ADB55F3" w:rsidR="000871D5" w:rsidRDefault="00CC4574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.9</w:t>
                      </w:r>
                    </w:p>
                    <w:p w14:paraId="67A87670" w14:textId="77777777" w:rsidR="000871D5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0DCEF89" wp14:editId="46DE28D8">
                <wp:simplePos x="0" y="0"/>
                <wp:positionH relativeFrom="column">
                  <wp:posOffset>2694305</wp:posOffset>
                </wp:positionH>
                <wp:positionV relativeFrom="paragraph">
                  <wp:posOffset>5217795</wp:posOffset>
                </wp:positionV>
                <wp:extent cx="144780" cy="146685"/>
                <wp:effectExtent l="0" t="0" r="7620" b="635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" cy="146553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2.15pt;margin-top:410.85pt;height:11.55pt;width:11.4pt;z-index:251640832;v-text-anchor:middle;mso-width-relative:page;mso-height-relative:page;" fillcolor="#FFFFFF" filled="t" stroked="f" coordsize="1879600,1901723" o:gfxdata="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MIxjirbAAAACwEAAA8AAAAAAAAAAQAgAAAAIgAAAGRycy9k&#10;b3ducmV2LnhtbFBLAQIUABQAAAAIAIdO4kC8naB8cgQAAFASAAAOAAAAAAAAAAEAIAAAACoBAABk&#10;cnMvZTJvRG9jLnhtbFBLBQYAAAAABgAGAFkBAAAOCAAAAAA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67545,79137;144843,79784;144843,146553;67545,136849;0,78148;55294,79129;55294,135104;0,126546;55294,12283;55294,68113;0,69988;0,19780;144843,0;144843,67207;67774,67866;67545,48265;67545,11136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3D1CAA6" wp14:editId="32581686">
                <wp:simplePos x="0" y="0"/>
                <wp:positionH relativeFrom="column">
                  <wp:posOffset>2979420</wp:posOffset>
                </wp:positionH>
                <wp:positionV relativeFrom="paragraph">
                  <wp:posOffset>9118600</wp:posOffset>
                </wp:positionV>
                <wp:extent cx="979805" cy="294640"/>
                <wp:effectExtent l="0" t="0" r="0" b="0"/>
                <wp:wrapNone/>
                <wp:docPr id="5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55BE8C" w14:textId="77777777" w:rsidR="000871D5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1CAA6" id="_x0000_s1046" type="#_x0000_t202" style="position:absolute;margin-left:234.6pt;margin-top:718pt;width:77.15pt;height:23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" filled="f" stroked="f">
                <v:textbox style="mso-fit-shape-to-text:t">
                  <w:txbxContent>
                    <w:p w14:paraId="2B55BE8C" w14:textId="77777777" w:rsidR="000871D5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hint="eastAsia"/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864F2CF" wp14:editId="53C3F120">
                <wp:simplePos x="0" y="0"/>
                <wp:positionH relativeFrom="column">
                  <wp:posOffset>2696210</wp:posOffset>
                </wp:positionH>
                <wp:positionV relativeFrom="paragraph">
                  <wp:posOffset>9189720</wp:posOffset>
                </wp:positionV>
                <wp:extent cx="122555" cy="154940"/>
                <wp:effectExtent l="0" t="0" r="0" b="0"/>
                <wp:wrapNone/>
                <wp:docPr id="5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278" cy="1547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212.3pt;margin-top:723.6pt;height:12.2pt;width:9.65pt;z-index:251642880;v-text-anchor:middle;mso-width-relative:page;mso-height-relative:page;" fillcolor="#FFFFFF" filled="t" stroked="f" coordsize="1679575,2125662" o:gfxdata="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CQSQLM2wAAAA0BAAAPAAAAAAAAAAEA&#10;IAAAACIAAABkcnMvZG93bnJldi54bWxQSwECFAAUAAAACACHTuJA/cuTJ40gAABh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018,67975;46982,73131;46444,76154;45822,79778;47024,83630;67242,122312;64508,82822;65274,78888;64446,75657;66766,72800;76337,67519;85099,67996;91542,74353;97094,81476;101734,89387;105338,98229;107907,108023;109336,118853;104820,126867;90465,133017;75404,136973;59868,138671;43419,137925;27158,134550;11600,128648;0,122063;1118,110570;3438,100237;6877,90960;11352,82698;16800,75388;23139,68907;31135,62653;60560,373;67499,2259;73775,5576;79139,10117;83385,15673;86388,22100;87941,29211;87755,37421;85352,45631;81024,52804;75038,58588;66629,63149;60954,64642;54823,65057;47968,64165;41671,61905;36017,58464;30901,53633;26718,47414;24067,40303;23093,32528;23922,25168;26324,18451;30052,12459;34940,7422;40822,3565;47512,1015;5476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F063144" wp14:editId="4B9CD2F9">
                <wp:simplePos x="0" y="0"/>
                <wp:positionH relativeFrom="column">
                  <wp:posOffset>434975</wp:posOffset>
                </wp:positionH>
                <wp:positionV relativeFrom="paragraph">
                  <wp:posOffset>-250825</wp:posOffset>
                </wp:positionV>
                <wp:extent cx="1645285" cy="2178050"/>
                <wp:effectExtent l="318" t="0" r="0" b="0"/>
                <wp:wrapNone/>
                <wp:docPr id="58" name="流程图: 延期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45073" cy="2178102"/>
                        </a:xfrm>
                        <a:prstGeom prst="flowChartDelay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5" type="#_x0000_t135" style="position:absolute;left:0pt;margin-left:34.25pt;margin-top:-19.75pt;height:171.5pt;width:129.55pt;rotation:5898240f;z-index:251644928;v-text-anchor:middle;mso-width-relative:page;mso-height-relative:page;" fillcolor="#92D050" filled="t" stroked="f" coordsize="21600,21600" o:gfxdata="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t++Ll2wAAAAoBAAAPAAAAAAAAAAEAIAAAACIAAABkcnMvZG93bnJl&#10;di54bWxQSwECFAAUAAAACACHTuJARsyq/foBAACsAwAADgAAAAAAAAABACAAAAAq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56690E" wp14:editId="40092CAE">
                <wp:simplePos x="0" y="0"/>
                <wp:positionH relativeFrom="column">
                  <wp:posOffset>168910</wp:posOffset>
                </wp:positionH>
                <wp:positionV relativeFrom="paragraph">
                  <wp:posOffset>4733290</wp:posOffset>
                </wp:positionV>
                <wp:extent cx="2178050" cy="85090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372.7pt;height:6.7pt;width:171.5pt;z-index:251645952;v-text-anchor:middle;mso-width-relative:page;mso-height-relative:page;" fillcolor="#92D050" filled="t" stroked="f" coordsize="21600,21600" o:gfxdata="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XHfatcAAAAKAQAADwAAAAAAAAAB&#10;ACAAAAAiAAAAZHJzL2Rvd25yZXYueG1sUEsBAhQAFAAAAAgAh07iQFXPKarYAQAAhw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03ECF2" wp14:editId="20A5E2AC">
                <wp:simplePos x="0" y="0"/>
                <wp:positionH relativeFrom="column">
                  <wp:posOffset>168910</wp:posOffset>
                </wp:positionH>
                <wp:positionV relativeFrom="paragraph">
                  <wp:posOffset>10470515</wp:posOffset>
                </wp:positionV>
                <wp:extent cx="2178050" cy="8509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.3pt;margin-top:824.45pt;height:6.7pt;width:171.5pt;z-index:251646976;v-text-anchor:middle;mso-width-relative:page;mso-height-relative:page;" fillcolor="#92D050" filled="t" stroked="f" coordsize="21600,21600" o:gfxdata="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sTPm9cAAAAMAQAADwAAAAAAAAAB&#10;ACAAAAAiAAAAZHJzL2Rvd25yZXYueG1sUEsBAhQAFAAAAAgAh07iQOwZqpTYAQAAhw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0871D5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1F32" w14:textId="77777777" w:rsidR="00D53B75" w:rsidRDefault="00D53B75" w:rsidP="00CC4574">
      <w:pPr>
        <w:rPr>
          <w:rFonts w:hint="eastAsia"/>
        </w:rPr>
      </w:pPr>
      <w:r>
        <w:separator/>
      </w:r>
    </w:p>
  </w:endnote>
  <w:endnote w:type="continuationSeparator" w:id="0">
    <w:p w14:paraId="124FF31F" w14:textId="77777777" w:rsidR="00D53B75" w:rsidRDefault="00D53B75" w:rsidP="00CC45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1BFD6EA6-2429-4910-B6BB-7EA4F0787E08}"/>
    <w:embedBold r:id="rId2" w:subsetted="1" w:fontKey="{15C1A963-01B8-4324-8BE5-3663C03990A0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C991" w14:textId="77777777" w:rsidR="00D53B75" w:rsidRDefault="00D53B75" w:rsidP="00CC4574">
      <w:pPr>
        <w:rPr>
          <w:rFonts w:hint="eastAsia"/>
        </w:rPr>
      </w:pPr>
      <w:r>
        <w:separator/>
      </w:r>
    </w:p>
  </w:footnote>
  <w:footnote w:type="continuationSeparator" w:id="0">
    <w:p w14:paraId="53C28079" w14:textId="77777777" w:rsidR="00D53B75" w:rsidRDefault="00D53B75" w:rsidP="00CC457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1C2483"/>
    <w:rsid w:val="00066555"/>
    <w:rsid w:val="00085480"/>
    <w:rsid w:val="000871D5"/>
    <w:rsid w:val="000A55A2"/>
    <w:rsid w:val="000C141A"/>
    <w:rsid w:val="000E04DC"/>
    <w:rsid w:val="00126512"/>
    <w:rsid w:val="001D03C0"/>
    <w:rsid w:val="00237EF8"/>
    <w:rsid w:val="002A12DA"/>
    <w:rsid w:val="002E3CFB"/>
    <w:rsid w:val="002F700E"/>
    <w:rsid w:val="00311ACF"/>
    <w:rsid w:val="0034508D"/>
    <w:rsid w:val="00347CA8"/>
    <w:rsid w:val="003736EF"/>
    <w:rsid w:val="003B0124"/>
    <w:rsid w:val="003D3936"/>
    <w:rsid w:val="003E3849"/>
    <w:rsid w:val="00455B6E"/>
    <w:rsid w:val="004901D7"/>
    <w:rsid w:val="004D73DA"/>
    <w:rsid w:val="00572D69"/>
    <w:rsid w:val="005A37E5"/>
    <w:rsid w:val="005C30A9"/>
    <w:rsid w:val="006008D0"/>
    <w:rsid w:val="0065426F"/>
    <w:rsid w:val="00663D21"/>
    <w:rsid w:val="0067395E"/>
    <w:rsid w:val="0069529A"/>
    <w:rsid w:val="00735C23"/>
    <w:rsid w:val="00742B27"/>
    <w:rsid w:val="00792947"/>
    <w:rsid w:val="007C0F92"/>
    <w:rsid w:val="008D7B16"/>
    <w:rsid w:val="009436B7"/>
    <w:rsid w:val="00970482"/>
    <w:rsid w:val="00A10894"/>
    <w:rsid w:val="00A10A36"/>
    <w:rsid w:val="00A965D0"/>
    <w:rsid w:val="00A971AA"/>
    <w:rsid w:val="00B0303F"/>
    <w:rsid w:val="00B11153"/>
    <w:rsid w:val="00B46441"/>
    <w:rsid w:val="00BE1A19"/>
    <w:rsid w:val="00C034BA"/>
    <w:rsid w:val="00CC4574"/>
    <w:rsid w:val="00D15042"/>
    <w:rsid w:val="00D46F8C"/>
    <w:rsid w:val="00D53B75"/>
    <w:rsid w:val="00D71AD9"/>
    <w:rsid w:val="00D81927"/>
    <w:rsid w:val="00D97681"/>
    <w:rsid w:val="00DF4281"/>
    <w:rsid w:val="00E11C41"/>
    <w:rsid w:val="00E44287"/>
    <w:rsid w:val="00E66734"/>
    <w:rsid w:val="00FA0C1A"/>
    <w:rsid w:val="00FD17ED"/>
    <w:rsid w:val="00FF78D4"/>
    <w:rsid w:val="211C2483"/>
    <w:rsid w:val="3B9C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D76396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2017&#31179;&#25307;&#31616;&#21382;&#12305;&#21307;&#25252;&#31616;&#21382;+&#27714;&#32844;&#25351;&#23548;+&#20351;&#29992;&#35828;&#26126;&#22871;&#3501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【2017秋招简历】医护简历+求职指导+使用说明套装</Template>
  <TotalTime>17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31</cp:revision>
  <cp:lastPrinted>2017-10-09T03:29:00Z</cp:lastPrinted>
  <dcterms:created xsi:type="dcterms:W3CDTF">2017-09-27T05:18:00Z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