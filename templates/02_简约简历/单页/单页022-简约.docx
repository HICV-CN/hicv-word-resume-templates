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AE09" w14:textId="583F61FF" w:rsidR="00F446AF" w:rsidRDefault="00000000">
      <w:r>
        <w:rPr>
          <w:noProof/>
        </w:rPr>
        <w:drawing>
          <wp:anchor distT="0" distB="0" distL="114300" distR="114300" simplePos="0" relativeHeight="251666432" behindDoc="0" locked="0" layoutInCell="1" allowOverlap="1" wp14:anchorId="041962BE" wp14:editId="3AD36536">
            <wp:simplePos x="0" y="0"/>
            <wp:positionH relativeFrom="column">
              <wp:posOffset>4648697</wp:posOffset>
            </wp:positionH>
            <wp:positionV relativeFrom="page">
              <wp:posOffset>1728580</wp:posOffset>
            </wp:positionV>
            <wp:extent cx="998855" cy="1330960"/>
            <wp:effectExtent l="19050" t="19050" r="10795" b="215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3309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AE49727" wp14:editId="1E8787EA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73A508F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E49727" id="组合 35" o:spid="_x0000_s1026" style="position:absolute;left:0;text-align:left;margin-left:-54.15pt;margin-top:648.15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">
                <v:line id="直接连接符 4" o:spid="_x0000_s102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2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2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3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473A508F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75E031" wp14:editId="55269CE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079D4F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5D2A9FFC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474880E8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E031" id="矩形 19" o:spid="_x0000_s1031" style="position:absolute;left:0;text-align:left;margin-left:-32.4pt;margin-top:674.3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" filled="f" stroked="f">
                <v:textbox style="mso-fit-shape-to-text:t">
                  <w:txbxContent>
                    <w:p w14:paraId="36079D4F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5D2A9FFC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474880E8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5D3EDA" wp14:editId="2541063E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90DD628" w14:textId="20B777E3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行政助理                       一路网络科技有限公司                          </w:t>
                            </w:r>
                            <w:r w:rsidR="008833EC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</w:t>
                            </w:r>
                            <w:r w:rsidR="008833EC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.01</w:t>
                            </w:r>
                          </w:p>
                          <w:p w14:paraId="72DD6D88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33BFF2AB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65CD5220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10D484D2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D3EDA" id="Rectangle 3" o:spid="_x0000_s1032" style="position:absolute;left:0;text-align:left;margin-left:-32.4pt;margin-top:540.4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PPzgEAAGs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" filled="f" stroked="f">
                <v:textbox style="mso-fit-shape-to-text:t">
                  <w:txbxContent>
                    <w:p w14:paraId="090DD628" w14:textId="20B777E3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行政助理                       一路网络科技有限公司                          </w:t>
                      </w:r>
                      <w:r w:rsidR="008833EC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</w:t>
                      </w:r>
                      <w:r w:rsidR="008833EC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.01</w:t>
                      </w:r>
                    </w:p>
                    <w:p w14:paraId="72DD6D88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33BFF2AB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65CD5220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10D484D2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993238" wp14:editId="722862EF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417CF26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93238" id="组合 12" o:spid="_x0000_s1033" style="position:absolute;left:0;text-align:left;margin-left:-54.15pt;margin-top:379.75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NXpgwMAAKQJAAAOAAAAZHJzL2Uyb0RvYy54bWzEls1u1DAQx+9IvIOVe5tkt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">
                <v:line id="直接连接符 4" o:spid="_x0000_s1034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35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6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7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2417CF26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86DCD" wp14:editId="4B49186E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0BF404" w14:textId="583A8234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行政主管                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贵泽实业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有限公司                                 </w:t>
                            </w:r>
                            <w:r w:rsidR="008833EC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.03-至今</w:t>
                            </w:r>
                          </w:p>
                          <w:p w14:paraId="079D0683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2E0F86E3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24B68E41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0A7C1AA6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86DCD" id="_x0000_s1038" style="position:absolute;left:0;text-align:left;margin-left:-32.4pt;margin-top:409.1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" filled="f" stroked="f">
                <v:textbox style="mso-fit-shape-to-text:t">
                  <w:txbxContent>
                    <w:p w14:paraId="0A0BF404" w14:textId="583A8234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行政主管                     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贵泽实业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有限公司                                 </w:t>
                      </w:r>
                      <w:r w:rsidR="008833EC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.03-至今</w:t>
                      </w:r>
                    </w:p>
                    <w:p w14:paraId="079D0683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2E0F86E3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24B68E41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0A7C1AA6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E3B0E53" wp14:editId="4AA1623D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D650E65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3B0E53" id="组合 11" o:spid="_x0000_s1039" style="position:absolute;left:0;text-align:left;margin-left:-54.15pt;margin-top:267.0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M5gw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">
                <v:line id="直接连接符 4" o:spid="_x0000_s1040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1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2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43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4D650E65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C42A111" wp14:editId="1329DA07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CBECC8" w14:textId="7A345F89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工商管理                        上海大学（本科）                          </w:t>
                            </w:r>
                            <w:r w:rsidR="008833EC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 w:rsidR="008833EC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0479FE2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2A111" id="矩形 18" o:spid="_x0000_s1044" style="position:absolute;left:0;text-align:left;margin-left:-32.4pt;margin-top:293.3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" filled="f" stroked="f">
                <v:textbox>
                  <w:txbxContent>
                    <w:p w14:paraId="6ECBECC8" w14:textId="7A345F89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工商管理                        上海大学（本科）                          </w:t>
                      </w:r>
                      <w:r w:rsidR="008833EC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.09-</w:t>
                      </w:r>
                      <w:r w:rsidR="008833EC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0479FE2" w14:textId="77777777" w:rsidR="00F446AF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9DF1A5" wp14:editId="114C1C23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DCB0818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9DF1A5" id="组合 40" o:spid="_x0000_s1045" style="position:absolute;left:0;text-align:left;margin-left:-54.15pt;margin-top:171.7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NSWfQ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">
                <v:line id="直接连接符 4" o:spid="_x0000_s1046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7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8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9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3DCB0818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E03259" wp14:editId="46F84CAF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89FAEF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03259" id="矩形 21" o:spid="_x0000_s1050" style="position:absolute;left:0;text-align:left;margin-left:-32.4pt;margin-top:196.9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" filled="f" stroked="f">
                <v:textbox style="mso-fit-shape-to-text:t">
                  <w:txbxContent>
                    <w:p w14:paraId="4189FAEF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A2B2EF" wp14:editId="02B7611B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5F29CC" w14:textId="1EC11A06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手机：  158</w:t>
                            </w:r>
                            <w:r w:rsidR="00196BD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8856</w:t>
                            </w:r>
                          </w:p>
                          <w:p w14:paraId="39D333E0" w14:textId="1AC538E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7679FE20" w14:textId="1140AE7B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xxxx00000</w:t>
                            </w:r>
                          </w:p>
                          <w:p w14:paraId="41170517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2B2EF" id="_x0000_s1051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c/zwEAAGw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ZUnwimyheZIkmnhiUUL4QdnAy2P4Ph9L4PmTDpF&#10;YcFP9BzckynGZoqv9WcraaSZ+Xn90s78es9Zrz/J5ic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jzJnP88BAABs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0C5F29CC" w14:textId="1EC11A06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手机：  158</w:t>
                      </w:r>
                      <w:r w:rsidR="00196BD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8856</w:t>
                      </w:r>
                    </w:p>
                    <w:p w14:paraId="39D333E0" w14:textId="1AC538E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.com</w:t>
                      </w:r>
                    </w:p>
                    <w:p w14:paraId="7679FE20" w14:textId="1140AE7B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xxxx00000</w:t>
                      </w:r>
                    </w:p>
                    <w:p w14:paraId="41170517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014F9F6" wp14:editId="4FC63234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F879EC9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14F9F6" id="组合 57" o:spid="_x0000_s1052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wzgAMAAKU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">
                <v:line id="直接连接符 4" o:spid="_x0000_s1053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4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55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56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2F879EC9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80CB96" wp14:editId="450EF30A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537440" w14:textId="7972523D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胡</w:t>
                            </w:r>
                            <w:r w:rsidR="00BD788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59F8F8B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0552BA1A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51BA3735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0CB96" id="_x0000_s1057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LdDK7X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2D537440" w14:textId="7972523D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胡</w:t>
                      </w:r>
                      <w:r w:rsidR="00BD788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小豆</w:t>
                      </w:r>
                    </w:p>
                    <w:p w14:paraId="759F8F8B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0552BA1A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51BA3735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8E8D4A" wp14:editId="1CCF4034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E0523D" w14:textId="77777777" w:rsidR="00F446AF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2325C1" w14:textId="77777777" w:rsidR="00F446AF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1462E7" w14:textId="77777777" w:rsidR="00F446AF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8E8D4A" id="组合 14" o:spid="_x0000_s1058" style="position:absolute;left:0;text-align:left;margin-left:-47.1pt;margin-top:-39.95pt;width:260.4pt;height:44.95pt;z-index:25165926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">
                <v:rect id="矩形 4" o:spid="_x0000_s1059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39E0523D" w14:textId="77777777" w:rsidR="00F446AF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60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61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32325C1" w14:textId="77777777" w:rsidR="00F446AF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62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231462E7" w14:textId="77777777" w:rsidR="00F446AF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BA910B" wp14:editId="129F6442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64138" id="直接连接符 1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DD935" wp14:editId="236299A7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315B9F6" id="圆角矩形 3" o:spid="_x0000_s1026" style="position:absolute;left:0;text-align:left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" fillcolor="#607a9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18AD5584" wp14:editId="4CB6651F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C739B" id="直接连接符 33" o:spid="_x0000_s1026" style="position:absolute;left:0;text-align:lef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F446A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"/>
    <w:charset w:val="80"/>
    <w:family w:val="auto"/>
    <w:pitch w:val="default"/>
    <w:sig w:usb0="000002D7" w:usb1="2AC71C11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80112786">
    <w:abstractNumId w:val="2"/>
  </w:num>
  <w:num w:numId="2" w16cid:durableId="1265382136">
    <w:abstractNumId w:val="1"/>
  </w:num>
  <w:num w:numId="3" w16cid:durableId="73134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6C21AA"/>
    <w:rsid w:val="000A610C"/>
    <w:rsid w:val="000C233C"/>
    <w:rsid w:val="00196BDA"/>
    <w:rsid w:val="001E3984"/>
    <w:rsid w:val="002A7078"/>
    <w:rsid w:val="00314A46"/>
    <w:rsid w:val="003A550E"/>
    <w:rsid w:val="00434714"/>
    <w:rsid w:val="008833EC"/>
    <w:rsid w:val="008A5120"/>
    <w:rsid w:val="00931EE2"/>
    <w:rsid w:val="009F2BB4"/>
    <w:rsid w:val="00A45395"/>
    <w:rsid w:val="00AB522F"/>
    <w:rsid w:val="00BD7880"/>
    <w:rsid w:val="00C25F89"/>
    <w:rsid w:val="00CB317E"/>
    <w:rsid w:val="00CE3487"/>
    <w:rsid w:val="00CE670B"/>
    <w:rsid w:val="00DD38F3"/>
    <w:rsid w:val="00E55BA0"/>
    <w:rsid w:val="00E81B8F"/>
    <w:rsid w:val="00F011BB"/>
    <w:rsid w:val="00F446AF"/>
    <w:rsid w:val="00F91B9B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7272EF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15</cp:revision>
  <dcterms:created xsi:type="dcterms:W3CDTF">2017-07-02T12:17:00Z</dcterms:created>
  <dcterms:modified xsi:type="dcterms:W3CDTF">2025-05-01T08:35:00Z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