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37C663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8C4D600" wp14:editId="72528BFB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4F64F2B" w14:textId="77777777" w:rsidR="0075308E" w:rsidRDefault="00000000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Lines="50" w:after="12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人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4D600" id="组合 28" o:spid="_x0000_s1026" style="position:absolute;left:0;text-align:left;margin-left:139.5pt;margin-top:-4.45pt;width:316.3pt;height:46.35pt;z-index:251687936" coordorigin="11249,194" coordsize="6326,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">
                <v:shape id="Freeform 7" o:spid="_x0000_s1027" style="position:absolute;left:11249;top:283;width:6326;height:794;visibility:visible;mso-wrap-style:square;v-text-anchor:top" coordsize="73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" path="m370,c,,,,,,109,83,109,83,109,83v13,9,29,13,44,13c370,96,370,96,370,96v216,,216,,216,c602,96,617,92,630,83,739,,739,,739,l370,xe" fillcolor="#0070c0" stroked="f">
                  <v:path arrowok="t" o:connecttype="custom" o:connectlocs="2147483646,0;0,0;2147483646,2147483646;2147483646,2147483646;2147483646,2147483646;2147483646,2147483646;2147483646,2147483646;2147483646,0;2147483646,0" o:connectangles="0,0,0,0,0,0,0,0,0" textboxrect="0,0,739,9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2889;top:194;width:3027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24F64F2B" w14:textId="77777777" w:rsidR="0075308E" w:rsidRDefault="00000000">
                        <w:pPr>
                          <w:pStyle w:val="a9"/>
                          <w:adjustRightInd w:val="0"/>
                          <w:snapToGrid w:val="0"/>
                          <w:spacing w:before="0" w:beforeAutospacing="0" w:afterLines="50" w:after="120" w:afterAutospacing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个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人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D10143" wp14:editId="642A4287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07CE76F" id="矩形 581" o:spid="_x0000_s1026" style="position:absolute;left:0;text-align:left;margin-left:0;margin-top:-1.8pt;width:595.25pt;height:857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" fillcolor="#f5f5f5" stroked="f" strokeweight="1.25pt"/>
            </w:pict>
          </mc:Fallback>
        </mc:AlternateContent>
      </w:r>
      <w:r>
        <w:rPr>
          <w:rFonts w:hint="eastAsia"/>
        </w:rPr>
        <w:t xml:space="preserve"> </w:t>
      </w:r>
    </w:p>
    <w:p w14:paraId="0DC27FD6" w14:textId="77777777" w:rsidR="0075308E" w:rsidRDefault="0075308E">
      <w:pPr>
        <w:adjustRightInd w:val="0"/>
        <w:snapToGrid w:val="0"/>
      </w:pPr>
    </w:p>
    <w:p w14:paraId="79AEED3D" w14:textId="77777777" w:rsidR="0075308E" w:rsidRDefault="0075308E">
      <w:pPr>
        <w:adjustRightInd w:val="0"/>
        <w:snapToGrid w:val="0"/>
      </w:pPr>
    </w:p>
    <w:p w14:paraId="46D02C5B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110E" wp14:editId="75662205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006B56" w14:textId="22C95391" w:rsidR="0075308E" w:rsidRDefault="00E56FED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  <w:t>胡小豆</w:t>
                            </w:r>
                          </w:p>
                          <w:p w14:paraId="6322741B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7110E" id="文本框 9" o:spid="_x0000_s1029" type="#_x0000_t202" style="position:absolute;left:0;text-align:left;margin-left:28.6pt;margin-top:10.15pt;width:188.6pt;height:8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" filled="f" stroked="f">
                <v:textbox style="mso-fit-shape-to-text:t">
                  <w:txbxContent>
                    <w:p w14:paraId="18006B56" w14:textId="22C95391" w:rsidR="0075308E" w:rsidRDefault="00E56FED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  <w:t>胡小豆</w:t>
                      </w:r>
                    </w:p>
                    <w:p w14:paraId="6322741B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3B4267D1" w14:textId="77777777" w:rsidR="0075308E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A341525" wp14:editId="1F342AC7">
            <wp:simplePos x="0" y="0"/>
            <wp:positionH relativeFrom="column">
              <wp:posOffset>5999871</wp:posOffset>
            </wp:positionH>
            <wp:positionV relativeFrom="page">
              <wp:posOffset>633046</wp:posOffset>
            </wp:positionV>
            <wp:extent cx="943610" cy="1257300"/>
            <wp:effectExtent l="0" t="0" r="8890" b="0"/>
            <wp:wrapNone/>
            <wp:docPr id="2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D288A6" wp14:editId="51D11C73">
                <wp:simplePos x="0" y="0"/>
                <wp:positionH relativeFrom="column">
                  <wp:posOffset>3719830</wp:posOffset>
                </wp:positionH>
                <wp:positionV relativeFrom="paragraph">
                  <wp:posOffset>137795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29EDBB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 w14:paraId="5191FBC5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 w14:paraId="6874906D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2D288A6" id="文本框 69" o:spid="_x0000_s1030" type="#_x0000_t202" style="position:absolute;left:0;text-align:left;margin-left:292.9pt;margin-top:10.85pt;width:155.85pt;height:8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" filled="f" stroked="f">
                <v:textbox>
                  <w:txbxContent>
                    <w:p w14:paraId="4629EDBB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 w14:paraId="5191FBC5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 w14:paraId="6874906D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D957EB6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3D40F1" wp14:editId="6EF13D3B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A87B23E" id="定位" o:spid="_x0000_s1026" style="position:absolute;left:0;text-align:left;margin-left:282.2pt;margin-top:4.25pt;width:8.8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070c0" stroked="f" strokeweight="2pt">
                <v:path arrowok="t"/>
              </v:shape>
            </w:pict>
          </mc:Fallback>
        </mc:AlternateContent>
      </w:r>
    </w:p>
    <w:p w14:paraId="6B2AF863" w14:textId="77777777" w:rsidR="0075308E" w:rsidRDefault="0075308E">
      <w:pPr>
        <w:adjustRightInd w:val="0"/>
        <w:snapToGrid w:val="0"/>
      </w:pPr>
    </w:p>
    <w:p w14:paraId="6A87D9EF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C6FEEA" wp14:editId="682E21DC">
                <wp:simplePos x="0" y="0"/>
                <wp:positionH relativeFrom="column">
                  <wp:posOffset>3584575</wp:posOffset>
                </wp:positionH>
                <wp:positionV relativeFrom="paragraph">
                  <wp:posOffset>74295</wp:posOffset>
                </wp:positionV>
                <wp:extent cx="119380" cy="184150"/>
                <wp:effectExtent l="0" t="0" r="1397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985" y="114427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463ACB9" id="电话" o:spid="_x0000_s1026" style="position:absolute;left:0;text-align:left;margin-left:282.25pt;margin-top:5.85pt;width:9.4pt;height:1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0070c0" stroked="f" strokeweight="2pt">
                <v:path arrowok="t" o:connecttype="custom" o:connectlocs="36699,0;43466,6670;52940,40019;50233,49357;33992,58694;65121,129394;80689,119725;90836,121391;116551,146736;117905,156074;103017,178751;89483,181419;157,10672;9631,2668;36699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5E05E" wp14:editId="440D621F">
                <wp:simplePos x="0" y="0"/>
                <wp:positionH relativeFrom="column">
                  <wp:posOffset>3829050</wp:posOffset>
                </wp:positionH>
                <wp:positionV relativeFrom="paragraph">
                  <wp:posOffset>6350</wp:posOffset>
                </wp:positionV>
                <wp:extent cx="1511935" cy="0"/>
                <wp:effectExtent l="0" t="0" r="0" b="0"/>
                <wp:wrapNone/>
                <wp:docPr id="22" name="自选图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F00E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659" o:spid="_x0000_s1026" type="#_x0000_t32" style="position:absolute;left:0;text-align:left;margin-left:301.5pt;margin-top:.5pt;width:119.0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" strokecolor="#7f7f7f [1612]" strokeweight=".25pt">
                <v:stroke dashstyle="1 1" endcap="round"/>
              </v:shape>
            </w:pict>
          </mc:Fallback>
        </mc:AlternateContent>
      </w:r>
    </w:p>
    <w:p w14:paraId="78C09C48" w14:textId="77777777" w:rsidR="0075308E" w:rsidRDefault="0075308E">
      <w:pPr>
        <w:adjustRightInd w:val="0"/>
        <w:snapToGrid w:val="0"/>
      </w:pPr>
    </w:p>
    <w:p w14:paraId="10387D08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7A0F49" wp14:editId="75A93D0E">
                <wp:simplePos x="0" y="0"/>
                <wp:positionH relativeFrom="column">
                  <wp:posOffset>-4087495</wp:posOffset>
                </wp:positionH>
                <wp:positionV relativeFrom="paragraph">
                  <wp:posOffset>4519295</wp:posOffset>
                </wp:positionV>
                <wp:extent cx="8783955" cy="36195"/>
                <wp:effectExtent l="0" t="0" r="1905" b="1714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6B7FA115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3" o:spid="_x0000_s1026" type="#_x0000_t94" style="position:absolute;left:0;text-align:left;margin-left:-321.85pt;margin-top:355.85pt;width:691.65pt;height:2.85pt;rotation:9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" adj="21536" fillcolor="#d9d9d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98449C" wp14:editId="048CFEB3">
                <wp:simplePos x="0" y="0"/>
                <wp:positionH relativeFrom="column">
                  <wp:posOffset>3572510</wp:posOffset>
                </wp:positionH>
                <wp:positionV relativeFrom="paragraph">
                  <wp:posOffset>127000</wp:posOffset>
                </wp:positionV>
                <wp:extent cx="179705" cy="123190"/>
                <wp:effectExtent l="0" t="0" r="10795" b="1016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2510" y="1534795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1BAE5A5" id="信息" o:spid="_x0000_s1026" style="position:absolute;left:0;text-align:left;margin-left:281.3pt;margin-top:10pt;width:14.15pt;height: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" path="m1897867,1805825r587870,509909l3073607,1805825,4820061,3320682r-4668648,l1897867,1805825xm,159634l1788328,1710812,,3261996,,159634xm4974795,156753r,3108119l3183146,1710812,4974795,156753xm35040,l4936434,,2485737,2125709,35040,xe" fillcolor="#0070c0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13CD67" wp14:editId="02BBC0FD">
                <wp:simplePos x="0" y="0"/>
                <wp:positionH relativeFrom="column">
                  <wp:posOffset>3829050</wp:posOffset>
                </wp:positionH>
                <wp:positionV relativeFrom="paragraph">
                  <wp:posOffset>21590</wp:posOffset>
                </wp:positionV>
                <wp:extent cx="1511935" cy="0"/>
                <wp:effectExtent l="0" t="0" r="0" b="0"/>
                <wp:wrapNone/>
                <wp:docPr id="23" name="自选图形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6F69F" id="自选图形 660" o:spid="_x0000_s1026" type="#_x0000_t32" style="position:absolute;left:0;text-align:left;margin-left:301.5pt;margin-top:1.7pt;width:119.0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" strokecolor="#7f7f7f [1612]" strokeweight=".25pt">
                <v:stroke dashstyle="1 1" endcap="round"/>
              </v:shape>
            </w:pict>
          </mc:Fallback>
        </mc:AlternateContent>
      </w:r>
    </w:p>
    <w:p w14:paraId="62214D95" w14:textId="77777777" w:rsidR="0075308E" w:rsidRDefault="0075308E">
      <w:pPr>
        <w:adjustRightInd w:val="0"/>
        <w:snapToGrid w:val="0"/>
      </w:pPr>
    </w:p>
    <w:p w14:paraId="32AA3761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E751D8" wp14:editId="003BC48F">
                <wp:simplePos x="0" y="0"/>
                <wp:positionH relativeFrom="column">
                  <wp:posOffset>3829050</wp:posOffset>
                </wp:positionH>
                <wp:positionV relativeFrom="paragraph">
                  <wp:posOffset>16510</wp:posOffset>
                </wp:positionV>
                <wp:extent cx="1511935" cy="0"/>
                <wp:effectExtent l="0" t="0" r="0" b="0"/>
                <wp:wrapNone/>
                <wp:docPr id="24" name="自选图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A2153" id="自选图形 661" o:spid="_x0000_s1026" type="#_x0000_t32" style="position:absolute;left:0;text-align:left;margin-left:301.5pt;margin-top:1.3pt;width:119.0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" strokecolor="#7f7f7f [1612]" strokeweight=".25pt">
                <v:stroke dashstyle="1 1" endcap="round"/>
              </v:shape>
            </w:pict>
          </mc:Fallback>
        </mc:AlternateContent>
      </w:r>
    </w:p>
    <w:p w14:paraId="471B4D71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F05A86" wp14:editId="12CD7F7B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4F804F94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FF05A86" id="教育背景" o:spid="_x0000_s1031" style="position:absolute;left:0;text-align:left;margin-left:23.5pt;margin-top:6.1pt;width:144.55pt;height:26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4F804F94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D76D3A5" w14:textId="77777777" w:rsidR="0075308E" w:rsidRDefault="0075308E">
      <w:pPr>
        <w:adjustRightInd w:val="0"/>
        <w:snapToGrid w:val="0"/>
      </w:pPr>
    </w:p>
    <w:p w14:paraId="52A25AD9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A04763" wp14:editId="4FDF8BB8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BF2091" w14:textId="4CF023DF" w:rsidR="0075308E" w:rsidRDefault="0071792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.07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 w14:paraId="7F5139C2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 w14:paraId="6A21B492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04763" id="文本框 88" o:spid="_x0000_s1032" type="#_x0000_t202" style="position:absolute;left:0;text-align:left;margin-left:31.5pt;margin-top:10.95pt;width:536.75pt;height:6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" filled="f" stroked="f">
                <v:textbox style="mso-fit-shape-to-text:t">
                  <w:txbxContent>
                    <w:p w14:paraId="40BF2091" w14:textId="4CF023DF" w:rsidR="0075308E" w:rsidRDefault="0071792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.07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 w14:paraId="7F5139C2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 w14:paraId="6A21B492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FFED55" wp14:editId="6E40A766">
                <wp:simplePos x="0" y="0"/>
                <wp:positionH relativeFrom="column">
                  <wp:posOffset>332105</wp:posOffset>
                </wp:positionH>
                <wp:positionV relativeFrom="paragraph">
                  <wp:posOffset>102870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9D33D" id="直接连接符 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8.1pt" to="559.0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3984250D" w14:textId="77777777" w:rsidR="0075308E" w:rsidRDefault="0075308E">
      <w:pPr>
        <w:adjustRightInd w:val="0"/>
        <w:snapToGrid w:val="0"/>
      </w:pPr>
    </w:p>
    <w:p w14:paraId="1D8E44FB" w14:textId="77777777" w:rsidR="0075308E" w:rsidRDefault="0075308E">
      <w:pPr>
        <w:adjustRightInd w:val="0"/>
        <w:snapToGrid w:val="0"/>
      </w:pPr>
    </w:p>
    <w:p w14:paraId="75F9222E" w14:textId="77777777" w:rsidR="0075308E" w:rsidRDefault="0075308E">
      <w:pPr>
        <w:adjustRightInd w:val="0"/>
        <w:snapToGrid w:val="0"/>
      </w:pPr>
    </w:p>
    <w:p w14:paraId="71A1261C" w14:textId="77777777" w:rsidR="0075308E" w:rsidRDefault="0075308E">
      <w:pPr>
        <w:adjustRightInd w:val="0"/>
        <w:snapToGrid w:val="0"/>
      </w:pPr>
    </w:p>
    <w:p w14:paraId="4E3FF37C" w14:textId="77777777" w:rsidR="0075308E" w:rsidRDefault="0075308E">
      <w:pPr>
        <w:adjustRightInd w:val="0"/>
        <w:snapToGrid w:val="0"/>
      </w:pPr>
    </w:p>
    <w:p w14:paraId="066CCADF" w14:textId="77777777" w:rsidR="0075308E" w:rsidRDefault="0075308E">
      <w:pPr>
        <w:adjustRightInd w:val="0"/>
        <w:snapToGrid w:val="0"/>
      </w:pPr>
    </w:p>
    <w:p w14:paraId="16AF72EE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62E5DF" wp14:editId="0A19728F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23745060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162E5DF" id="_x0000_s1033" style="position:absolute;left:0;text-align:left;margin-left:24.2pt;margin-top:4.8pt;width:144.55pt;height:2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23745060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63D8C47D" w14:textId="77777777" w:rsidR="0075308E" w:rsidRDefault="0075308E">
      <w:pPr>
        <w:adjustRightInd w:val="0"/>
        <w:snapToGrid w:val="0"/>
      </w:pPr>
    </w:p>
    <w:p w14:paraId="0DF6D9D0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4C8390" wp14:editId="4B5FD3D9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C8CEA8" w14:textId="6C8A409B" w:rsidR="0075308E" w:rsidRDefault="0071792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 w14:paraId="35ACF3F3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471780DA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6BB70149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66B94268" w14:textId="77777777" w:rsidR="0075308E" w:rsidRDefault="0075308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6C357768" w14:textId="77DCB94D" w:rsidR="0075308E" w:rsidRDefault="0071792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.08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 w14:paraId="5A32B2A3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 w14:paraId="65FBF9BE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）的信息发布及维护；</w:t>
                            </w:r>
                          </w:p>
                          <w:p w14:paraId="0EA8E8C2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活动参与数量单条超过1,000人，获得1,000次转发，回复500条</w:t>
                            </w:r>
                          </w:p>
                          <w:p w14:paraId="00F62230" w14:textId="77777777" w:rsidR="0075308E" w:rsidRDefault="0075308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7D8A3864" w14:textId="4DC75F76" w:rsidR="0075308E" w:rsidRDefault="0071792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.06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 w14:paraId="3AA253EF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007AC3BB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00B3907D" w14:textId="77777777" w:rsidR="0075308E" w:rsidRDefault="0075308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D4C8390" id="矩形 25" o:spid="_x0000_s1034" style="position:absolute;left:0;text-align:left;margin-left:31.5pt;margin-top:8.1pt;width:535.95pt;height:29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" filled="f" stroked="f">
                <v:textbox>
                  <w:txbxContent>
                    <w:p w14:paraId="5FC8CEA8" w14:textId="6C8A409B" w:rsidR="0075308E" w:rsidRDefault="0071792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 w14:paraId="35ACF3F3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471780DA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 w14:paraId="6BB70149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 w14:paraId="66B94268" w14:textId="77777777" w:rsidR="0075308E" w:rsidRDefault="0075308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6C357768" w14:textId="77DCB94D" w:rsidR="0075308E" w:rsidRDefault="0071792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.08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运营实习生</w:t>
                      </w:r>
                    </w:p>
                    <w:p w14:paraId="5A32B2A3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 w14:paraId="65FBF9BE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）的信息发布及维护；</w:t>
                      </w:r>
                    </w:p>
                    <w:p w14:paraId="0EA8E8C2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活动参与数量单条超过1,000人，获得1,000次转发，回复500条</w:t>
                      </w:r>
                    </w:p>
                    <w:p w14:paraId="00F62230" w14:textId="77777777" w:rsidR="0075308E" w:rsidRDefault="0075308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7D8A3864" w14:textId="4DC75F76" w:rsidR="0075308E" w:rsidRDefault="0071792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.06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 w14:paraId="3AA253EF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 w14:paraId="007AC3BB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 w14:paraId="00B3907D" w14:textId="77777777" w:rsidR="0075308E" w:rsidRDefault="0075308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4F0FF0" wp14:editId="12233771">
                <wp:simplePos x="0" y="0"/>
                <wp:positionH relativeFrom="column">
                  <wp:posOffset>340995</wp:posOffset>
                </wp:positionH>
                <wp:positionV relativeFrom="paragraph">
                  <wp:posOffset>75565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2624B" id="直接连接符 7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5.95pt" to="559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MjxjK/cAAAACQEAAA8AAABk&#10;cnMvZG93bnJldi54bWxMj0FPwzAMhe9I/IfISNxYuqJB1zWdJtgOXJDokLh6jWkrGqdqsq38ezxx&#10;gJv93tPz52I9uV6daAydZwPzWQKKuPa248bA+353l4EKEdli75kMfFOAdXl9VWBu/Znf6FTFRkkJ&#10;hxwNtDEOudahbslhmPmBWLxPPzqMso6NtiOepdz1Ok2SB+2wY7nQ4kBPLdVf1dEZ2GS0DR/78Fxh&#10;k7ndS+/S7WtqzO3NtFmBijTFvzBc8AUdSmE6+CPboHoDi/tHSYo+X4K6+DIsQB1+FV0W+v8H5Q8A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yPGMr9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520EB157" w14:textId="77777777" w:rsidR="0075308E" w:rsidRDefault="0075308E">
      <w:pPr>
        <w:adjustRightInd w:val="0"/>
        <w:snapToGrid w:val="0"/>
      </w:pPr>
    </w:p>
    <w:p w14:paraId="18B639F7" w14:textId="77777777" w:rsidR="0075308E" w:rsidRDefault="0075308E">
      <w:pPr>
        <w:adjustRightInd w:val="0"/>
        <w:snapToGrid w:val="0"/>
      </w:pPr>
    </w:p>
    <w:p w14:paraId="21DA66AA" w14:textId="77777777" w:rsidR="0075308E" w:rsidRDefault="0075308E">
      <w:pPr>
        <w:adjustRightInd w:val="0"/>
        <w:snapToGrid w:val="0"/>
      </w:pPr>
    </w:p>
    <w:p w14:paraId="52A1487F" w14:textId="77777777" w:rsidR="0075308E" w:rsidRDefault="0075308E">
      <w:pPr>
        <w:adjustRightInd w:val="0"/>
        <w:snapToGrid w:val="0"/>
      </w:pPr>
    </w:p>
    <w:p w14:paraId="10670795" w14:textId="77777777" w:rsidR="0075308E" w:rsidRDefault="0075308E">
      <w:pPr>
        <w:adjustRightInd w:val="0"/>
        <w:snapToGrid w:val="0"/>
      </w:pPr>
    </w:p>
    <w:p w14:paraId="5B9A91A1" w14:textId="77777777" w:rsidR="0075308E" w:rsidRDefault="0075308E">
      <w:pPr>
        <w:adjustRightInd w:val="0"/>
        <w:snapToGrid w:val="0"/>
      </w:pPr>
    </w:p>
    <w:p w14:paraId="53D1B7A9" w14:textId="77777777" w:rsidR="0075308E" w:rsidRDefault="0075308E">
      <w:pPr>
        <w:adjustRightInd w:val="0"/>
        <w:snapToGrid w:val="0"/>
      </w:pPr>
    </w:p>
    <w:p w14:paraId="2F7FB6FF" w14:textId="77777777" w:rsidR="0075308E" w:rsidRDefault="0075308E">
      <w:pPr>
        <w:adjustRightInd w:val="0"/>
        <w:snapToGrid w:val="0"/>
      </w:pPr>
    </w:p>
    <w:p w14:paraId="519C1DFE" w14:textId="77777777" w:rsidR="0075308E" w:rsidRDefault="0075308E">
      <w:pPr>
        <w:adjustRightInd w:val="0"/>
        <w:snapToGrid w:val="0"/>
      </w:pPr>
    </w:p>
    <w:p w14:paraId="6D376C71" w14:textId="77777777" w:rsidR="0075308E" w:rsidRDefault="0075308E">
      <w:pPr>
        <w:adjustRightInd w:val="0"/>
        <w:snapToGrid w:val="0"/>
      </w:pPr>
    </w:p>
    <w:p w14:paraId="02481CB9" w14:textId="77777777" w:rsidR="0075308E" w:rsidRDefault="0075308E">
      <w:pPr>
        <w:adjustRightInd w:val="0"/>
        <w:snapToGrid w:val="0"/>
      </w:pPr>
    </w:p>
    <w:p w14:paraId="23828774" w14:textId="77777777" w:rsidR="0075308E" w:rsidRDefault="0075308E">
      <w:pPr>
        <w:adjustRightInd w:val="0"/>
        <w:snapToGrid w:val="0"/>
      </w:pPr>
    </w:p>
    <w:p w14:paraId="619320FE" w14:textId="77777777" w:rsidR="0075308E" w:rsidRDefault="0075308E">
      <w:pPr>
        <w:adjustRightInd w:val="0"/>
        <w:snapToGrid w:val="0"/>
      </w:pPr>
    </w:p>
    <w:p w14:paraId="6465956D" w14:textId="77777777" w:rsidR="0075308E" w:rsidRDefault="0075308E">
      <w:pPr>
        <w:adjustRightInd w:val="0"/>
        <w:snapToGrid w:val="0"/>
      </w:pPr>
    </w:p>
    <w:p w14:paraId="282258AE" w14:textId="77777777" w:rsidR="0075308E" w:rsidRDefault="0075308E">
      <w:pPr>
        <w:adjustRightInd w:val="0"/>
        <w:snapToGrid w:val="0"/>
      </w:pPr>
    </w:p>
    <w:p w14:paraId="48B0DC22" w14:textId="77777777" w:rsidR="0075308E" w:rsidRDefault="0075308E">
      <w:pPr>
        <w:adjustRightInd w:val="0"/>
        <w:snapToGrid w:val="0"/>
      </w:pPr>
    </w:p>
    <w:p w14:paraId="43F9E4C9" w14:textId="77777777" w:rsidR="0075308E" w:rsidRDefault="0075308E">
      <w:pPr>
        <w:adjustRightInd w:val="0"/>
        <w:snapToGrid w:val="0"/>
      </w:pPr>
    </w:p>
    <w:p w14:paraId="64CAC417" w14:textId="77777777" w:rsidR="0075308E" w:rsidRDefault="0075308E">
      <w:pPr>
        <w:adjustRightInd w:val="0"/>
        <w:snapToGrid w:val="0"/>
      </w:pPr>
    </w:p>
    <w:p w14:paraId="51D194B9" w14:textId="77777777" w:rsidR="0075308E" w:rsidRDefault="0075308E">
      <w:pPr>
        <w:adjustRightInd w:val="0"/>
        <w:snapToGrid w:val="0"/>
      </w:pPr>
    </w:p>
    <w:p w14:paraId="70436C66" w14:textId="77777777" w:rsidR="0075308E" w:rsidRDefault="0075308E">
      <w:pPr>
        <w:adjustRightInd w:val="0"/>
        <w:snapToGrid w:val="0"/>
      </w:pPr>
    </w:p>
    <w:p w14:paraId="65A2742C" w14:textId="77777777" w:rsidR="0075308E" w:rsidRDefault="0075308E">
      <w:pPr>
        <w:adjustRightInd w:val="0"/>
        <w:snapToGrid w:val="0"/>
      </w:pPr>
    </w:p>
    <w:p w14:paraId="244FA436" w14:textId="77777777" w:rsidR="0075308E" w:rsidRDefault="0075308E">
      <w:pPr>
        <w:adjustRightInd w:val="0"/>
        <w:snapToGrid w:val="0"/>
      </w:pPr>
    </w:p>
    <w:p w14:paraId="1E5B787F" w14:textId="77777777" w:rsidR="0075308E" w:rsidRDefault="0075308E">
      <w:pPr>
        <w:adjustRightInd w:val="0"/>
        <w:snapToGrid w:val="0"/>
      </w:pPr>
    </w:p>
    <w:p w14:paraId="362A618D" w14:textId="77777777" w:rsidR="0075308E" w:rsidRDefault="0075308E">
      <w:pPr>
        <w:adjustRightInd w:val="0"/>
        <w:snapToGrid w:val="0"/>
      </w:pPr>
    </w:p>
    <w:p w14:paraId="12ED27A8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12A7F0" wp14:editId="22C1A3BE">
                <wp:simplePos x="0" y="0"/>
                <wp:positionH relativeFrom="column">
                  <wp:posOffset>307340</wp:posOffset>
                </wp:positionH>
                <wp:positionV relativeFrom="paragraph">
                  <wp:posOffset>118745</wp:posOffset>
                </wp:positionV>
                <wp:extent cx="1835785" cy="340995"/>
                <wp:effectExtent l="0" t="0" r="12065" b="1905"/>
                <wp:wrapNone/>
                <wp:docPr id="19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2E0BE9B5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C12A7F0" id="_x0000_s1035" style="position:absolute;left:0;text-align:left;margin-left:24.2pt;margin-top:9.35pt;width:144.55pt;height:2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2E0BE9B5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证书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2F170BCF" w14:textId="77777777" w:rsidR="0075308E" w:rsidRDefault="0075308E">
      <w:pPr>
        <w:adjustRightInd w:val="0"/>
        <w:snapToGrid w:val="0"/>
      </w:pPr>
    </w:p>
    <w:p w14:paraId="222CCB62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B365BE" wp14:editId="7253334A">
                <wp:simplePos x="0" y="0"/>
                <wp:positionH relativeFrom="column">
                  <wp:posOffset>323215</wp:posOffset>
                </wp:positionH>
                <wp:positionV relativeFrom="paragraph">
                  <wp:posOffset>135890</wp:posOffset>
                </wp:positionV>
                <wp:extent cx="6767830" cy="0"/>
                <wp:effectExtent l="0" t="0" r="0" b="0"/>
                <wp:wrapNone/>
                <wp:docPr id="1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3649F" id="直接连接符 7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0.7pt" to="558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2B833782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39517" wp14:editId="41DB9342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0EACAF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 w14:paraId="04039111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 w14:paraId="17E0E456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CE39517" id="_x0000_s1036" type="#_x0000_t202" style="position:absolute;left:0;text-align:left;margin-left:32.65pt;margin-top:1.95pt;width:536.1pt;height:6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" filled="f" stroked="f">
                <v:textbox>
                  <w:txbxContent>
                    <w:p w14:paraId="2E0EACAF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 w14:paraId="04039111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 w14:paraId="17E0E456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 w14:paraId="63F545F3" w14:textId="77777777" w:rsidR="0075308E" w:rsidRDefault="0075308E">
      <w:pPr>
        <w:adjustRightInd w:val="0"/>
        <w:snapToGrid w:val="0"/>
      </w:pPr>
    </w:p>
    <w:p w14:paraId="53895F4E" w14:textId="77777777" w:rsidR="0075308E" w:rsidRDefault="0075308E">
      <w:pPr>
        <w:adjustRightInd w:val="0"/>
        <w:snapToGrid w:val="0"/>
      </w:pPr>
    </w:p>
    <w:p w14:paraId="581A1FFB" w14:textId="77777777" w:rsidR="0075308E" w:rsidRDefault="0075308E">
      <w:pPr>
        <w:adjustRightInd w:val="0"/>
        <w:snapToGrid w:val="0"/>
      </w:pPr>
    </w:p>
    <w:p w14:paraId="7D49C88E" w14:textId="77777777" w:rsidR="0075308E" w:rsidRDefault="0075308E">
      <w:pPr>
        <w:adjustRightInd w:val="0"/>
        <w:snapToGrid w:val="0"/>
      </w:pPr>
    </w:p>
    <w:p w14:paraId="129FF0C4" w14:textId="77777777" w:rsidR="0075308E" w:rsidRDefault="0075308E">
      <w:pPr>
        <w:adjustRightInd w:val="0"/>
        <w:snapToGrid w:val="0"/>
      </w:pPr>
    </w:p>
    <w:p w14:paraId="1CE44860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AD2737" wp14:editId="50C63375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2736BD22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FAD2737" id="_x0000_s1037" style="position:absolute;left:0;text-align:left;margin-left:23.5pt;margin-top:4.2pt;width:144.55pt;height:2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2736BD22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CB9550D" w14:textId="77777777" w:rsidR="0075308E" w:rsidRDefault="0075308E"/>
    <w:p w14:paraId="6D00CD2E" w14:textId="77777777" w:rsidR="0075308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B0FE79" wp14:editId="471F422C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CF5214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 w14:paraId="028CAD00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常用微信编辑器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的使用方法，能使用Maka等工具制作简单的H5页面，也能根据公司要求制定新媒体活动方案，并确保活动的良好执行；</w:t>
                            </w:r>
                          </w:p>
                          <w:p w14:paraId="69D58368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B0FE79" id="文本框 94" o:spid="_x0000_s1038" type="#_x0000_t202" style="position:absolute;left:0;text-align:left;margin-left:31.5pt;margin-top:6.05pt;width:536.75pt;height:9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" filled="f" stroked="f">
                <v:textbox>
                  <w:txbxContent>
                    <w:p w14:paraId="4ECF5214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 w14:paraId="028CAD00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熟悉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常用微信编辑器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的使用方法，能使用Maka等工具制作简单的H5页面，也能根据公司要求制定新媒体活动方案，并确保活动的良好执行；</w:t>
                      </w:r>
                    </w:p>
                    <w:p w14:paraId="69D58368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3A6023" wp14:editId="7B86E37F">
                <wp:simplePos x="0" y="0"/>
                <wp:positionH relativeFrom="column">
                  <wp:posOffset>340995</wp:posOffset>
                </wp:positionH>
                <wp:positionV relativeFrom="paragraph">
                  <wp:posOffset>73025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3F17F" id="直接连接符 7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5.75pt" to="559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G4asP3cAAAACQEAAA8AAABk&#10;cnMvZG93bnJldi54bWxMj0FPwzAMhe9I/IfISNxY2qJBKU2nCbYDFyQ6JK5eY9qKxqmabCv/Hk8c&#10;4Ga/9/T8uVzNblBHmkLv2UC6SEARN9723Bp4321vclAhIlscPJOBbwqwqi4vSiysP/EbHevYKinh&#10;UKCBLsax0Do0HTkMCz8Si/fpJ4dR1qnVdsKTlLtBZ0lypx32LBc6HOmpo+arPjgD65w24WMXnmts&#10;c7d9GVy2ec2Mub6a14+gIs3xLwxnfEGHSpj2/sA2qMHA8vZekqKnS1BnP00fZNr/Kroq9f8Pqh8A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bhqw/d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52CC487C" w14:textId="77777777" w:rsidR="0075308E" w:rsidRDefault="0075308E"/>
    <w:p w14:paraId="020590BF" w14:textId="77777777" w:rsidR="0075308E" w:rsidRDefault="0075308E"/>
    <w:p w14:paraId="2A8E9EBE" w14:textId="77777777" w:rsidR="0075308E" w:rsidRDefault="0075308E"/>
    <w:p w14:paraId="3C6CB113" w14:textId="77777777" w:rsidR="0075308E" w:rsidRDefault="0075308E"/>
    <w:p w14:paraId="30D1EC69" w14:textId="77777777" w:rsidR="0075308E" w:rsidRDefault="0075308E"/>
    <w:p w14:paraId="00674F11" w14:textId="77777777" w:rsidR="0075308E" w:rsidRDefault="0075308E"/>
    <w:p w14:paraId="1650E744" w14:textId="77777777" w:rsidR="0075308E" w:rsidRDefault="0075308E"/>
    <w:sectPr w:rsidR="0075308E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D62A" w14:textId="77777777" w:rsidR="00E17F1D" w:rsidRDefault="00E17F1D" w:rsidP="00717927">
      <w:r>
        <w:separator/>
      </w:r>
    </w:p>
  </w:endnote>
  <w:endnote w:type="continuationSeparator" w:id="0">
    <w:p w14:paraId="1033FD69" w14:textId="77777777" w:rsidR="00E17F1D" w:rsidRDefault="00E17F1D" w:rsidP="0071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C8FB" w14:textId="77777777" w:rsidR="00E17F1D" w:rsidRDefault="00E17F1D" w:rsidP="00717927">
      <w:r>
        <w:separator/>
      </w:r>
    </w:p>
  </w:footnote>
  <w:footnote w:type="continuationSeparator" w:id="0">
    <w:p w14:paraId="46B39C97" w14:textId="77777777" w:rsidR="00E17F1D" w:rsidRDefault="00E17F1D" w:rsidP="0071792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9CCC"/>
    <w:multiLevelType w:val="singleLevel"/>
    <w:tmpl w:val="596D9C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55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1C25D0"/>
    <w:rsid w:val="00035899"/>
    <w:rsid w:val="000478B4"/>
    <w:rsid w:val="00052C96"/>
    <w:rsid w:val="00081C66"/>
    <w:rsid w:val="00082D7C"/>
    <w:rsid w:val="00086EE8"/>
    <w:rsid w:val="00093AF9"/>
    <w:rsid w:val="000A55A2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B0B46"/>
    <w:rsid w:val="002D24B4"/>
    <w:rsid w:val="002D410A"/>
    <w:rsid w:val="00304FF1"/>
    <w:rsid w:val="00345E38"/>
    <w:rsid w:val="0039501B"/>
    <w:rsid w:val="003A696B"/>
    <w:rsid w:val="003D3A15"/>
    <w:rsid w:val="00411892"/>
    <w:rsid w:val="0041707A"/>
    <w:rsid w:val="00425B9F"/>
    <w:rsid w:val="004754E8"/>
    <w:rsid w:val="004941E0"/>
    <w:rsid w:val="004D198E"/>
    <w:rsid w:val="004D4124"/>
    <w:rsid w:val="004F79C1"/>
    <w:rsid w:val="00502581"/>
    <w:rsid w:val="00514257"/>
    <w:rsid w:val="00545F6A"/>
    <w:rsid w:val="00582268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17927"/>
    <w:rsid w:val="00726D8D"/>
    <w:rsid w:val="007406C5"/>
    <w:rsid w:val="007416B5"/>
    <w:rsid w:val="0075308E"/>
    <w:rsid w:val="007E4919"/>
    <w:rsid w:val="008148BB"/>
    <w:rsid w:val="00844B3B"/>
    <w:rsid w:val="00853AED"/>
    <w:rsid w:val="00856389"/>
    <w:rsid w:val="00856422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A7FA1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D0985"/>
    <w:rsid w:val="00DD4B0F"/>
    <w:rsid w:val="00E17F1D"/>
    <w:rsid w:val="00E20A63"/>
    <w:rsid w:val="00E228D9"/>
    <w:rsid w:val="00E56FED"/>
    <w:rsid w:val="00E710E5"/>
    <w:rsid w:val="00E76D5B"/>
    <w:rsid w:val="00E918FC"/>
    <w:rsid w:val="00E97BCF"/>
    <w:rsid w:val="00EA0B88"/>
    <w:rsid w:val="00EA0D78"/>
    <w:rsid w:val="00ED5A77"/>
    <w:rsid w:val="00EE108E"/>
    <w:rsid w:val="00F15D7A"/>
    <w:rsid w:val="00F222C3"/>
    <w:rsid w:val="00F44D8E"/>
    <w:rsid w:val="00F464B2"/>
    <w:rsid w:val="00F65A30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F387E90"/>
    <w:rsid w:val="43695099"/>
    <w:rsid w:val="43762075"/>
    <w:rsid w:val="44D434FB"/>
    <w:rsid w:val="450E135F"/>
    <w:rsid w:val="48425ABB"/>
    <w:rsid w:val="4BE721F4"/>
    <w:rsid w:val="4EAE2FD2"/>
    <w:rsid w:val="51094FCB"/>
    <w:rsid w:val="5C785F68"/>
    <w:rsid w:val="5FFB143C"/>
    <w:rsid w:val="63A12349"/>
    <w:rsid w:val="64F70FB4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BDC4516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37</cp:revision>
  <dcterms:created xsi:type="dcterms:W3CDTF">2017-07-18T04:13:00Z</dcterms:created>
  <dcterms:modified xsi:type="dcterms:W3CDTF">2025-05-01T10:16:00Z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