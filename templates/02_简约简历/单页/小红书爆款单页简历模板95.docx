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4953000</wp:posOffset>
            </wp:positionH>
            <wp:positionV relativeFrom="paragraph">
              <wp:posOffset>-93980</wp:posOffset>
            </wp:positionV>
            <wp:extent cx="1137285" cy="1592580"/>
            <wp:effectExtent l="0" t="0" r="5715" b="7620"/>
            <wp:wrapNone/>
            <wp:docPr id="3" name="图片 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-355600</wp:posOffset>
                </wp:positionH>
                <wp:positionV relativeFrom="paragraph">
                  <wp:posOffset>-168910</wp:posOffset>
                </wp:positionV>
                <wp:extent cx="5187950" cy="1577975"/>
                <wp:effectExtent l="0" t="0" r="0" b="0"/>
                <wp:wrapNone/>
                <wp:docPr id="1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0730" y="845185"/>
                          <a:ext cx="5187950" cy="157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3"/>
                              <w:tblW w:w="9274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02"/>
                              <w:gridCol w:w="1504"/>
                              <w:gridCol w:w="1303"/>
                              <w:gridCol w:w="1451"/>
                              <w:gridCol w:w="2038"/>
                              <w:gridCol w:w="1476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exact"/>
                              </w:trPr>
                              <w:tc>
                                <w:tcPr>
                                  <w:tcW w:w="1502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姓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名：</w:t>
                                  </w:r>
                                </w:p>
                              </w:tc>
                              <w:tc>
                                <w:tcPr>
                                  <w:tcW w:w="1504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default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XXX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1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健康状况：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健康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exact"/>
                              </w:trPr>
                              <w:tc>
                                <w:tcPr>
                                  <w:tcW w:w="1502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出生年月：</w:t>
                                  </w:r>
                                </w:p>
                              </w:tc>
                              <w:tc>
                                <w:tcPr>
                                  <w:tcW w:w="1504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1991.12.23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1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电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话：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  <w:vAlign w:val="center"/>
                                </w:tcPr>
                                <w:p>
                                  <w:pPr>
                                    <w:ind w:left="-199" w:leftChars="-95" w:right="-777" w:rightChars="-370" w:firstLine="200" w:firstLineChars="100"/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12345677890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  <w:vAlign w:val="center"/>
                                </w:tcPr>
                                <w:p>
                                  <w:pPr>
                                    <w:ind w:left="-199" w:leftChars="-95" w:right="-777" w:rightChars="-370" w:firstLine="200" w:firstLineChars="100"/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exact"/>
                              </w:trPr>
                              <w:tc>
                                <w:tcPr>
                                  <w:tcW w:w="1502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专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业：</w:t>
                                  </w:r>
                                </w:p>
                              </w:tc>
                              <w:tc>
                                <w:tcPr>
                                  <w:tcW w:w="1504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市场营销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1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邮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箱：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info@tukuppt.com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exact"/>
                              </w:trPr>
                              <w:tc>
                                <w:tcPr>
                                  <w:tcW w:w="1502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学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历：</w:t>
                                  </w:r>
                                </w:p>
                              </w:tc>
                              <w:tc>
                                <w:tcPr>
                                  <w:tcW w:w="1504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本科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1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地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址：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上海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微软雅黑" w:hAnsi="微软雅黑" w:eastAsia="微软雅黑" w:cs="微软雅黑"/>
                                      <w:color w:val="404040" w:themeColor="text1" w:themeTint="BF"/>
                                      <w:sz w:val="20"/>
                                      <w:szCs w:val="20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-28pt;margin-top:-13.3pt;height:124.25pt;width:408.5pt;z-index:251662336;v-text-anchor:middle;mso-width-relative:page;mso-height-relative:page;" filled="f" stroked="f" coordsize="21600,21600" o:gfxdata="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J8W3jZAAAACwEAAA8AAAAAAAAAAQAgAAAAIgAAAGRycy9kb3ducmV2Lnht&#10;bFBLAQIUABQAAAAIAIdO4kCjmarmagIAALkEAAAOAAAAAAAAAAEAIAAAACgBAABkcnMvZTJvRG9j&#10;LnhtbFBLBQYAAAAABgAGAFkBAAAE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9274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02"/>
                        <w:gridCol w:w="1504"/>
                        <w:gridCol w:w="1303"/>
                        <w:gridCol w:w="1451"/>
                        <w:gridCol w:w="2038"/>
                        <w:gridCol w:w="1476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exact"/>
                        </w:trPr>
                        <w:tc>
                          <w:tcPr>
                            <w:tcW w:w="1502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名：</w:t>
                            </w:r>
                          </w:p>
                        </w:tc>
                        <w:tc>
                          <w:tcPr>
                            <w:tcW w:w="1504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c>
                        <w:tc>
                          <w:tcPr>
                            <w:tcW w:w="1303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451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健康状况：</w:t>
                            </w:r>
                          </w:p>
                        </w:tc>
                        <w:tc>
                          <w:tcPr>
                            <w:tcW w:w="2038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健康</w:t>
                            </w:r>
                          </w:p>
                        </w:tc>
                        <w:tc>
                          <w:tcPr>
                            <w:tcW w:w="1476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exact"/>
                        </w:trPr>
                        <w:tc>
                          <w:tcPr>
                            <w:tcW w:w="1502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</w:t>
                            </w:r>
                          </w:p>
                        </w:tc>
                        <w:tc>
                          <w:tcPr>
                            <w:tcW w:w="1504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1991.12.23</w:t>
                            </w:r>
                          </w:p>
                        </w:tc>
                        <w:tc>
                          <w:tcPr>
                            <w:tcW w:w="1303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451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话：</w:t>
                            </w:r>
                          </w:p>
                        </w:tc>
                        <w:tc>
                          <w:tcPr>
                            <w:tcW w:w="2038" w:type="dxa"/>
                            <w:vAlign w:val="center"/>
                          </w:tcPr>
                          <w:p>
                            <w:pPr>
                              <w:ind w:left="-199" w:leftChars="-95" w:right="-777" w:rightChars="-370" w:firstLine="200" w:firstLineChars="10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12345677890</w:t>
                            </w:r>
                          </w:p>
                        </w:tc>
                        <w:tc>
                          <w:tcPr>
                            <w:tcW w:w="1476" w:type="dxa"/>
                            <w:vAlign w:val="center"/>
                          </w:tcPr>
                          <w:p>
                            <w:pPr>
                              <w:ind w:left="-199" w:leftChars="-95" w:right="-777" w:rightChars="-370" w:firstLine="200" w:firstLineChars="10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exact"/>
                        </w:trPr>
                        <w:tc>
                          <w:tcPr>
                            <w:tcW w:w="1502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业：</w:t>
                            </w:r>
                          </w:p>
                        </w:tc>
                        <w:tc>
                          <w:tcPr>
                            <w:tcW w:w="1504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</w:tc>
                        <w:tc>
                          <w:tcPr>
                            <w:tcW w:w="1303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451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箱：</w:t>
                            </w:r>
                          </w:p>
                        </w:tc>
                        <w:tc>
                          <w:tcPr>
                            <w:tcW w:w="2038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info@tukuppt.com</w:t>
                            </w:r>
                          </w:p>
                        </w:tc>
                        <w:tc>
                          <w:tcPr>
                            <w:tcW w:w="1476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exact"/>
                        </w:trPr>
                        <w:tc>
                          <w:tcPr>
                            <w:tcW w:w="1502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历：</w:t>
                            </w:r>
                          </w:p>
                        </w:tc>
                        <w:tc>
                          <w:tcPr>
                            <w:tcW w:w="1504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</w:tc>
                        <w:tc>
                          <w:tcPr>
                            <w:tcW w:w="1303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451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址：</w:t>
                            </w:r>
                          </w:p>
                        </w:tc>
                        <w:tc>
                          <w:tcPr>
                            <w:tcW w:w="2038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c>
                        <w:tc>
                          <w:tcPr>
                            <w:tcW w:w="1476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jc w:val="both"/>
                        <w:rPr>
                          <w:rFonts w:hint="eastAsia" w:eastAsiaTheme="minorEastAsia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3754755</wp:posOffset>
                </wp:positionH>
                <wp:positionV relativeFrom="paragraph">
                  <wp:posOffset>-902335</wp:posOffset>
                </wp:positionV>
                <wp:extent cx="2391410" cy="516890"/>
                <wp:effectExtent l="6350" t="0" r="2540" b="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1410" cy="516890"/>
                          <a:chOff x="9501" y="350"/>
                          <a:chExt cx="3766" cy="814"/>
                        </a:xfrm>
                      </wpg:grpSpPr>
                      <wps:wsp>
                        <wps:cNvPr id="116" name="矩形 116"/>
                        <wps:cNvSpPr/>
                        <wps:spPr>
                          <a:xfrm>
                            <a:off x="9501" y="523"/>
                            <a:ext cx="3750" cy="466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7" name="矩形 117"/>
                        <wps:cNvSpPr/>
                        <wps:spPr>
                          <a:xfrm>
                            <a:off x="9517" y="350"/>
                            <a:ext cx="3750" cy="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i/>
                                  <w:iCs/>
                                  <w:sz w:val="36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i/>
                                  <w:iCs/>
                                  <w:sz w:val="36"/>
                                  <w:szCs w:val="36"/>
                                  <w:lang w:val="en-US" w:eastAsia="zh-CN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5.65pt;margin-top:-71.05pt;height:40.7pt;width:188.3pt;z-index:251670528;mso-width-relative:page;mso-height-relative:page;" coordorigin="9501,350" coordsize="3766,814" o:gfxdata="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T4SlTtwAAAAMAQAADwAAAAAAAAABACAAAAAiAAAAZHJzL2Rvd25yZXYueG1sUEsB&#10;AhQAFAAAAAgAh07iQI7o+Q1HAwAAYAkAAA4AAAAAAAAAAQAgAAAAKwEAAGRycy9lMm9Eb2MueG1s&#10;UEsFBgAAAAAGAAYAWQEAAOQGAAAAAA==&#10;">
                <o:lock v:ext="edit" aspectratio="f"/>
                <v:rect id="_x0000_s1026" o:spid="_x0000_s1026" o:spt="1" style="position:absolute;left:9501;top:523;height:466;width:3750;v-text-anchor:middle;" fillcolor="#404040 [2429]" filled="t" stroked="t" coordsize="21600,21600" o:gfxdata="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3V0j7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黑体" w:hAnsi="黑体" w:eastAsia="黑体" w:cs="黑体"/>
                            <w:b/>
                            <w:bCs/>
                            <w:sz w:val="24"/>
                            <w:szCs w:val="24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9517;top:350;height:815;width:3750;v-text-anchor:middle;" filled="f" stroked="f" coordsize="21600,21600" o:gfxdata="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vluyugAAANw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i/>
                            <w:iCs/>
                            <w:sz w:val="36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i/>
                            <w:iCs/>
                            <w:sz w:val="36"/>
                            <w:szCs w:val="36"/>
                            <w:lang w:val="en-US" w:eastAsia="zh-CN"/>
                          </w:rPr>
                          <w:t>PERSONAL RESUME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8286750</wp:posOffset>
                </wp:positionV>
                <wp:extent cx="6921500" cy="401320"/>
                <wp:effectExtent l="0" t="0" r="12700" b="1778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500" cy="401320"/>
                          <a:chOff x="2150" y="901"/>
                          <a:chExt cx="10900" cy="632"/>
                        </a:xfrm>
                      </wpg:grpSpPr>
                      <wps:wsp>
                        <wps:cNvPr id="113" name="矩形 95"/>
                        <wps:cNvSpPr/>
                        <wps:spPr>
                          <a:xfrm>
                            <a:off x="2890" y="901"/>
                            <a:ext cx="1950" cy="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4" name="饼形 97"/>
                        <wps:cNvSpPr/>
                        <wps:spPr>
                          <a:xfrm>
                            <a:off x="2150" y="1050"/>
                            <a:ext cx="400" cy="400"/>
                          </a:xfrm>
                          <a:prstGeom prst="pi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" name="直接连接符 98"/>
                        <wps:cNvCnPr/>
                        <wps:spPr>
                          <a:xfrm>
                            <a:off x="4484" y="1283"/>
                            <a:ext cx="856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1pt;margin-top:652.5pt;height:31.6pt;width:545pt;z-index:251669504;mso-width-relative:page;mso-height-relative:page;" coordorigin="2150,901" coordsize="10900,632" o:gfxdata="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">
                <o:lock v:ext="edit" aspectratio="f"/>
                <v:rect id="矩形 95" o:spid="_x0000_s1026" o:spt="1" style="position:absolute;left:2890;top:901;height:632;width:1950;v-text-anchor:middle;" filled="f" stroked="f" coordsize="21600,21600" o:gfxdata="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hV2xugAAANw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shape id="饼形 97" o:spid="_x0000_s1026" style="position:absolute;left:2150;top:1050;height:400;width:400;v-text-anchor:middle;" fillcolor="#404040 [2429]" filled="t" stroked="f" coordsize="400,400" o:gfxdata="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43ErugAAANwA&#10;AAAPAAAAAAAAAAEAIAAAACIAAABkcnMvZG93bnJldi54bWxQSwECFAAUAAAACACHTuJAMy8FnjsA&#10;AAA5AAAAEAAAAAAAAAABACAAAAAJAQAAZHJzL3NoYXBleG1sLnhtbFBLBQYAAAAABgAGAFsBAACz&#10;AwAAAAA=&#10;" path="m400,200c400,310,310,400,200,400c90,400,0,310,0,200c0,90,90,0,200,0l200,200xe">
                  <v:path o:connectlocs="400,200;200,400;0,200;200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98" o:spid="_x0000_s1026" o:spt="20" style="position:absolute;left:4484;top:1283;height:0;width:8566;" filled="f" stroked="t" coordsize="21600,21600" o:gfxdata="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fw4L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6478270</wp:posOffset>
                </wp:positionV>
                <wp:extent cx="6921500" cy="401320"/>
                <wp:effectExtent l="0" t="0" r="12700" b="1778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500" cy="401320"/>
                          <a:chOff x="2150" y="901"/>
                          <a:chExt cx="10900" cy="632"/>
                        </a:xfrm>
                      </wpg:grpSpPr>
                      <wps:wsp>
                        <wps:cNvPr id="109" name="矩形 95"/>
                        <wps:cNvSpPr/>
                        <wps:spPr>
                          <a:xfrm>
                            <a:off x="2890" y="901"/>
                            <a:ext cx="1950" cy="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个人能力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" name="饼形 97"/>
                        <wps:cNvSpPr/>
                        <wps:spPr>
                          <a:xfrm>
                            <a:off x="2150" y="1050"/>
                            <a:ext cx="400" cy="400"/>
                          </a:xfrm>
                          <a:prstGeom prst="pi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直接连接符 98"/>
                        <wps:cNvCnPr/>
                        <wps:spPr>
                          <a:xfrm>
                            <a:off x="4484" y="1283"/>
                            <a:ext cx="856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1pt;margin-top:510.1pt;height:31.6pt;width:545pt;z-index:251668480;mso-width-relative:page;mso-height-relative:page;" coordorigin="2150,901" coordsize="10900,632" o:gfxdata="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">
                <o:lock v:ext="edit" aspectratio="f"/>
                <v:rect id="矩形 95" o:spid="_x0000_s1026" o:spt="1" style="position:absolute;left:2890;top:901;height:632;width:1950;v-text-anchor:middle;" filled="f" stroked="f" coordsize="21600,21600" o:gfxdata="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7T8hr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个人能力</w:t>
                        </w:r>
                      </w:p>
                    </w:txbxContent>
                  </v:textbox>
                </v:rect>
                <v:shape id="饼形 97" o:spid="_x0000_s1026" style="position:absolute;left:2150;top:1050;height:400;width:400;v-text-anchor:middle;" fillcolor="#404040 [2429]" filled="t" stroked="f" coordsize="400,400" o:gfxdata="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2HcovQAA&#10;ANwAAAAPAAAAAAAAAAEAIAAAACIAAABkcnMvZG93bnJldi54bWxQSwECFAAUAAAACACHTuJAMy8F&#10;njsAAAA5AAAAEAAAAAAAAAABACAAAAAMAQAAZHJzL3NoYXBleG1sLnhtbFBLBQYAAAAABgAGAFsB&#10;AAC2AwAAAAA=&#10;" path="m400,200c400,310,310,400,200,400c90,400,0,310,0,200c0,90,90,0,200,0l200,200xe">
                  <v:path o:connectlocs="400,200;200,400;0,200;200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98" o:spid="_x0000_s1026" o:spt="20" style="position:absolute;left:4484;top:1283;height:0;width:8566;" filled="f" stroked="t" coordsize="21600,21600" o:gfxdata="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TPbj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3399790</wp:posOffset>
                </wp:positionV>
                <wp:extent cx="6921500" cy="401320"/>
                <wp:effectExtent l="0" t="0" r="12700" b="1778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500" cy="401320"/>
                          <a:chOff x="2150" y="901"/>
                          <a:chExt cx="10900" cy="632"/>
                        </a:xfrm>
                      </wpg:grpSpPr>
                      <wps:wsp>
                        <wps:cNvPr id="105" name="矩形 95"/>
                        <wps:cNvSpPr/>
                        <wps:spPr>
                          <a:xfrm>
                            <a:off x="2890" y="901"/>
                            <a:ext cx="1950" cy="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饼形 97"/>
                        <wps:cNvSpPr/>
                        <wps:spPr>
                          <a:xfrm>
                            <a:off x="2150" y="1050"/>
                            <a:ext cx="400" cy="400"/>
                          </a:xfrm>
                          <a:prstGeom prst="pi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直接连接符 98"/>
                        <wps:cNvCnPr/>
                        <wps:spPr>
                          <a:xfrm>
                            <a:off x="4484" y="1283"/>
                            <a:ext cx="856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1pt;margin-top:267.7pt;height:31.6pt;width:545pt;z-index:251667456;mso-width-relative:page;mso-height-relative:page;" coordorigin="2150,901" coordsize="10900,632" o:gfxdata="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AQ3&#10;AMjdAAAADAEAAA8AAAAAAAAAAQAgAAAAIgAAAGRycy9kb3ducmV2LnhtbFBLAQIUABQAAAAIAIdO&#10;4kAXqWirrQMAAAQLAAAOAAAAAAAAAAEAIAAAACwBAABkcnMvZTJvRG9jLnhtbFBLBQYAAAAABgAG&#10;AFkBAABLBwAAAAA=&#10;">
                <o:lock v:ext="edit" aspectratio="f"/>
                <v:rect id="矩形 95" o:spid="_x0000_s1026" o:spt="1" style="position:absolute;left:2890;top:901;height:632;width:1950;v-text-anchor:middle;" filled="f" stroked="f" coordsize="21600,21600" o:gfxdata="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+faDugAAANw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工作经验</w:t>
                        </w:r>
                      </w:p>
                    </w:txbxContent>
                  </v:textbox>
                </v:rect>
                <v:shape id="饼形 97" o:spid="_x0000_s1026" style="position:absolute;left:2150;top:1050;height:400;width:400;v-text-anchor:middle;" fillcolor="#404040 [2429]" filled="t" stroked="f" coordsize="400,400" o:gfxdata="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k3Bq8AAAA&#10;3AAAAA8AAAAAAAAAAQAgAAAAIgAAAGRycy9kb3ducmV2LnhtbFBLAQIUABQAAAAIAIdO4kAzLwWe&#10;OwAAADkAAAAQAAAAAAAAAAEAIAAAAAsBAABkcnMvc2hhcGV4bWwueG1sUEsFBgAAAAAGAAYAWwEA&#10;ALUDAAAAAA==&#10;" path="m400,200c400,310,310,400,200,400c90,400,0,310,0,200c0,90,90,0,200,0l200,200xe">
                  <v:path o:connectlocs="400,200;200,400;0,200;200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98" o:spid="_x0000_s1026" o:spt="20" style="position:absolute;left:4484;top:1283;height:0;width:8566;" filled="f" stroked="t" coordsize="21600,21600" o:gfxdata="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Bd0b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1540510</wp:posOffset>
                </wp:positionV>
                <wp:extent cx="6921500" cy="401320"/>
                <wp:effectExtent l="0" t="0" r="12700" b="1778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500" cy="401320"/>
                          <a:chOff x="2150" y="901"/>
                          <a:chExt cx="10900" cy="632"/>
                        </a:xfrm>
                      </wpg:grpSpPr>
                      <wps:wsp>
                        <wps:cNvPr id="101" name="矩形 95"/>
                        <wps:cNvSpPr/>
                        <wps:spPr>
                          <a:xfrm>
                            <a:off x="2890" y="901"/>
                            <a:ext cx="1950" cy="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2" name="饼形 97"/>
                        <wps:cNvSpPr/>
                        <wps:spPr>
                          <a:xfrm>
                            <a:off x="2150" y="1050"/>
                            <a:ext cx="400" cy="400"/>
                          </a:xfrm>
                          <a:prstGeom prst="pi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3" name="直接连接符 98"/>
                        <wps:cNvCnPr/>
                        <wps:spPr>
                          <a:xfrm>
                            <a:off x="4484" y="1283"/>
                            <a:ext cx="856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1pt;margin-top:121.3pt;height:31.6pt;width:545pt;z-index:251666432;mso-width-relative:page;mso-height-relative:page;" coordorigin="2150,901" coordsize="10900,632" o:gfxdata="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BN5c8m&#10;3QAAAAwBAAAPAAAAAAAAAAEAIAAAACIAAABkcnMvZG93bnJldi54bWxQSwECFAAUAAAACACHTuJA&#10;kNamyKsDAAAECwAADgAAAAAAAAABACAAAAAsAQAAZHJzL2Uyb0RvYy54bWxQSwUGAAAAAAYABgBZ&#10;AQAASQcAAAAA&#10;">
                <o:lock v:ext="edit" aspectratio="f"/>
                <v:rect id="矩形 95" o:spid="_x0000_s1026" o:spt="1" style="position:absolute;left:2890;top:901;height:632;width:1950;v-text-anchor:middle;" filled="f" stroked="f" coordsize="21600,21600" o:gfxdata="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wvCAugAAANw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shape id="饼形 97" o:spid="_x0000_s1026" style="position:absolute;left:2150;top:1050;height:400;width:400;v-text-anchor:middle;" fillcolor="#404040 [2429]" filled="t" stroked="f" coordsize="400,400" o:gfxdata="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f2hm8AAAA&#10;3AAAAA8AAAAAAAAAAQAgAAAAIgAAAGRycy9kb3ducmV2LnhtbFBLAQIUABQAAAAIAIdO4kAzLwWe&#10;OwAAADkAAAAQAAAAAAAAAAEAIAAAAAsBAABkcnMvc2hhcGV4bWwueG1sUEsFBgAAAAAGAAYAWwEA&#10;ALUDAAAAAA==&#10;" path="m400,200c400,310,310,400,200,400c90,400,0,310,0,200c0,90,90,0,200,0l200,200xe">
                  <v:path o:connectlocs="400,200;200,400;0,200;200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98" o:spid="_x0000_s1026" o:spt="20" style="position:absolute;left:4484;top:1283;height:0;width:8566;" filled="f" stroked="t" coordsize="21600,21600" o:gfxdata="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C1vS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-913130</wp:posOffset>
                </wp:positionH>
                <wp:positionV relativeFrom="paragraph">
                  <wp:posOffset>-521970</wp:posOffset>
                </wp:positionV>
                <wp:extent cx="6921500" cy="401320"/>
                <wp:effectExtent l="0" t="0" r="12700" b="1778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500" cy="401320"/>
                          <a:chOff x="2150" y="901"/>
                          <a:chExt cx="10900" cy="632"/>
                        </a:xfrm>
                      </wpg:grpSpPr>
                      <wps:wsp>
                        <wps:cNvPr id="95" name="矩形 95"/>
                        <wps:cNvSpPr/>
                        <wps:spPr>
                          <a:xfrm>
                            <a:off x="2890" y="901"/>
                            <a:ext cx="1950" cy="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基本资料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7" name="饼形 97"/>
                        <wps:cNvSpPr/>
                        <wps:spPr>
                          <a:xfrm>
                            <a:off x="2150" y="1050"/>
                            <a:ext cx="400" cy="400"/>
                          </a:xfrm>
                          <a:prstGeom prst="pi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直接连接符 98"/>
                        <wps:cNvCnPr/>
                        <wps:spPr>
                          <a:xfrm>
                            <a:off x="4484" y="1283"/>
                            <a:ext cx="856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9pt;margin-top:-41.1pt;height:31.6pt;width:545pt;z-index:251665408;mso-width-relative:page;mso-height-relative:page;" coordorigin="2150,901" coordsize="10900,632" o:gfxdata="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VA80&#10;UNsAAAAMAQAADwAAAAAAAAABACAAAAAiAAAAZHJzL2Rvd25yZXYueG1sUEsBAhQAFAAAAAgAh07i&#10;QDzKM1yuAwAA/woAAA4AAAAAAAAAAQAgAAAAKgEAAGRycy9lMm9Eb2MueG1sUEsFBgAAAAAGAAYA&#10;WQEAAEoHAAAAAA==&#10;">
                <o:lock v:ext="edit" aspectratio="f"/>
                <v:rect id="_x0000_s1026" o:spid="_x0000_s1026" o:spt="1" style="position:absolute;left:2890;top:901;height:632;width:1950;v-text-anchor:middle;" filled="f" stroked="f" coordsize="21600,21600" o:gfxdata="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Q+el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基本资料</w:t>
                        </w:r>
                      </w:p>
                    </w:txbxContent>
                  </v:textbox>
                </v:rect>
                <v:shape id="_x0000_s1026" o:spid="_x0000_s1026" style="position:absolute;left:2150;top:1050;height:400;width:400;v-text-anchor:middle;" fillcolor="#404040 [2429]" filled="t" stroked="f" coordsize="400,400" o:gfxdata="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/oy87sAAADb&#10;AAAADwAAAAAAAAABACAAAAAiAAAAZHJzL2Rvd25yZXYueG1sUEsBAhQAFAAAAAgAh07iQDMvBZ47&#10;AAAAOQAAABAAAAAAAAAAAQAgAAAACgEAAGRycy9zaGFwZXhtbC54bWxQSwUGAAAAAAYABgBbAQAA&#10;tAMAAAAA&#10;" path="m400,200c400,310,310,400,200,400c90,400,0,310,0,200c0,90,90,0,200,0l200,200xe">
                  <v:path o:connectlocs="400,200;200,400;0,200;200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4484;top:1283;height:0;width:8566;" filled="f" stroked="t" coordsize="21600,21600" o:gfxdata="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D6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-779780</wp:posOffset>
                </wp:positionH>
                <wp:positionV relativeFrom="paragraph">
                  <wp:posOffset>-582295</wp:posOffset>
                </wp:positionV>
                <wp:extent cx="7455535" cy="10419080"/>
                <wp:effectExtent l="80645" t="42545" r="7620" b="539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405" y="10795"/>
                          <a:ext cx="7455535" cy="1041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1.4pt;margin-top:-45.85pt;height:820.4pt;width:587.05pt;z-index:-251656192;v-text-anchor:middle;mso-width-relative:page;mso-height-relative:page;" fillcolor="#FFFFFF [3212]" filled="t" stroked="f" coordsize="21600,21600" o:gfxdata="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9D5d&#10;WdwAAAAOAQAADwAAAAAAAAABACAAAAAiAAAAZHJzL2Rvd25yZXYueG1sUEsBAhQAFAAAAAgAh07i&#10;QGqo46HJAgAAiwUAAA4AAAAAAAAAAQAgAAAAKwEAAGRycy9lMm9Eb2MueG1sUEsFBgAAAAAGAAYA&#10;WQEAAGYGAAAAAA=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3pt,0pt" origin="32768f,0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-389255</wp:posOffset>
                </wp:positionH>
                <wp:positionV relativeFrom="paragraph">
                  <wp:posOffset>1979295</wp:posOffset>
                </wp:positionV>
                <wp:extent cx="6468745" cy="109537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53745" y="2893695"/>
                          <a:ext cx="6468745" cy="1095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3"/>
                              <w:tblW w:w="9982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401"/>
                              <w:gridCol w:w="5659"/>
                              <w:gridCol w:w="1922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401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2010/09-2014/06</w:t>
                                  </w:r>
                                </w:p>
                              </w:tc>
                              <w:tc>
                                <w:tcPr>
                                  <w:tcW w:w="5659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XXX工学院</w:t>
                                  </w:r>
                                </w:p>
                              </w:tc>
                              <w:tc>
                                <w:tcPr>
                                  <w:tcW w:w="1922" w:type="dxa"/>
                                  <w:vAlign w:val="center"/>
                                </w:tcPr>
                                <w:p>
                                  <w:pPr>
                                    <w:jc w:val="right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市场营销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9982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主要课程：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9982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管理学、经济学、统计学、、基本会计、市场营销、广电学、公共关系学、财务管理、市场营销、国际市场营销、市场调查、企业销售策划、商业心理学、经济数学、大学英语计算机应用等。</w:t>
                                  </w:r>
                                </w:p>
                              </w:tc>
                            </w:tr>
                          </w:tbl>
                          <w:p/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0.65pt;margin-top:155.85pt;height:86.25pt;width:509.35pt;z-index:251664384;mso-width-relative:page;mso-height-relative:page;" filled="f" stroked="f" coordsize="21600,21600" o:gfxdata="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J9T313gAAAAsBAAAPAAAAAAAA&#10;AAEAIAAAACIAAABkcnMvZG93bnJldi54bWxQSwECFAAUAAAACACHTuJAUwCfoEUCAAB0BAAADgAA&#10;AAAAAAABACAAAAAt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9982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401"/>
                        <w:gridCol w:w="5659"/>
                        <w:gridCol w:w="1922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2401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2010/09-2014/06</w:t>
                            </w:r>
                          </w:p>
                        </w:tc>
                        <w:tc>
                          <w:tcPr>
                            <w:tcW w:w="5659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XXX工学院</w:t>
                            </w:r>
                          </w:p>
                        </w:tc>
                        <w:tc>
                          <w:tcPr>
                            <w:tcW w:w="1922" w:type="dxa"/>
                            <w:vAlign w:val="center"/>
                          </w:tcPr>
                          <w:p>
                            <w:pPr>
                              <w:jc w:val="righ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9982" w:type="dxa"/>
                            <w:gridSpan w:val="3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主要课程：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9982" w:type="dxa"/>
                            <w:gridSpan w:val="3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管理学、经济学、统计学、、基本会计、市场营销、广电学、公共关系学、财务管理、市场营销、国际市场营销、市场调查、企业销售策划、商业心理学、经济数学、大学英语计算机应用等。</w:t>
                            </w:r>
                          </w:p>
                        </w:tc>
                      </w:tr>
                    </w:tbl>
                    <w:p/>
                    <w:p/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3834765</wp:posOffset>
                </wp:positionV>
                <wp:extent cx="6487795" cy="235712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56920" y="4749165"/>
                          <a:ext cx="6487795" cy="2357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3"/>
                              <w:tblW w:w="9964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409"/>
                              <w:gridCol w:w="5659"/>
                              <w:gridCol w:w="1896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409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2014/07-2015/11  </w:t>
                                  </w:r>
                                </w:p>
                              </w:tc>
                              <w:tc>
                                <w:tcPr>
                                  <w:tcW w:w="5659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XXX有限公司</w:t>
                                  </w:r>
                                </w:p>
                              </w:tc>
                              <w:tc>
                                <w:tcPr>
                                  <w:tcW w:w="1896" w:type="dxa"/>
                                  <w:vAlign w:val="center"/>
                                </w:tcPr>
                                <w:p>
                                  <w:pPr>
                                    <w:jc w:val="right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销售顾问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9964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负责完成公司的销售任务，配合实施市场推广计划；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负责为客户讲解汽车型号、性能、发动机优势等，并组织客户进行试驾；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负责为顾客提供优质的服务，提高二次合作机会；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负责跟踪和回访客户，提升公司服务品质。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409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2015/12-2016/08 </w:t>
                                  </w:r>
                                </w:p>
                              </w:tc>
                              <w:tc>
                                <w:tcPr>
                                  <w:tcW w:w="5659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XXX有限公司</w:t>
                                  </w:r>
                                </w:p>
                              </w:tc>
                              <w:tc>
                                <w:tcPr>
                                  <w:tcW w:w="1896" w:type="dxa"/>
                                  <w:vAlign w:val="center"/>
                                </w:tcPr>
                                <w:p>
                                  <w:pPr>
                                    <w:jc w:val="right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网点经理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9964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参与公司推广项目的整体策划创意和日常推广宣传工作；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新建合作商户10家，维护现有合作商户50家，合作满意程度高，投诉率最低；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处理各类突发事件，让客户、合作商户满意的同时保证公司利益。</w:t>
                                  </w:r>
                                </w:p>
                              </w:tc>
                            </w:tr>
                          </w:tbl>
                          <w:p/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0.4pt;margin-top:301.95pt;height:185.6pt;width:510.85pt;z-index:251661312;mso-width-relative:page;mso-height-relative:page;" filled="f" stroked="f" coordsize="21600,21600" o:gfxdata="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7FgcCdwAAAALAQAADwAAAAAA&#10;AAABACAAAAAiAAAAZHJzL2Rvd25yZXYueG1sUEsBAhQAFAAAAAgAh07iQGaOqSlIAgAAdA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9964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409"/>
                        <w:gridCol w:w="5659"/>
                        <w:gridCol w:w="1896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2409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2014/07-2015/11  </w:t>
                            </w:r>
                          </w:p>
                        </w:tc>
                        <w:tc>
                          <w:tcPr>
                            <w:tcW w:w="5659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XXX有限公司</w:t>
                            </w:r>
                          </w:p>
                        </w:tc>
                        <w:tc>
                          <w:tcPr>
                            <w:tcW w:w="1896" w:type="dxa"/>
                            <w:vAlign w:val="center"/>
                          </w:tcPr>
                          <w:p>
                            <w:pPr>
                              <w:jc w:val="righ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销售顾问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9964" w:type="dxa"/>
                            <w:gridSpan w:val="3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负责完成公司的销售任务，配合实施市场推广计划；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负责为客户讲解汽车型号、性能、发动机优势等，并组织客户进行试驾；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负责为顾客提供优质的服务，提高二次合作机会；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负责跟踪和回访客户，提升公司服务品质。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2409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2015/12-2016/08 </w:t>
                            </w:r>
                          </w:p>
                        </w:tc>
                        <w:tc>
                          <w:tcPr>
                            <w:tcW w:w="5659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XXX有限公司</w:t>
                            </w:r>
                          </w:p>
                        </w:tc>
                        <w:tc>
                          <w:tcPr>
                            <w:tcW w:w="1896" w:type="dxa"/>
                            <w:vAlign w:val="center"/>
                          </w:tcPr>
                          <w:p>
                            <w:pPr>
                              <w:jc w:val="righ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网点经理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9964" w:type="dxa"/>
                            <w:gridSpan w:val="3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参与公司推广项目的整体策划创意和日常推广宣传工作；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新建合作商户10家，维护现有合作商户50家，合作满意程度高，投诉率最低；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处理各类突发事件，让客户、合作商户满意的同时保证公司利益。</w:t>
                            </w:r>
                          </w:p>
                        </w:tc>
                      </w:tr>
                    </w:tbl>
                    <w:p/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-365125</wp:posOffset>
                </wp:positionH>
                <wp:positionV relativeFrom="paragraph">
                  <wp:posOffset>6916420</wp:posOffset>
                </wp:positionV>
                <wp:extent cx="6491605" cy="111696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7875" y="7830820"/>
                          <a:ext cx="6491605" cy="1116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3"/>
                              <w:tblW w:w="9931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9931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9931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通过专业的英语四、八级考试；熟练的进行听、说、读、写；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9931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熟练操作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Windows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平台上的各类应用软件，如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Word、Excel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以及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Power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Point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等；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9931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通过国家计算机等级考试，擅长利用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Internet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进行各种网际信息交流，具有一定网站建设，规划经验。</w:t>
                                  </w:r>
                                </w:p>
                              </w:tc>
                            </w:tr>
                          </w:tbl>
                          <w:p/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75pt;margin-top:544.6pt;height:87.95pt;width:511.15pt;z-index:251662336;mso-width-relative:page;mso-height-relative:page;" filled="f" stroked="f" coordsize="21600,21600" o:gfxdata="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eJsvN0AAAANAQAADwAAAAAA&#10;AAABACAAAAAiAAAAZHJzL2Rvd25yZXYueG1sUEsBAhQAFAAAAAgAh07iQKaIP8dHAgAAdA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9931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9931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9931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通过专业的英语四、八级考试；熟练的进行听、说、读、写；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9931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熟练操作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Windows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平台上的各类应用软件，如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Word、Excel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以及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Power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Point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等；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9931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通过国家计算机等级考试，擅长利用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Internet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进行各种网际信息交流，具有一定网站建设，规划经验。</w:t>
                            </w:r>
                          </w:p>
                        </w:tc>
                      </w:tr>
                    </w:tbl>
                    <w:p/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-354330</wp:posOffset>
                </wp:positionH>
                <wp:positionV relativeFrom="paragraph">
                  <wp:posOffset>8721090</wp:posOffset>
                </wp:positionV>
                <wp:extent cx="6461760" cy="1064895"/>
                <wp:effectExtent l="0" t="0" r="0" b="0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8670" y="9635490"/>
                          <a:ext cx="6461760" cy="106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3"/>
                              <w:tblW w:w="9909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9909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80" w:hRule="atLeast"/>
                              </w:trPr>
                              <w:tc>
                                <w:tcPr>
                                  <w:tcW w:w="9909" w:type="dxa"/>
                                  <w:vAlign w:val="top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eastAsiaTheme="minorEastAsia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本人性格开朗，对待工作认真负责，待人真诚，善于沟通、协调有较强的组织能力与团队精神；活泼开朗、乐观上进、有爱心并善于施教并行；上进心强、勤于学习能不断进步自身能力和综合素质。在未来的工作中，我将以充沛的精力，刻苦钻研的精神来努力工作，稳定的进步自己的工作能力，与公司同步发展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7.9pt;margin-top:686.7pt;height:83.85pt;width:508.8pt;z-index:251663360;v-text-anchor:middle;mso-width-relative:page;mso-height-relative:page;" filled="f" stroked="f" coordsize="21600,21600" o:gfxdata="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EQsgj2gAAAA0BAAAPAAAAAAAAAAEAIAAAACIAAABkcnMvZG93bnJl&#10;di54bWxQSwECFAAUAAAACACHTuJAJLmZ8W0CAAC7BAAADgAAAAAAAAABACAAAAApAQAAZHJzL2Uy&#10;b0RvYy54bWxQSwUGAAAAAAYABgBZAQAACA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9909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9909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80" w:hRule="atLeast"/>
                        </w:trPr>
                        <w:tc>
                          <w:tcPr>
                            <w:tcW w:w="9909" w:type="dxa"/>
                            <w:vAlign w:val="top"/>
                          </w:tcPr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性格开朗，对待工作认真负责，待人真诚，善于沟通、协调有较强的组织能力与团队精神；活泼开朗、乐观上进、有爱心并善于施教并行；上进心强、勤于学习能不断进步自身能力和综合素质。在未来的工作中，我将以充沛的精力，刻苦钻研的精神来努力工作，稳定的进步自己的工作能力，与公司同步发展。</w:t>
                            </w:r>
                          </w:p>
                        </w:tc>
                      </w:tr>
                    </w:tbl>
                    <w:p>
                      <w:pPr>
                        <w:jc w:val="both"/>
                        <w:rPr>
                          <w:rFonts w:hint="eastAsia" w:eastAsiaTheme="minorEastAsia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-922020</wp:posOffset>
                </wp:positionV>
                <wp:extent cx="7590790" cy="10784840"/>
                <wp:effectExtent l="0" t="0" r="10160" b="1651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05" y="20320"/>
                          <a:ext cx="7590790" cy="107848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72.6pt;height:849.2pt;width:597.7pt;z-index:-251657216;v-text-anchor:middle;mso-width-relative:page;mso-height-relative:page;" fillcolor="#F2F2F2 [3052]" filled="t" stroked="f" coordsize="21600,21600" o:gfxdata="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7h+mV3gAAAA8BAAAP&#10;AAAAAAAAAAEAIAAAACIAAABkcnMvZG93bnJldi54bWxQSwECFAAUAAAACACHTuJAGe+Z1oQCAAD3&#10;BAAADgAAAAAAAAABACAAAAAt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73E42D1B"/>
    <w:rsid w:val="122D527E"/>
    <w:rsid w:val="19C034C4"/>
    <w:rsid w:val="234C133A"/>
    <w:rsid w:val="6D535020"/>
    <w:rsid w:val="73E42D1B"/>
    <w:rsid w:val="74A1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es_1.0.0.1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2018-07-18T02:03:00Z</dcterms:created>
  <dc:creator>尹梦婷</dc:creator>
  <cp:lastModifiedBy>。</cp:lastModifiedBy>
  <dcterms:modified xsi:type="dcterms:W3CDTF">2024-05-05T09:17:54Z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4D9CCB8727114EB599CB70D4A503ADF6_13</vt:lpwstr>
  </property>
</Properties>
</file>