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A9B7" w14:textId="77777777" w:rsidR="00035B59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404A93B8" wp14:editId="1D221101">
            <wp:simplePos x="0" y="0"/>
            <wp:positionH relativeFrom="column">
              <wp:posOffset>4866835</wp:posOffset>
            </wp:positionH>
            <wp:positionV relativeFrom="page">
              <wp:posOffset>495300</wp:posOffset>
            </wp:positionV>
            <wp:extent cx="974725" cy="1355725"/>
            <wp:effectExtent l="38100" t="38100" r="34925" b="3492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" r="2106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C7A5D16" wp14:editId="6D51DB7F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5F43E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A5D16" id="矩形 8" o:spid="_x0000_s1026" style="position:absolute;left:0;text-align:left;margin-left:-10.05pt;margin-top:655.75pt;width:479.9pt;height:8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" filled="f" stroked="f">
                <v:textbox style="mso-fit-shape-to-text:t">
                  <w:txbxContent>
                    <w:p w14:paraId="36B5F43E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5E946A" wp14:editId="5F709B52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7B8997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4B5A1D14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软件类：熟练掌握PS、PR、AU和Final Cut等视音频编辑软件以及Office办公软件   </w:t>
                            </w:r>
                          </w:p>
                          <w:p w14:paraId="5B1A5D15" w14:textId="749D62FA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荣誉类：大一、大二获得华南大学三等奖学金、华南大学</w:t>
                            </w:r>
                            <w:r w:rsidR="000B6C2D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0B6C2D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1D71E026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E946A" id="矩形 7" o:spid="_x0000_s1027" style="position:absolute;left:0;text-align:left;margin-left:-10.05pt;margin-top:514.7pt;width:481.35pt;height:83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" filled="f" stroked="f">
                <v:textbox style="mso-fit-shape-to-text:t">
                  <w:txbxContent>
                    <w:p w14:paraId="117B8997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 w14:paraId="4B5A1D14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软件类：熟练掌握PS、PR、AU和Final Cut等视音频编辑软件以及Office办公软件   </w:t>
                      </w:r>
                    </w:p>
                    <w:p w14:paraId="5B1A5D15" w14:textId="749D62FA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荣誉类：大一、大二获得华南大学三等奖学金、华南大学</w:t>
                      </w:r>
                      <w:r w:rsidR="000B6C2D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0B6C2D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1D71E026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E037985" wp14:editId="6659D043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9E408A" w14:textId="6FA62414" w:rsidR="00035B59" w:rsidRDefault="000B6C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              农村信用合作联社               大堂经理助理</w:t>
                            </w:r>
                          </w:p>
                          <w:p w14:paraId="3B1EE60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2B6B1945" w14:textId="77777777" w:rsidR="00035B59" w:rsidRDefault="00000000">
                            <w:pPr>
                              <w:pStyle w:val="1"/>
                              <w:spacing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      </w:r>
                          </w:p>
                          <w:p w14:paraId="46B54289" w14:textId="77777777" w:rsidR="00035B59" w:rsidRDefault="00035B59">
                            <w:pPr>
                              <w:spacing w:line="380" w:lineRule="exact"/>
                              <w:ind w:left="360"/>
                            </w:pPr>
                          </w:p>
                          <w:p w14:paraId="32C64CC6" w14:textId="7678A997" w:rsidR="00035B59" w:rsidRDefault="000B6C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>.09              学生会勤工助学部                协助助理 </w:t>
                            </w:r>
                          </w:p>
                          <w:p w14:paraId="7C7C1AF2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4022C002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37985" id="矩形 6" o:spid="_x0000_s1028" style="position:absolute;left:0;text-align:left;margin-left:-10.05pt;margin-top:242.7pt;width:480.4pt;height:216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" filled="f" stroked="f">
                <v:textbox style="mso-fit-shape-to-text:t">
                  <w:txbxContent>
                    <w:p w14:paraId="7D9E408A" w14:textId="6FA62414" w:rsidR="00035B59" w:rsidRDefault="000B6C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              农村信用合作联社               大堂经理助理</w:t>
                      </w:r>
                    </w:p>
                    <w:p w14:paraId="3B1EE605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2B6B1945" w14:textId="77777777" w:rsidR="00035B59" w:rsidRDefault="00000000">
                      <w:pPr>
                        <w:pStyle w:val="1"/>
                        <w:spacing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</w:r>
                    </w:p>
                    <w:p w14:paraId="46B54289" w14:textId="77777777" w:rsidR="00035B59" w:rsidRDefault="00035B59">
                      <w:pPr>
                        <w:spacing w:line="380" w:lineRule="exact"/>
                        <w:ind w:left="360"/>
                      </w:pPr>
                    </w:p>
                    <w:p w14:paraId="32C64CC6" w14:textId="7678A997" w:rsidR="00035B59" w:rsidRDefault="000B6C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>.09              学生会勤工助学部                协助助理 </w:t>
                      </w:r>
                    </w:p>
                    <w:p w14:paraId="7C7C1AF2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4022C002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E977861" wp14:editId="33F1D324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3D29DE" w14:textId="5B8CDCEB" w:rsidR="00035B59" w:rsidRDefault="000B6C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.07              华南电子科技大学          财务管理        本科学士</w:t>
                            </w:r>
                          </w:p>
                          <w:p w14:paraId="597BFED7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主修课程：管理学，微观经济学，宏观经济学，统计学，管理信息系统，会计学，财务管理，公司理财，经济法，人力资源管理，市场营销，企业战略管理等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77861" id="矩形 5" o:spid="_x0000_s1029" style="position:absolute;left:0;text-align:left;margin-left:-10.05pt;margin-top:118.55pt;width:480.6pt;height:64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" filled="f" stroked="f">
                <v:textbox style="mso-fit-shape-to-text:t">
                  <w:txbxContent>
                    <w:p w14:paraId="243D29DE" w14:textId="5B8CDCEB" w:rsidR="00035B59" w:rsidRDefault="000B6C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.07              华南电子科技大学          财务管理        本科学士</w:t>
                      </w:r>
                    </w:p>
                    <w:p w14:paraId="597BFED7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主修课程：管理学，微观经济学，宏观经济学，统计学，管理信息系统，会计学，财务管理，公司理财，经济法，人力资源管理，市场营销，企业战略管理等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5F3DE4DE" wp14:editId="6481FBDA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3.6pt;height:843pt;width:595.85pt;z-index:-251697152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vbn63QAAAA8BAAAPAAAAAAAAAAEAIAAAACIAAABkcnMvZG93bnJldi54bWxQSwECFAAUAAAACACH&#10;TuJAvSwYrF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9A7C6EA" wp14:editId="6486EE59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5pt;margin-top:95.25pt;height:0pt;width:391.2pt;z-index:251631616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5NgOjXAAAACwEA&#10;AA8AAAAAAAAAAQAgAAAAIgAAAGRycy9kb3ducmV2LnhtbFBLAQIUABQAAAAIAIdO4kAa479U4gEA&#10;AJYDAAAOAAAAAAAAAAEAIAAAACYBAABkcnMvZTJvRG9jLnhtbFBLBQYAAAAABgAGAFkBAAB6BQAA&#10;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772C964" wp14:editId="79A4BADF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490.8pt;height:0pt;width:391.2pt;z-index:251632640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tIQD2AAAAAsBAAAPAAAAAAAAAAEAIAAAACIAAABkcnMvZG93bnJldi54bWxQSwECFAAUAAAACACH&#10;TuJA9BIpHOsBAACgAwAADgAAAAAAAAABACAAAAAnAQAAZHJzL2Uyb0RvYy54bWxQSwUGAAAAAAYA&#10;BgBZAQAAhA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FA1EA08" wp14:editId="419C19D6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631.85pt;height:0pt;width:391.2pt;z-index:251633664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5nh&#10;rdkAAAANAQAADwAAAAAAAAABACAAAAAiAAAAZHJzL2Rvd25yZXYueG1sUEsBAhQAFAAAAAgAh07i&#10;QBbOjAroAQAAoAMAAA4AAAAAAAAAAQAgAAAAKAEAAGRycy9lMm9Eb2MueG1sUEsFBgAAAAAGAAYA&#10;WQEAAII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97F3EC" wp14:editId="0C755BA9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0.4pt;margin-top:219.15pt;height:0pt;width:340.15pt;z-index:251634688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71DTdkAAAAL&#10;AQAADwAAAAAAAAABACAAAAAiAAAAZHJzL2Rvd25yZXYueG1sUEsBAhQAFAAAAAgAh07iQFR3I6Di&#10;AQAAlgMAAA4AAAAAAAAAAQAgAAAAKAEAAGRycy9lMm9Eb2MueG1sUEsFBgAAAAAGAAYAWQEAAHwF&#10;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4A1B58" wp14:editId="6F07B43D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35pt;margin-top:16.95pt;height:9.3pt;width:9.3pt;z-index:251652096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9A8DFC" wp14:editId="6545BFE8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65pt;margin-top:40.3pt;height:9.45pt;width:9.15pt;z-index:251653120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D4rpGtoAAAAJAQAADwAAAAAAAAABACAAAAAiAAAA&#10;ZHJzL2Rvd25yZXYueG1sUEsBAhQAFAAAAAgAh07iQMzdnjR6CAAAejYAAA4AAAAAAAAAAQAgAAAA&#10;KQ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E00C6F" wp14:editId="1149E069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6pt;margin-top:40.35pt;height:10.1pt;width:5.9pt;z-index:251654144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j+EqvtoAAAAKAQAADwAAAAAAAAABACAAAAAiAAAAZHJzL2Rvd25yZXYueG1sUEsBAhQAFAAA&#10;AAgAh07iQGnTFkVDAwAAdggAAA4AAAAAAAAAAQAgAAAAKQ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32C6B4" wp14:editId="68FDC7D2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75pt;margin-top:16.5pt;height:9.5pt;width:10.15pt;z-index:251655168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L48+s3XAAAA&#10;CQEAAA8AAAAAAAAAAQAgAAAAIgAAAGRycy9kb3ducmV2LnhtbFBLAQIUABQAAAAIAIdO4kCoVOck&#10;0hQAACJpAAAOAAAAAAAAAAEAIAAAACYBAABkcnMvZTJvRG9jLnhtbFBLBQYAAAAABgAGAFkBAABq&#10;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AE7BAB9" wp14:editId="56F33993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4.6pt;margin-top:109.3pt;height:630.5pt;width:0pt;z-index:251620352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Lx2VNgAAAAMAQAADwAAAAAAAAABACAAAAAi&#10;AAAAZHJzL2Rvd25yZXYueG1sUEsBAhQAFAAAAAgAh07iQHZDuy7RAQAAcgMAAA4AAAAAAAAAAQAg&#10;AAAAJwEAAGRycy9lMm9Eb2MueG1sUEsFBgAAAAAGAAYAWQEAAGoFAAAAAA==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BF4ABAC" wp14:editId="046AB536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3pt;margin-top:-72pt;height:841.9pt;width:22.4pt;z-index:251621376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5j5E2wAAAA8BAAAPAAAA&#10;AAAAAAEAIAAAACIAAABkcnMvZG93bnJldi54bWxQSwECFAAUAAAACACHTuJAG+rNXNkBAACHAwAA&#10;DgAAAAAAAAABACAAAAAq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CB69649" wp14:editId="53B034CD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BEDCB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69649" id="矩形 9" o:spid="_x0000_s1030" style="position:absolute;left:0;text-align:left;margin-left:-10.05pt;margin-top:82.8pt;width:159.85pt;height:26.4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" filled="f" stroked="f">
                <v:textbox style="mso-fit-shape-to-text:t">
                  <w:txbxContent>
                    <w:p w14:paraId="7CFBEDCB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9E684D9" wp14:editId="0B8353A6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264A0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工作&amp;实践经历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684D9" id="矩形 10" o:spid="_x0000_s1031" style="position:absolute;left:0;text-align:left;margin-left:-10.05pt;margin-top:206.55pt;width:159.85pt;height:26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" filled="f" stroked="f">
                <v:textbox style="mso-fit-shape-to-text:t">
                  <w:txbxContent>
                    <w:p w14:paraId="5F264A05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工作&amp;实践经历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82CC07A" wp14:editId="77E0D27F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3C39A9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CC07A" id="矩形 11" o:spid="_x0000_s1032" style="position:absolute;left:0;text-align:left;margin-left:-10.05pt;margin-top:478.9pt;width:159.85pt;height:26.4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" filled="f" stroked="f">
                <v:textbox style="mso-fit-shape-to-text:t">
                  <w:txbxContent>
                    <w:p w14:paraId="253C39A9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6F84B99" wp14:editId="7E78F0FD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31754F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84B99" id="矩形 12" o:spid="_x0000_s1033" style="position:absolute;left:0;text-align:left;margin-left:-10.05pt;margin-top:619.6pt;width:159.85pt;height:26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" filled="f" stroked="f">
                <v:textbox style="mso-fit-shape-to-text:t">
                  <w:txbxContent>
                    <w:p w14:paraId="5831754F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0C213E6" wp14:editId="308206F1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C25209" w14:textId="316C7B48" w:rsidR="00035B59" w:rsidRDefault="002D371B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求职意向：财务会计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C213E6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34" type="#_x0000_t202" style="position:absolute;left:0;text-align:left;margin-left:-52pt;margin-top:-36.5pt;width:281.9pt;height:54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" filled="f" stroked="f">
                <v:textbox style="mso-fit-shape-to-text:t">
                  <w:txbxContent>
                    <w:p w14:paraId="2CC25209" w14:textId="316C7B48" w:rsidR="00035B59" w:rsidRDefault="002D371B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求职意向：财务会计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75121B9" wp14:editId="4E8770D6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pt;margin-top:84.25pt;height:25pt;width:25pt;z-index:251636736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w0ujZAAAACwEAAA8AAAAAAAAA&#10;AQAgAAAAIgAAAGRycy9kb3ducmV2LnhtbFBLAQIUABQAAAAIAIdO4kCquxa6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D00B3E5" wp14:editId="5F023ACC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619.5pt;height:25pt;width:25pt;z-index:251637760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bhVoXZAAAADQEAAA8AAAAAAAAA&#10;AQAgAAAAIgAAAGRycy9kb3ducmV2LnhtbFBLAQIUABQAAAAIAIdO4kBHHoLD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967F72" wp14:editId="6FA4225C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478.9pt;height:25pt;width:25pt;z-index:251638784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U5E//YAAAADAEAAA8AAAAAAAAA&#10;AQAgAAAAIgAAAGRycy9kb3ducmV2LnhtbFBLAQIUABQAAAAIAIdO4kAcfQ7r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6C71DA2" wp14:editId="1FC88D38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3pt;margin-top:206.6pt;height:25pt;width:25pt;z-index:251639808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vWuCrYAAAACwEAAA8AAAAAAAAA&#10;AQAgAAAAIgAAAGRycy9kb3ducmV2LnhtbFBLAQIUABQAAAAIAIdO4kAESbmv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DE6E1D" wp14:editId="4F334765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43.6pt;margin-top:91.25pt;height:12.55pt;width:17.95pt;z-index:251640832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N7Xh1raAAAACwEAAA8AAAAAAAAAAQAg&#10;AAAAIgAAAGRycy9kb3ducmV2LnhtbFBLAQIUABQAAAAIAIdO4kBDpFGDYwUAAFwZAAAOAAAAAAAA&#10;AAEAIAAAACkBAABkcnMvZTJvRG9jLnhtbFBLBQYAAAAABgAGAFkBAAD+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46C714" wp14:editId="1F503EDB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85pt;margin-top:624.1pt;height:15.8pt;width:12.5pt;z-index:251641856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Cn/o4HbAAAADQEA&#10;AA8AAAAAAAAAAQAgAAAAIgAAAGRycy9kb3ducmV2LnhtbFBLAQIUABQAAAAIAIdO4kCxpqcvmCAA&#10;AGGUAAAOAAAAAAAAAAEAIAAAACo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88234F" wp14:editId="55BF800A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1.45pt;margin-top:212.7pt;height:13.05pt;width:13.05pt;z-index:251642880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9FE084" wp14:editId="4674FC79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35pt;margin-top:483.55pt;height:16pt;width:16.3pt;z-index:251643904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W22XrNoAAAALAQAADwAA&#10;AAAAAAABACAAAAAiAAAAZHJzL2Rvd25yZXYueG1sUEsBAhQAFAAAAAgAh07iQAPl8yKlBwAABiwA&#10;AA4AAAAAAAAAAQAgAAAAKQEAAGRycy9lMm9Eb2MueG1sUEsFBgAAAAAGAAYAWQEAAEA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06839A" wp14:editId="41F37606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131.3pt;height:5.45pt;width:5.45pt;z-index:251644928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s3cmzZAAAACwEAAA8A&#10;AAAAAAAAAQAgAAAAIgAAAGRycy9kb3ducmV2LnhtbFBLAQIUABQAAAAIAIdO4kBWLWvl3QEAALED&#10;AAAOAAAAAAAAAAEAIAAAACg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039E2B" wp14:editId="09D7B73C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252.8pt;height:5.45pt;width:5.45pt;z-index:251645952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ApdaHG3A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7tPkTaAAAACwEAAA8A&#10;AAAAAAAAAQAgAAAAIgAAAGRycy9kb3ducmV2LnhtbFBLAQIUABQAAAAIAIdO4kApdaHG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39D2395" wp14:editId="2E6ADA1B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367.85pt;height:5.45pt;width:5.45pt;z-index:251646976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Dga4/L3Q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DIiS2gAAAAsBAAAP&#10;AAAAAAAAAAEAIAAAACIAAABkcnMvZG93bnJldi54bWxQSwECFAAUAAAACACHTuJA4GuPy90BAACx&#10;AwAADgAAAAAAAAABACAAAAApAQAAZHJzL2Uyb0RvYy54bWxQSwUGAAAAAAYABgBZAQAAeA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3E0284" wp14:editId="69F37172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527.55pt;height:5.45pt;width:5.45pt;z-index:251648000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Yo3aAAAADQEAAA8A&#10;AAAAAAAAAQAgAAAAIgAAAGRycy9kb3ducmV2LnhtbFBLAQIUABQAAAAIAIdO4kC7SP3c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B54070B" wp14:editId="219F08AA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669.05pt;height:5.45pt;width:5.45pt;z-index:251649024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I52LNsAAAANAQAA&#10;DwAAAAAAAAABACAAAAAiAAAAZHJzL2Rvd25yZXYueG1sUEsBAhQAFAAAAAgAh07iQHJW09HdAQAA&#10;sQMAAA4AAAAAAAAAAQAgAAAAKgEAAGRycy9lMm9Eb2MueG1sUEsFBgAAAAAGAAYAWQEAAHkFAAAA&#10;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1C2929" wp14:editId="6C640E11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7DBD23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3CCDD5A3" w14:textId="453D3B56" w:rsidR="00035B59" w:rsidRDefault="00A84908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xxxx@</w:t>
                            </w:r>
                            <w:r w:rsidR="000B6C2D"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C2929" id="文本框 34" o:spid="_x0000_s1035" type="#_x0000_t202" style="position:absolute;left:0;text-align:left;margin-left:133.15pt;margin-top:1.7pt;width:120.25pt;height:5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" filled="f" stroked="f">
                <v:textbox style="mso-fit-shape-to-text:t">
                  <w:txbxContent>
                    <w:p w14:paraId="527DBD23" w14:textId="77777777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3CCDD5A3" w14:textId="453D3B56" w:rsidR="00035B59" w:rsidRDefault="00A84908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xxxx@</w:t>
                      </w:r>
                      <w:r w:rsidR="000B6C2D"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7C8BE6" wp14:editId="260FDBC9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F03611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生日：1991.07.07</w:t>
                            </w:r>
                          </w:p>
                          <w:p w14:paraId="6956E9B6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C8BE6" id="文本框 48" o:spid="_x0000_s1036" type="#_x0000_t202" style="position:absolute;left:0;text-align:left;margin-left:-26.25pt;margin-top:2.55pt;width:120.25pt;height:57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" filled="f" stroked="f">
                <v:textbox style="mso-fit-shape-to-text:t">
                  <w:txbxContent>
                    <w:p w14:paraId="1BF03611" w14:textId="77777777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生日：1991.07.07</w:t>
                      </w:r>
                    </w:p>
                    <w:p w14:paraId="6956E9B6" w14:textId="77777777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F70B5" wp14:editId="53439C8E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8E786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9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70B5" id="文本框 46" o:spid="_x0000_s1037" type="#_x0000_t202" style="position:absolute;left:0;text-align:left;margin-left:-143.25pt;margin-top:3.5pt;width:147.75pt;height:53.2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" filled="f" stroked="f">
                <v:textbox style="mso-fit-shape-to-text:t">
                  <w:txbxContent>
                    <w:p w14:paraId="298E7865" w14:textId="77777777" w:rsidR="00035B59" w:rsidRDefault="00000000">
                      <w:pPr>
                        <w:pStyle w:val="a3"/>
                        <w:spacing w:before="0" w:beforeAutospacing="0" w:after="0" w:afterAutospacing="0" w:line="9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35B5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18E1" w14:textId="77777777" w:rsidR="0092031D" w:rsidRDefault="0092031D" w:rsidP="000B6C2D">
      <w:r>
        <w:separator/>
      </w:r>
    </w:p>
  </w:endnote>
  <w:endnote w:type="continuationSeparator" w:id="0">
    <w:p w14:paraId="71104333" w14:textId="77777777" w:rsidR="0092031D" w:rsidRDefault="0092031D" w:rsidP="000B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F2F4F" w14:textId="77777777" w:rsidR="0092031D" w:rsidRDefault="0092031D" w:rsidP="000B6C2D">
      <w:r>
        <w:separator/>
      </w:r>
    </w:p>
  </w:footnote>
  <w:footnote w:type="continuationSeparator" w:id="0">
    <w:p w14:paraId="5896C2C2" w14:textId="77777777" w:rsidR="0092031D" w:rsidRDefault="0092031D" w:rsidP="000B6C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02B02"/>
    <w:rsid w:val="00035B59"/>
    <w:rsid w:val="000A55A2"/>
    <w:rsid w:val="000B6C2D"/>
    <w:rsid w:val="002D371B"/>
    <w:rsid w:val="002E075B"/>
    <w:rsid w:val="0031378B"/>
    <w:rsid w:val="006052B5"/>
    <w:rsid w:val="006228E3"/>
    <w:rsid w:val="00715DCB"/>
    <w:rsid w:val="007A4D2E"/>
    <w:rsid w:val="00804053"/>
    <w:rsid w:val="0092031D"/>
    <w:rsid w:val="00A84908"/>
    <w:rsid w:val="00AA4B2F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363680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B6C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C2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C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10</cp:revision>
  <dcterms:created xsi:type="dcterms:W3CDTF">2017-08-23T15:58:00Z</dcterms:created>
  <dcterms:modified xsi:type="dcterms:W3CDTF">2025-05-01T10:10:00Z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