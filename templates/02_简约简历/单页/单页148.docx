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D51540" w14:textId="005E0AC7" w:rsidR="006F19E2" w:rsidRDefault="00000000"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08CCDB5E" wp14:editId="723FAE0F">
                <wp:simplePos x="0" y="0"/>
                <wp:positionH relativeFrom="column">
                  <wp:posOffset>-1136015</wp:posOffset>
                </wp:positionH>
                <wp:positionV relativeFrom="paragraph">
                  <wp:posOffset>-923290</wp:posOffset>
                </wp:positionV>
                <wp:extent cx="7565390" cy="10698480"/>
                <wp:effectExtent l="0" t="0" r="16510" b="762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390" cy="106984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95838B" id="矩形 39" o:spid="_x0000_s1026" style="position:absolute;left:0;text-align:left;margin-left:-89.45pt;margin-top:-72.7pt;width:595.7pt;height:842.4pt;z-index:-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" fillcolor="white [3212]" stroked="f" strokeweight="2pt"/>
            </w:pict>
          </mc:Fallback>
        </mc:AlternateContent>
      </w:r>
      <w:r>
        <w:rPr>
          <w:rFonts w:hint="eastAsia"/>
        </w:rPr>
        <w:t xml:space="preserve"> </w:t>
      </w:r>
    </w:p>
    <w:tbl>
      <w:tblPr>
        <w:tblpPr w:leftFromText="180" w:rightFromText="180" w:vertAnchor="text" w:horzAnchor="page" w:tblpX="1216" w:tblpY="237"/>
        <w:tblOverlap w:val="never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4"/>
        <w:gridCol w:w="1493"/>
        <w:gridCol w:w="1193"/>
        <w:gridCol w:w="835"/>
        <w:gridCol w:w="388"/>
        <w:gridCol w:w="1030"/>
        <w:gridCol w:w="217"/>
        <w:gridCol w:w="1213"/>
        <w:gridCol w:w="1706"/>
      </w:tblGrid>
      <w:tr w:rsidR="006F19E2" w14:paraId="5FC34DFA" w14:textId="77777777">
        <w:trPr>
          <w:cantSplit/>
          <w:trHeight w:val="732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89D2FFC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姓名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0146BA95" w14:textId="48BB50C5" w:rsidR="006F19E2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 xml:space="preserve">    </w:t>
            </w:r>
            <w:r w:rsidR="00551074">
              <w:rPr>
                <w:rFonts w:ascii="微软雅黑" w:eastAsia="微软雅黑" w:hAnsi="微软雅黑" w:cs="微软雅黑" w:hint="eastAsia"/>
              </w:rPr>
              <w:t>胡</w:t>
            </w:r>
            <w:r w:rsidR="00177887">
              <w:rPr>
                <w:rFonts w:ascii="微软雅黑" w:eastAsia="微软雅黑" w:hAnsi="微软雅黑" w:cs="微软雅黑" w:hint="eastAsia"/>
              </w:rPr>
              <w:t>小豆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1170860D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性别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24D362BD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女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5C7FAC9C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出生年月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290DCADB" w14:textId="5679E57C" w:rsidR="006F19E2" w:rsidRDefault="00D21991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</w:rPr>
              <w:t>.03</w:t>
            </w:r>
          </w:p>
        </w:tc>
        <w:tc>
          <w:tcPr>
            <w:tcW w:w="1706" w:type="dxa"/>
            <w:vMerge w:val="restart"/>
            <w:tcBorders>
              <w:tl2br w:val="nil"/>
              <w:tr2bl w:val="nil"/>
            </w:tcBorders>
            <w:vAlign w:val="center"/>
          </w:tcPr>
          <w:p w14:paraId="112BFE31" w14:textId="177B1DDC" w:rsidR="006F19E2" w:rsidRDefault="00862E5B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</w:rPr>
              <w:drawing>
                <wp:anchor distT="0" distB="0" distL="114300" distR="114300" simplePos="0" relativeHeight="252999680" behindDoc="0" locked="0" layoutInCell="1" allowOverlap="1" wp14:anchorId="693535BE" wp14:editId="6E6247D6">
                  <wp:simplePos x="0" y="0"/>
                  <wp:positionH relativeFrom="margin">
                    <wp:posOffset>-23495</wp:posOffset>
                  </wp:positionH>
                  <wp:positionV relativeFrom="margin">
                    <wp:posOffset>67945</wp:posOffset>
                  </wp:positionV>
                  <wp:extent cx="986155" cy="1313815"/>
                  <wp:effectExtent l="0" t="0" r="4445" b="635"/>
                  <wp:wrapNone/>
                  <wp:docPr id="17059280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5928090" name="图片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55" cy="131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F19E2" w14:paraId="1F2C4AF9" w14:textId="77777777">
        <w:trPr>
          <w:cantSplit/>
          <w:trHeight w:val="695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2936827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民族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4C0F956E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汉族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0CE48112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政治面貌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3538366E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党员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488CD7DA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身高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5E41A162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175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16D9089E" w14:textId="77777777" w:rsidR="006F19E2" w:rsidRDefault="006F19E2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6F19E2" w14:paraId="7C8B732B" w14:textId="77777777">
        <w:trPr>
          <w:cantSplit/>
          <w:trHeight w:val="687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45076E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学制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503AB9B0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kern w:val="0"/>
              </w:rPr>
              <w:t>4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vAlign w:val="center"/>
          </w:tcPr>
          <w:p w14:paraId="77F26DA7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学历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2A65875F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本科</w:t>
            </w:r>
          </w:p>
        </w:tc>
        <w:tc>
          <w:tcPr>
            <w:tcW w:w="1247" w:type="dxa"/>
            <w:gridSpan w:val="2"/>
            <w:tcBorders>
              <w:tl2br w:val="nil"/>
              <w:tr2bl w:val="nil"/>
            </w:tcBorders>
            <w:vAlign w:val="center"/>
          </w:tcPr>
          <w:p w14:paraId="140709FA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户籍</w:t>
            </w:r>
          </w:p>
        </w:tc>
        <w:tc>
          <w:tcPr>
            <w:tcW w:w="1213" w:type="dxa"/>
            <w:tcBorders>
              <w:tl2br w:val="nil"/>
              <w:tr2bl w:val="nil"/>
            </w:tcBorders>
            <w:vAlign w:val="center"/>
          </w:tcPr>
          <w:p w14:paraId="6D1673B7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广东广州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116220A7" w14:textId="77777777" w:rsidR="006F19E2" w:rsidRDefault="006F19E2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6F19E2" w14:paraId="74FB7951" w14:textId="77777777">
        <w:trPr>
          <w:cantSplit/>
          <w:trHeight w:val="705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CCE23EC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专业</w:t>
            </w:r>
          </w:p>
        </w:tc>
        <w:tc>
          <w:tcPr>
            <w:tcW w:w="1493" w:type="dxa"/>
            <w:tcBorders>
              <w:tl2br w:val="nil"/>
              <w:tr2bl w:val="nil"/>
            </w:tcBorders>
            <w:vAlign w:val="center"/>
          </w:tcPr>
          <w:p w14:paraId="5B44CC68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kern w:val="0"/>
              </w:rPr>
              <w:t>机械自动化</w:t>
            </w:r>
          </w:p>
        </w:tc>
        <w:tc>
          <w:tcPr>
            <w:tcW w:w="2416" w:type="dxa"/>
            <w:gridSpan w:val="3"/>
            <w:tcBorders>
              <w:tl2br w:val="nil"/>
              <w:tr2bl w:val="nil"/>
            </w:tcBorders>
            <w:vAlign w:val="center"/>
          </w:tcPr>
          <w:p w14:paraId="79628A0B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kern w:val="0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毕业学校</w:t>
            </w:r>
          </w:p>
        </w:tc>
        <w:tc>
          <w:tcPr>
            <w:tcW w:w="2460" w:type="dxa"/>
            <w:gridSpan w:val="3"/>
            <w:tcBorders>
              <w:tl2br w:val="nil"/>
              <w:tr2bl w:val="nil"/>
            </w:tcBorders>
            <w:vAlign w:val="center"/>
          </w:tcPr>
          <w:p w14:paraId="5456C726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广东工业大学</w:t>
            </w:r>
          </w:p>
        </w:tc>
        <w:tc>
          <w:tcPr>
            <w:tcW w:w="1706" w:type="dxa"/>
            <w:vMerge/>
            <w:tcBorders>
              <w:tl2br w:val="nil"/>
              <w:tr2bl w:val="nil"/>
            </w:tcBorders>
            <w:vAlign w:val="center"/>
          </w:tcPr>
          <w:p w14:paraId="2022E016" w14:textId="77777777" w:rsidR="006F19E2" w:rsidRDefault="006F19E2">
            <w:pPr>
              <w:jc w:val="center"/>
              <w:rPr>
                <w:rFonts w:ascii="微软雅黑" w:eastAsia="微软雅黑" w:hAnsi="微软雅黑" w:cs="微软雅黑" w:hint="eastAsia"/>
              </w:rPr>
            </w:pPr>
          </w:p>
        </w:tc>
      </w:tr>
      <w:tr w:rsidR="006F19E2" w14:paraId="741ACE72" w14:textId="77777777">
        <w:trPr>
          <w:trHeight w:val="665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6E6A03A5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技能、特长或爱好</w:t>
            </w:r>
          </w:p>
        </w:tc>
      </w:tr>
      <w:tr w:rsidR="006F19E2" w14:paraId="73787F32" w14:textId="77777777">
        <w:trPr>
          <w:cantSplit/>
          <w:trHeight w:val="72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36ECED8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外语等级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0D020FCF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英语六级</w:t>
            </w:r>
          </w:p>
        </w:tc>
        <w:tc>
          <w:tcPr>
            <w:tcW w:w="1223" w:type="dxa"/>
            <w:gridSpan w:val="2"/>
            <w:tcBorders>
              <w:tl2br w:val="nil"/>
              <w:tr2bl w:val="nil"/>
            </w:tcBorders>
            <w:vAlign w:val="center"/>
          </w:tcPr>
          <w:p w14:paraId="23253BC9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计算机</w:t>
            </w:r>
          </w:p>
        </w:tc>
        <w:tc>
          <w:tcPr>
            <w:tcW w:w="4166" w:type="dxa"/>
            <w:gridSpan w:val="4"/>
            <w:tcBorders>
              <w:tl2br w:val="nil"/>
              <w:tr2bl w:val="nil"/>
            </w:tcBorders>
            <w:vAlign w:val="center"/>
          </w:tcPr>
          <w:p w14:paraId="667361B6" w14:textId="77777777" w:rsidR="006F19E2" w:rsidRDefault="00000000">
            <w:pPr>
              <w:ind w:firstLineChars="400" w:firstLine="84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全国计算机二级</w:t>
            </w:r>
          </w:p>
        </w:tc>
      </w:tr>
      <w:tr w:rsidR="006F19E2" w14:paraId="5B747258" w14:textId="77777777">
        <w:trPr>
          <w:trHeight w:val="666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70B49992" w14:textId="77777777" w:rsidR="006F19E2" w:rsidRDefault="00000000">
            <w:pPr>
              <w:ind w:firstLineChars="1900" w:firstLine="3990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个  人  履  历</w:t>
            </w:r>
          </w:p>
        </w:tc>
      </w:tr>
      <w:tr w:rsidR="006F19E2" w14:paraId="075C5A55" w14:textId="77777777">
        <w:trPr>
          <w:trHeight w:val="668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380FF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时　间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2788871D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单位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3BB41A29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经　历</w:t>
            </w:r>
          </w:p>
        </w:tc>
      </w:tr>
      <w:tr w:rsidR="006F19E2" w14:paraId="2BD23098" w14:textId="77777777">
        <w:trPr>
          <w:trHeight w:val="59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0234A2" w14:textId="274768EC" w:rsidR="006F19E2" w:rsidRDefault="00D21991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</w:rPr>
              <w:t>年4月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58AA2F2C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七天酒店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13E0A2CC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服务员</w:t>
            </w:r>
          </w:p>
        </w:tc>
      </w:tr>
      <w:tr w:rsidR="006F19E2" w14:paraId="1FF46AEC" w14:textId="77777777">
        <w:trPr>
          <w:trHeight w:val="631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9F11CF" w14:textId="46FAA67E" w:rsidR="006F19E2" w:rsidRDefault="00D21991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</w:rPr>
              <w:t>年3月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267AFCD4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广东海洋公司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5742278F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实习生</w:t>
            </w:r>
          </w:p>
        </w:tc>
      </w:tr>
      <w:tr w:rsidR="006F19E2" w14:paraId="075CF5DF" w14:textId="77777777">
        <w:trPr>
          <w:trHeight w:val="650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B6AEA1" w14:textId="4E150EB4" w:rsidR="006F19E2" w:rsidRDefault="00D21991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20xx</w:t>
            </w:r>
            <w:r w:rsidR="00000000">
              <w:rPr>
                <w:rFonts w:ascii="微软雅黑" w:eastAsia="微软雅黑" w:hAnsi="微软雅黑" w:cs="微软雅黑" w:hint="eastAsia"/>
              </w:rPr>
              <w:t>年8月</w:t>
            </w:r>
          </w:p>
        </w:tc>
        <w:tc>
          <w:tcPr>
            <w:tcW w:w="2686" w:type="dxa"/>
            <w:gridSpan w:val="2"/>
            <w:tcBorders>
              <w:tl2br w:val="nil"/>
              <w:tr2bl w:val="nil"/>
            </w:tcBorders>
            <w:vAlign w:val="center"/>
          </w:tcPr>
          <w:p w14:paraId="415660F5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机械制造厂</w:t>
            </w:r>
          </w:p>
        </w:tc>
        <w:tc>
          <w:tcPr>
            <w:tcW w:w="5389" w:type="dxa"/>
            <w:gridSpan w:val="6"/>
            <w:tcBorders>
              <w:tl2br w:val="nil"/>
              <w:tr2bl w:val="nil"/>
            </w:tcBorders>
            <w:vAlign w:val="center"/>
          </w:tcPr>
          <w:p w14:paraId="29D26442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实习生</w:t>
            </w:r>
          </w:p>
        </w:tc>
      </w:tr>
      <w:tr w:rsidR="006F19E2" w14:paraId="07658DC2" w14:textId="77777777">
        <w:trPr>
          <w:trHeight w:val="695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145120D7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联  系  方  式</w:t>
            </w:r>
          </w:p>
        </w:tc>
      </w:tr>
      <w:tr w:rsidR="006F19E2" w14:paraId="30BB2E3C" w14:textId="77777777">
        <w:trPr>
          <w:trHeight w:val="744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DFC010C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通讯地址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 w14:paraId="27C124B1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广州花都区粮道街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 w14:paraId="37A97364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联系电话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 w14:paraId="7ABC9C0A" w14:textId="311B98FF" w:rsidR="006F19E2" w:rsidRDefault="00F57E9A">
            <w:pPr>
              <w:ind w:firstLineChars="200" w:firstLine="42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13500000000</w:t>
            </w:r>
          </w:p>
        </w:tc>
      </w:tr>
      <w:tr w:rsidR="006F19E2" w14:paraId="23B4C65F" w14:textId="77777777">
        <w:trPr>
          <w:cantSplit/>
          <w:trHeight w:val="686"/>
        </w:trPr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E97E5A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spacing w:val="29"/>
                <w:kern w:val="0"/>
              </w:rPr>
              <w:t>E-mai</w:t>
            </w:r>
            <w:r>
              <w:rPr>
                <w:rFonts w:ascii="微软雅黑" w:eastAsia="微软雅黑" w:hAnsi="微软雅黑" w:cs="微软雅黑" w:hint="eastAsia"/>
                <w:b/>
                <w:bCs/>
                <w:spacing w:val="3"/>
                <w:kern w:val="0"/>
              </w:rPr>
              <w:t>l</w:t>
            </w:r>
          </w:p>
        </w:tc>
        <w:tc>
          <w:tcPr>
            <w:tcW w:w="3521" w:type="dxa"/>
            <w:gridSpan w:val="3"/>
            <w:tcBorders>
              <w:tl2br w:val="nil"/>
              <w:tr2bl w:val="nil"/>
            </w:tcBorders>
            <w:vAlign w:val="center"/>
          </w:tcPr>
          <w:p w14:paraId="73A11244" w14:textId="2EF257B8" w:rsidR="006F19E2" w:rsidRDefault="007E1DE7">
            <w:pPr>
              <w:ind w:firstLineChars="300" w:firstLine="630"/>
              <w:jc w:val="left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xxx@qq.com</w:t>
            </w:r>
          </w:p>
        </w:tc>
        <w:tc>
          <w:tcPr>
            <w:tcW w:w="1418" w:type="dxa"/>
            <w:gridSpan w:val="2"/>
            <w:tcBorders>
              <w:tl2br w:val="nil"/>
              <w:tr2bl w:val="nil"/>
            </w:tcBorders>
            <w:vAlign w:val="center"/>
          </w:tcPr>
          <w:p w14:paraId="0546B72A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邮   编</w:t>
            </w:r>
          </w:p>
        </w:tc>
        <w:tc>
          <w:tcPr>
            <w:tcW w:w="3136" w:type="dxa"/>
            <w:gridSpan w:val="3"/>
            <w:tcBorders>
              <w:tl2br w:val="nil"/>
              <w:tr2bl w:val="nil"/>
            </w:tcBorders>
            <w:vAlign w:val="center"/>
          </w:tcPr>
          <w:p w14:paraId="04ED6E80" w14:textId="77777777" w:rsidR="006F19E2" w:rsidRDefault="00000000">
            <w:pPr>
              <w:ind w:firstLineChars="300" w:firstLine="630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3652175</w:t>
            </w:r>
          </w:p>
        </w:tc>
      </w:tr>
      <w:tr w:rsidR="006F19E2" w14:paraId="2D287DDC" w14:textId="77777777">
        <w:trPr>
          <w:trHeight w:val="773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692AE1E2" w14:textId="77777777" w:rsidR="006F19E2" w:rsidRDefault="00000000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</w:rPr>
              <w:t>自  我  评  价</w:t>
            </w:r>
          </w:p>
        </w:tc>
      </w:tr>
      <w:tr w:rsidR="006F19E2" w14:paraId="60788415" w14:textId="77777777">
        <w:trPr>
          <w:trHeight w:val="2057"/>
        </w:trPr>
        <w:tc>
          <w:tcPr>
            <w:tcW w:w="9639" w:type="dxa"/>
            <w:gridSpan w:val="9"/>
            <w:tcBorders>
              <w:tl2br w:val="nil"/>
              <w:tr2bl w:val="nil"/>
            </w:tcBorders>
            <w:vAlign w:val="center"/>
          </w:tcPr>
          <w:p w14:paraId="057123D6" w14:textId="77777777" w:rsidR="006F19E2" w:rsidRDefault="00000000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我本人性格开朗，积极向上，乐于与人沟通，喜欢迎接新的挑战。并且有良好的团队合作精神，有较强的组织沟通能力</w:t>
            </w:r>
          </w:p>
        </w:tc>
      </w:tr>
    </w:tbl>
    <w:p w14:paraId="0A701471" w14:textId="618F0451" w:rsidR="006F19E2" w:rsidRDefault="00000000">
      <w:r>
        <w:rPr>
          <w:noProof/>
          <w:sz w:val="30"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 wp14:anchorId="211F7A02" wp14:editId="4F9872CC">
                <wp:simplePos x="0" y="0"/>
                <wp:positionH relativeFrom="column">
                  <wp:posOffset>1499870</wp:posOffset>
                </wp:positionH>
                <wp:positionV relativeFrom="paragraph">
                  <wp:posOffset>-333375</wp:posOffset>
                </wp:positionV>
                <wp:extent cx="2327275" cy="478155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47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5B75150" w14:textId="77777777" w:rsidR="006F19E2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6"/>
                                <w:szCs w:val="32"/>
                              </w:rPr>
                              <w:t>个  人  简  历</w:t>
                            </w:r>
                          </w:p>
                          <w:p w14:paraId="64B729D3" w14:textId="77777777" w:rsidR="006F19E2" w:rsidRDefault="006F19E2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211F7A0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8.1pt;margin-top:-26.25pt;width:183.25pt;height:37.65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" filled="f" stroked="f">
                <v:textbox>
                  <w:txbxContent>
                    <w:p w14:paraId="05B75150" w14:textId="77777777" w:rsidR="006F19E2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6"/>
                          <w:szCs w:val="32"/>
                        </w:rPr>
                        <w:t>个  人  简  历</w:t>
                      </w:r>
                    </w:p>
                    <w:p w14:paraId="64B729D3" w14:textId="77777777" w:rsidR="006F19E2" w:rsidRDefault="006F19E2"/>
                  </w:txbxContent>
                </v:textbox>
              </v:shape>
            </w:pict>
          </mc:Fallback>
        </mc:AlternateContent>
      </w:r>
    </w:p>
    <w:sectPr w:rsidR="006F19E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E90F0" w14:textId="77777777" w:rsidR="00E60ACD" w:rsidRDefault="00E60ACD" w:rsidP="00D21991">
      <w:r>
        <w:separator/>
      </w:r>
    </w:p>
  </w:endnote>
  <w:endnote w:type="continuationSeparator" w:id="0">
    <w:p w14:paraId="348B7EF7" w14:textId="77777777" w:rsidR="00E60ACD" w:rsidRDefault="00E60ACD" w:rsidP="00D219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1FD6A" w14:textId="77777777" w:rsidR="00E60ACD" w:rsidRDefault="00E60ACD" w:rsidP="00D21991">
      <w:r>
        <w:separator/>
      </w:r>
    </w:p>
  </w:footnote>
  <w:footnote w:type="continuationSeparator" w:id="0">
    <w:p w14:paraId="091A4BC3" w14:textId="77777777" w:rsidR="00E60ACD" w:rsidRDefault="00E60ACD" w:rsidP="00D2199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7EE0875"/>
    <w:rsid w:val="00002861"/>
    <w:rsid w:val="00005A1E"/>
    <w:rsid w:val="000A1685"/>
    <w:rsid w:val="00177887"/>
    <w:rsid w:val="00283CCA"/>
    <w:rsid w:val="0041352F"/>
    <w:rsid w:val="00427382"/>
    <w:rsid w:val="00551074"/>
    <w:rsid w:val="006C06C2"/>
    <w:rsid w:val="006F19E2"/>
    <w:rsid w:val="006F6B46"/>
    <w:rsid w:val="007E1DE7"/>
    <w:rsid w:val="0082122B"/>
    <w:rsid w:val="00862E5B"/>
    <w:rsid w:val="008D15D6"/>
    <w:rsid w:val="00933D25"/>
    <w:rsid w:val="009D27E0"/>
    <w:rsid w:val="00A35B39"/>
    <w:rsid w:val="00A56106"/>
    <w:rsid w:val="00BD2D4F"/>
    <w:rsid w:val="00D21991"/>
    <w:rsid w:val="00D94312"/>
    <w:rsid w:val="00DA62C9"/>
    <w:rsid w:val="00E60ACD"/>
    <w:rsid w:val="00E62B8C"/>
    <w:rsid w:val="00EA28A2"/>
    <w:rsid w:val="00F57E9A"/>
    <w:rsid w:val="0D3158A9"/>
    <w:rsid w:val="10C5632E"/>
    <w:rsid w:val="180F34A3"/>
    <w:rsid w:val="28E6790A"/>
    <w:rsid w:val="298C473A"/>
    <w:rsid w:val="3C072436"/>
    <w:rsid w:val="3DA66ABF"/>
    <w:rsid w:val="575B62DC"/>
    <w:rsid w:val="651771DE"/>
    <w:rsid w:val="77EE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BFFEAE1"/>
  <w15:docId w15:val="{EB3C8B78-36C6-460A-9E4D-93987A69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31616;&#21382;&#21019;&#24847;&#35774;&#35745;00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简历创意设计007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个人简历(一)</dc:title>
  <dc:creator>S</dc:creator>
  <cp:lastModifiedBy>xt j.</cp:lastModifiedBy>
  <cp:revision>15</cp:revision>
  <dcterms:created xsi:type="dcterms:W3CDTF">2017-08-12T13:41:00Z</dcterms:created>
  <dcterms:modified xsi:type="dcterms:W3CDTF">2025-05-01T10:00:00Z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