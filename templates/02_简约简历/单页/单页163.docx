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1847" w14:textId="48128531" w:rsidR="00864BE7" w:rsidRDefault="00605EB4">
      <w:r>
        <w:rPr>
          <w:noProof/>
        </w:rPr>
        <w:drawing>
          <wp:anchor distT="0" distB="0" distL="114300" distR="114300" simplePos="0" relativeHeight="251668480" behindDoc="0" locked="0" layoutInCell="1" allowOverlap="1" wp14:anchorId="17227391" wp14:editId="71F1057F">
            <wp:simplePos x="0" y="0"/>
            <wp:positionH relativeFrom="margin">
              <wp:posOffset>-446649</wp:posOffset>
            </wp:positionH>
            <wp:positionV relativeFrom="page">
              <wp:posOffset>520505</wp:posOffset>
            </wp:positionV>
            <wp:extent cx="1238250" cy="1576705"/>
            <wp:effectExtent l="0" t="0" r="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8" b="220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5767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071B4705" wp14:editId="3C803B85">
                <wp:simplePos x="0" y="0"/>
                <wp:positionH relativeFrom="column">
                  <wp:posOffset>-1161415</wp:posOffset>
                </wp:positionH>
                <wp:positionV relativeFrom="paragraph">
                  <wp:posOffset>-944880</wp:posOffset>
                </wp:positionV>
                <wp:extent cx="7618730" cy="10719435"/>
                <wp:effectExtent l="0" t="0" r="1270" b="571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75" y="100330"/>
                          <a:ext cx="761873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2D849" id="矩形 21" o:spid="_x0000_s1026" style="position:absolute;left:0;text-align:left;margin-left:-91.45pt;margin-top:-74.4pt;width:599.9pt;height:844.0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E7839B5" wp14:editId="098C95FA">
                <wp:simplePos x="0" y="0"/>
                <wp:positionH relativeFrom="column">
                  <wp:posOffset>-950595</wp:posOffset>
                </wp:positionH>
                <wp:positionV relativeFrom="paragraph">
                  <wp:posOffset>1304925</wp:posOffset>
                </wp:positionV>
                <wp:extent cx="226695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741783D" w14:textId="783133F1" w:rsidR="00864BE7" w:rsidRDefault="00605EB4">
                            <w:pPr>
                              <w:pStyle w:val="a3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</w:rPr>
                              <w:t xml:space="preserve">胡小豆     </w:t>
                            </w:r>
                          </w:p>
                          <w:p w14:paraId="35AE8C1C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7839B5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-74.85pt;margin-top:102.75pt;width:178.5pt;height:59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" filled="f" stroked="f">
                <v:textbox style="mso-fit-shape-to-text:t">
                  <w:txbxContent>
                    <w:p w14:paraId="4741783D" w14:textId="783133F1" w:rsidR="00864BE7" w:rsidRDefault="00605EB4">
                      <w:pPr>
                        <w:pStyle w:val="a3"/>
                        <w:spacing w:before="0" w:beforeAutospacing="0" w:after="0" w:afterAutospacing="0" w:line="620" w:lineRule="exact"/>
                        <w:jc w:val="center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48"/>
                          <w:szCs w:val="48"/>
                        </w:rPr>
                        <w:t xml:space="preserve">胡小豆     </w:t>
                      </w:r>
                    </w:p>
                    <w:p w14:paraId="35AE8C1C" w14:textId="77777777" w:rsidR="00864BE7" w:rsidRDefault="00000000">
                      <w:pPr>
                        <w:pStyle w:val="a3"/>
                        <w:spacing w:before="0" w:beforeAutospacing="0" w:after="0" w:afterAutospacing="0" w:line="420" w:lineRule="exact"/>
                        <w:jc w:val="center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90708E6" wp14:editId="1DED47DB">
                <wp:simplePos x="0" y="0"/>
                <wp:positionH relativeFrom="column">
                  <wp:posOffset>-36830</wp:posOffset>
                </wp:positionH>
                <wp:positionV relativeFrom="paragraph">
                  <wp:posOffset>7661275</wp:posOffset>
                </wp:positionV>
                <wp:extent cx="986155" cy="71755"/>
                <wp:effectExtent l="0" t="0" r="4445" b="444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8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0CB21D4" id="矩形 49" o:spid="_x0000_s1026" style="position:absolute;left:0;text-align:left;margin-left:-2.9pt;margin-top:603.25pt;width:77.65pt;height:5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2EA7068" wp14:editId="66E70312">
                <wp:simplePos x="0" y="0"/>
                <wp:positionH relativeFrom="column">
                  <wp:posOffset>-36830</wp:posOffset>
                </wp:positionH>
                <wp:positionV relativeFrom="paragraph">
                  <wp:posOffset>7988935</wp:posOffset>
                </wp:positionV>
                <wp:extent cx="733425" cy="71755"/>
                <wp:effectExtent l="0" t="0" r="9525" b="44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C2DA07B" id="矩形 50" o:spid="_x0000_s1026" style="position:absolute;left:0;text-align:left;margin-left:-2.9pt;margin-top:629.05pt;width:57.75pt;height:5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76DB9B5" wp14:editId="577A2B5F">
                <wp:simplePos x="0" y="0"/>
                <wp:positionH relativeFrom="column">
                  <wp:posOffset>-36830</wp:posOffset>
                </wp:positionH>
                <wp:positionV relativeFrom="paragraph">
                  <wp:posOffset>8297545</wp:posOffset>
                </wp:positionV>
                <wp:extent cx="1050290" cy="71755"/>
                <wp:effectExtent l="0" t="0" r="16510" b="444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3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D364B12" id="矩形 51" o:spid="_x0000_s1026" style="position:absolute;left:0;text-align:left;margin-left:-2.9pt;margin-top:653.35pt;width:82.7pt;height: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4DEB475" wp14:editId="6EBD90EB">
                <wp:simplePos x="0" y="0"/>
                <wp:positionH relativeFrom="column">
                  <wp:posOffset>-36830</wp:posOffset>
                </wp:positionH>
                <wp:positionV relativeFrom="paragraph">
                  <wp:posOffset>8615680</wp:posOffset>
                </wp:positionV>
                <wp:extent cx="883285" cy="71755"/>
                <wp:effectExtent l="0" t="0" r="12065" b="44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44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033867" id="矩形 52" o:spid="_x0000_s1026" style="position:absolute;left:0;text-align:left;margin-left:-2.9pt;margin-top:678.4pt;width:69.55pt;height:5.6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6D6BD9" wp14:editId="75CF53FF">
                <wp:simplePos x="0" y="0"/>
                <wp:positionH relativeFrom="column">
                  <wp:posOffset>-36830</wp:posOffset>
                </wp:positionH>
                <wp:positionV relativeFrom="paragraph">
                  <wp:posOffset>8924290</wp:posOffset>
                </wp:positionV>
                <wp:extent cx="940435" cy="71755"/>
                <wp:effectExtent l="0" t="0" r="12065" b="444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59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DE4CFA1" id="矩形 53" o:spid="_x0000_s1026" style="position:absolute;left:0;text-align:left;margin-left:-2.9pt;margin-top:702.7pt;width:74.05pt;height:5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D65AB2" wp14:editId="13621849">
                <wp:simplePos x="0" y="0"/>
                <wp:positionH relativeFrom="column">
                  <wp:posOffset>3009900</wp:posOffset>
                </wp:positionH>
                <wp:positionV relativeFrom="paragraph">
                  <wp:posOffset>7745095</wp:posOffset>
                </wp:positionV>
                <wp:extent cx="313182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F2F29" id="直接连接符 12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609.85pt" to="483.6pt,6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4A7625" wp14:editId="04A34A2E">
                <wp:simplePos x="0" y="0"/>
                <wp:positionH relativeFrom="column">
                  <wp:posOffset>3009900</wp:posOffset>
                </wp:positionH>
                <wp:positionV relativeFrom="paragraph">
                  <wp:posOffset>5699760</wp:posOffset>
                </wp:positionV>
                <wp:extent cx="313182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85BF72" id="直接连接符 11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448.8pt" to="483.6pt,4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6166EF" wp14:editId="3EB69659">
                <wp:simplePos x="0" y="0"/>
                <wp:positionH relativeFrom="column">
                  <wp:posOffset>3693795</wp:posOffset>
                </wp:positionH>
                <wp:positionV relativeFrom="paragraph">
                  <wp:posOffset>1927860</wp:posOffset>
                </wp:positionV>
                <wp:extent cx="24479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573F9" id="直接连接符 8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151.8pt" to="483.6pt,1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DB29EA8" wp14:editId="487D9A6D">
                <wp:simplePos x="0" y="0"/>
                <wp:positionH relativeFrom="column">
                  <wp:posOffset>2973705</wp:posOffset>
                </wp:positionH>
                <wp:positionV relativeFrom="paragraph">
                  <wp:posOffset>-116840</wp:posOffset>
                </wp:positionV>
                <wp:extent cx="316801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5051D" id="直接连接符 41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15pt,-9.2pt" to="483.6pt,-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9A2A22" wp14:editId="564F085B">
                <wp:simplePos x="0" y="0"/>
                <wp:positionH relativeFrom="column">
                  <wp:posOffset>1823085</wp:posOffset>
                </wp:positionH>
                <wp:positionV relativeFrom="paragraph">
                  <wp:posOffset>-287020</wp:posOffset>
                </wp:positionV>
                <wp:extent cx="1373505" cy="33274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57B94E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A2A22" id="矩形 45" o:spid="_x0000_s1027" style="position:absolute;left:0;text-align:left;margin-left:143.55pt;margin-top:-22.6pt;width:108.15pt;height:26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" filled="f" stroked="f">
                <v:textbox style="mso-fit-shape-to-text:t">
                  <w:txbxContent>
                    <w:p w14:paraId="6E57B94E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007921" wp14:editId="7A33BA4E">
                <wp:simplePos x="0" y="0"/>
                <wp:positionH relativeFrom="column">
                  <wp:posOffset>1823085</wp:posOffset>
                </wp:positionH>
                <wp:positionV relativeFrom="paragraph">
                  <wp:posOffset>5517515</wp:posOffset>
                </wp:positionV>
                <wp:extent cx="1395730" cy="33274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747B7FF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技能证书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07921" id="矩形 46" o:spid="_x0000_s1028" style="position:absolute;left:0;text-align:left;margin-left:143.55pt;margin-top:434.45pt;width:109.9pt;height:26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" filled="f" stroked="f">
                <v:textbox style="mso-fit-shape-to-text:t">
                  <w:txbxContent>
                    <w:p w14:paraId="0747B7FF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技能证书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7F41F1" wp14:editId="06117AEB">
                <wp:simplePos x="0" y="0"/>
                <wp:positionH relativeFrom="column">
                  <wp:posOffset>1823085</wp:posOffset>
                </wp:positionH>
                <wp:positionV relativeFrom="paragraph">
                  <wp:posOffset>7564755</wp:posOffset>
                </wp:positionV>
                <wp:extent cx="1261745" cy="3327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B0C99DC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F41F1" id="矩形 47" o:spid="_x0000_s1029" style="position:absolute;left:0;text-align:left;margin-left:143.55pt;margin-top:595.65pt;width:99.35pt;height:26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" filled="f" stroked="f">
                <v:textbox style="mso-fit-shape-to-text:t">
                  <w:txbxContent>
                    <w:p w14:paraId="3B0C99DC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自我评价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A53DF8" wp14:editId="49474090">
                <wp:simplePos x="0" y="0"/>
                <wp:positionH relativeFrom="column">
                  <wp:posOffset>1823085</wp:posOffset>
                </wp:positionH>
                <wp:positionV relativeFrom="paragraph">
                  <wp:posOffset>1759585</wp:posOffset>
                </wp:positionV>
                <wp:extent cx="1958340" cy="3327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809D1D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工作&amp;实践经历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53DF8" id="矩形 48" o:spid="_x0000_s1030" style="position:absolute;left:0;text-align:left;margin-left:143.55pt;margin-top:138.55pt;width:154.2pt;height:26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" filled="f" stroked="f">
                <v:textbox style="mso-fit-shape-to-text:t">
                  <w:txbxContent>
                    <w:p w14:paraId="15809D1D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工作&amp;实践经历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4BC9D" wp14:editId="7844A6E0">
                <wp:simplePos x="0" y="0"/>
                <wp:positionH relativeFrom="column">
                  <wp:posOffset>-242570</wp:posOffset>
                </wp:positionH>
                <wp:positionV relativeFrom="paragraph">
                  <wp:posOffset>4104005</wp:posOffset>
                </wp:positionV>
                <wp:extent cx="346710" cy="1976755"/>
                <wp:effectExtent l="0" t="0" r="4445" b="15240"/>
                <wp:wrapNone/>
                <wp:docPr id="32" name="同侧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527B567" id="同侧圆角矩形 32" o:spid="_x0000_s1026" style="position:absolute;left:0;text-align:left;margin-left:-19.1pt;margin-top:323.15pt;width:27.3pt;height:155.65pt;rotation:-9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" path="m173341,r,c269075,,346682,77607,346682,173341r,1803359l346682,1976700,,1976700r,l,173341c,77607,77607,,173341,xe" fillcolor="#448ad7" stroked="f" strokeweight="1pt">
                <v:stroke joinstyle="miter"/>
                <v:path arrowok="t" o:connecttype="custom" o:connectlocs="173341,0;173341,0;346682,173341;346682,1976700;346682,1976700;0,1976700;0,1976700;0,173341;173341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C2E964" wp14:editId="5C8091A5">
                <wp:simplePos x="0" y="0"/>
                <wp:positionH relativeFrom="column">
                  <wp:posOffset>-1057910</wp:posOffset>
                </wp:positionH>
                <wp:positionV relativeFrom="paragraph">
                  <wp:posOffset>3185160</wp:posOffset>
                </wp:positionV>
                <wp:extent cx="152400" cy="125730"/>
                <wp:effectExtent l="0" t="0" r="0" b="7620"/>
                <wp:wrapNone/>
                <wp:docPr id="33" name="直角三角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12E5AA7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3" o:spid="_x0000_s1026" type="#_x0000_t6" style="position:absolute;left:0;text-align:left;margin-left:-83.3pt;margin-top:250.8pt;width:12pt;height:9.9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" fillcolor="#0b539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604B92" wp14:editId="483FF7B4">
                <wp:simplePos x="0" y="0"/>
                <wp:positionH relativeFrom="column">
                  <wp:posOffset>-1057910</wp:posOffset>
                </wp:positionH>
                <wp:positionV relativeFrom="paragraph">
                  <wp:posOffset>5266055</wp:posOffset>
                </wp:positionV>
                <wp:extent cx="152400" cy="125730"/>
                <wp:effectExtent l="0" t="0" r="0" b="7620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984582D" id="直角三角形 34" o:spid="_x0000_s1026" type="#_x0000_t6" style="position:absolute;left:0;text-align:left;margin-left:-83.3pt;margin-top:414.65pt;width:12pt;height:9.9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" fillcolor="#0b539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0EA229" wp14:editId="216FDCB5">
                <wp:simplePos x="0" y="0"/>
                <wp:positionH relativeFrom="column">
                  <wp:posOffset>-1057910</wp:posOffset>
                </wp:positionH>
                <wp:positionV relativeFrom="paragraph">
                  <wp:posOffset>7176135</wp:posOffset>
                </wp:positionV>
                <wp:extent cx="152400" cy="125730"/>
                <wp:effectExtent l="0" t="0" r="0" b="7620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9113186" id="直角三角形 35" o:spid="_x0000_s1026" type="#_x0000_t6" style="position:absolute;left:0;text-align:left;margin-left:-83.3pt;margin-top:565.05pt;width:12pt;height:9.9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" fillcolor="#0b539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72CF1D" wp14:editId="5E8070B0">
                <wp:simplePos x="0" y="0"/>
                <wp:positionH relativeFrom="column">
                  <wp:posOffset>-242570</wp:posOffset>
                </wp:positionH>
                <wp:positionV relativeFrom="paragraph">
                  <wp:posOffset>2023745</wp:posOffset>
                </wp:positionV>
                <wp:extent cx="346710" cy="1976755"/>
                <wp:effectExtent l="0" t="0" r="4445" b="15240"/>
                <wp:wrapNone/>
                <wp:docPr id="36" name="同侧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17D01D9" id="同侧圆角矩形 36" o:spid="_x0000_s1026" style="position:absolute;left:0;text-align:left;margin-left:-19.1pt;margin-top:159.35pt;width:27.3pt;height:155.65pt;rotation:-9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" path="m173341,r,c269075,,346682,77607,346682,173341r,1803360l346682,1976701,,1976701r,l,173341c,77607,77607,,173341,xe" fillcolor="#448ad7" stroked="f" strokeweight="1pt">
                <v:stroke joinstyle="miter"/>
                <v:path arrowok="t" o:connecttype="custom" o:connectlocs="173341,0;173341,0;346682,173341;346682,1976701;346682,1976701;0,1976701;0,1976701;0,173341;173341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FF206" wp14:editId="61A47ABD">
                <wp:simplePos x="0" y="0"/>
                <wp:positionH relativeFrom="column">
                  <wp:posOffset>-242570</wp:posOffset>
                </wp:positionH>
                <wp:positionV relativeFrom="paragraph">
                  <wp:posOffset>6019165</wp:posOffset>
                </wp:positionV>
                <wp:extent cx="346710" cy="1976755"/>
                <wp:effectExtent l="0" t="0" r="4445" b="15240"/>
                <wp:wrapNone/>
                <wp:docPr id="37" name="同侧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DEDF3F8" id="同侧圆角矩形 37" o:spid="_x0000_s1026" style="position:absolute;left:0;text-align:left;margin-left:-19.1pt;margin-top:473.95pt;width:27.3pt;height:155.65pt;rotation:-9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" path="m173341,r,c269075,,346682,77607,346682,173341r,1803360l346682,1976701,,1976701r,l,173341c,77607,77607,,173341,xe" fillcolor="#448ad7" stroked="f" strokeweight="1pt">
                <v:stroke joinstyle="miter"/>
                <v:path arrowok="t" o:connecttype="custom" o:connectlocs="173341,0;173341,0;346682,173341;346682,1976701;346682,1976701;0,1976701;0,1976701;0,173341;173341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058517" wp14:editId="34CFC642">
                <wp:simplePos x="0" y="0"/>
                <wp:positionH relativeFrom="column">
                  <wp:posOffset>-114935</wp:posOffset>
                </wp:positionH>
                <wp:positionV relativeFrom="paragraph">
                  <wp:posOffset>4919345</wp:posOffset>
                </wp:positionV>
                <wp:extent cx="1186180" cy="346710"/>
                <wp:effectExtent l="0" t="0" r="13970" b="15240"/>
                <wp:wrapNone/>
                <wp:docPr id="38" name="六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62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64FC4276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六边形 38" o:spid="_x0000_s1026" type="#_x0000_t9" style="position:absolute;left:0;text-align:left;margin-left:-9.05pt;margin-top:387.35pt;width:93.4pt;height:27.3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" adj="1578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F5920B" wp14:editId="64F06F15">
                <wp:simplePos x="0" y="0"/>
                <wp:positionH relativeFrom="column">
                  <wp:posOffset>303530</wp:posOffset>
                </wp:positionH>
                <wp:positionV relativeFrom="paragraph">
                  <wp:posOffset>2838450</wp:posOffset>
                </wp:positionV>
                <wp:extent cx="767080" cy="346710"/>
                <wp:effectExtent l="0" t="0" r="13970" b="15240"/>
                <wp:wrapNone/>
                <wp:docPr id="39" name="六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71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725A51F" id="六边形 39" o:spid="_x0000_s1026" type="#_x0000_t9" style="position:absolute;left:0;text-align:left;margin-left:23.9pt;margin-top:223.5pt;width:60.4pt;height:27.3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" adj="2440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E27695" wp14:editId="68EC18EE">
                <wp:simplePos x="0" y="0"/>
                <wp:positionH relativeFrom="column">
                  <wp:posOffset>250190</wp:posOffset>
                </wp:positionH>
                <wp:positionV relativeFrom="paragraph">
                  <wp:posOffset>6833870</wp:posOffset>
                </wp:positionV>
                <wp:extent cx="820420" cy="346710"/>
                <wp:effectExtent l="0" t="0" r="17780" b="15240"/>
                <wp:wrapNone/>
                <wp:docPr id="40" name="六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695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F5717CD" id="六边形 40" o:spid="_x0000_s1026" type="#_x0000_t9" style="position:absolute;left:0;text-align:left;margin-left:19.7pt;margin-top:538.1pt;width:64.6pt;height:27.3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" adj="2281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44854464" wp14:editId="479D99AD">
                <wp:simplePos x="0" y="0"/>
                <wp:positionH relativeFrom="column">
                  <wp:posOffset>-900430</wp:posOffset>
                </wp:positionH>
                <wp:positionV relativeFrom="paragraph">
                  <wp:posOffset>-914400</wp:posOffset>
                </wp:positionV>
                <wp:extent cx="2165985" cy="10690225"/>
                <wp:effectExtent l="0" t="0" r="5715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96" cy="1069017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5BD2035" id="矩形 3" o:spid="_x0000_s1026" style="position:absolute;left:0;text-align:left;margin-left:-70.9pt;margin-top:-1in;width:170.55pt;height:841.7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41D6A87" wp14:editId="778C6700">
                <wp:simplePos x="0" y="0"/>
                <wp:positionH relativeFrom="column">
                  <wp:posOffset>-596900</wp:posOffset>
                </wp:positionH>
                <wp:positionV relativeFrom="paragraph">
                  <wp:posOffset>3317875</wp:posOffset>
                </wp:positionV>
                <wp:extent cx="1964690" cy="1361440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329CBE5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现居：湖北武汉    </w:t>
                            </w:r>
                          </w:p>
                          <w:p w14:paraId="257FFD5E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政治面貌：党员    </w:t>
                            </w:r>
                          </w:p>
                          <w:p w14:paraId="3A27BC37" w14:textId="510FDC63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7F7EE6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.07.07</w:t>
                            </w:r>
                          </w:p>
                          <w:p w14:paraId="216C653F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工作年限：应届生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D6A87" id="文本框 9" o:spid="_x0000_s1031" type="#_x0000_t202" style="position:absolute;left:0;text-align:left;margin-left:-47pt;margin-top:261.25pt;width:154.7pt;height:107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" filled="f" stroked="f">
                <v:textbox style="mso-fit-shape-to-text:t">
                  <w:txbxContent>
                    <w:p w14:paraId="7329CBE5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现居：湖北武汉    </w:t>
                      </w:r>
                    </w:p>
                    <w:p w14:paraId="257FFD5E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政治面貌：党员    </w:t>
                      </w:r>
                    </w:p>
                    <w:p w14:paraId="3A27BC37" w14:textId="510FDC63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7F7EE6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.07.07</w:t>
                      </w:r>
                    </w:p>
                    <w:p w14:paraId="216C653F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工作年限：应届生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0586069" wp14:editId="39778E43">
                <wp:simplePos x="0" y="0"/>
                <wp:positionH relativeFrom="column">
                  <wp:posOffset>-596900</wp:posOffset>
                </wp:positionH>
                <wp:positionV relativeFrom="paragraph">
                  <wp:posOffset>5398135</wp:posOffset>
                </wp:positionV>
                <wp:extent cx="1899920" cy="1043940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88D2AE" w14:textId="0BFA0D5B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电话：180</w:t>
                            </w:r>
                            <w:r w:rsidR="00396687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000000</w:t>
                            </w:r>
                          </w:p>
                          <w:p w14:paraId="0807328F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邮箱：99999@qq.com</w:t>
                            </w:r>
                          </w:p>
                          <w:p w14:paraId="172B4728" w14:textId="0B6440CA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微信：</w:t>
                            </w:r>
                            <w:r w:rsidR="003D1BD2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xxxx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86069" id="文本框 10" o:spid="_x0000_s1032" type="#_x0000_t202" style="position:absolute;left:0;text-align:left;margin-left:-47pt;margin-top:425.05pt;width:149.6pt;height:82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" filled="f" stroked="f">
                <v:textbox style="mso-fit-shape-to-text:t">
                  <w:txbxContent>
                    <w:p w14:paraId="5C88D2AE" w14:textId="0BFA0D5B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电话：180</w:t>
                      </w:r>
                      <w:r w:rsidR="00396687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000000</w:t>
                      </w:r>
                    </w:p>
                    <w:p w14:paraId="0807328F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邮箱：99999@qq.com</w:t>
                      </w:r>
                    </w:p>
                    <w:p w14:paraId="172B4728" w14:textId="0B6440CA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微信：</w:t>
                      </w:r>
                      <w:r w:rsidR="003D1BD2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A996C51" wp14:editId="2ADD404F">
                <wp:simplePos x="0" y="0"/>
                <wp:positionH relativeFrom="column">
                  <wp:posOffset>-648335</wp:posOffset>
                </wp:positionH>
                <wp:positionV relativeFrom="paragraph">
                  <wp:posOffset>7426325</wp:posOffset>
                </wp:positionV>
                <wp:extent cx="612140" cy="16789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727AAB0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 w14:paraId="27CC012C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 w14:paraId="5855C9A7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 w14:paraId="6E25EF3F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  <w:p w14:paraId="40582D16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96C51" id="文本框 17" o:spid="_x0000_s1033" type="#_x0000_t202" style="position:absolute;left:0;text-align:left;margin-left:-51.05pt;margin-top:584.75pt;width:48.2pt;height:132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" filled="f" stroked="f">
                <v:textbox style="mso-fit-shape-to-text:t">
                  <w:txbxContent>
                    <w:p w14:paraId="5727AAB0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 w14:paraId="27CC012C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 w14:paraId="5855C9A7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 w14:paraId="6E25EF3F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  <w:p w14:paraId="40582D16" w14:textId="77777777" w:rsidR="00864BE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4F8EB39" wp14:editId="5C6498FC">
                <wp:simplePos x="0" y="0"/>
                <wp:positionH relativeFrom="column">
                  <wp:posOffset>1802130</wp:posOffset>
                </wp:positionH>
                <wp:positionV relativeFrom="paragraph">
                  <wp:posOffset>5976620</wp:posOffset>
                </wp:positionV>
                <wp:extent cx="4502150" cy="10566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71F0181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语言类：大学英语六级证书，普通话二甲资格证 </w:t>
                            </w:r>
                          </w:p>
                          <w:p w14:paraId="4B8959CD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软件类：熟练掌握PS、PR、AU软件以及Office办公软件   </w:t>
                            </w:r>
                          </w:p>
                          <w:p w14:paraId="6F46E031" w14:textId="0183125A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荣誉类：华南大学三等奖学金、华南大学</w:t>
                            </w:r>
                            <w:r w:rsidR="007F7EE6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7F7EE6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年度优秀团员</w:t>
                            </w:r>
                          </w:p>
                          <w:p w14:paraId="0D13A606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8EB39" id="矩形 9" o:spid="_x0000_s1034" style="position:absolute;left:0;text-align:left;margin-left:141.9pt;margin-top:470.6pt;width:354.5pt;height:83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" filled="f" stroked="f">
                <v:textbox style="mso-fit-shape-to-text:t">
                  <w:txbxContent>
                    <w:p w14:paraId="071F0181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语言类：大学英语六级证书，普通话二甲资格证 </w:t>
                      </w:r>
                    </w:p>
                    <w:p w14:paraId="4B8959CD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软件类：熟练掌握PS、PR、AU软件以及Office办公软件   </w:t>
                      </w:r>
                    </w:p>
                    <w:p w14:paraId="6F46E031" w14:textId="0183125A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荣誉类：华南大学三等奖学金、华南大学</w:t>
                      </w:r>
                      <w:r w:rsidR="007F7EE6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7F7EE6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年度优秀团员</w:t>
                      </w:r>
                    </w:p>
                    <w:p w14:paraId="0D13A606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4DECFE" wp14:editId="3A897FE6">
                <wp:simplePos x="0" y="0"/>
                <wp:positionH relativeFrom="column">
                  <wp:posOffset>1802130</wp:posOffset>
                </wp:positionH>
                <wp:positionV relativeFrom="paragraph">
                  <wp:posOffset>8028305</wp:posOffset>
                </wp:positionV>
                <wp:extent cx="4375785" cy="105664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785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4E75CC6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作为一位的职场新人，我以积极主动的工作态度来迎接工作。</w:t>
                            </w:r>
                          </w:p>
                          <w:p w14:paraId="0ADED4DA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团队配合能力：善于沟通，具备一定的活动策划和组织协调能力。</w:t>
                            </w:r>
                          </w:p>
                          <w:p w14:paraId="21985629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工作态度评价：良好的心态和责任感，吃苦耐劳，擅于管理时间。</w:t>
                            </w:r>
                          </w:p>
                          <w:p w14:paraId="6C2E27C0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DECFE" id="矩形 10" o:spid="_x0000_s1035" style="position:absolute;left:0;text-align:left;margin-left:141.9pt;margin-top:632.15pt;width:344.55pt;height:83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" filled="f" stroked="f">
                <v:textbox style="mso-fit-shape-to-text:t">
                  <w:txbxContent>
                    <w:p w14:paraId="14E75CC6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作为一位的职场新人，我以积极主动的工作态度来迎接工作。</w:t>
                      </w:r>
                    </w:p>
                    <w:p w14:paraId="0ADED4DA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团队配合能力：善于沟通，具备一定的活动策划和组织协调能力。</w:t>
                      </w:r>
                    </w:p>
                    <w:p w14:paraId="21985629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工作态度评价：良好的心态和责任感，吃苦耐劳，擅于管理时间。</w:t>
                      </w:r>
                    </w:p>
                    <w:p w14:paraId="6C2E27C0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7FC7A2A" wp14:editId="3BE76E68">
                <wp:simplePos x="0" y="0"/>
                <wp:positionH relativeFrom="column">
                  <wp:posOffset>1473835</wp:posOffset>
                </wp:positionH>
                <wp:positionV relativeFrom="paragraph">
                  <wp:posOffset>-262255</wp:posOffset>
                </wp:positionV>
                <wp:extent cx="317500" cy="317500"/>
                <wp:effectExtent l="0" t="0" r="6350" b="635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28257B2C" id="椭圆 13" o:spid="_x0000_s1026" style="position:absolute;left:0;text-align:left;margin-left:116.05pt;margin-top:-20.65pt;width:25pt;height: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" fillcolor="#448ad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835AC2" wp14:editId="223D8930">
                <wp:simplePos x="0" y="0"/>
                <wp:positionH relativeFrom="column">
                  <wp:posOffset>1472565</wp:posOffset>
                </wp:positionH>
                <wp:positionV relativeFrom="paragraph">
                  <wp:posOffset>7569835</wp:posOffset>
                </wp:positionV>
                <wp:extent cx="317500" cy="317500"/>
                <wp:effectExtent l="0" t="0" r="6350" b="635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16D8857C" id="椭圆 14" o:spid="_x0000_s1026" style="position:absolute;left:0;text-align:left;margin-left:115.95pt;margin-top:596.05pt;width:25pt;height: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AsjEErgAAAA&#10;DQ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C4BF92" wp14:editId="6FF6024D">
                <wp:simplePos x="0" y="0"/>
                <wp:positionH relativeFrom="column">
                  <wp:posOffset>1472565</wp:posOffset>
                </wp:positionH>
                <wp:positionV relativeFrom="paragraph">
                  <wp:posOffset>5526405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25ED9265" id="椭圆 15" o:spid="_x0000_s1026" style="position:absolute;left:0;text-align:left;margin-left:115.95pt;margin-top:435.15pt;width:25pt;height: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EjO1GjgAAAA&#10;Cw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C34200" wp14:editId="1CC7E7EC">
                <wp:simplePos x="0" y="0"/>
                <wp:positionH relativeFrom="column">
                  <wp:posOffset>1470660</wp:posOffset>
                </wp:positionH>
                <wp:positionV relativeFrom="paragraph">
                  <wp:posOffset>1765300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0A1DE9EA" id="椭圆 16" o:spid="_x0000_s1026" style="position:absolute;left:0;text-align:left;margin-left:115.8pt;margin-top:139pt;width:25pt;height: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AwYxDbgAAAA&#10;Cw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190E1E" wp14:editId="283F7662">
                <wp:simplePos x="0" y="0"/>
                <wp:positionH relativeFrom="column">
                  <wp:posOffset>1518285</wp:posOffset>
                </wp:positionH>
                <wp:positionV relativeFrom="paragraph">
                  <wp:posOffset>-173990</wp:posOffset>
                </wp:positionV>
                <wp:extent cx="227965" cy="159385"/>
                <wp:effectExtent l="0" t="0" r="635" b="1270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w14:anchorId="3F322D4A" id="Freeform 142" o:spid="_x0000_s1026" style="position:absolute;left:0;text-align:left;margin-left:119.55pt;margin-top:-13.7pt;width:17.95pt;height:12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D4D25" wp14:editId="0475391F">
                <wp:simplePos x="0" y="0"/>
                <wp:positionH relativeFrom="column">
                  <wp:posOffset>1552575</wp:posOffset>
                </wp:positionH>
                <wp:positionV relativeFrom="paragraph">
                  <wp:posOffset>7628255</wp:posOffset>
                </wp:positionV>
                <wp:extent cx="158750" cy="200660"/>
                <wp:effectExtent l="0" t="0" r="12700" b="889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312F5" id="KSO_Shape" o:spid="_x0000_s1026" style="position:absolute;left:0;text-align:left;margin-left:122.25pt;margin-top:600.65pt;width:12.5pt;height: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dNNpi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7969,88084;60881,94766;60183,98684;59377,103379;60934,108370;87133,158495;83590,107324;84583,102226;83509,98040;86516,94337;98918,87494;110272,88111;118621,96349;125815,105580;131827,115830;136498,127288;139827,139980;141679,154014;135827,164399;117225,172368;97710,177493;77577,179694;56264,178728;35192,174354;15032,166706;0,158173;1450,143281;4456,129891;8912,117870;14710,107163;21770,97691;29984,89292;40346,81188;78475,484;87466,2928;95598,7227;102549,13110;108051,20310;111942,28638;113955,37853;113714,48492;110600,59130;104991,68425;97235,75921;86339,81831;78985,83765;71041,84303;62157,83148;53999,80219;46672,75760;40043,69500;34621,61440;31186,52226;29925,42151;30998,32614;34111,23910;38942,16146;45276,9618;52898,4621;61567,1316;70960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1D01FA" wp14:editId="13E191A4">
                <wp:simplePos x="0" y="0"/>
                <wp:positionH relativeFrom="column">
                  <wp:posOffset>1545590</wp:posOffset>
                </wp:positionH>
                <wp:positionV relativeFrom="paragraph">
                  <wp:posOffset>1842770</wp:posOffset>
                </wp:positionV>
                <wp:extent cx="165735" cy="165735"/>
                <wp:effectExtent l="0" t="0" r="5715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681E" id="KSO_Shape" o:spid="_x0000_s1026" style="position:absolute;left:0;text-align:left;margin-left:121.7pt;margin-top:145.1pt;width:13.05pt;height:1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8700,229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fillcolor="window" stroked="f">
                <v:path arrowok="t" o:connecttype="custom" o:connectlocs="63592,93264;64749,131305;62663,134426;34011,134622;31615,131697;32446,93558;84131,65010;112410,66480;113241,131698;110879,134622;82209,134426;80124,131306;81280,66170;157754,32448;161097,34228;161619,132091;158961,134737;130312,134247;128534,130883;130002,33362;105427,2742;107515,3477;108819,5226;110842,36647;108232,39098;105019,38559;103470,36255;97077,25716;87405,36533;72694,48199;60038,54948;49128,58869;37678,61385;29083,62072;26931,60372;26572,57219;29165,54702;38559,53444;48932,50879;58766,47088;71227,39931;84339,28706;92314,19229;78240,20438;75141,18641;74896,14997;104090,2905;9240,245;12358,1943;14333,4865;158418,150648;161879,151709;164361,154190;165422,157667;164720,161242;162467,163952;159169,165356;5191,165112;2139,163267;327,160247;65,6285;1453,2987;4163,751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CEE6F" wp14:editId="5273F875">
                <wp:simplePos x="0" y="0"/>
                <wp:positionH relativeFrom="column">
                  <wp:posOffset>1533525</wp:posOffset>
                </wp:positionH>
                <wp:positionV relativeFrom="paragraph">
                  <wp:posOffset>5595620</wp:posOffset>
                </wp:positionV>
                <wp:extent cx="207010" cy="20320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7791FAF2" id="KSO_Shape" o:spid="_x0000_s1026" style="position:absolute;left:0;text-align:left;margin-left:120.75pt;margin-top:440.6pt;width:16.3pt;height:1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0F7C11" wp14:editId="5B1770AA">
                <wp:simplePos x="0" y="0"/>
                <wp:positionH relativeFrom="column">
                  <wp:posOffset>-508000</wp:posOffset>
                </wp:positionH>
                <wp:positionV relativeFrom="paragraph">
                  <wp:posOffset>2857500</wp:posOffset>
                </wp:positionV>
                <wp:extent cx="1522095" cy="307975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39373F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7C11" id="文本框 23" o:spid="_x0000_s1036" type="#_x0000_t202" style="position:absolute;left:0;text-align:left;margin-left:-40pt;margin-top:225pt;width:119.85pt;height:2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" filled="f" stroked="f">
                <v:textbox style="mso-fit-shape-to-text:t">
                  <w:txbxContent>
                    <w:p w14:paraId="4839373F" w14:textId="77777777" w:rsidR="00864BE7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4A1774" wp14:editId="0E7293FC">
                <wp:simplePos x="0" y="0"/>
                <wp:positionH relativeFrom="column">
                  <wp:posOffset>-508000</wp:posOffset>
                </wp:positionH>
                <wp:positionV relativeFrom="paragraph">
                  <wp:posOffset>4937125</wp:posOffset>
                </wp:positionV>
                <wp:extent cx="1522095" cy="307975"/>
                <wp:effectExtent l="0" t="0" r="0" b="0"/>
                <wp:wrapNone/>
                <wp:docPr id="2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EA4CCA5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A1774" id="文本框 24" o:spid="_x0000_s1037" type="#_x0000_t202" style="position:absolute;left:0;text-align:left;margin-left:-40pt;margin-top:388.75pt;width:119.85pt;height:2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" filled="f" stroked="f">
                <v:textbox style="mso-fit-shape-to-text:t">
                  <w:txbxContent>
                    <w:p w14:paraId="3EA4CCA5" w14:textId="77777777" w:rsidR="00864BE7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A3F207" wp14:editId="1888DB53">
                <wp:simplePos x="0" y="0"/>
                <wp:positionH relativeFrom="column">
                  <wp:posOffset>-508000</wp:posOffset>
                </wp:positionH>
                <wp:positionV relativeFrom="paragraph">
                  <wp:posOffset>6856730</wp:posOffset>
                </wp:positionV>
                <wp:extent cx="1522095" cy="307975"/>
                <wp:effectExtent l="0" t="0" r="0" b="0"/>
                <wp:wrapNone/>
                <wp:docPr id="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EB3A19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3F207" id="文本框 25" o:spid="_x0000_s1038" type="#_x0000_t202" style="position:absolute;left:0;text-align:left;margin-left:-40pt;margin-top:539.9pt;width:119.85pt;height:2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" filled="f" stroked="f">
                <v:textbox style="mso-fit-shape-to-text:t">
                  <w:txbxContent>
                    <w:p w14:paraId="19EB3A19" w14:textId="77777777" w:rsidR="00864BE7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52BE64" wp14:editId="625EE7DB">
                <wp:simplePos x="0" y="0"/>
                <wp:positionH relativeFrom="column">
                  <wp:posOffset>1790065</wp:posOffset>
                </wp:positionH>
                <wp:positionV relativeFrom="paragraph">
                  <wp:posOffset>179705</wp:posOffset>
                </wp:positionV>
                <wp:extent cx="4481830" cy="105664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8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C47BF94" w14:textId="445E39D6" w:rsidR="00864BE7" w:rsidRDefault="007F7EE6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.07           北京语言大学          汉语文学专业                   </w:t>
                            </w:r>
                          </w:p>
                          <w:p w14:paraId="578D5147" w14:textId="77777777" w:rsidR="00864BE7" w:rsidRDefault="00000000">
                            <w:pPr>
                              <w:pStyle w:val="1"/>
                              <w:spacing w:line="380" w:lineRule="exact"/>
                              <w:ind w:firstLineChars="0" w:firstLine="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</w:t>
                            </w:r>
                          </w:p>
                          <w:p w14:paraId="6373F9B1" w14:textId="77777777" w:rsidR="00864BE7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语言学概论、现代汉语、古代汉语、文字、声韵学、训诂学、中国古代文学、中国现代文学、中国当代文学、外国文学、文学概论、中国文化概论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2BE64" id="矩形 29" o:spid="_x0000_s1039" style="position:absolute;left:0;text-align:left;margin-left:140.95pt;margin-top:14.15pt;width:352.9pt;height:8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" filled="f" stroked="f">
                <v:textbox style="mso-fit-shape-to-text:t">
                  <w:txbxContent>
                    <w:p w14:paraId="2C47BF94" w14:textId="445E39D6" w:rsidR="00864BE7" w:rsidRDefault="007F7EE6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.07           北京语言大学          汉语文学专业                   </w:t>
                      </w:r>
                    </w:p>
                    <w:p w14:paraId="578D5147" w14:textId="77777777" w:rsidR="00864BE7" w:rsidRDefault="00000000">
                      <w:pPr>
                        <w:pStyle w:val="1"/>
                        <w:spacing w:line="380" w:lineRule="exact"/>
                        <w:ind w:firstLineChars="0" w:firstLine="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</w:t>
                      </w:r>
                    </w:p>
                    <w:p w14:paraId="6373F9B1" w14:textId="77777777" w:rsidR="00864BE7" w:rsidRDefault="00000000">
                      <w:pPr>
                        <w:pStyle w:val="a3"/>
                        <w:spacing w:before="0" w:beforeAutospacing="0" w:after="0" w:afterAutospacing="0" w:line="380" w:lineRule="exact"/>
                        <w:jc w:val="both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语言学概论、现代汉语、古代汉语、文字、声韵学、训诂学、中国古代文学、中国现代文学、中国当代文学、外国文学、文学概论、中国文化概论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F19B1E" wp14:editId="68D8B094">
                <wp:simplePos x="0" y="0"/>
                <wp:positionH relativeFrom="column">
                  <wp:posOffset>1790065</wp:posOffset>
                </wp:positionH>
                <wp:positionV relativeFrom="paragraph">
                  <wp:posOffset>2228215</wp:posOffset>
                </wp:positionV>
                <wp:extent cx="4735195" cy="274574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E388418" w14:textId="56FA9CE3" w:rsidR="00864BE7" w:rsidRDefault="007F7EE6">
                            <w:pPr>
                              <w:pStyle w:val="a3"/>
                              <w:spacing w:before="0" w:beforeAutospacing="0" w:after="0" w:afterAutospacing="0" w:line="38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.09      深圳南山区向阳国际中学      实习语文教师</w:t>
                            </w:r>
                          </w:p>
                          <w:p w14:paraId="693059AB" w14:textId="77777777" w:rsidR="00864BE7" w:rsidRDefault="00000000">
                            <w:pPr>
                              <w:pStyle w:val="1"/>
                              <w:spacing w:line="380" w:lineRule="exact"/>
                              <w:ind w:firstLineChars="0" w:firstLine="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7EECE3DD" w14:textId="77777777" w:rsidR="00864BE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协助语文老师完成日常授课活动，并定期检查辅导学生作业</w:t>
                            </w:r>
                          </w:p>
                          <w:p w14:paraId="60EE80F5" w14:textId="77777777" w:rsidR="00864BE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融入学生团里，近距离了解学生所需，并在教学中改进方式方法</w:t>
                            </w:r>
                          </w:p>
                          <w:p w14:paraId="38D61198" w14:textId="77777777" w:rsidR="00864BE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实习期间多次获得专业教师赞扬和学生们的认可</w:t>
                            </w:r>
                          </w:p>
                          <w:p w14:paraId="076DBEDA" w14:textId="77777777" w:rsidR="00864BE7" w:rsidRDefault="00864BE7">
                            <w:pPr>
                              <w:spacing w:line="380" w:lineRule="exact"/>
                              <w:ind w:left="360"/>
                            </w:pPr>
                          </w:p>
                          <w:p w14:paraId="183F6161" w14:textId="297B0E21" w:rsidR="00864BE7" w:rsidRDefault="007F7EE6">
                            <w:pPr>
                              <w:pStyle w:val="a3"/>
                              <w:spacing w:before="0" w:beforeAutospacing="0" w:after="0" w:afterAutospacing="0" w:line="38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.09      深圳南山区向阳国际中学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  高一语文教师</w:t>
                            </w:r>
                          </w:p>
                          <w:p w14:paraId="528771D9" w14:textId="77777777" w:rsidR="00864BE7" w:rsidRDefault="00000000">
                            <w:pPr>
                              <w:pStyle w:val="1"/>
                              <w:spacing w:line="380" w:lineRule="exact"/>
                              <w:ind w:firstLineChars="0" w:firstLine="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工作描述：  </w:t>
                            </w:r>
                          </w:p>
                          <w:p w14:paraId="312760BC" w14:textId="77777777" w:rsidR="00864BE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负责高一学生日常授课，辅导学生作业，组织学生互帮互助解决难题</w:t>
                            </w:r>
                          </w:p>
                          <w:p w14:paraId="4EB6CA0A" w14:textId="77777777" w:rsidR="00864BE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融入学生团体，了解学生的学习情况及状况，选择适合的教学方法</w:t>
                            </w:r>
                          </w:p>
                          <w:p w14:paraId="5571AEE2" w14:textId="77777777" w:rsidR="00864BE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与参与两次月考出卷、改卷，与课题组老师讨论年级教学问题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19B1E" id="矩形 30" o:spid="_x0000_s1040" style="position:absolute;left:0;text-align:left;margin-left:140.95pt;margin-top:175.45pt;width:372.85pt;height:216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" filled="f" stroked="f">
                <v:textbox style="mso-fit-shape-to-text:t">
                  <w:txbxContent>
                    <w:p w14:paraId="4E388418" w14:textId="56FA9CE3" w:rsidR="00864BE7" w:rsidRDefault="007F7EE6">
                      <w:pPr>
                        <w:pStyle w:val="a3"/>
                        <w:spacing w:before="0" w:beforeAutospacing="0" w:after="0" w:afterAutospacing="0" w:line="38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.09      深圳南山区向阳国际中学      实习语文教师</w:t>
                      </w:r>
                    </w:p>
                    <w:p w14:paraId="693059AB" w14:textId="77777777" w:rsidR="00864BE7" w:rsidRDefault="00000000">
                      <w:pPr>
                        <w:pStyle w:val="1"/>
                        <w:spacing w:line="380" w:lineRule="exact"/>
                        <w:ind w:firstLineChars="0" w:firstLine="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7EECE3DD" w14:textId="77777777" w:rsidR="00864BE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协助语文老师完成日常授课活动，并定期检查辅导学生作业</w:t>
                      </w:r>
                    </w:p>
                    <w:p w14:paraId="60EE80F5" w14:textId="77777777" w:rsidR="00864BE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融入学生团里，近距离了解学生所需，并在教学中改进方式方法</w:t>
                      </w:r>
                    </w:p>
                    <w:p w14:paraId="38D61198" w14:textId="77777777" w:rsidR="00864BE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实习期间多次获得专业教师赞扬和学生们的认可</w:t>
                      </w:r>
                    </w:p>
                    <w:p w14:paraId="076DBEDA" w14:textId="77777777" w:rsidR="00864BE7" w:rsidRDefault="00864BE7">
                      <w:pPr>
                        <w:spacing w:line="380" w:lineRule="exact"/>
                        <w:ind w:left="360"/>
                      </w:pPr>
                    </w:p>
                    <w:p w14:paraId="183F6161" w14:textId="297B0E21" w:rsidR="00864BE7" w:rsidRDefault="007F7EE6">
                      <w:pPr>
                        <w:pStyle w:val="a3"/>
                        <w:spacing w:before="0" w:beforeAutospacing="0" w:after="0" w:afterAutospacing="0" w:line="38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.09      深圳南山区向阳国际中学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  高一语文教师</w:t>
                      </w:r>
                    </w:p>
                    <w:p w14:paraId="528771D9" w14:textId="77777777" w:rsidR="00864BE7" w:rsidRDefault="00000000">
                      <w:pPr>
                        <w:pStyle w:val="1"/>
                        <w:spacing w:line="380" w:lineRule="exact"/>
                        <w:ind w:firstLineChars="0" w:firstLine="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工作描述：  </w:t>
                      </w:r>
                    </w:p>
                    <w:p w14:paraId="312760BC" w14:textId="77777777" w:rsidR="00864BE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负责高一学生日常授课，辅导学生作业，组织学生互帮互助解决难题</w:t>
                      </w:r>
                    </w:p>
                    <w:p w14:paraId="4EB6CA0A" w14:textId="77777777" w:rsidR="00864BE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融入学生团体，了解学生的学习情况及状况，选择适合的教学方法</w:t>
                      </w:r>
                    </w:p>
                    <w:p w14:paraId="5571AEE2" w14:textId="77777777" w:rsidR="00864BE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与参与两次月考出卷、改卷，与课题组老师讨论年级教学问题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864BE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D37" w14:textId="77777777" w:rsidR="0069100F" w:rsidRDefault="0069100F" w:rsidP="007F7EE6">
      <w:r>
        <w:separator/>
      </w:r>
    </w:p>
  </w:endnote>
  <w:endnote w:type="continuationSeparator" w:id="0">
    <w:p w14:paraId="0FAC0BB9" w14:textId="77777777" w:rsidR="0069100F" w:rsidRDefault="0069100F" w:rsidP="007F7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6798A" w14:textId="77777777" w:rsidR="0069100F" w:rsidRDefault="0069100F" w:rsidP="007F7EE6">
      <w:r>
        <w:separator/>
      </w:r>
    </w:p>
  </w:footnote>
  <w:footnote w:type="continuationSeparator" w:id="0">
    <w:p w14:paraId="4B05F422" w14:textId="77777777" w:rsidR="0069100F" w:rsidRDefault="0069100F" w:rsidP="007F7EE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E3770"/>
    <w:multiLevelType w:val="singleLevel"/>
    <w:tmpl w:val="595E377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3150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4563574"/>
    <w:rsid w:val="00366ABA"/>
    <w:rsid w:val="00396687"/>
    <w:rsid w:val="003D1BD2"/>
    <w:rsid w:val="00605EB4"/>
    <w:rsid w:val="0069100F"/>
    <w:rsid w:val="007F7EE6"/>
    <w:rsid w:val="008541DF"/>
    <w:rsid w:val="00864BE7"/>
    <w:rsid w:val="008E55C3"/>
    <w:rsid w:val="00A048B4"/>
    <w:rsid w:val="00A864F0"/>
    <w:rsid w:val="00BD2D4F"/>
    <w:rsid w:val="00D4779F"/>
    <w:rsid w:val="00FE376C"/>
    <w:rsid w:val="01A7107A"/>
    <w:rsid w:val="04C74577"/>
    <w:rsid w:val="0E665223"/>
    <w:rsid w:val="11E11DAB"/>
    <w:rsid w:val="13847596"/>
    <w:rsid w:val="13BF0CA9"/>
    <w:rsid w:val="1E7235BA"/>
    <w:rsid w:val="26411B71"/>
    <w:rsid w:val="32AF2D30"/>
    <w:rsid w:val="3B2800CC"/>
    <w:rsid w:val="44563574"/>
    <w:rsid w:val="447F7523"/>
    <w:rsid w:val="46E13712"/>
    <w:rsid w:val="4796266E"/>
    <w:rsid w:val="4A1257FB"/>
    <w:rsid w:val="547A7356"/>
    <w:rsid w:val="58112884"/>
    <w:rsid w:val="67C6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AEB57E"/>
  <w15:docId w15:val="{96CC23E7-58B7-4F69-91D7-AA45DFC3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7F7E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EE6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E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EE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5945;&#24072;&#31616;&#21382;&#12305;&#40575;&#31513;&#32032;&#38597;&#21830;&#21153;&#27714;&#32844;&#31616;&#21382;007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【教师简历】鹿笙素雅商务求职简历007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2017-07-06T08:02:00Z</dcterms:created>
  <dcterms:modified xsi:type="dcterms:W3CDTF">2025-05-01T10:04:00Z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