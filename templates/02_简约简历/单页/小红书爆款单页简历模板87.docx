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-589915</wp:posOffset>
            </wp:positionV>
            <wp:extent cx="1243330" cy="1740535"/>
            <wp:effectExtent l="0" t="0" r="13970" b="12065"/>
            <wp:wrapNone/>
            <wp:docPr id="2" name="图片 2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319024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179.2pt;height:26.15pt;width:197.9pt;z-index:251678720;mso-width-relative:page;mso-height-relative:page;" coordorigin="2950,8322" coordsize="3958,523" o:gfxdata="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">
                <o:lock v:ext="edit" aspectratio="f"/>
                <v:group id="_x0000_s1026" o:spid="_x0000_s1026" o:spt="203" style="position:absolute;left:2950;top:8377;height:468;width:3958;" coordorigin="1129,25498" coordsize="3958,46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16" o:spid="_x0000_s1026" o:spt="203" style="position:absolute;left:1129;top:25498;height:468;width:3958;" coordorigin="3972,4063" coordsize="3958,468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yBCU0rwAAADc&#10;AAAADwAAAGRycy9kb3ducmV2LnhtbEVPS4vCMBC+C/6HMMLeNNUVWarRg6AsrPiosuBtaGbbrs2k&#10;JPH1740geJuP7zmT2c3U4kLOV5YV9HsJCOLc6ooLBYf9ovsFwgdkjbVlUnAnD7NpuzXBVNsr7+iS&#10;hULEEPYpKihDaFIpfV6SQd+zDXHk/qwzGCJ0hdQOrzHc1HKQJCNpsOLYUGJD85LyU3Y2ChyvmuPn&#10;pv7dVvuftZOH5fr+P1Dqo9NPxiAC3cJb/HJ/6zh/OITnM/EC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QlNK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upo8arsAAADc&#10;AAAADwAAAGRycy9kb3ducmV2LnhtbEVPS4vCMBC+C/6HMIIX0aSyilajB2Ghwl58gHgbmrEtNpPa&#10;ZKv77zfCwt7m43vOevuyteio9ZVjDclEgSDOnam40HA+fY4XIHxANlg7Jg0/5GG76ffWmBr35AN1&#10;x1CIGMI+RQ1lCE0qpc9LsugnriGO3M21FkOEbSFNi88Ybms5VWouLVYcG0psaFdSfj9+Ww1NcuF8&#10;mo2SxzLLlL/uO/8167QeDhK1AhHoFf7Ff+7MxPkfM3g/E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o8a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2s8J5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lC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8J5r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人" o:spid="_x0000_s1026" o:spt="100" style="position:absolute;left:1329;top:25588;height:308;width:241;v-text-anchor:middle;" fillcolor="#FFFFFF [3212]" filled="t" stroked="f" coordsize="1679575,2125662" o:gfxdata="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hwCbsAAADc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<v:path o:connectlocs="72,135;92,145;91,151;90,158;92,166;132,243;127,164;128,156;127,150;131,144;150,134;167,135;180,147;191,162;200,177;207,195;212,214;215,236;206,252;178,264;148,272;117,275;85,274;53,267;22,256;0,242;2,220;6,199;13,181;22,164;33,150;45,137;61,124;119,0;133,4;145,11;155,20;164,31;170,43;173,58;172,74;168,90;159,105;147,116;131,125;120,128;108,129;94,127;82,123;70,116;60,106;52,94;47,80;45,64;47,50;51,36;59,24;68,14;80,7;93,2;107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5;top:8322;height:517;width:1792;" filled="f" stroked="f" coordsize="21600,21600" o:gfxdata="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6X7S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龄：28周岁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25pt;margin-top:216.45pt;height:96.9pt;width:202.8pt;z-index:251677696;mso-width-relative:page;mso-height-relative:page;" filled="f" stroked="f" coordsize="21600,21600" o:gfxdata="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ZPaHtgAAAAMAQAA&#10;DwAAAAAAAAABACAAAAAiAAAAZHJzL2Rvd25yZXYueG1sUEsBAhQAFAAAAAgAh07iQKAFuHpSAgAA&#10;ggQAAA4AAAAAAAAAAQAgAAAAJw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龄：28周岁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-53.75pt;margin-top:452.4pt;height:10.05pt;width:6pt;z-index:251672576;v-text-anchor:middle;mso-width-relative:page;mso-height-relative:page;" fillcolor="#4D4D4D [3209]" filled="t" stroked="f" coordsize="559792,955625" o:gfxdata="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D2Dom3bAAAADAEAAA8AAAAA&#10;AAAAAQAgAAAAIgAAAGRycy9kb3ducmV2LnhtbFBLAQIUABQAAAAIAIdO4kCRweotZwMAAL8IAAAO&#10;AAAAAAAAAAEAIAAAACoBAABkcnMvZTJvRG9jLnhtbFBLBQYAAAAABgAGAFkBAAADB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-54.1pt;margin-top:376.25pt;height:10.95pt;width:7.3pt;z-index:251671552;v-text-anchor:middle;mso-width-relative:page;mso-height-relative:page;" fillcolor="#4D4D4D [3209]" filled="t" stroked="f" coordsize="3056,5968" o:gfxdata="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2760881,647113;20980279,0;19064191,788415;8138578,5132216;4122500,6076823;1238691,8300791;9677,11380121;512908,40060972;2806388,42671703;6435366,44181612;22286713,44315504;26118888,43080789;28712402,40656006;29573670,11714828;28964017,9312345;27105964,7125589;24289898,5652871;5874100,12056968;6599884,10911522;7915996,10152840;20312530,9944592;21948000,10271865;23167337,11112337;23738280,12324728;23593117,20885847;22741526,21971803;21338347,22626350;8893394,22730486;7335345,22291644;6222460,21361879;5806358,20097432;6890209,27111453;11844946,26761856;12802990,27111453;13093315,30525489;12435274,31269282;7480507,31336228;6667626,30711438;16344870,27342024;17235171,26776746;22170583,26925505;22722171,27721354;22364133,31105634;17496464,31380851;16470677,30964332;6619239,34571750;7257924,33827957;12212691,33761011;13035250,34393235;12938475,37844461;11970754,38335359;7064404,38119655;6609561,34675885;16615840,34006448;21483479,33723821;22518943,34140340;22702816,37576700;21967355,38260980;17002910,38260980;16277127,375767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QQ" o:spid="_x0000_s1026" o:spt="100" style="position:absolute;left:0pt;margin-left:-55.15pt;margin-top:396pt;height:9.65pt;width:9.35pt;z-index:251670528;mso-width-relative:page;mso-height-relative:page;" fillcolor="#4D4D4D [3209]" filled="t" stroked="f" coordsize="346,356" o:gfxdata="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" path="m15,205c2,237,0,267,11,272c18,276,30,267,41,251c45,269,55,285,71,297c55,303,44,313,44,324c44,342,72,356,107,356c138,356,164,344,169,329c170,329,175,329,176,329c181,344,207,356,238,356c273,356,301,342,301,324c301,313,291,303,275,297c290,285,301,269,305,251c316,267,327,276,335,272c346,267,343,237,330,205c319,181,305,162,294,158c295,157,295,155,295,154c295,144,292,135,287,128c288,128,288,127,288,126c288,122,287,118,285,114c282,50,240,0,173,0c105,0,63,50,61,114c59,118,58,122,58,126c58,127,58,128,58,128c53,135,51,144,51,154c51,155,51,157,51,158c40,162,26,181,15,205xe">
                <v:path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55.15pt;margin-top:434.7pt;height:8.15pt;width:9.35pt;z-index:251669504;v-text-anchor:middle;mso-width-relative:page;mso-height-relative:page;" fillcolor="#4D4D4D [3209]" filled="t" stroked="f" coordsize="529316,401026" o:gfxdata="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50658;79705,53752;104336,82091;104706,82776;110311,82776;36350,50658;8433,82776;14038,82776;14408,82091;39039,53752;10397,20728;49980,66268;59112,70620;59372,70591;68764,66268;108347,20728;102968,20728;67503,61530;59372,65273;59147,65298;51241,61530;15776,20728;20642,0;98102,0;118745,23749;118745,79755;98102,103505;20642,103505;0,79755;0,23749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5.1pt;margin-top:415.7pt;height:9.45pt;width:8.95pt;z-index:251668480;v-text-anchor:middle;mso-width-relative:page;mso-height-relative:page;" fillcolor="#4D4D4D [3209]" filled="t" stroked="f" coordsize="969654,903534" o:gfxdata="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8415655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590.65pt;height:29.6pt;width:297.4pt;z-index:251681792;mso-width-relative:page;mso-height-relative:page;" coordorigin="7874,12088" coordsize="5948,592" o:gfxdata="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">
                <o:lock v:ext="edit" aspectratio="f"/>
                <v:group id="_x0000_s1026" o:spid="_x0000_s1026" o:spt="203" style="position:absolute;left:7874;top:12137;height:468;width:5948;" coordorigin="6053,29258" coordsize="5948,468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7" o:spid="_x0000_s1026" o:spt="203" style="position:absolute;left:6053;top:29258;height:468;width:5949;" coordorigin="3972,4063" coordsize="5949,468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YwD1Xb0AAADc&#10;AAAADwAAAGRycy9kb3ducmV2LnhtbEVPTWvCQBC9C/6HZYTedGMKoaSuHgRLocW2SSh4G7JjEs3O&#10;ht2tmn/fLRS8zeN9zmpzM724kPOdZQXLRQKCuLa640ZBVe7mTyB8QNbYWyYFI3nYrKeTFebaXvmL&#10;LkVoRAxhn6OCNoQhl9LXLRn0CzsQR+5oncEQoWukdniN4aaXaZJk0mDHsaHFgbYt1efixyhw/D4c&#10;Hj/678+ufNs7Wb3sx1Oq1MNsmTyDCHQLd/G/+1XH+VkKf8/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PVdvQAA&#10;ANwAAAAPAAAAAAAAAAEAIAAAACIAAABkcnMvZG93bnJldi54bWxQSwECFAAUAAAACACHTuJAMy8F&#10;njsAAAA5AAAAEAAAAAAAAAABACAAAAAMAQAAZHJzL3NoYXBleG1sLnhtbFBLBQYAAAAABgAGAFsB&#10;AAC2AwAAAAA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EYpd5bsAAADc&#10;AAAADwAAAGRycy9kb3ducmV2LnhtbEVPS4vCMBC+C/6HMIIX0aTKilajh4WFLuzFB4i3oRnbYjOp&#10;Tazuv98Iwt7m43vOevu0teio9ZVjDclEgSDOnam40HA8fI0XIHxANlg7Jg2/5GG76ffWmBr34B11&#10;+1CIGMI+RQ1lCE0qpc9LsugnriGO3MW1FkOEbSFNi48Ybms5VWouLVYcG0ps6LOk/Lq/Ww1NcuJ8&#10;mo2S2zLLlD9/d/7no9N6OEjUCkSgZ/gXv92ZifPnM3g9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pd5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DuRua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VE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Ruar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头像" o:spid="_x0000_s1026" o:spt="100" style="position:absolute;left:6225;top:29336;height:297;width:310;v-text-anchor:middle;" fillcolor="#FFFFFF [3212]" filled="t" stroked="f" coordsize="2143126,2003425" o:gfxdata="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x8UbsAAADc&#10;AAAADwAAAAAAAAABACAAAAAiAAAAZHJzL2Rvd25yZXYueG1sUEsBAhQAFAAAAAgAh07iQDMvBZ47&#10;AAAAOQAAABAAAAAAAAAAAQAgAAAACgEAAGRycy9zaGFwZXhtbC54bWxQSwUGAAAAAAYABgBbAQAA&#10;tAMA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  <v:path o:connectlocs="144,141;149,158;138,161;130,168;127,179;128,216;134,226;144,231;153,235;132,248;107,257;84,259;61,257;44,252;27,244;13,234;3,221;0,205;3,177;14,153;31,134;226,128;229,135;273,175;275,209;271,216;229,258;223,263;190,262;187,255;144,215;141,208;143,175;187,173;190,128;87,0;101,2;114,8;126,17;134,29;140,42;143,57;142,73;137,87;129,99;119,109;107,116;93,120;78,121;63,117;51,111;40,101;32,89;26,75;25,60;26,45;32,31;40,19;51,10;63,3;78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12088;height:593;width:1792;" filled="f" stroked="f" coordsize="21600,21600" o:gfxdata="UEsDBAoAAAAAAIdO4kAAAAAAAAAAAAAAAAAEAAAAZHJzL1BLAwQUAAAACACHTuJASlE4OL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J4NIL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RODi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625.5pt;height:97.8pt;width:296.85pt;z-index:251680768;mso-width-relative:page;mso-height-relative:page;" filled="f" stroked="f" coordsize="21600,21600" o:gfxdata="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4MSoN0AAAAN&#10;AQAADwAAAAAAAAABACAAAAAiAAAAZHJzL2Rvd25yZXYueG1sUEsBAhQAFAAAAAgAh07iQETGstlQ&#10;AgAAgwQAAA4AAAAAAAAAAQAgAAAALA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649986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439.8pt;height:26.6pt;width:297.4pt;z-index:251665408;mso-width-relative:page;mso-height-relative:page;" coordorigin="7874,9503" coordsize="5948,532" o:gfxdata="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">
                <o:lock v:ext="edit" aspectratio="f"/>
                <v:group id="_x0000_s1026" o:spid="_x0000_s1026" o:spt="203" style="position:absolute;left:7874;top:9548;height:468;width:5948;" coordorigin="6053,26669" coordsize="5948,468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8" o:spid="_x0000_s1026" o:spt="203" style="position:absolute;left:6053;top:26669;height:468;width:5949;" coordorigin="3972,4063" coordsize="5949,468" o:gfxdata="UEsDBAoAAAAAAIdO4kAAAAAAAAAAAAAAAAAEAAAAZHJzL1BLAwQUAAAACACHTuJAisqNjL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H/5C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rKjYy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MvIEDL8AAADc&#10;AAAADwAAAGRycy9kb3ducmV2LnhtbEWPT2sCQQzF7wW/wxDBW51VaZHV0YOgCBbbqgjewk7cXd3J&#10;LDNT/3z75lDoLeG9vPfLdP5wjbpRiLVnA4N+Boq48Lbm0sBhv3wdg4oJ2WLjmQw8KcJ81nmZYm79&#10;nb/ptkulkhCOORqoUmpzrWNRkcPY9y2xaGcfHCZZQ6ltwLuEu0YPs+xdO6xZGipsaVFRcd39OAOB&#10;P9rT6LM5ftX7zTbow2r7vAyN6XUH2QRUokf6N/9dr63gvwm+PCMT6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BAy/&#10;AAAA3A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HistLwAAADc&#10;AAAADwAAAGRycy9kb3ducmV2LnhtbEVPTWvCQBC9F/wPyxS8lLq7gmKjaw6FQoReqoJ4G7JjEpqd&#10;jdk10X/fLRR6m8f7nE1+d60YqA+NZwN6pkAQl942XBk4Hj5eVyBCRLbYeiYDDwqQbydPG8ysH/mL&#10;hn2sRArhkKGBOsYukzKUNTkMM98RJ+7ie4cxwb6StscxhbtWzpVaSocNp4YaO3qvqfze35yBTp+4&#10;nBcv+vpWFCqcd0P4XAzGTJ+1WoOIdI//4j93YdP8hYbfZ9IF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4rLS8AAAA&#10;3AAAAA8AAAAAAAAAAQAgAAAAIgAAAGRycy9kb3ducmV2LnhtbFBLAQIUABQAAAAIAIdO4kAzLwWe&#10;OwAAADkAAAAQAAAAAAAAAAEAIAAAAAsBAABkcnMvc2hhcGV4bWwueG1sUEsFBgAAAAAGAAYAWwEA&#10;ALUDAAAAAA==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C2ZOLwAAADc&#10;AAAADwAAAGRycy9kb3ducmV2LnhtbEVPTYvCMBC9C/sfwgh7EU0trLjVKK4gLBREu4J4G5qxLTaT&#10;0sTq/nsjCN7m8T5nvrybWnTUusqygvEoAkGcW11xoeDwtxlOQTiPrLG2TAr+ycFy8dGbY6LtjffU&#10;Zb4QIYRdggpK75tESpeXZNCNbEMcuLNtDfoA20LqFm8h3NQyjqKJNFhxaCixoXVJ+SW7GgXfx/gk&#10;13T42aZplp+7dLBbrQZKffbH0QyEp7t/i1/uXx3mf8XwfCZc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tmTi8AAAA&#10;3AAAAA8AAAAAAAAAAQAgAAAAIgAAAGRycy9kb3ducmV2LnhtbFBLAQIUABQAAAAIAIdO4kAzLwWe&#10;OwAAADkAAAAQAAAAAAAAAAEAIAAAAAsBAABkcnMvc2hhcGV4bWwueG1sUEsFBgAAAAAGAAYAWwEA&#10;ALU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奖杯" o:spid="_x0000_s1026" o:spt="100" style="position:absolute;left:6225;top:26779;height:278;width:278;v-text-anchor:middle;" fillcolor="#FFFFFF [3212]" filled="t" stroked="f" coordsize="4409,4408" o:gfxdata="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/3A+8AAAA&#10;3AAAAA8AAAAAAAAAAQAgAAAAIgAAAGRycy9kb3ducmV2LnhtbFBLAQIUABQAAAAIAIdO4kAzLwWe&#10;OwAAADkAAAAQAAAAAAAAAAEAIAAAAAsBAABkcnMvc2hhcGV4bWwueG1sUEsFBgAAAAAGAAYAWwEA&#10;ALUD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  <v:path o:connectlocs="135404956,135435674;135404956,135435674;135404956,135435674;135404956,135435674;135404956,135435674;135404956,135435674;135404956,135435674;135404956,135435674;30373701,135435674;20249125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9503;height:533;width:1792;" filled="f" stroked="f" coordsize="21600,21600" o:gfxdata="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HZ2j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全国大学生英语竞赛一等奖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国家级一等奖学金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大学英语6级证书（CET-6）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472.5pt;height:97.75pt;width:299.9pt;z-index:251664384;mso-width-relative:page;mso-height-relative:page;" filled="f" stroked="f" coordsize="21600,21600" o:gfxdata="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sL2fX3AAAAAwBAAAP&#10;AAAAAAAAAAEAIAAAACIAAABkcnMvZG93bnJldi54bWxQSwECFAAUAAAACACHTuJAekGPdk0CAACD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兰亭国际货运代理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4pt;margin-top:327.45pt;height:79.75pt;width:299.9pt;z-index:251676672;mso-width-relative:page;mso-height-relative:page;" filled="f" stroked="f" coordsize="21600,21600" o:gfxdata="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MqmPtcAAAALAQAADwAA&#10;AAAAAAABACAAAAAiAAAAZHJzL2Rvd25yZXYueG1sUEsBAhQAFAAAAAgAh07iQDjrhmxQAgAAgwQA&#10;AA4AAAAAAAAAAQAgAAAAJ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总经理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兰亭国际货运代理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2012-2014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云达机械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质管部部长助理.负责票证车间生产质量检查,控制,兼任企业内审员,推行ISO9001:2008及ISO14000体系并年审。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4pt;margin-top:245.7pt;height:79.75pt;width:299.9pt;z-index:251675648;mso-width-relative:page;mso-height-relative:page;" filled="f" stroked="f" coordsize="21600,21600" o:gfxdata="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3hgB9cAAAALAQAADwAA&#10;AAAAAAABACAAAAAiAAAAZHJzL2Rvd25yZXYueG1sUEsBAhQAFAAAAAgAh07iQP/WpItQAgAAgwQA&#10;AA4AAAAAAAAAAQAgAAAAJ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部长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2012-2014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云达机械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质管部部长助理.负责票证车间生产质量检查,控制,兼任企业内审员,推行ISO9001:2008及ISO14000体系并年审。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企业管理有限公司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15pt;margin-top:166.15pt;height:79.75pt;width:299.9pt;z-index:251674624;mso-width-relative:page;mso-height-relative:page;" filled="f" stroked="f" coordsize="21600,21600" o:gfxdata="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C2dCdYAAAALAQAADwAA&#10;AAAAAAABACAAAAAiAAAAZHJzL2Rvd25yZXYueG1sUEsBAhQAFAAAAAgAh07iQPZMg/FRAgAAgwQA&#10;AA4AAAAAAAAAAQAgAAAAJ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企业管理有限公司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2553335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129.05pt;height:30.4pt;width:297.4pt;z-index:251673600;mso-width-relative:page;mso-height-relative:page;" coordorigin="7874,888" coordsize="5948,608" o:gfxdata="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">
                <o:lock v:ext="edit" aspectratio="f"/>
                <v:group id="_x0000_s1026" o:spid="_x0000_s1026" o:spt="203" style="position:absolute;left:7874;top:929;height:468;width:5948;" coordorigin="6053,18050" coordsize="5948,468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4" o:spid="_x0000_s1026" o:spt="203" style="position:absolute;left:6053;top:18050;height:468;width:5949;" coordorigin="3972,4063" coordsize="5949,468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oPU6b0AAADc&#10;AAAADwAAAGRycy9kb3ducmV2LnhtbEVPTWvCQBC9F/wPyxR6qxsjlRJdPRQsBUtqVQRvQ3ZM0mZn&#10;w+42Jv++Kwje5vE+Z7HqTSM6cr62rGAyTkAQF1bXXCo47NfPryB8QNbYWCYFA3lYLUcPC8y0vfA3&#10;dbtQihjCPkMFVQhtJqUvKjLox7YljtzZOoMhQldK7fASw00j0ySZSYM1x4YKW3qrqPjd/RkFjj/b&#10;0/SrOW7r/SZ38vCeDz+pUk+Pk2QOIlAf7uKb+0PH+ekLXJ+JF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9TpvQAA&#10;ANwAAAAPAAAAAAAAAAEAIAAAACIAAABkcnMvZG93bnJldi54bWxQSwECFAAUAAAACACHTuJAMy8F&#10;njsAAAA5AAAAEAAAAAAAAAABACAAAAAMAQAAZHJzL3NoYXBleG1sLnhtbFBLBQYAAAAABgAGAFsB&#10;AAC2AwAAAAA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l5dHvbsAAADc&#10;AAAADwAAAGRycy9kb3ducmV2LnhtbEVPTYvCMBC9C/6HMIIX0aQFRavRgyB0YS+6C4u3oRnbYjOp&#10;Tbbqv98Iwt7m8T5ns3vYRvTU+dqxhmSmQBAXztRcavj+OkyXIHxANtg4Jg1P8rDbDgcbzIy785H6&#10;UyhFDGGfoYYqhDaT0hcVWfQz1xJH7uI6iyHCrpSmw3sMt41MlVpIizXHhgpb2ldUXE+/VkOb/HCR&#10;5pPktspz5c8fvf+c91qPR4lagwj0CP/itzs3cX66gNcz8QK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dHv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aFxJ3bwAAADc&#10;AAAADwAAAGRycy9kb3ducmV2LnhtbEVPTYvCMBC9C/sfwgh7EU3tYXWrUVxBWCiIdgXxNjRjW2wm&#10;pYnV/fdGELzN433OfHk3teiodZVlBeNRBII4t7riQsHhbzOcgnAeWWNtmRT8k4Pl4qM3x0TbG++p&#10;y3whQgi7BBWU3jeJlC4vyaAb2YY4cGfbGvQBtoXULd5CuKllHEVf0mDFoaHEhtYl5ZfsahR8H+OT&#10;XNPhZ5umWX7u0sFutRoo9dkfRzMQnu7+LX65f3WYH0/g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cSd28AAAA&#10;3AAAAA8AAAAAAAAAAQAgAAAAIgAAAGRycy9kb3ducmV2LnhtbFBLAQIUABQAAAAIAIdO4kAzLwWe&#10;OwAAADkAAAAQAAAAAAAAAAEAIAAAAAsBAABkcnMvc2hhcGV4bWwueG1sUEsFBgAAAAAGAAYAWwEA&#10;ALU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公文包" o:spid="_x0000_s1026" o:spt="100" style="position:absolute;left:6231;top:18154;height:266;width:266;v-text-anchor:middle;" fillcolor="#FFFFFF [3212]" filled="t" stroked="f" coordsize="3261356,2766950" o:gfxdata="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igmy8AAAA&#10;3A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66,133;266,253;265,254;265,255;265,257;264,258;264,259;263,260;262,261;261,262;259,264;256,265;253,265;250,266;16,266;12,265;9,265;7,264;4,262;3,261;2,260;2,259;1,258;0,257;0,255;0,254;0,253;0,133;16,138;33,143;53,149;64,152;76,155;87,158;97,160;108,162;117,164;126,165;129,165;133,165;136,165;140,165;148,164;157,162;168,160;178,158;190,155;201,152;212,149;232,143;250,138;123,115;115,124;115,126;123,135;142,135;150,126;150,124;142,115;133,16;90,45;90,47;175,47;175,45;133,16;133,0;185,46;185,47;250,47;253,47;256,48;259,49;261,50;262,51;263,52;264,53;264,55;265,56;265,57;265,58;266,60;266,127;265,127;265,127;250,132;232,137;212,143;201,146;190,149;178,152;168,155;157,157;148,158;140,159;136,160;133,160;129,160;126,159;117,158;108,157;97,155;87,152;76,150;64,147;53,143;33,138;16,132;0,127;0,128;0,128;0,93;0,60;0,58;0,57;0,56;1,55;2,53;2,52;3,51;4,50;7,49;9,48;12,47;16,47;80,47;80,46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888;height:608;width:1792;" filled="f" stroked="f" coordsize="21600,21600" o:gfxdata="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g6ZP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43688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-37.6pt;height:25.85pt;width:297.4pt;z-index:251663360;mso-width-relative:page;mso-height-relative:page;" coordorigin="7874,6641" coordsize="5948,517" o:gfxdata="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">
                <o:lock v:ext="edit" aspectratio="f"/>
                <v:group id="_x0000_s1026" o:spid="_x0000_s1026" o:spt="203" style="position:absolute;left:7874;top:6677;height:468;width:5948;" coordorigin="6053,23798" coordsize="5948,468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48" o:spid="_x0000_s1026" o:spt="203" style="position:absolute;left:6053;top:23798;height:468;width:5949;" coordorigin="3972,4063" coordsize="5949,468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Vvtqr4AAADc&#10;AAAADwAAAGRycy9kb3ducmV2LnhtbEWPT2sCQQzF7wW/wxDBW51VoZTV0YOgCIptVQRvYSfuru5k&#10;lpnx37dvDoXeEt7Le79MZk/XqDuFWHs2MOhnoIgLb2suDRz2i/dPUDEhW2w8k4EXRZhNO28TzK1/&#10;8A/dd6lUEsIxRwNVSm2udSwqchj7viUW7eyDwyRrKLUN+JBw1+hhln1ohzVLQ4UtzSsqrrubMxB4&#10;055GX83xu96vt0EfltvXZWhMrzvIxqASPdO/+e96ZQV/JLTyjEy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vtqr4A&#10;AADcAAAADwAAAAAAAAABACAAAAAiAAAAZHJzL2Rvd25yZXYueG1sUEsBAhQAFAAAAAgAh07iQDMv&#10;BZ47AAAAOQAAABAAAAAAAAAAAQAgAAAADQEAAGRycy9zaGFwZXhtbC54bWxQSwUGAAAAAAYABgBb&#10;AQAAtwMAAAAA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9FFErsAAADc&#10;AAAADwAAAGRycy9kb3ducmV2LnhtbEVPTYvCMBC9L+x/CCN4WTSpomg1ehCECl5WhWVvQzO2xWbS&#10;bWLVf2+EBW/zeJ+zXN9tLTpqfeVYQzJUIIhzZyouNJyO28EMhA/IBmvHpOFBHtarz48lpsbd+Ju6&#10;QyhEDGGfooYyhCaV0uclWfRD1xBH7uxaiyHCtpCmxVsMt7UcKTWVFiuODSU2tCkpvxyuVkOT/HA+&#10;yr6Sv3mWKf+76/x+0mnd7yVqASLQPbzF/+7MxPnjO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FFE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Omo0CcAAAADc&#10;AAAADwAAAGRycy9kb3ducmV2LnhtbEWPQWvCQBCF70L/wzKFXqRulCI2uooKhUJAahTE25Adk2B2&#10;NmTXaP995yD0NsN78943i9XDNaqnLtSeDYxHCSjiwtuaSwPHw9f7DFSIyBYbz2TglwKsli+DBabW&#10;33lPfR5LJSEcUjRQxdimWoeiIodh5Fti0S6+cxhl7UptO7xLuGv0JEmm2mHN0lBhS9uKimt+cwY+&#10;T5Oz3tJxs8uyvLj02fBnvR4a8/Y6TuagIj3iv/l5/W0F/0Pw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ajQJ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学士帽" o:spid="_x0000_s1026" o:spt="100" style="position:absolute;left:6193;top:23922;height:266;width:342;v-text-anchor:middle-center;" fillcolor="#FFFFFF [3212]" filled="t" stroked="f" coordsize="3931,2392" o:gfxdata="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A4I7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1371,65579;80768,43312;35064,65579;22313,58802;22313,78777;25780,84891;22234,91006;26019,112509;14862,112509;18687,90904;15579,84891;18568,78930;18568,56815;0,46879;81684,0;156635,47490;121371,65579;79851,54624;116709,70624;116709,109401;77979,121885;43791,109401;43791,70624;79851,54624;79373,114751;109099,105274;79373,95745;49688,105274;79373,114751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6641;height:517;width:1792;" filled="f" stroked="f" coordsize="21600,21600" o:gfxdata="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zwP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2006-2010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专业绩点（4.58/5），专业排名（5）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-0.85pt;height:104.15pt;width:299.9pt;z-index:251662336;mso-width-relative:page;mso-height-relative:page;" filled="f" stroked="f" coordsize="21600,21600" o:gfxdata="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ctz0h3AAAAAoB&#10;AAAPAAAAAAAAAAEAIAAAACIAAABkcnMvZG93bnJldi54bWxQSwECFAAUAAAACACHTuJAXEje91AC&#10;AACCBAAADgAAAAAAAAABACAAAAAr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2006-2010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专业绩点（4.58/5），专业排名（5）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2.05pt;height:842pt;width:595.3pt;z-index:-251657216;v-text-anchor:middle;mso-width-relative:page;mso-height-relative:page;" fillcolor="#FFFFFF [3212]" filled="t" stroked="f" coordsize="21600,21600" o:gfxdata="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PqX4dwAAAAPAQAADwAAAAAAAAABACAAAAAi&#10;AAAAZHJzL2Rvd25yZXYueG1sUEsBAhQAFAAAAAgAh07iQEsEUCV4AgAA2QQAAA4AAAAAAAAAAQAg&#10;AAAAK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1500-0000-000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  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123456789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Chenlulu123@超级简历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65pt;margin-top:369.05pt;height:99.1pt;width:200.45pt;z-index:251679744;mso-width-relative:page;mso-height-relative:page;" filled="f" stroked="f" coordsize="21600,21600" o:gfxdata="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OKcJvdAAAA&#10;CwEAAA8AAAAAAAAAAQAgAAAAIgAAAGRycy9kb3ducmV2LnhtbFBLAQIUABQAAAAIAIdO4kC+cg/a&#10;UQIAAIIEAAAOAAAAAAAAAAEAIAAAACwBAABkcnMvZTJvRG9jLnhtbFBLBQYAAAAABgAGAFkBAADv&#10;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1500-0000-000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  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123456789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Chenlulu123@超级简历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511175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330.5pt;height:28.8pt;width:197.9pt;z-index:251666432;mso-width-relative:page;mso-height-relative:page;" coordorigin="2950,13988" coordsize="3958,576" o:gfxdata="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">
                <o:lock v:ext="edit" aspectratio="f"/>
                <v:group id="_x0000_s1026" o:spid="_x0000_s1026" o:spt="203" style="position:absolute;left:2950;top:14026;height:468;width:3958;" coordorigin="1129,31147" coordsize="3958,468" o:gfxdata="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/XpWe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" o:spid="_x0000_s1026" o:spt="203" style="position:absolute;left:1129;top:31147;height:468;width:3958;" coordorigin="3972,4063" coordsize="3958,468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M6kuSLwAAADc&#10;AAAADwAAAGRycy9kb3ducmV2LnhtbEVPS4vCMBC+L/gfwgje1tQHItXoYWEXwcVHFcHb0Ixt3WZS&#10;kqyPf28Ewdt8fM+Zzm+mFhdyvrKsoNdNQBDnVldcKNjvvj/HIHxA1lhbJgV38jCftT6mmGp75S1d&#10;slCIGMI+RQVlCE0qpc9LMui7tiGO3Mk6gyFCV0jt8BrDTS37STKSBiuODSU29FVS/pf9GwWOf5vj&#10;YF0fNtVuuXJy/7O6n/tKddq9ZAIi0C28xS/3Qsf54yE8n4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pLki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SOG8LsAAADc&#10;AAAADwAAAGRycy9kb3ducmV2LnhtbEVPS4vCMBC+L/gfwgheFk0qKFqNHgShC3vxAeJtaMa22Exq&#10;k6367zeC4G0+vucs1w9bi45aXznWkIwUCOLcmYoLDcfDdjgD4QOywdoxaXiSh/Wq97XE1Lg776jb&#10;h0LEEPYpaihDaFIpfV6SRT9yDXHkLq61GCJsC2lavMdwW8uxUlNpseLYUGJDm5Ly6/7PamiSE+fj&#10;7Du5zbNM+fNP538nndaDfqIWIAI9wkf8dmcmzp9N4PVMv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OG8L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XazfL0AAADc&#10;AAAADwAAAGRycy9kb3ducmV2LnhtbEVPTWvCQBC9F/wPywi9SN3oIcToKlEQCoHSRkF6G7JjEszO&#10;huw2sf++WxC8zeN9zmZ3N60YqHeNZQWLeQSCuLS64UrB+XR8S0A4j6yxtUwKfsnBbjt52WCq7chf&#10;NBS+EiGEXYoKau+7VEpX1mTQzW1HHLir7Q36APtK6h7HEG5auYyiWBpsODTU2NGhpvJW/BgFq8vy&#10;Wx7ovP/I86K8DvnsM8tmSr1OF9EahKe7f4of7ncd5icx/D8TLp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rN8vQAA&#10;ANwAAAAPAAAAAAAAAAEAIAAAACIAAABkcnMvZG93bnJldi54bWxQSwECFAAUAAAACACHTuJAMy8F&#10;njsAAAA5AAAAEAAAAAAAAAABACAAAAAMAQAAZHJzL3NoYXBleG1sLnhtbFBLBQYAAAAABgAGAFsB&#10;AAC2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通讯录" o:spid="_x0000_s1026" o:spt="100" style="position:absolute;left:1323;top:31255;height:268;width:268;v-text-anchor:middle;" fillcolor="#FFFFFF [3212]" filled="t" stroked="f" coordsize="1622425,1601788" o:gfxdata="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uwNdugAAANwA&#10;AAAPAAAAAAAAAAEAIAAAACIAAABkcnMvZG93bnJldi54bWxQSwECFAAUAAAACACHTuJAMy8FnjsA&#10;AAA5AAAAEAAAAAAAAAABACAAAAAJAQAAZHJzL3NoYXBleG1sLnhtbFBLBQYAAAAABgAGAFsBAACz&#10;AwAAAAA=&#10;" path="m1477962,927100l1622425,927100,1622425,1293813,1477962,1293813,1477962,927100xm1477962,463550l1622425,463550,1622425,830263,1477962,830263,1477962,463550xm871932,418865l866214,419183,859861,419183,848426,420453,837309,422359,826509,424582,815709,427440,805862,430298,796650,433473,787439,436649,771874,443000,766792,444906,762027,446811,757262,449034,752498,451257,748051,454115,743921,456655,739792,459831,735345,463324,731533,466817,728039,470628,724545,474757,721051,479202,718192,483966,715333,488729,712792,493810,710251,499526,708028,504925,706122,510959,704216,517310,702628,523979,701357,530648,700404,537952,699769,545256,699451,553512,699451,561451,699451,570025,700087,578600,700722,587809,701992,597018,703263,607180,705169,617025,707392,627504,708028,630998,708028,634173,707710,637666,707392,640524,706757,643065,705804,645605,703263,650051,701039,654815,699134,658626,698498,660531,697863,662436,697545,664342,697545,666247,699134,688794,700404,702132,701039,709436,702310,716104,703581,723408,705487,729760,707075,736111,709298,742145,711839,747226,714698,751989,716286,753894,718192,755800,719780,757705,722322,759293,725816,760563,731533,762151,736933,763104,738839,763421,739792,763104,745827,831062,747098,833603,748368,835826,749639,838049,751227,839954,754404,843765,757898,847576,761074,851386,762662,853609,763933,855832,765204,858373,766474,861548,767427,865042,768380,868852,751545,872663,744874,887271,740745,895528,736298,904102,731533,912358,726451,919980,723910,923156,721051,926014,718510,928555,715969,930778,680393,940622,648628,953960,615911,967932,551747,995243,544123,998101,537135,1000641,522524,1006040,507912,1011121,500924,1013979,493936,1016837,487583,1020648,481548,1024141,475512,1027952,470430,1032398,467889,1034938,465665,1037796,463442,1040337,461218,1043195,459313,1046370,457407,1049546,456136,1052722,454548,1056850,454230,1082573,453595,1116234,452960,1151484,452642,1167997,452960,1182605,1276928,1182605,1277245,1167997,1276928,1151484,1276292,1116234,1275339,1082573,1275022,1056850,1273751,1052722,1272163,1049546,1270257,1046370,1268669,1043195,1266445,1040337,1264222,1037796,1261998,1034938,1259775,1032398,1254057,1027952,1248340,1024141,1242304,1020648,1235634,1016837,1228963,1013979,1221658,1011121,1207681,1006040,1192752,1000641,1185446,998101,1178458,995243,1113659,967932,1080941,953960,1049177,940622,1013601,930778,1011060,928555,1008519,926014,1005977,923156,1003436,919980,998036,912358,993589,904102,989142,895528,985013,887271,978025,872663,955790,869487,956107,865359,956743,861231,957696,857738,958649,854562,960237,852021,961507,849481,965319,845035,968813,840272,972307,835826,973895,833603,975484,830745,977072,827887,978025,824393,978978,821218,979613,818042,980566,811373,981201,804069,981837,797083,982154,789779,983107,783110,983742,779935,984695,776759,985966,773266,987236,770408,988507,768502,989778,766915,991366,765327,992636,764056,996131,761834,999942,759928,1003436,758023,1006930,755800,1010107,753259,1011695,751989,1012966,750401,1014871,746908,1017095,743097,1019001,738651,1020589,734523,1023130,725631,1024718,717057,1025989,709753,1026942,701814,1027895,693875,1028213,685618,1027895,677362,1027577,673233,1026942,669105,1025989,665294,1025036,661484,1023766,657673,1022177,654180,1019001,647511,1015824,642747,1014871,640207,1013919,637349,1012966,633856,1012330,629410,1012013,626234,1012013,622106,1012330,612261,1012966,601147,1013919,588762,1016460,566215,1017095,557323,1017413,551607,1017730,534141,1017413,527472,1016777,521756,1015824,516040,1014236,509371,1010424,492222,1008836,488412,1006930,483966,1004707,478567,1001530,473169,997401,467770,995495,465547,993272,463324,991048,460784,988825,459196,962143,454750,945943,439825,939908,436331,933555,433156,927202,430298,921167,427757,915131,425534,908778,423629,902426,422041,896390,421088,890038,420136,884002,419501,878285,419183,871932,418865xm1477962,0l1622425,0,1622425,366713,1477962,366713,1477962,0xm326855,0l1403350,0,1403350,1601788,326855,1601788,326855,0xm90211,0l94975,0,212503,0,212503,1601788,94975,1601788,90211,1601788,85446,1601471,80681,1600835,75917,1599883,71470,1598930,67023,1597660,62258,1596072,58129,1594484,53999,1592261,49870,1590356,45740,1587815,41929,1585592,38117,1583052,34623,1580194,31446,1577336,27635,1573843,24776,1570667,21917,1567174,19058,1563681,16517,1559870,13976,1556059,11435,1551931,9211,1548120,7306,1543992,5717,1539228,4447,1535100,3176,1530654,1906,1525891,1270,1521127,635,1516364,317,1511600,0,1506837,0,94951,317,90188,635,85424,1270,80661,1906,75580,3176,71134,4447,66688,5717,62560,7306,57796,9211,53668,11435,49857,13976,45729,16517,41601,19058,38107,21917,34614,24776,31121,27635,27945,31446,24452,34623,21594,38117,18736,41929,16195,45740,13655,49870,11432,53999,9527,58129,7304,62258,5716,67023,4128,71470,2858,75917,1905,80681,952,85446,317,90211,0xe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8;top:13988;height:577;width:1792;" filled="f" stroked="f" coordsize="21600,21600" o:gfxdata="UEsDBAoAAAAAAIdO4kAAAAAAAAAAAAAAAAAEAAAAZHJzL1BLAwQUAAAACACHTuJANWo+O78AAADc&#10;AAAADwAAAGRycy9kb3ducmV2LnhtbEWPT4vCMBTE78J+h/AW9qapFV2p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qPj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   画画    阅读   唱歌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8pt;margin-top:671.15pt;height:51.1pt;width:152.4pt;z-index:251682816;mso-width-relative:page;mso-height-relative:page;" filled="f" stroked="f" coordsize="21600,21600" o:gfxdata="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21/W53gAAAA4BAAAPAAAAAAAAAAEA&#10;IAAAACIAAABkcnMvZG93bnJldi54bWxQSwECFAAUAAAACACHTuJApM3HLEICAAB0BAAADgAAAAAA&#10;AAABACAAAAAt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   画画    阅读   唱歌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635.65pt;height:30.5pt;width:198.1pt;z-index:251681792;mso-width-relative:page;mso-height-relative:page;" coordorigin="5800,14678" coordsize="3962,610" o:gfxdata="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xz+s3AAAAA4BAAAPAAAA&#10;AAAAAAEAIAAAACIAAABkcnMvZG93bnJldi54bWxQSwECFAAUAAAACACHTuJAknbk74QEAAA5EwAA&#10;DgAAAAAAAAABACAAAAArAQAAZHJzL2Uyb0RvYy54bWxQSwUGAAAAAAYABgBZAQAAIQgAAAAA&#10;">
                <o:lock v:ext="edit" aspectratio="f"/>
                <v:group id="组合 188" o:spid="_x0000_s1026" o:spt="203" style="position:absolute;left:5800;top:14731;height:468;width:3962;" coordorigin="6053,31852" coordsize="3962,468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97" o:spid="_x0000_s1026" o:spt="203" style="position:absolute;left:6053;top:31852;height:468;width:3962;" coordorigin="3972,4063" coordsize="3962,46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14" o:spid="_x0000_s1026" o:spt="1" style="position:absolute;left:4605;top:4063;height:468;width:3329;v-text-anchor:middle;" fillcolor="#4D4D4D [3209]" filled="t" stroked="t" coordsize="21600,21600" o:gfxdata="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Fy074A&#10;AADbAAAADwAAAAAAAAABACAAAAAiAAAAZHJzL2Rvd25yZXYueG1sUEsBAhQAFAAAAAgAh07iQDMv&#10;BZ47AAAAOQAAABAAAAAAAAAAAQAgAAAADQEAAGRycy9zaGFwZXhtbC54bWxQSwUGAAAAAAYABgBb&#10;AQAAtwMAAAAA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/pLc70AAADb&#10;AAAADwAAAGRycy9kb3ducmV2LnhtbEWPT4vCMBTE7wt+h/AEL4smLa5oNXpYWOjCXvwD4u3RPNti&#10;81KbWN1vvxGEPQ4z8xtmtXnYRvTU+dqxhmSiQBAXztRcajjsv8ZzED4gG2wck4Zf8rBZD95WmBl3&#10;5y31u1CKCGGfoYYqhDaT0hcVWfQT1xJH7+w6iyHKrpSmw3uE20amSs2kxZrjQoUtfVZUXHY3q6FN&#10;jlyk+XtyXeS58qfv3v989FqPholaggj0CP/hVzs3GtIpPL/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ktz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+0Mll78AAADb&#10;AAAADwAAAGRycy9kb3ducmV2LnhtbEWPQWvCQBSE7wX/w/IKXoJuErDU1FWiUBACpY2C9PbIPpPQ&#10;7NuQ3cb477uFQo/DzHzDbHaT6cRIg2stK0iWMQjiyuqWawXn0+viGYTzyBo7y6TgTg5229nDBjNt&#10;b/xBY+lrESDsMlTQeN9nUrqqIYNuaXvi4F3tYNAHOdRSD3gLcNPJNI6fpMGWw0KDPR0aqr7Kb6Ng&#10;fUk/5YHO+7eiKKvrWETveR4pNX9M4hcQnib/H/5rH7WCdAW/X8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DJZe/&#10;AAAA2wAAAA8AAAAAAAAAAQAgAAAAIgAAAGRycy9kb3ducmV2LnhtbFBLAQIUABQAAAAIAIdO4kAz&#10;LwWeOwAAADkAAAAQAAAAAAAAAAEAIAAAAA4BAABkcnMvc2hhcGV4bWwueG1sUEsFBgAAAAAGAAYA&#10;WwEAALg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心形" o:spid="_x0000_s1026" style="position:absolute;left:6211;top:31952;height:274;width:326;v-text-anchor:middle;" fillcolor="#FFFFFF [3212]" filled="t" stroked="f" coordsize="326,274" o:gfxdata="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UYrC5AAAA2wAA&#10;AA8AAAAAAAAAAQAgAAAAIgAAAGRycy9kb3ducmV2LnhtbFBLAQIUABQAAAAIAIdO4kAzLwWeOwAA&#10;ADkAAAAQAAAAAAAAAAEAIAAAAAgBAABkcnMvc2hhcGV4bWwueG1sUEsFBgAAAAAGAAYAWwEAALID&#10;AAAAAA==&#10;" path="m163,68c230,-91,495,68,163,274c-169,68,95,-91,163,68xe">
                    <v:path o:connectlocs="163,68;163,274" o:connectangles="247,82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05" o:spid="_x0000_s1026" o:spt="202" type="#_x0000_t202" style="position:absolute;left:6665;top:14678;height:610;width:1792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英语六级证书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pt;margin-top:538.6pt;height:93.6pt;width:198.25pt;z-index:251683840;mso-width-relative:page;mso-height-relative:page;" filled="f" stroked="f" coordsize="21600,21600" o:gfxdata="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gKPJh3QAAAA4B&#10;AAAPAAAAAAAAAAEAIAAAACIAAABkcnMvZG93bnJldi54bWxQSwECFAAUAAAACACHTuJAZfiCh08C&#10;AACCBAAADgAAAAAAAAABACAAAAAs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英语六级证书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732155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504.5pt;height:25.1pt;width:197.9pt;z-index:251667456;mso-width-relative:page;mso-height-relative:page;" coordorigin="2950,11108" coordsize="3958,502" o:gfxdata="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">
                <o:lock v:ext="edit" aspectratio="f"/>
                <v:group id="_x0000_s1026" o:spid="_x0000_s1026" o:spt="203" style="position:absolute;left:2950;top:11135;height:468;width:3958;" coordorigin="1129,28256" coordsize="3958,468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2" o:spid="_x0000_s1026" o:spt="203" style="position:absolute;left:1129;top:28256;height:468;width:3958;" coordorigin="3972,4063" coordsize="3958,468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0lc547wAAADc&#10;AAAADwAAAGRycy9kb3ducmV2LnhtbEVPS4vCMBC+L/gfwgje1lRFkWr0sLCL4OKjiuBtaMa2bjMp&#10;SdbHvzeC4G0+vudM5zdTiws5X1lW0OsmIIhzqysuFOx3359jED4ga6wtk4I7eZjPWh9TTLW98pYu&#10;WShEDGGfooIyhCaV0uclGfRd2xBH7mSdwRChK6R2eI3hppb9JBlJgxXHhhIb+iop/8v+jQLHv81x&#10;sK4Pm2q3XDm5/1ndz32lOu1eMgER6Bbe4pd7oeP84Q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XOeO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oN2RW7sAAADc&#10;AAAADwAAAGRycy9kb3ducmV2LnhtbEVPTYvCMBC9C/6HMIIX0aSCq1ajB2GhgpdVQbwNzdgWm0lt&#10;stX99xthYW/zeJ+z3r5sLTpqfeVYQzJRIIhzZyouNJxPn+MFCB+QDdaOScMPedhu+r01psY9+Yu6&#10;YyhEDGGfooYyhCaV0uclWfQT1xBH7uZaiyHCtpCmxWcMt7WcKvUhLVYcG0psaFdSfj9+Ww1NcuF8&#10;mo2SxzLLlL/uO3+YdVoPB4lagQj0Cv/iP3dm4vzZHN7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2RW7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QcWu0sAAAADc&#10;AAAADwAAAGRycy9kb3ducmV2LnhtbEWPQWvCQBCF70L/wzKFXqRuFCo2uooKhUJAahTE25Adk2B2&#10;NmTXaP995yD0NsN78943i9XDNaqnLtSeDYxHCSjiwtuaSwPHw9f7DFSIyBYbz2TglwKsli+DBabW&#10;33lPfR5LJSEcUjRQxdimWoeiIodh5Fti0S6+cxhl7UptO7xLuGv0JEmm2mHN0lBhS9uKimt+cwY+&#10;T5Oz3tJxs8uyvLj02fBnvR4a8/Y6TuagIj3iv/l5/W0F/0No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xa7S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齿轮" o:spid="_x0000_s1026" o:spt="100" style="position:absolute;left:1302;top:28335;height:304;width:304;v-text-anchor:middle-center;" fillcolor="#FFFFFF [3212]" filled="t" stroked="f" coordsize="2768,2768" o:gfxdata="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d+4bsAAADc&#10;AAAADwAAAAAAAAABACAAAAAiAAAAZHJzL2Rvd25yZXYueG1sUEsBAhQAFAAAAAgAh07iQDMvBZ47&#10;AAAAOQAAABAAAAAAAAAAAQAgAAAACgEAAGRycy9zaGFwZXhtbC54bWxQSwUGAAAAAAYABgBbAQAA&#10;tAM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  <v:path o:connectlocs="184346,79078;168360,79078;161722,63148;173213,51575;173213,32860;163863,23502;145165,23502;133460,35217;118544,29145;118544,13144;105341,0;92209,0;79005,13144;79005,29145;63590,35503;51528,23502;32829,23502;23480,32860;23480,51575;35470,63648;29118,79078;13131,79078;0,92222;0,105437;13131,118653;29118,118653;35185,133583;23480,145298;23480,164014;32829,173372;51528,173372;63019,161871;79005,168514;79005,184516;92209,197731;105341,197731;118544,184516;118544,168514;133960,162156;145165,173372;163863,173372;173213,164014;173213,145298;162008,134083;168360,118653;184346,118653;197550,105437;197550,92222;184346,79078;98775,138369;59236,98865;98775,59290;138242,98865;98775,138369;98775,79078;79005,98865;98775,118653;118544,98865;98775,79078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7;top:11108;height:502;width:1792;" filled="f" stroked="f" coordsize="21600,21600" o:gfxdata="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Jpug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求职意向：行政助理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75pt;margin-top:90.05pt;height:67.8pt;width:108.15pt;z-index:-251655168;mso-width-relative:page;mso-height-relative:page;" filled="f" stroked="f" coordsize="21600,21600" o:gfxdata="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XjDrl2wAAAAsBAAAPAAAAAAAAAAEAIAAAACIAAABk&#10;cnMvZG93bnJldi54bWxQSwECFAAUAAAACACHTuJA5qANT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求职意向：行政助理</w:t>
                      </w:r>
                    </w:p>
                    <w:p>
                      <w:pPr>
                        <w:jc w:val="center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05pt;margin-top:-79.95pt;height:888.15pt;width:258.25pt;z-index:-251656192;v-text-anchor:middle;mso-width-relative:page;mso-height-relative:page;" fillcolor="#F2F2F2 [3052]" filled="t" stroked="f" coordsize="21600,21600" o:gfxdata="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SQgqZ3wAAAA4BAAAPAAAAAAAA&#10;AAEAIAAAACIAAABkcnMvZG93bnJldi54bWxQSwECFAAUAAAACACHTuJABViijn0CAADxBAAADgAA&#10;AAAAAAABACAAAAAu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73864F08"/>
    <w:rsid w:val="001A5366"/>
    <w:rsid w:val="00B853F8"/>
    <w:rsid w:val="00DB3A9E"/>
    <w:rsid w:val="00EF69F2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1737ABA"/>
    <w:rsid w:val="66EA7D1B"/>
    <w:rsid w:val="68213478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简约黑白简历.docx</Template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2017-07-11T08:35:00Z</dcterms:created>
  <dc:creator>kedao</dc:creator>
  <cp:lastModifiedBy>。</cp:lastModifiedBy>
  <dcterms:modified xsi:type="dcterms:W3CDTF">2024-05-05T08:56:55Z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4B4C9B46E0F04A7CB80444A3F23D2EB8_13</vt:lpwstr>
  </property>
</Properties>
</file>