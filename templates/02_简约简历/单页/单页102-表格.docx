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 w:rsidR="00D34E76" w14:paraId="76B8C818" w14:textId="77777777">
        <w:trPr>
          <w:jc w:val="center"/>
        </w:trPr>
        <w:tc>
          <w:tcPr>
            <w:tcW w:w="10807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4C4B102F" w14:textId="77777777" w:rsidR="00D34E76" w:rsidRDefault="00000000">
            <w:pPr>
              <w:adjustRightInd w:val="0"/>
              <w:snapToGrid w:val="0"/>
              <w:spacing w:line="30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72C1E5E9" wp14:editId="139DFF27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40"/>
                <w:szCs w:val="52"/>
              </w:rPr>
              <w:t>HI简历</w:t>
            </w:r>
          </w:p>
        </w:tc>
      </w:tr>
      <w:tr w:rsidR="00D34E76" w14:paraId="565387D2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9E12593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3D6B3EC3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英语老师</w:t>
            </w:r>
          </w:p>
        </w:tc>
      </w:tr>
      <w:tr w:rsidR="00D34E76" w14:paraId="53392E3A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D8E59FB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姓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1ED218" w14:textId="65D32DA5" w:rsidR="00D34E76" w:rsidRDefault="008732DE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胡小豆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E6EA960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2664ACBB" w14:textId="65E4CBFB" w:rsidR="00D34E76" w:rsidRDefault="002B1D26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 w14:paraId="7F43484A" w14:textId="77777777" w:rsidR="00D34E76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0" locked="0" layoutInCell="1" allowOverlap="1" wp14:anchorId="2F523709" wp14:editId="44D99B29">
                  <wp:simplePos x="0" y="0"/>
                  <wp:positionH relativeFrom="column">
                    <wp:posOffset>32336</wp:posOffset>
                  </wp:positionH>
                  <wp:positionV relativeFrom="page">
                    <wp:posOffset>107706</wp:posOffset>
                  </wp:positionV>
                  <wp:extent cx="1099820" cy="1464945"/>
                  <wp:effectExtent l="0" t="0" r="5080" b="190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4E76" w14:paraId="01A9B475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3AF3DE9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民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E7017E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2D30FD31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4B6E000A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56046529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13912A5D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667CA8D2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电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656298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135-00</w:t>
            </w:r>
            <w:r>
              <w:rPr>
                <w:rFonts w:ascii="微软雅黑" w:eastAsia="微软雅黑" w:hAnsi="微软雅黑"/>
                <w:color w:val="545454"/>
              </w:rPr>
              <w:t>00-0</w:t>
            </w:r>
            <w:r>
              <w:rPr>
                <w:rFonts w:ascii="微软雅黑" w:eastAsia="微软雅黑" w:hAnsi="微软雅黑" w:hint="eastAsia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7845282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A5E37A4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6B89766D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08C856B7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4312E184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邮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662537A" w14:textId="3B6AFA41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2349890921@</w:t>
            </w:r>
            <w:r w:rsidR="000A6A80">
              <w:rPr>
                <w:rFonts w:ascii="微软雅黑" w:eastAsia="微软雅黑" w:hAnsi="微软雅黑" w:hint="eastAsia"/>
                <w:color w:val="545454"/>
              </w:rPr>
              <w:t>xx</w:t>
            </w:r>
            <w:r>
              <w:rPr>
                <w:rFonts w:ascii="微软雅黑" w:eastAsia="微软雅黑" w:hAnsi="微软雅黑"/>
                <w:color w:val="545454"/>
              </w:rPr>
              <w:t>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452956F2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学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DF963C5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本科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43755EF3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1D8399AC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8B35412" w14:textId="77777777" w:rsidR="00D34E76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住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62ACE2BF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广东省广州市海珠区新港中路351号广东第二师范学院五舍604</w:t>
            </w:r>
          </w:p>
        </w:tc>
      </w:tr>
      <w:tr w:rsidR="00D34E76" w14:paraId="03661632" w14:textId="77777777">
        <w:trPr>
          <w:trHeight w:val="501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 w14:paraId="5CAB1E9E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2BC28A03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355D2B" w14:textId="77777777" w:rsidR="00D34E76" w:rsidRDefault="00000000">
            <w:pPr>
              <w:adjustRightInd w:val="0"/>
              <w:snapToGrid w:val="0"/>
              <w:ind w:leftChars="50" w:left="105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74430C8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E1053A7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专业</w:t>
            </w:r>
          </w:p>
        </w:tc>
      </w:tr>
      <w:tr w:rsidR="00D34E76" w14:paraId="5E29452B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7E6E3E9F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6655E62" w14:textId="17DAB1EA" w:rsidR="00D34E76" w:rsidRDefault="000A6A8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.09-</w:t>
            </w: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9E2C2EC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B5CB218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英语专业</w:t>
            </w:r>
          </w:p>
        </w:tc>
      </w:tr>
      <w:tr w:rsidR="00D34E76" w14:paraId="41B8E834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704F6599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F99CC3" w14:textId="578EBF39" w:rsidR="00D34E76" w:rsidRDefault="000A6A8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.09-</w:t>
            </w: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2FFBA2E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579672A4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英语进修</w:t>
            </w:r>
          </w:p>
        </w:tc>
      </w:tr>
      <w:tr w:rsidR="00D34E76" w14:paraId="5128EBFF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6DB0D892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4715665" w14:textId="66B821D0" w:rsidR="00D34E76" w:rsidRDefault="000A6A8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.09-</w:t>
            </w: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color w:val="545454"/>
              </w:rPr>
              <w:t>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B0C362E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1E878C95" w14:textId="77777777" w:rsidR="00D34E76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英语口语</w:t>
            </w:r>
          </w:p>
        </w:tc>
      </w:tr>
      <w:tr w:rsidR="00D34E76" w14:paraId="59C41D49" w14:textId="77777777">
        <w:trPr>
          <w:trHeight w:val="380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9F2747F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  <w:p w14:paraId="556C0454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2BEEDC57" w14:textId="051F8D71" w:rsidR="00D34E76" w:rsidRDefault="000A6A80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.02-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.01     </w:t>
            </w:r>
            <w:r w:rsidR="00000000"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 w:rsidR="00000000"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 w14:paraId="0587B692" w14:textId="77777777" w:rsidR="00D34E76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一对一教学共47人；</w:t>
            </w:r>
          </w:p>
          <w:p w14:paraId="4273C506" w14:textId="77777777" w:rsidR="00D34E76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 w14:paraId="6E5A43AE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突出成绩</w:t>
            </w:r>
            <w:r>
              <w:rPr>
                <w:rFonts w:ascii="微软雅黑" w:eastAsia="微软雅黑" w:hAnsi="微软雅黑" w:hint="eastAsia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 w14:paraId="17E35583" w14:textId="77777777" w:rsidR="00D34E76" w:rsidRDefault="00D34E76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07543A44" w14:textId="0F32D17B" w:rsidR="00D34E76" w:rsidRDefault="000A6A80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.06-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.08      本生教育湛江试验点      实习老师</w:t>
            </w:r>
          </w:p>
          <w:p w14:paraId="454BF49B" w14:textId="77777777" w:rsidR="00D34E76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担任副班主任及数学老师，通过本次实习认识并坚持生本教育的教育理念，激发孩子的求知欲；</w:t>
            </w:r>
          </w:p>
          <w:p w14:paraId="0DF3B71A" w14:textId="77777777" w:rsidR="00D34E76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注重培养学生学习习惯，学习方法的教导，引导孩子成为课堂真正的主人</w:t>
            </w:r>
          </w:p>
        </w:tc>
      </w:tr>
      <w:tr w:rsidR="00D34E76" w14:paraId="42E68D9A" w14:textId="77777777">
        <w:trPr>
          <w:trHeight w:val="1409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3A4663D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校内</w:t>
            </w:r>
          </w:p>
          <w:p w14:paraId="64F32180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5E59288E" w14:textId="76622C69" w:rsidR="00D34E76" w:rsidRDefault="000A6A80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.06    参加广东省中小学心理健康教育“C级培训”</w:t>
            </w:r>
          </w:p>
          <w:p w14:paraId="1D75AF7F" w14:textId="7648AB03" w:rsidR="00D34E76" w:rsidRDefault="000A6A80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.12    参加校团学干部培训（优秀干事）</w:t>
            </w:r>
          </w:p>
          <w:p w14:paraId="46DA61CB" w14:textId="0765C410" w:rsidR="00D34E76" w:rsidRDefault="000A6A80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</w:t>
            </w:r>
            <w:r w:rsidR="00000000"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.09    担任校移动人才培训基地综合部部长</w:t>
            </w:r>
            <w:r w:rsidR="00000000"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 w:rsidR="00D34E76" w14:paraId="6A9C7FE8" w14:textId="77777777">
        <w:trPr>
          <w:trHeight w:val="126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1D31328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3992A093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49270656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CET-6，TEM-4</w:t>
            </w:r>
          </w:p>
          <w:p w14:paraId="792AF066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教师资格证</w:t>
            </w:r>
          </w:p>
          <w:p w14:paraId="7F556D1D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 w14:paraId="0B47FFAD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奖项</w:t>
            </w:r>
          </w:p>
          <w:p w14:paraId="6428595A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 w14:paraId="7AF8B2CD" w14:textId="77777777" w:rsidR="00D34E76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连续3个学年获得校一级奖学金</w:t>
            </w:r>
          </w:p>
          <w:p w14:paraId="31F04BE6" w14:textId="5CAAE19C" w:rsidR="00D34E76" w:rsidRDefault="000A6A8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45454"/>
              </w:rPr>
              <w:t>.12获院学生会优秀干事称号</w:t>
            </w:r>
          </w:p>
        </w:tc>
      </w:tr>
      <w:tr w:rsidR="00D34E76" w14:paraId="129E506D" w14:textId="77777777">
        <w:trPr>
          <w:trHeight w:val="2251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10E3E0D1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1347D3B" w14:textId="77777777" w:rsidR="00D3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25B508F7" w14:textId="77777777" w:rsidR="00D34E76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做事、对人有耐心、责任心和恒心；</w:t>
            </w:r>
          </w:p>
          <w:p w14:paraId="2D25BEFA" w14:textId="77777777" w:rsidR="00D34E76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 w14:paraId="1C1C4F18" w14:textId="77777777" w:rsidR="00D34E76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有较强的建立合作关系的能力，善于促进和谐，尊重不同意见；</w:t>
            </w:r>
          </w:p>
          <w:p w14:paraId="05131022" w14:textId="77777777" w:rsidR="00D34E76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善于与别人感情交融，能遇见别人的需要真诚的关怀别人；</w:t>
            </w:r>
          </w:p>
          <w:p w14:paraId="475E959C" w14:textId="77777777" w:rsidR="00D34E76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独特创意能力，渴望推陈出新。</w:t>
            </w:r>
          </w:p>
        </w:tc>
      </w:tr>
    </w:tbl>
    <w:p w14:paraId="5E801566" w14:textId="77777777" w:rsidR="00D34E76" w:rsidRDefault="00D34E76">
      <w:pPr>
        <w:snapToGrid w:val="0"/>
        <w:spacing w:line="20" w:lineRule="exact"/>
        <w:rPr>
          <w:rFonts w:ascii="微软雅黑" w:eastAsia="微软雅黑" w:hAnsi="微软雅黑" w:hint="eastAsia"/>
        </w:rPr>
      </w:pPr>
    </w:p>
    <w:sectPr w:rsidR="00D34E76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61"/>
    <w:multiLevelType w:val="multilevel"/>
    <w:tmpl w:val="0A0C2561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1BF4192F"/>
    <w:multiLevelType w:val="multilevel"/>
    <w:tmpl w:val="1BF4192F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5751134E"/>
    <w:multiLevelType w:val="multilevel"/>
    <w:tmpl w:val="5751134E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num w:numId="1" w16cid:durableId="970091313">
    <w:abstractNumId w:val="2"/>
  </w:num>
  <w:num w:numId="2" w16cid:durableId="1120339951">
    <w:abstractNumId w:val="1"/>
  </w:num>
  <w:num w:numId="3" w16cid:durableId="13093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764274"/>
    <w:rsid w:val="0008573E"/>
    <w:rsid w:val="000A6A80"/>
    <w:rsid w:val="00122635"/>
    <w:rsid w:val="00182584"/>
    <w:rsid w:val="00243C12"/>
    <w:rsid w:val="00292939"/>
    <w:rsid w:val="002B1D26"/>
    <w:rsid w:val="003B5B58"/>
    <w:rsid w:val="003F0ADA"/>
    <w:rsid w:val="004F0C45"/>
    <w:rsid w:val="00544D64"/>
    <w:rsid w:val="00674418"/>
    <w:rsid w:val="00742A87"/>
    <w:rsid w:val="007B4321"/>
    <w:rsid w:val="00857B15"/>
    <w:rsid w:val="008732DE"/>
    <w:rsid w:val="00B62082"/>
    <w:rsid w:val="00D34E76"/>
    <w:rsid w:val="00DF39C1"/>
    <w:rsid w:val="00EF139F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AF0D85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16</cp:revision>
  <dcterms:created xsi:type="dcterms:W3CDTF">2017-08-12T07:02:00Z</dcterms:created>
  <dcterms:modified xsi:type="dcterms:W3CDTF">2025-05-01T09:50:00Z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