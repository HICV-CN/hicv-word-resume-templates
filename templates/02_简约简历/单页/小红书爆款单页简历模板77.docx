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487680</wp:posOffset>
                </wp:positionH>
                <wp:positionV relativeFrom="paragraph">
                  <wp:posOffset>654050</wp:posOffset>
                </wp:positionV>
                <wp:extent cx="1020445" cy="795655"/>
                <wp:effectExtent l="0" t="0" r="0" b="0"/>
                <wp:wrapNone/>
                <wp:docPr id="18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445" cy="795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default" w:ascii="思源黑体" w:hAnsi="思源黑体" w:eastAsia="思源黑体" w:cs="思源黑体"/>
                                <w:b/>
                                <w:bCs/>
                                <w:color w:val="618B92"/>
                                <w:sz w:val="56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i w:val="0"/>
                                <w:caps w:val="0"/>
                                <w:color w:val="618B92"/>
                                <w:spacing w:val="0"/>
                                <w:sz w:val="56"/>
                                <w:szCs w:val="56"/>
                                <w:shd w:val="clear" w:color="auto" w:fill="FFFFFF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72" o:spid="_x0000_s1026" o:spt="202" type="#_x0000_t202" style="position:absolute;left:0pt;margin-left:38.4pt;margin-top:51.5pt;height:62.65pt;width:80.35pt;z-index:251702272;mso-width-relative:page;mso-height-relative:page;" filled="f" stroked="f" coordsize="21600,21600" o:gfxdata="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HGkXY9sAAAAKAQAADwAAAAAAAAABACAAAAAi&#10;AAAAZHJzL2Rvd25yZXYueG1sUEsBAhQAFAAAAAgAh07iQOml+gjOAQAAfgMAAA4AAAAAAAAAAQAg&#10;AAAAKgEAAGRycy9lMm9Eb2MueG1sUEsFBgAAAAAGAAYAWQEAAG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default" w:ascii="思源黑体" w:hAnsi="思源黑体" w:eastAsia="思源黑体" w:cs="思源黑体"/>
                          <w:b/>
                          <w:bCs/>
                          <w:color w:val="618B92"/>
                          <w:sz w:val="56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i w:val="0"/>
                          <w:caps w:val="0"/>
                          <w:color w:val="618B92"/>
                          <w:spacing w:val="0"/>
                          <w:sz w:val="56"/>
                          <w:szCs w:val="56"/>
                          <w:shd w:val="clear" w:color="auto" w:fill="FFFFFF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5753100</wp:posOffset>
            </wp:positionH>
            <wp:positionV relativeFrom="paragraph">
              <wp:posOffset>639445</wp:posOffset>
            </wp:positionV>
            <wp:extent cx="1143635" cy="1600835"/>
            <wp:effectExtent l="0" t="0" r="14605" b="14605"/>
            <wp:wrapNone/>
            <wp:docPr id="55" name="图片 55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4363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487680</wp:posOffset>
                </wp:positionH>
                <wp:positionV relativeFrom="paragraph">
                  <wp:posOffset>7993380</wp:posOffset>
                </wp:positionV>
                <wp:extent cx="1315720" cy="77724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686" cy="77721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技能证书：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活动荣誉：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奖学金类：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.4pt;margin-top:629.4pt;height:61.2pt;width:103.6pt;z-index:251670528;mso-width-relative:page;mso-height-relative:page;" filled="f" stroked="f" coordsize="21600,21600" o:gfxdata="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QS/gMtsAAAAMAQAA&#10;DwAAAAAAAAABACAAAAAiAAAAZHJzL2Rvd25yZXYueG1sUEsBAhQAFAAAAAgAh07iQLK0AvikAQAA&#10;PAMAAA4AAAAAAAAAAQAgAAAAKg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技能证书：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活动荣誉：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奖学金类：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474980</wp:posOffset>
                </wp:positionH>
                <wp:positionV relativeFrom="paragraph">
                  <wp:posOffset>4756785</wp:posOffset>
                </wp:positionV>
                <wp:extent cx="1398905" cy="1920240"/>
                <wp:effectExtent l="0" t="0" r="0" b="0"/>
                <wp:wrapNone/>
                <wp:docPr id="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8905" cy="1920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5DA4AA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5DA4AA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XX.X-20XX.X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电气工程师实习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5DA4AA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5DA4AA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5DA4AA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5DA4AA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5DA4AA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XX.X-20XX.X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电气工程师助理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37.4pt;margin-top:374.55pt;height:151.2pt;width:110.15pt;z-index:251669504;mso-width-relative:page;mso-height-relative:page;" filled="f" stroked="f" coordsize="21600,21600" o:gfxdata="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VxIlL2QAAAAsBAAAPAAAAAAAAAAEAIAAAACIAAABkcnMvZG93bnJldi54&#10;bWxQSwECFAAUAAAACACHTuJA7te+TsABAAB9AwAADgAAAAAAAAABACAAAAAo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  <w:lang w:val="en-US" w:eastAsia="zh-CN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5DA4AA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5DA4AA"/>
                          <w:kern w:val="24"/>
                          <w:sz w:val="21"/>
                          <w:szCs w:val="21"/>
                          <w:lang w:val="en-US" w:eastAsia="zh-CN"/>
                        </w:rPr>
                        <w:t>XX.X-20XX.X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电气工程师实习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</w:rPr>
                      </w:pP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</w:rPr>
                      </w:pP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5DA4AA"/>
                          <w:kern w:val="24"/>
                          <w:sz w:val="21"/>
                          <w:szCs w:val="21"/>
                        </w:rPr>
                      </w:pP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5DA4AA"/>
                          <w:kern w:val="24"/>
                          <w:sz w:val="21"/>
                          <w:szCs w:val="21"/>
                        </w:rPr>
                      </w:pP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5DA4AA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5DA4AA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5DA4AA"/>
                          <w:kern w:val="24"/>
                          <w:sz w:val="21"/>
                          <w:szCs w:val="21"/>
                          <w:lang w:val="en-US" w:eastAsia="zh-CN"/>
                        </w:rPr>
                        <w:t>XX.X-20XX.X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电气工程师助理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892810</wp:posOffset>
                </wp:positionV>
                <wp:extent cx="2918460" cy="311150"/>
                <wp:effectExtent l="0" t="0" r="0" b="0"/>
                <wp:wrapNone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46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思源黑体" w:hAnsi="思源黑体" w:eastAsia="思源黑体" w:cs="思源黑体"/>
                                <w:color w:val="7F7F7F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7F7F7F"/>
                                <w:sz w:val="24"/>
                                <w:szCs w:val="24"/>
                                <w:lang w:val="en-US" w:eastAsia="zh-CN"/>
                              </w:rPr>
                              <w:t>求职意向：电气工程师岗位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2.35pt;margin-top:70.3pt;height:24.5pt;width:229.8pt;z-index:251703296;mso-width-relative:page;mso-height-relative:page;" filled="f" stroked="f" coordsize="21600,21600" o:gfxdata="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RcgyvbAAAACwEAAA8AAAAAAAAAAQAgAAAA&#10;IgAAAGRycy9kb3ducmV2LnhtbFBLAQIUABQAAAAIAIdO4kBiT0r1QQIAAHUEAAAOAAAAAAAAAAEA&#10;IAAAACo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思源黑体" w:hAnsi="思源黑体" w:eastAsia="思源黑体" w:cs="思源黑体"/>
                          <w:color w:val="7F7F7F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7F7F7F"/>
                          <w:sz w:val="24"/>
                          <w:szCs w:val="24"/>
                          <w:lang w:val="en-US" w:eastAsia="zh-CN"/>
                        </w:rPr>
                        <w:t>求职意向：电气工程师岗位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3300095</wp:posOffset>
                </wp:positionH>
                <wp:positionV relativeFrom="paragraph">
                  <wp:posOffset>1779905</wp:posOffset>
                </wp:positionV>
                <wp:extent cx="205105" cy="205105"/>
                <wp:effectExtent l="0" t="0" r="8255" b="8255"/>
                <wp:wrapNone/>
                <wp:docPr id="26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05" cy="2051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42003"/>
                            </a:cxn>
                            <a:cxn ang="0">
                              <a:pos x="41863" y="0"/>
                            </a:cxn>
                            <a:cxn ang="0">
                              <a:pos x="209596" y="0"/>
                            </a:cxn>
                            <a:cxn ang="0">
                              <a:pos x="251460" y="42003"/>
                            </a:cxn>
                            <a:cxn ang="0">
                              <a:pos x="251460" y="209456"/>
                            </a:cxn>
                            <a:cxn ang="0">
                              <a:pos x="209596" y="251460"/>
                            </a:cxn>
                            <a:cxn ang="0">
                              <a:pos x="41863" y="251460"/>
                            </a:cxn>
                            <a:cxn ang="0">
                              <a:pos x="0" y="209456"/>
                            </a:cxn>
                            <a:cxn ang="0">
                              <a:pos x="0" y="42003"/>
                            </a:cxn>
                            <a:cxn ang="0">
                              <a:pos x="202010" y="178374"/>
                            </a:cxn>
                            <a:cxn ang="0">
                              <a:pos x="202010" y="178374"/>
                            </a:cxn>
                            <a:cxn ang="0">
                              <a:pos x="202010" y="178374"/>
                            </a:cxn>
                            <a:cxn ang="0">
                              <a:pos x="202010" y="178374"/>
                            </a:cxn>
                            <a:cxn ang="0">
                              <a:pos x="48325" y="178374"/>
                            </a:cxn>
                            <a:cxn ang="0">
                              <a:pos x="96088" y="135250"/>
                            </a:cxn>
                            <a:cxn ang="0">
                              <a:pos x="125308" y="159052"/>
                            </a:cxn>
                            <a:cxn ang="0">
                              <a:pos x="154247" y="135250"/>
                            </a:cxn>
                            <a:cxn ang="0">
                              <a:pos x="202010" y="178374"/>
                            </a:cxn>
                            <a:cxn ang="0">
                              <a:pos x="91593" y="130770"/>
                            </a:cxn>
                            <a:cxn ang="0">
                              <a:pos x="91593" y="130770"/>
                            </a:cxn>
                            <a:cxn ang="0">
                              <a:pos x="91593" y="130770"/>
                            </a:cxn>
                            <a:cxn ang="0">
                              <a:pos x="91593" y="130770"/>
                            </a:cxn>
                            <a:cxn ang="0">
                              <a:pos x="48325" y="168853"/>
                            </a:cxn>
                            <a:cxn ang="0">
                              <a:pos x="48325" y="97167"/>
                            </a:cxn>
                            <a:cxn ang="0">
                              <a:pos x="91593" y="130770"/>
                            </a:cxn>
                            <a:cxn ang="0">
                              <a:pos x="202010" y="168853"/>
                            </a:cxn>
                            <a:cxn ang="0">
                              <a:pos x="202010" y="168853"/>
                            </a:cxn>
                            <a:cxn ang="0">
                              <a:pos x="202010" y="168853"/>
                            </a:cxn>
                            <a:cxn ang="0">
                              <a:pos x="202010" y="168853"/>
                            </a:cxn>
                            <a:cxn ang="0">
                              <a:pos x="158742" y="130770"/>
                            </a:cxn>
                            <a:cxn ang="0">
                              <a:pos x="202010" y="97167"/>
                            </a:cxn>
                            <a:cxn ang="0">
                              <a:pos x="202010" y="168853"/>
                            </a:cxn>
                            <a:cxn ang="0">
                              <a:pos x="125308" y="150091"/>
                            </a:cxn>
                            <a:cxn ang="0">
                              <a:pos x="125308" y="150091"/>
                            </a:cxn>
                            <a:cxn ang="0">
                              <a:pos x="125308" y="150091"/>
                            </a:cxn>
                            <a:cxn ang="0">
                              <a:pos x="125308" y="150091"/>
                            </a:cxn>
                            <a:cxn ang="0">
                              <a:pos x="48325" y="87646"/>
                            </a:cxn>
                            <a:cxn ang="0">
                              <a:pos x="48325" y="73085"/>
                            </a:cxn>
                            <a:cxn ang="0">
                              <a:pos x="202010" y="73085"/>
                            </a:cxn>
                            <a:cxn ang="0">
                              <a:pos x="202010" y="87646"/>
                            </a:cxn>
                            <a:cxn ang="0">
                              <a:pos x="125308" y="150091"/>
                            </a:cxn>
                            <a:cxn ang="0">
                              <a:pos x="125308" y="150091"/>
                            </a:cxn>
                            <a:cxn ang="0">
                              <a:pos x="125308" y="150091"/>
                            </a:cxn>
                            <a:cxn ang="0">
                              <a:pos x="125308" y="150091"/>
                            </a:cxn>
                          </a:cxnLst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719" y="637"/>
                              </a:moveTo>
                              <a:cubicBezTo>
                                <a:pt x="719" y="637"/>
                                <a:pt x="719" y="637"/>
                                <a:pt x="719" y="637"/>
                              </a:cubicBezTo>
                              <a:cubicBezTo>
                                <a:pt x="719" y="637"/>
                                <a:pt x="719" y="637"/>
                                <a:pt x="719" y="637"/>
                              </a:cubicBezTo>
                              <a:cubicBezTo>
                                <a:pt x="719" y="637"/>
                                <a:pt x="719" y="637"/>
                                <a:pt x="719" y="637"/>
                              </a:cubicBezTo>
                              <a:cubicBezTo>
                                <a:pt x="172" y="637"/>
                                <a:pt x="172" y="637"/>
                                <a:pt x="172" y="637"/>
                              </a:cubicBezTo>
                              <a:cubicBezTo>
                                <a:pt x="342" y="483"/>
                                <a:pt x="342" y="483"/>
                                <a:pt x="342" y="483"/>
                              </a:cubicBezTo>
                              <a:cubicBezTo>
                                <a:pt x="446" y="568"/>
                                <a:pt x="446" y="568"/>
                                <a:pt x="446" y="568"/>
                              </a:cubicBezTo>
                              <a:cubicBezTo>
                                <a:pt x="549" y="483"/>
                                <a:pt x="549" y="483"/>
                                <a:pt x="549" y="483"/>
                              </a:cubicBezTo>
                              <a:cubicBezTo>
                                <a:pt x="719" y="637"/>
                                <a:pt x="719" y="637"/>
                                <a:pt x="719" y="637"/>
                              </a:cubicBezTo>
                              <a:close/>
                              <a:moveTo>
                                <a:pt x="326" y="467"/>
                              </a:moveTo>
                              <a:cubicBezTo>
                                <a:pt x="326" y="467"/>
                                <a:pt x="326" y="467"/>
                                <a:pt x="326" y="467"/>
                              </a:cubicBezTo>
                              <a:cubicBezTo>
                                <a:pt x="326" y="467"/>
                                <a:pt x="326" y="467"/>
                                <a:pt x="326" y="467"/>
                              </a:cubicBezTo>
                              <a:cubicBezTo>
                                <a:pt x="326" y="467"/>
                                <a:pt x="326" y="467"/>
                                <a:pt x="326" y="467"/>
                              </a:cubicBezTo>
                              <a:cubicBezTo>
                                <a:pt x="172" y="603"/>
                                <a:pt x="172" y="603"/>
                                <a:pt x="172" y="603"/>
                              </a:cubicBezTo>
                              <a:cubicBezTo>
                                <a:pt x="172" y="347"/>
                                <a:pt x="172" y="347"/>
                                <a:pt x="172" y="347"/>
                              </a:cubicBezTo>
                              <a:cubicBezTo>
                                <a:pt x="326" y="467"/>
                                <a:pt x="326" y="467"/>
                                <a:pt x="326" y="467"/>
                              </a:cubicBezTo>
                              <a:close/>
                              <a:moveTo>
                                <a:pt x="719" y="603"/>
                              </a:moveTo>
                              <a:cubicBezTo>
                                <a:pt x="719" y="603"/>
                                <a:pt x="719" y="603"/>
                                <a:pt x="719" y="603"/>
                              </a:cubicBezTo>
                              <a:cubicBezTo>
                                <a:pt x="719" y="603"/>
                                <a:pt x="719" y="603"/>
                                <a:pt x="719" y="603"/>
                              </a:cubicBezTo>
                              <a:cubicBezTo>
                                <a:pt x="719" y="603"/>
                                <a:pt x="719" y="603"/>
                                <a:pt x="719" y="603"/>
                              </a:cubicBezTo>
                              <a:cubicBezTo>
                                <a:pt x="565" y="467"/>
                                <a:pt x="565" y="467"/>
                                <a:pt x="565" y="467"/>
                              </a:cubicBezTo>
                              <a:cubicBezTo>
                                <a:pt x="719" y="347"/>
                                <a:pt x="719" y="347"/>
                                <a:pt x="719" y="347"/>
                              </a:cubicBezTo>
                              <a:cubicBezTo>
                                <a:pt x="719" y="603"/>
                                <a:pt x="719" y="603"/>
                                <a:pt x="719" y="603"/>
                              </a:cubicBezTo>
                              <a:close/>
                              <a:moveTo>
                                <a:pt x="446" y="536"/>
                              </a:move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ubicBezTo>
                                <a:pt x="172" y="313"/>
                                <a:pt x="172" y="313"/>
                                <a:pt x="172" y="313"/>
                              </a:cubicBezTo>
                              <a:cubicBezTo>
                                <a:pt x="172" y="261"/>
                                <a:pt x="172" y="261"/>
                                <a:pt x="172" y="261"/>
                              </a:cubicBezTo>
                              <a:cubicBezTo>
                                <a:pt x="719" y="261"/>
                                <a:pt x="719" y="261"/>
                                <a:pt x="719" y="261"/>
                              </a:cubicBezTo>
                              <a:cubicBezTo>
                                <a:pt x="719" y="313"/>
                                <a:pt x="719" y="313"/>
                                <a:pt x="719" y="313"/>
                              </a:cubicBez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lose/>
                              <a:moveTo>
                                <a:pt x="446" y="536"/>
                              </a:move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ubicBezTo>
                                <a:pt x="446" y="536"/>
                                <a:pt x="446" y="536"/>
                                <a:pt x="446" y="5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8B92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25" o:spid="_x0000_s1026" o:spt="100" style="position:absolute;left:0pt;margin-left:259.85pt;margin-top:140.15pt;height:16.15pt;width:16.15pt;z-index:251708416;mso-width-relative:page;mso-height-relative:page;" fillcolor="#618B92" filled="t" stroked="f" coordsize="895,898" o:gfxdata="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" path="m0,150c0,67,67,0,149,0c746,0,746,0,746,0c828,0,895,67,895,150c895,748,895,748,895,748c895,831,828,898,746,898c149,898,149,898,149,898c67,898,0,831,0,748l0,150xm719,637c719,637,719,637,719,637c719,637,719,637,719,637c719,637,719,637,719,637c172,637,172,637,172,637c342,483,342,483,342,483c446,568,446,568,446,568c549,483,549,483,549,483c719,637,719,637,719,637xm326,467c326,467,326,467,326,467c326,467,326,467,326,467c326,467,326,467,326,467c172,603,172,603,172,603c172,347,172,347,172,347c326,467,326,467,326,467xm719,603c719,603,719,603,719,603c719,603,719,603,719,603c719,603,719,603,719,603c565,467,565,467,565,467c719,347,719,347,719,347c719,603,719,603,719,603xm446,536c446,536,446,536,446,536c446,536,446,536,446,536c446,536,446,536,446,536c172,313,172,313,172,313c172,261,172,261,172,261c719,261,719,261,719,261c719,313,719,313,719,313c446,536,446,536,446,536xm446,536c446,536,446,536,446,536c446,536,446,536,446,536xe">
                <v:path o:connectlocs="0,42003;41863,0;209596,0;251460,42003;251460,209456;209596,251460;41863,251460;0,209456;0,42003;202010,178374;202010,178374;202010,178374;202010,178374;48325,178374;96088,135250;125308,159052;154247,135250;202010,178374;91593,130770;91593,130770;91593,130770;91593,130770;48325,168853;48325,97167;91593,130770;202010,168853;202010,168853;202010,168853;202010,168853;158742,130770;202010,97167;202010,168853;125308,150091;125308,150091;125308,150091;125308,150091;48325,87646;48325,73085;202010,73085;202010,87646;125308,150091;125308,150091;125308,150091;125308,150091" o:connectangles="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3476625</wp:posOffset>
                </wp:positionH>
                <wp:positionV relativeFrom="paragraph">
                  <wp:posOffset>1671320</wp:posOffset>
                </wp:positionV>
                <wp:extent cx="1868170" cy="364490"/>
                <wp:effectExtent l="0" t="0" r="0" b="0"/>
                <wp:wrapNone/>
                <wp:docPr id="1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170" cy="36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eastAsia="zh-CN"/>
                              </w:rPr>
                              <w:t>邮箱：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Cs w:val="21"/>
                                <w:lang w:val="en-US" w:eastAsia="zh-CN"/>
                              </w:rPr>
                              <w:t>2345@136.com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273.75pt;margin-top:131.6pt;height:28.7pt;width:147.1pt;z-index:251707392;mso-width-relative:page;mso-height-relative:page;" filled="f" stroked="f" coordsize="21600,21600" o:gfxdata="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Dem+0d0AAAALAQAADwAAAAAAAAAB&#10;ACAAAAAiAAAAZHJzL2Rvd25yZXYueG1sUEsBAhQAFAAAAAgAh07iQKcoIrlEAgAAdgQAAA4AAAAA&#10;AAAAAQAgAAAAL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思源黑体" w:hAnsi="思源黑体" w:eastAsia="思源黑体" w:cs="思源黑体"/>
                          <w:color w:val="3F3F3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3F3F3F"/>
                          <w:sz w:val="24"/>
                          <w:szCs w:val="24"/>
                          <w:lang w:eastAsia="zh-CN"/>
                        </w:rPr>
                        <w:t>邮箱：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3F3F3F"/>
                          <w:szCs w:val="21"/>
                        </w:rPr>
                        <w:t>1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3F3F3F"/>
                          <w:szCs w:val="21"/>
                          <w:lang w:val="en-US" w:eastAsia="zh-CN"/>
                        </w:rPr>
                        <w:t>2345@136.com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3296285</wp:posOffset>
                </wp:positionH>
                <wp:positionV relativeFrom="paragraph">
                  <wp:posOffset>1487170</wp:posOffset>
                </wp:positionV>
                <wp:extent cx="204470" cy="204470"/>
                <wp:effectExtent l="0" t="0" r="8890" b="8890"/>
                <wp:wrapNone/>
                <wp:docPr id="25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" cy="2044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42003"/>
                            </a:cxn>
                            <a:cxn ang="0">
                              <a:pos x="41863" y="0"/>
                            </a:cxn>
                            <a:cxn ang="0">
                              <a:pos x="209596" y="0"/>
                            </a:cxn>
                            <a:cxn ang="0">
                              <a:pos x="251460" y="42003"/>
                            </a:cxn>
                            <a:cxn ang="0">
                              <a:pos x="251460" y="209456"/>
                            </a:cxn>
                            <a:cxn ang="0">
                              <a:pos x="209596" y="251460"/>
                            </a:cxn>
                            <a:cxn ang="0">
                              <a:pos x="41863" y="251460"/>
                            </a:cxn>
                            <a:cxn ang="0">
                              <a:pos x="0" y="209456"/>
                            </a:cxn>
                            <a:cxn ang="0">
                              <a:pos x="0" y="42003"/>
                            </a:cxn>
                            <a:cxn ang="0">
                              <a:pos x="199201" y="182294"/>
                            </a:cxn>
                            <a:cxn ang="0">
                              <a:pos x="190491" y="192375"/>
                            </a:cxn>
                            <a:cxn ang="0">
                              <a:pos x="154247" y="188735"/>
                            </a:cxn>
                            <a:cxn ang="0">
                              <a:pos x="145537" y="183694"/>
                            </a:cxn>
                            <a:cxn ang="0">
                              <a:pos x="102831" y="147011"/>
                            </a:cxn>
                            <a:cxn ang="0">
                              <a:pos x="102831" y="147011"/>
                            </a:cxn>
                            <a:cxn ang="0">
                              <a:pos x="75297" y="63845"/>
                            </a:cxn>
                            <a:cxn ang="0">
                              <a:pos x="105360" y="70285"/>
                            </a:cxn>
                            <a:cxn ang="0">
                              <a:pos x="110417" y="99127"/>
                            </a:cxn>
                            <a:cxn ang="0">
                              <a:pos x="126713" y="138331"/>
                            </a:cxn>
                            <a:cxn ang="0">
                              <a:pos x="161833" y="152052"/>
                            </a:cxn>
                            <a:cxn ang="0">
                              <a:pos x="191615" y="157092"/>
                            </a:cxn>
                            <a:cxn ang="0">
                              <a:pos x="199201" y="182294"/>
                            </a:cxn>
                            <a:cxn ang="0">
                              <a:pos x="199201" y="182294"/>
                            </a:cxn>
                            <a:cxn ang="0">
                              <a:pos x="199201" y="182294"/>
                            </a:cxn>
                          </a:cxnLst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709" y="651"/>
                              </a:moveTo>
                              <a:cubicBezTo>
                                <a:pt x="696" y="678"/>
                                <a:pt x="678" y="687"/>
                                <a:pt x="678" y="687"/>
                              </a:cubicBezTo>
                              <a:cubicBezTo>
                                <a:pt x="642" y="705"/>
                                <a:pt x="593" y="696"/>
                                <a:pt x="549" y="674"/>
                              </a:cubicBezTo>
                              <a:cubicBezTo>
                                <a:pt x="549" y="674"/>
                                <a:pt x="549" y="674"/>
                                <a:pt x="518" y="656"/>
                              </a:cubicBezTo>
                              <a:cubicBezTo>
                                <a:pt x="455" y="624"/>
                                <a:pt x="366" y="525"/>
                                <a:pt x="366" y="525"/>
                              </a:cubicBezTo>
                              <a:cubicBezTo>
                                <a:pt x="366" y="525"/>
                                <a:pt x="366" y="525"/>
                                <a:pt x="366" y="525"/>
                              </a:cubicBezTo>
                              <a:cubicBezTo>
                                <a:pt x="304" y="462"/>
                                <a:pt x="184" y="300"/>
                                <a:pt x="268" y="228"/>
                              </a:cubicBezTo>
                              <a:cubicBezTo>
                                <a:pt x="313" y="192"/>
                                <a:pt x="344" y="206"/>
                                <a:pt x="375" y="251"/>
                              </a:cubicBezTo>
                              <a:cubicBezTo>
                                <a:pt x="406" y="291"/>
                                <a:pt x="429" y="318"/>
                                <a:pt x="393" y="354"/>
                              </a:cubicBezTo>
                              <a:cubicBezTo>
                                <a:pt x="393" y="354"/>
                                <a:pt x="348" y="390"/>
                                <a:pt x="451" y="494"/>
                              </a:cubicBezTo>
                              <a:cubicBezTo>
                                <a:pt x="544" y="579"/>
                                <a:pt x="576" y="543"/>
                                <a:pt x="576" y="543"/>
                              </a:cubicBezTo>
                              <a:cubicBezTo>
                                <a:pt x="602" y="507"/>
                                <a:pt x="642" y="530"/>
                                <a:pt x="682" y="561"/>
                              </a:cubicBezTo>
                              <a:cubicBezTo>
                                <a:pt x="718" y="588"/>
                                <a:pt x="731" y="615"/>
                                <a:pt x="709" y="651"/>
                              </a:cubicBezTo>
                              <a:close/>
                              <a:moveTo>
                                <a:pt x="709" y="651"/>
                              </a:moveTo>
                              <a:cubicBezTo>
                                <a:pt x="709" y="651"/>
                                <a:pt x="709" y="651"/>
                                <a:pt x="709" y="651"/>
                              </a:cubicBezTo>
                            </a:path>
                          </a:pathLst>
                        </a:custGeom>
                        <a:solidFill>
                          <a:srgbClr val="618B92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21" o:spid="_x0000_s1026" o:spt="100" style="position:absolute;left:0pt;margin-left:259.55pt;margin-top:117.1pt;height:16.1pt;width:16.1pt;z-index:251710464;mso-width-relative:page;mso-height-relative:page;" fillcolor="#618B92" filled="t" stroked="f" coordsize="895,898" o:gfxdata="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" path="m0,150c0,67,67,0,149,0c746,0,746,0,746,0c828,0,895,67,895,150c895,748,895,748,895,748c895,831,828,898,746,898c149,898,149,898,149,898c67,898,0,831,0,748l0,150xm709,651c696,678,678,687,678,687c642,705,593,696,549,674c549,674,549,674,518,656c455,624,366,525,366,525c366,525,366,525,366,525c304,462,184,300,268,228c313,192,344,206,375,251c406,291,429,318,393,354c393,354,348,390,451,494c544,579,576,543,576,543c602,507,642,530,682,561c718,588,731,615,709,651xm709,651c709,651,709,651,709,651e">
                <v:path o:connectlocs="0,42003;41863,0;209596,0;251460,42003;251460,209456;209596,251460;41863,251460;0,209456;0,42003;199201,182294;190491,192375;154247,188735;145537,183694;102831,147011;102831,147011;75297,63845;105360,70285;110417,99127;126713,138331;161833,152052;191615,157092;199201,182294;199201,182294;199201,182294" o:connectangles="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3469005</wp:posOffset>
                </wp:positionH>
                <wp:positionV relativeFrom="paragraph">
                  <wp:posOffset>1393825</wp:posOffset>
                </wp:positionV>
                <wp:extent cx="1643380" cy="364490"/>
                <wp:effectExtent l="0" t="0" r="0" b="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3380" cy="36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eastAsia="zh-CN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F3F3F"/>
                                <w:szCs w:val="21"/>
                              </w:rPr>
                              <w:t>13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F3F3F"/>
                                <w:szCs w:val="21"/>
                                <w:lang w:val="en-US" w:eastAsia="zh-CN"/>
                              </w:rPr>
                              <w:t>000000000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3.15pt;margin-top:109.75pt;height:28.7pt;width:129.4pt;z-index:251704320;mso-width-relative:page;mso-height-relative:page;" filled="f" stroked="f" coordsize="21600,21600" o:gfxdata="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Q7xjs3AAAAAsBAAAPAAAAAAAAAAEA&#10;IAAAACIAAABkcnMvZG93bnJldi54bWxQSwECFAAUAAAACACHTuJAsbev30QCAAB2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color w:val="3F3F3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F3F3F"/>
                          <w:sz w:val="24"/>
                          <w:szCs w:val="24"/>
                          <w:lang w:eastAsia="zh-CN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/>
                          <w:color w:val="3F3F3F"/>
                          <w:szCs w:val="21"/>
                        </w:rPr>
                        <w:t>13</w:t>
                      </w:r>
                      <w:r>
                        <w:rPr>
                          <w:rFonts w:hint="eastAsia" w:ascii="微软雅黑" w:hAnsi="微软雅黑" w:eastAsia="微软雅黑"/>
                          <w:color w:val="3F3F3F"/>
                          <w:szCs w:val="21"/>
                          <w:lang w:val="en-US" w:eastAsia="zh-CN"/>
                        </w:rPr>
                        <w:t>000000000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505460</wp:posOffset>
                </wp:positionH>
                <wp:positionV relativeFrom="paragraph">
                  <wp:posOffset>1482090</wp:posOffset>
                </wp:positionV>
                <wp:extent cx="205105" cy="205105"/>
                <wp:effectExtent l="0" t="0" r="8255" b="8255"/>
                <wp:wrapNone/>
                <wp:docPr id="16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05" cy="2051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42003"/>
                            </a:cxn>
                            <a:cxn ang="0">
                              <a:pos x="41863" y="0"/>
                            </a:cxn>
                            <a:cxn ang="0">
                              <a:pos x="209596" y="0"/>
                            </a:cxn>
                            <a:cxn ang="0">
                              <a:pos x="251460" y="42003"/>
                            </a:cxn>
                            <a:cxn ang="0">
                              <a:pos x="251460" y="209456"/>
                            </a:cxn>
                            <a:cxn ang="0">
                              <a:pos x="209596" y="251460"/>
                            </a:cxn>
                            <a:cxn ang="0">
                              <a:pos x="41863" y="251460"/>
                            </a:cxn>
                            <a:cxn ang="0">
                              <a:pos x="0" y="209456"/>
                            </a:cxn>
                            <a:cxn ang="0">
                              <a:pos x="0" y="42003"/>
                            </a:cxn>
                            <a:cxn ang="0">
                              <a:pos x="125308" y="197415"/>
                            </a:cxn>
                            <a:cxn ang="0">
                              <a:pos x="65182" y="107808"/>
                            </a:cxn>
                            <a:cxn ang="0">
                              <a:pos x="125308" y="53764"/>
                            </a:cxn>
                            <a:cxn ang="0">
                              <a:pos x="185153" y="107808"/>
                            </a:cxn>
                            <a:cxn ang="0">
                              <a:pos x="125308" y="197415"/>
                            </a:cxn>
                            <a:cxn ang="0">
                              <a:pos x="125308" y="72245"/>
                            </a:cxn>
                            <a:cxn ang="0">
                              <a:pos x="85693" y="107808"/>
                            </a:cxn>
                            <a:cxn ang="0">
                              <a:pos x="125308" y="144771"/>
                            </a:cxn>
                            <a:cxn ang="0">
                              <a:pos x="166328" y="107808"/>
                            </a:cxn>
                            <a:cxn ang="0">
                              <a:pos x="125308" y="72245"/>
                            </a:cxn>
                            <a:cxn ang="0">
                              <a:pos x="125308" y="72245"/>
                            </a:cxn>
                            <a:cxn ang="0">
                              <a:pos x="125308" y="72245"/>
                            </a:cxn>
                          </a:cxnLst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446" y="705"/>
                              </a:moveTo>
                              <a:cubicBezTo>
                                <a:pt x="446" y="705"/>
                                <a:pt x="232" y="493"/>
                                <a:pt x="232" y="385"/>
                              </a:cubicBezTo>
                              <a:cubicBezTo>
                                <a:pt x="232" y="282"/>
                                <a:pt x="331" y="192"/>
                                <a:pt x="446" y="192"/>
                              </a:cubicBezTo>
                              <a:cubicBezTo>
                                <a:pt x="566" y="192"/>
                                <a:pt x="659" y="282"/>
                                <a:pt x="659" y="385"/>
                              </a:cubicBezTo>
                              <a:cubicBezTo>
                                <a:pt x="659" y="493"/>
                                <a:pt x="446" y="705"/>
                                <a:pt x="446" y="705"/>
                              </a:cubicBezTo>
                              <a:close/>
                              <a:moveTo>
                                <a:pt x="446" y="258"/>
                              </a:moveTo>
                              <a:cubicBezTo>
                                <a:pt x="367" y="258"/>
                                <a:pt x="305" y="315"/>
                                <a:pt x="305" y="385"/>
                              </a:cubicBezTo>
                              <a:cubicBezTo>
                                <a:pt x="305" y="456"/>
                                <a:pt x="367" y="517"/>
                                <a:pt x="446" y="517"/>
                              </a:cubicBezTo>
                              <a:cubicBezTo>
                                <a:pt x="524" y="517"/>
                                <a:pt x="592" y="456"/>
                                <a:pt x="592" y="385"/>
                              </a:cubicBezTo>
                              <a:cubicBezTo>
                                <a:pt x="592" y="315"/>
                                <a:pt x="524" y="258"/>
                                <a:pt x="446" y="258"/>
                              </a:cubicBezTo>
                              <a:close/>
                              <a:moveTo>
                                <a:pt x="446" y="258"/>
                              </a:moveTo>
                              <a:cubicBezTo>
                                <a:pt x="446" y="258"/>
                                <a:pt x="446" y="258"/>
                                <a:pt x="446" y="258"/>
                              </a:cubicBezTo>
                            </a:path>
                          </a:pathLst>
                        </a:custGeom>
                        <a:solidFill>
                          <a:srgbClr val="618B92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29" o:spid="_x0000_s1026" o:spt="100" style="position:absolute;left:0pt;margin-left:39.8pt;margin-top:116.7pt;height:16.15pt;width:16.15pt;z-index:251712512;mso-width-relative:page;mso-height-relative:page;" fillcolor="#618B92" filled="t" stroked="f" coordsize="895,898" o:gfxdata="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" path="m0,150c0,67,67,0,149,0c746,0,746,0,746,0c828,0,895,67,895,150c895,748,895,748,895,748c895,831,828,898,746,898c149,898,149,898,149,898c67,898,0,831,0,748l0,150xm446,705c446,705,232,493,232,385c232,282,331,192,446,192c566,192,659,282,659,385c659,493,446,705,446,705xm446,258c367,258,305,315,305,385c305,456,367,517,446,517c524,517,592,456,592,385c592,315,524,258,446,258xm446,258c446,258,446,258,446,258e">
                <v:path o:connectlocs="0,42003;41863,0;209596,0;251460,42003;251460,209456;209596,251460;41863,251460;0,209456;0,42003;125308,197415;65182,107808;125308,53764;185153,107808;125308,197415;125308,72245;85693,107808;125308,144771;166328,107808;125308,72245;125308,72245;125308,72245" o:connectangles="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736600</wp:posOffset>
                </wp:positionH>
                <wp:positionV relativeFrom="paragraph">
                  <wp:posOffset>1326515</wp:posOffset>
                </wp:positionV>
                <wp:extent cx="1532255" cy="391160"/>
                <wp:effectExtent l="0" t="0" r="0" b="0"/>
                <wp:wrapNone/>
                <wp:docPr id="6" name="文本框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255" cy="39116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  <w:t>现居住：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Cs w:val="21"/>
                                <w:lang w:val="en-US" w:eastAsia="zh-CN"/>
                              </w:rPr>
                              <w:t>XX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思源黑体" w:hAnsi="思源黑体" w:eastAsia="思源黑体" w:cs="思源黑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sz w:val="24"/>
                                <w:szCs w:val="24"/>
                                <w:lang w:val="en-US" w:eastAsia="zh-CN"/>
                              </w:rPr>
                              <w:t>政治面貌：团员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思源黑体" w:hAnsi="思源黑体" w:eastAsia="思源黑体" w:cs="思源黑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sz w:val="24"/>
                                <w:szCs w:val="24"/>
                                <w:lang w:val="en-US" w:eastAsia="zh-CN"/>
                              </w:rPr>
                              <w:t>电话：13188888888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思源黑体" w:hAnsi="思源黑体" w:eastAsia="思源黑体" w:cs="思源黑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sz w:val="24"/>
                                <w:szCs w:val="24"/>
                                <w:lang w:val="en-US" w:eastAsia="zh-CN"/>
                              </w:rPr>
                              <w:t>邮箱：123456@qq.com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59" o:spid="_x0000_s1026" o:spt="202" type="#_x0000_t202" style="position:absolute;left:0pt;margin-left:58pt;margin-top:104.45pt;height:30.8pt;width:120.65pt;z-index:251705344;mso-width-relative:page;mso-height-relative:page;" filled="f" stroked="f" coordsize="21600,21600" o:gfxdata="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vwhgH3QAAAAsBAAAPAAAAAAAAAAEA&#10;IAAAACIAAABkcnMvZG93bnJldi54bWxQSwECFAAUAAAACACHTuJAbLYPcdEBAAB/AwAADgAAAAAA&#10;AAABACAAAAAsAQAAZHJzL2Uyb0RvYy54bWxQSwUGAAAAAAYABgBZAQAAbw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思源黑体" w:hAnsi="思源黑体" w:eastAsia="思源黑体" w:cs="思源黑体"/>
                          <w:color w:val="3F3F3F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3F3F3F"/>
                          <w:sz w:val="24"/>
                          <w:szCs w:val="24"/>
                          <w:lang w:val="en-US" w:eastAsia="zh-CN"/>
                        </w:rPr>
                        <w:t>现居住：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3F3F3F"/>
                          <w:szCs w:val="21"/>
                          <w:lang w:val="en-US" w:eastAsia="zh-CN"/>
                        </w:rPr>
                        <w:t>XX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思源黑体" w:hAnsi="思源黑体" w:eastAsia="思源黑体" w:cs="思源黑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sz w:val="24"/>
                          <w:szCs w:val="24"/>
                          <w:lang w:val="en-US" w:eastAsia="zh-CN"/>
                        </w:rPr>
                        <w:t>政治面貌：团员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思源黑体" w:hAnsi="思源黑体" w:eastAsia="思源黑体" w:cs="思源黑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sz w:val="24"/>
                          <w:szCs w:val="24"/>
                          <w:lang w:val="en-US" w:eastAsia="zh-CN"/>
                        </w:rPr>
                        <w:t>电话：13188888888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思源黑体" w:hAnsi="思源黑体" w:eastAsia="思源黑体" w:cs="思源黑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sz w:val="24"/>
                          <w:szCs w:val="24"/>
                          <w:lang w:val="en-US" w:eastAsia="zh-CN"/>
                        </w:rPr>
                        <w:t>邮箱：123456@qq.com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5516880</wp:posOffset>
                </wp:positionH>
                <wp:positionV relativeFrom="paragraph">
                  <wp:posOffset>9331325</wp:posOffset>
                </wp:positionV>
                <wp:extent cx="1647825" cy="45720"/>
                <wp:effectExtent l="0" t="0" r="9525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933" cy="45719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34.4pt;margin-top:734.75pt;height:3.6pt;width:129.75pt;z-index:251659264;v-text-anchor:middle;mso-width-relative:page;mso-height-relative:page;" fillcolor="#D9D9D9" filled="t" stroked="f" coordsize="21600,21600" o:gfxdata="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K5J19LaAAAADgEAAA8AAAAAAAAAAQAg&#10;AAAAIgAAAGRycy9kb3ducmV2LnhtbFBLAQIUABQAAAAIAIdO4kCnFqjpDAIAAAYEAAAOAAAAAAAA&#10;AAEAIAAAACkBAABkcnMvZTJvRG9jLnhtbFBLBQYAAAAABgAGAFkBAACn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5516880</wp:posOffset>
                </wp:positionH>
                <wp:positionV relativeFrom="paragraph">
                  <wp:posOffset>4318635</wp:posOffset>
                </wp:positionV>
                <wp:extent cx="1647825" cy="45720"/>
                <wp:effectExtent l="0" t="0" r="9525" b="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933" cy="45719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34.4pt;margin-top:340.05pt;height:3.6pt;width:129.75pt;z-index:251660288;v-text-anchor:middle;mso-width-relative:page;mso-height-relative:page;" fillcolor="#D9D9D9" filled="t" stroked="f" coordsize="21600,21600" o:gfxdata="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k0oVJdgAAAAMAQAADwAAAAAAAAABACAA&#10;AAAiAAAAZHJzL2Rvd25yZXYueG1sUEsBAhQAFAAAAAgAh07iQPsAngcNAgAABgQAAA4AAAAAAAAA&#10;AQAgAAAAJwEAAGRycy9lMm9Eb2MueG1sUEsFBgAAAAAGAAYAWQEAAKY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5516880</wp:posOffset>
                </wp:positionH>
                <wp:positionV relativeFrom="paragraph">
                  <wp:posOffset>7661275</wp:posOffset>
                </wp:positionV>
                <wp:extent cx="1647825" cy="45720"/>
                <wp:effectExtent l="0" t="0" r="9525" b="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933" cy="45719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34.4pt;margin-top:603.25pt;height:3.6pt;width:129.75pt;z-index:251661312;v-text-anchor:middle;mso-width-relative:page;mso-height-relative:page;" fillcolor="#D9D9D9" filled="t" stroked="f" coordsize="21600,21600" o:gfxdata="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LzLSpDaAAAADgEAAA8AAAAAAAAAAQAg&#10;AAAAIgAAAGRycy9kb3ducmV2LnhtbFBLAQIUABQAAAAIAIdO4kDw8FzrDAIAAAYEAAAOAAAAAAAA&#10;AAEAIAAAACkBAABkcnMvZTJvRG9jLnhtbFBLBQYAAAAABgAGAFkBAACn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5516880</wp:posOffset>
                </wp:positionH>
                <wp:positionV relativeFrom="paragraph">
                  <wp:posOffset>2606040</wp:posOffset>
                </wp:positionV>
                <wp:extent cx="1647825" cy="45720"/>
                <wp:effectExtent l="0" t="0" r="9525" b="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933" cy="45719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34.4pt;margin-top:205.2pt;height:3.6pt;width:129.75pt;z-index:251662336;v-text-anchor:middle;mso-width-relative:page;mso-height-relative:page;" fillcolor="#D9D9D9" filled="t" stroked="f" coordsize="21600,21600" o:gfxdata="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OwtofZAAAADAEAAA8AAAAAAAAAAQAg&#10;AAAAIgAAAGRycy9kb3ducmV2LnhtbFBLAQIUABQAAAAIAIdO4kACKoMADQIAAAYEAAAOAAAAAAAA&#10;AAEAIAAAACgBAABkcnMvZTJvRG9jLnhtbFBLBQYAAAAABgAGAFkBAACn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472440</wp:posOffset>
                </wp:positionH>
                <wp:positionV relativeFrom="paragraph">
                  <wp:posOffset>9194165</wp:posOffset>
                </wp:positionV>
                <wp:extent cx="1658620" cy="312420"/>
                <wp:effectExtent l="0" t="0" r="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797" cy="312375"/>
                        </a:xfrm>
                        <a:prstGeom prst="rect">
                          <a:avLst/>
                        </a:prstGeom>
                        <a:solidFill>
                          <a:srgbClr val="5DA4A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.2pt;margin-top:723.95pt;height:24.6pt;width:130.6pt;z-index:251663360;v-text-anchor:middle;mso-width-relative:page;mso-height-relative:page;" fillcolor="#5DA4AA" filled="t" stroked="f" coordsize="21600,21600" o:gfxdata="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UBFQTYAAAADAEAAA8AAAAAAAAAAQAgAAAAIgAAAGRycy9kb3ducmV2LnhtbFBL&#10;AQIUABQAAAAIAIdO4kBh5ubx9gEAANYDAAAOAAAAAAAAAAEAIAAAACc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472440</wp:posOffset>
                </wp:positionH>
                <wp:positionV relativeFrom="paragraph">
                  <wp:posOffset>4181475</wp:posOffset>
                </wp:positionV>
                <wp:extent cx="1658620" cy="312420"/>
                <wp:effectExtent l="0" t="0" r="0" b="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797" cy="312375"/>
                        </a:xfrm>
                        <a:prstGeom prst="rect">
                          <a:avLst/>
                        </a:prstGeom>
                        <a:solidFill>
                          <a:srgbClr val="5DA4A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.2pt;margin-top:329.25pt;height:24.6pt;width:130.6pt;z-index:251664384;v-text-anchor:middle;mso-width-relative:page;mso-height-relative:page;" fillcolor="#5DA4AA" filled="t" stroked="f" coordsize="21600,21600" o:gfxdata="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gkmGjtcAAAAKAQAADwAAAAAAAAABACAAAAAiAAAAZHJzL2Rvd25yZXYueG1sUEsB&#10;AhQAFAAAAAgAh07iQJmk9472AQAA1gMAAA4AAAAAAAAAAQAgAAAAJgEAAGRycy9lMm9Eb2MueG1s&#10;UEsFBgAAAAAGAAYAWQEAAI4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472440</wp:posOffset>
                </wp:positionH>
                <wp:positionV relativeFrom="paragraph">
                  <wp:posOffset>7524115</wp:posOffset>
                </wp:positionV>
                <wp:extent cx="1658620" cy="312420"/>
                <wp:effectExtent l="0" t="0" r="0" b="0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797" cy="312375"/>
                        </a:xfrm>
                        <a:prstGeom prst="rect">
                          <a:avLst/>
                        </a:prstGeom>
                        <a:solidFill>
                          <a:srgbClr val="5DA4A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.2pt;margin-top:592.45pt;height:24.6pt;width:130.6pt;z-index:251665408;v-text-anchor:middle;mso-width-relative:page;mso-height-relative:page;" fillcolor="#5DA4AA" filled="t" stroked="f" coordsize="21600,21600" o:gfxdata="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GB65n9kAAAAMAQAADwAAAAAAAAABACAAAAAiAAAAZHJzL2Rvd25yZXYueG1s&#10;UEsBAhQAFAAAAAgAh07iQARl3ev3AQAA1gMAAA4AAAAAAAAAAQAgAAAAKAEAAGRycy9lMm9Eb2Mu&#10;eG1sUEsFBgAAAAAGAAYAWQEAAJE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472440</wp:posOffset>
                </wp:positionH>
                <wp:positionV relativeFrom="paragraph">
                  <wp:posOffset>2468880</wp:posOffset>
                </wp:positionV>
                <wp:extent cx="1658620" cy="31242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797" cy="312375"/>
                        </a:xfrm>
                        <a:prstGeom prst="rect">
                          <a:avLst/>
                        </a:prstGeom>
                        <a:solidFill>
                          <a:srgbClr val="5DA4A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.2pt;margin-top:194.4pt;height:24.6pt;width:130.6pt;z-index:251666432;v-text-anchor:middle;mso-width-relative:page;mso-height-relative:page;" fillcolor="#5DA4AA" filled="t" stroked="f" coordsize="21600,21600" o:gfxdata="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ytSGAdcAAAAKAQAADwAAAAAAAAABACAAAAAiAAAAZHJzL2Rvd25yZXYueG1sUEsB&#10;AhQAFAAAAAgAh07iQMthmJ/2AQAA1gMAAA4AAAAAAAAAAQAgAAAAJgEAAGRycy9lMm9Eb2MueG1s&#10;UEsFBgAAAAAGAAYAWQEAAI4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5516880</wp:posOffset>
                </wp:positionH>
                <wp:positionV relativeFrom="paragraph">
                  <wp:posOffset>9207500</wp:posOffset>
                </wp:positionV>
                <wp:extent cx="1559560" cy="288925"/>
                <wp:effectExtent l="0" t="0" r="0" b="0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9483" cy="2889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i/>
                                <w:iCs/>
                                <w:color w:val="5DA4AA"/>
                                <w:sz w:val="32"/>
                                <w:szCs w:val="32"/>
                              </w:rPr>
                              <w:t>EVALUATION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34.4pt;margin-top:725pt;height:22.75pt;width:122.8pt;z-index:251673600;v-text-anchor:middle;mso-width-relative:page;mso-height-relative:page;" filled="f" stroked="f" coordsize="21600,21600" o:gfxdata="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obuI&#10;6toAAAAOAQAADwAAAAAAAAABACAAAAAiAAAAZHJzL2Rvd25yZXYueG1sUEsBAhQAFAAAAAgAh07i&#10;QMAwVT3nAQAAuAMAAA4AAAAAAAAAAQAgAAAAKQEAAGRycy9lMm9Eb2MueG1sUEsFBgAAAAAGAAYA&#10;WQEAAII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jc w:val="center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i/>
                          <w:iCs/>
                          <w:color w:val="5DA4AA"/>
                          <w:sz w:val="32"/>
                          <w:szCs w:val="32"/>
                        </w:rPr>
                        <w:t>EVALUATION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5516880</wp:posOffset>
                </wp:positionH>
                <wp:positionV relativeFrom="paragraph">
                  <wp:posOffset>4199255</wp:posOffset>
                </wp:positionV>
                <wp:extent cx="1559560" cy="288925"/>
                <wp:effectExtent l="0" t="0" r="0" b="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9483" cy="2889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i/>
                                <w:iCs/>
                                <w:color w:val="5DA4AA"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34.4pt;margin-top:330.65pt;height:22.75pt;width:122.8pt;z-index:251674624;v-text-anchor:middle;mso-width-relative:page;mso-height-relative:page;" filled="f" stroked="f" coordsize="21600,21600" o:gfxdata="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PoH0p&#10;2QAAAAwBAAAPAAAAAAAAAAEAIAAAACIAAABkcnMvZG93bnJldi54bWxQSwECFAAUAAAACACHTuJA&#10;cikwJucBAAC4AwAADgAAAAAAAAABACAAAAAoAQAAZHJzL2Uyb0RvYy54bWxQSwUGAAAAAAYABgBZ&#10;AQAAgQ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jc w:val="center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i/>
                          <w:iCs/>
                          <w:color w:val="5DA4AA"/>
                          <w:sz w:val="32"/>
                          <w:szCs w:val="32"/>
                        </w:rPr>
                        <w:t>EXPERIENCE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5516880</wp:posOffset>
                </wp:positionH>
                <wp:positionV relativeFrom="paragraph">
                  <wp:posOffset>7532370</wp:posOffset>
                </wp:positionV>
                <wp:extent cx="1559560" cy="288925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9483" cy="2889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i/>
                                <w:iCs/>
                                <w:color w:val="5DA4AA"/>
                                <w:sz w:val="32"/>
                                <w:szCs w:val="32"/>
                              </w:rPr>
                              <w:t>AWARD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34.4pt;margin-top:593.1pt;height:22.75pt;width:122.8pt;z-index:251675648;v-text-anchor:middle;mso-width-relative:page;mso-height-relative:page;" filled="f" stroked="f" coordsize="21600,21600" o:gfxdata="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/q3i&#10;MNoAAAAOAQAADwAAAAAAAAABACAAAAAiAAAAZHJzL2Rvd25yZXYueG1sUEsBAhQAFAAAAAgAh07i&#10;QJQsJyPnAQAAuAMAAA4AAAAAAAAAAQAgAAAAKQEAAGRycy9lMm9Eb2MueG1sUEsFBgAAAAAGAAYA&#10;WQEAAII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jc w:val="center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i/>
                          <w:iCs/>
                          <w:color w:val="5DA4AA"/>
                          <w:sz w:val="32"/>
                          <w:szCs w:val="32"/>
                        </w:rPr>
                        <w:t>AWARD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5516880</wp:posOffset>
                </wp:positionH>
                <wp:positionV relativeFrom="paragraph">
                  <wp:posOffset>2484120</wp:posOffset>
                </wp:positionV>
                <wp:extent cx="1559560" cy="288925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9483" cy="2889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i/>
                                <w:iCs/>
                                <w:color w:val="5DA4AA"/>
                                <w:sz w:val="32"/>
                                <w:szCs w:val="32"/>
                              </w:rPr>
                              <w:t xml:space="preserve">EDUCATION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34.4pt;margin-top:195.6pt;height:22.75pt;width:122.8pt;z-index:251676672;v-text-anchor:middle;mso-width-relative:page;mso-height-relative:page;" filled="f" stroked="f" coordsize="21600,21600" o:gfxdata="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9I&#10;6dvaAAAADAEAAA8AAAAAAAAAAQAgAAAAIgAAAGRycy9kb3ducmV2LnhtbFBLAQIUABQAAAAIAIdO&#10;4kC+Ih4s6AEAALgDAAAOAAAAAAAAAAEAIAAAACkBAABkcnMvZTJvRG9jLnhtbFBLBQYAAAAABgAG&#10;AFkBAACD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jc w:val="center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i/>
                          <w:iCs/>
                          <w:color w:val="5DA4AA"/>
                          <w:sz w:val="32"/>
                          <w:szCs w:val="32"/>
                        </w:rPr>
                        <w:t xml:space="preserve">EDUCATION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9207500</wp:posOffset>
                </wp:positionV>
                <wp:extent cx="1100455" cy="288925"/>
                <wp:effectExtent l="0" t="0" r="0" b="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252" cy="2889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0.8pt;margin-top:725pt;height:22.75pt;width:86.65pt;z-index:251677696;v-text-anchor:middle;mso-width-relative:page;mso-height-relative:page;" filled="f" stroked="f" coordsize="21600,21600" o:gfxdata="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HKEJ53Z&#10;AAAADQEAAA8AAAAAAAAAAQAgAAAAIgAAAGRycy9kb3ducmV2LnhtbFBLAQIUABQAAAAIAIdO4kDh&#10;Or855gEAALgDAAAOAAAAAAAAAAEAIAAAACgBAABkcnMvZTJvRG9jLnhtbFBLBQYAAAAABgAGAFkB&#10;AACA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rPr>
                          <w:rFonts w:hint="eastAsia" w:ascii="思源黑体" w:hAnsi="思源黑体" w:eastAsia="思源黑体" w:cs="思源黑体"/>
                          <w:b/>
                          <w:bCs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4199255</wp:posOffset>
                </wp:positionV>
                <wp:extent cx="1100455" cy="288925"/>
                <wp:effectExtent l="0" t="0" r="0" b="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252" cy="2889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0.8pt;margin-top:330.65pt;height:22.75pt;width:86.65pt;z-index:251678720;v-text-anchor:middle;mso-width-relative:page;mso-height-relative:page;" filled="f" stroked="f" coordsize="21600,21600" o:gfxdata="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5LDig2AAA&#10;AAsBAAAPAAAAAAAAAAEAIAAAACIAAABkcnMvZG93bnJldi54bWxQSwECFAAUAAAACACHTuJAjqdk&#10;MeUBAAC4AwAADgAAAAAAAAABACAAAAAnAQAAZHJzL2Uyb0RvYy54bWxQSwUGAAAAAAYABgBZAQAA&#10;f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rPr>
                          <w:rFonts w:hint="eastAsia" w:ascii="思源黑体" w:hAnsi="思源黑体" w:eastAsia="思源黑体" w:cs="思源黑体"/>
                          <w:b/>
                          <w:bCs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7532370</wp:posOffset>
                </wp:positionV>
                <wp:extent cx="1100455" cy="288925"/>
                <wp:effectExtent l="0" t="0" r="0" b="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252" cy="2889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荣誉奖励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0.8pt;margin-top:593.1pt;height:22.75pt;width:86.65pt;z-index:251679744;v-text-anchor:middle;mso-width-relative:page;mso-height-relative:page;" filled="f" stroked="f" coordsize="21600,21600" o:gfxdata="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KN3g1Pa&#10;AAAADQEAAA8AAAAAAAAAAQAgAAAAIgAAAGRycy9kb3ducmV2LnhtbFBLAQIUABQAAAAIAIdO4kBo&#10;onM05QEAALgDAAAOAAAAAAAAAAEAIAAAACkBAABkcnMvZTJvRG9jLnhtbFBLBQYAAAAABgAGAFkB&#10;AACA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rPr>
                          <w:rFonts w:hint="eastAsia" w:ascii="思源黑体" w:hAnsi="思源黑体" w:eastAsia="思源黑体" w:cs="思源黑体"/>
                          <w:b/>
                          <w:bCs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荣誉奖励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2484120</wp:posOffset>
                </wp:positionV>
                <wp:extent cx="1100455" cy="288925"/>
                <wp:effectExtent l="0" t="0" r="0" b="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252" cy="2889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0.8pt;margin-top:195.6pt;height:22.75pt;width:86.65pt;z-index:251680768;v-text-anchor:middle;mso-width-relative:page;mso-height-relative:page;" filled="f" stroked="f" coordsize="21600,21600" o:gfxdata="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BjDhddkA&#10;AAALAQAADwAAAAAAAAABACAAAAAiAAAAZHJzL2Rvd25yZXYueG1sUEsBAhQAFAAAAAgAh07iQEKs&#10;SjvlAQAAuAMAAA4AAAAAAAAAAQAgAAAAKAEAAGRycy9lMm9Eb2MueG1sUEsFBgAAAAAGAAYAWQEA&#10;AH8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rPr>
                          <w:rFonts w:hint="eastAsia" w:ascii="思源黑体" w:hAnsi="思源黑体" w:eastAsia="思源黑体" w:cs="思源黑体"/>
                          <w:b/>
                          <w:bCs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2560320</wp:posOffset>
                </wp:positionV>
                <wp:extent cx="192405" cy="128905"/>
                <wp:effectExtent l="0" t="0" r="0" b="5080"/>
                <wp:wrapNone/>
                <wp:docPr id="35" name="mortarboard_2510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92393" cy="128671"/>
                        </a:xfrm>
                        <a:custGeom>
                          <a:avLst/>
                          <a:gdLst>
                            <a:gd name="connsiteX0" fmla="*/ 585129 w 607639"/>
                            <a:gd name="connsiteY0" fmla="*/ 323966 h 406386"/>
                            <a:gd name="connsiteX1" fmla="*/ 607639 w 607639"/>
                            <a:gd name="connsiteY1" fmla="*/ 346460 h 406386"/>
                            <a:gd name="connsiteX2" fmla="*/ 607639 w 607639"/>
                            <a:gd name="connsiteY2" fmla="*/ 383981 h 406386"/>
                            <a:gd name="connsiteX3" fmla="*/ 585129 w 607639"/>
                            <a:gd name="connsiteY3" fmla="*/ 406386 h 406386"/>
                            <a:gd name="connsiteX4" fmla="*/ 562618 w 607639"/>
                            <a:gd name="connsiteY4" fmla="*/ 383981 h 406386"/>
                            <a:gd name="connsiteX5" fmla="*/ 562618 w 607639"/>
                            <a:gd name="connsiteY5" fmla="*/ 346460 h 406386"/>
                            <a:gd name="connsiteX6" fmla="*/ 585129 w 607639"/>
                            <a:gd name="connsiteY6" fmla="*/ 323966 h 406386"/>
                            <a:gd name="connsiteX7" fmla="*/ 140637 w 607639"/>
                            <a:gd name="connsiteY7" fmla="*/ 226585 h 406386"/>
                            <a:gd name="connsiteX8" fmla="*/ 282423 w 607639"/>
                            <a:gd name="connsiteY8" fmla="*/ 273765 h 406386"/>
                            <a:gd name="connsiteX9" fmla="*/ 303785 w 607639"/>
                            <a:gd name="connsiteY9" fmla="*/ 277230 h 406386"/>
                            <a:gd name="connsiteX10" fmla="*/ 325146 w 607639"/>
                            <a:gd name="connsiteY10" fmla="*/ 273765 h 406386"/>
                            <a:gd name="connsiteX11" fmla="*/ 466932 w 607639"/>
                            <a:gd name="connsiteY11" fmla="*/ 226585 h 406386"/>
                            <a:gd name="connsiteX12" fmla="*/ 466932 w 607639"/>
                            <a:gd name="connsiteY12" fmla="*/ 303441 h 406386"/>
                            <a:gd name="connsiteX13" fmla="*/ 451623 w 607639"/>
                            <a:gd name="connsiteY13" fmla="*/ 324676 h 406386"/>
                            <a:gd name="connsiteX14" fmla="*/ 310905 w 607639"/>
                            <a:gd name="connsiteY14" fmla="*/ 371500 h 406386"/>
                            <a:gd name="connsiteX15" fmla="*/ 303785 w 607639"/>
                            <a:gd name="connsiteY15" fmla="*/ 372655 h 406386"/>
                            <a:gd name="connsiteX16" fmla="*/ 296664 w 607639"/>
                            <a:gd name="connsiteY16" fmla="*/ 371500 h 406386"/>
                            <a:gd name="connsiteX17" fmla="*/ 156035 w 607639"/>
                            <a:gd name="connsiteY17" fmla="*/ 324676 h 406386"/>
                            <a:gd name="connsiteX18" fmla="*/ 140637 w 607639"/>
                            <a:gd name="connsiteY18" fmla="*/ 303441 h 406386"/>
                            <a:gd name="connsiteX19" fmla="*/ 303775 w 607639"/>
                            <a:gd name="connsiteY19" fmla="*/ 0 h 406386"/>
                            <a:gd name="connsiteX20" fmla="*/ 310896 w 607639"/>
                            <a:gd name="connsiteY20" fmla="*/ 1155 h 406386"/>
                            <a:gd name="connsiteX21" fmla="*/ 592241 w 607639"/>
                            <a:gd name="connsiteY21" fmla="*/ 94839 h 406386"/>
                            <a:gd name="connsiteX22" fmla="*/ 607639 w 607639"/>
                            <a:gd name="connsiteY22" fmla="*/ 116170 h 406386"/>
                            <a:gd name="connsiteX23" fmla="*/ 607639 w 607639"/>
                            <a:gd name="connsiteY23" fmla="*/ 248696 h 406386"/>
                            <a:gd name="connsiteX24" fmla="*/ 585121 w 607639"/>
                            <a:gd name="connsiteY24" fmla="*/ 271183 h 406386"/>
                            <a:gd name="connsiteX25" fmla="*/ 562603 w 607639"/>
                            <a:gd name="connsiteY25" fmla="*/ 248696 h 406386"/>
                            <a:gd name="connsiteX26" fmla="*/ 562603 w 607639"/>
                            <a:gd name="connsiteY26" fmla="*/ 147280 h 406386"/>
                            <a:gd name="connsiteX27" fmla="*/ 466922 w 607639"/>
                            <a:gd name="connsiteY27" fmla="*/ 179189 h 406386"/>
                            <a:gd name="connsiteX28" fmla="*/ 310896 w 607639"/>
                            <a:gd name="connsiteY28" fmla="*/ 231097 h 406386"/>
                            <a:gd name="connsiteX29" fmla="*/ 303775 w 607639"/>
                            <a:gd name="connsiteY29" fmla="*/ 232252 h 406386"/>
                            <a:gd name="connsiteX30" fmla="*/ 296655 w 607639"/>
                            <a:gd name="connsiteY30" fmla="*/ 231097 h 406386"/>
                            <a:gd name="connsiteX31" fmla="*/ 140629 w 607639"/>
                            <a:gd name="connsiteY31" fmla="*/ 179189 h 406386"/>
                            <a:gd name="connsiteX32" fmla="*/ 15398 w 607639"/>
                            <a:gd name="connsiteY32" fmla="*/ 137414 h 406386"/>
                            <a:gd name="connsiteX33" fmla="*/ 0 w 607639"/>
                            <a:gd name="connsiteY33" fmla="*/ 116170 h 406386"/>
                            <a:gd name="connsiteX34" fmla="*/ 15398 w 607639"/>
                            <a:gd name="connsiteY34" fmla="*/ 94839 h 406386"/>
                            <a:gd name="connsiteX35" fmla="*/ 296655 w 607639"/>
                            <a:gd name="connsiteY35" fmla="*/ 1155 h 406386"/>
                            <a:gd name="connsiteX36" fmla="*/ 303775 w 607639"/>
                            <a:gd name="connsiteY36" fmla="*/ 0 h 4063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607639" h="406386">
                              <a:moveTo>
                                <a:pt x="585129" y="323966"/>
                              </a:moveTo>
                              <a:cubicBezTo>
                                <a:pt x="597496" y="323966"/>
                                <a:pt x="607639" y="334102"/>
                                <a:pt x="607639" y="346460"/>
                              </a:cubicBezTo>
                              <a:lnTo>
                                <a:pt x="607639" y="383981"/>
                              </a:lnTo>
                              <a:cubicBezTo>
                                <a:pt x="607639" y="396339"/>
                                <a:pt x="597496" y="406386"/>
                                <a:pt x="585129" y="406386"/>
                              </a:cubicBezTo>
                              <a:cubicBezTo>
                                <a:pt x="572672" y="406386"/>
                                <a:pt x="562618" y="396339"/>
                                <a:pt x="562618" y="383981"/>
                              </a:cubicBezTo>
                              <a:lnTo>
                                <a:pt x="562618" y="346460"/>
                              </a:lnTo>
                              <a:cubicBezTo>
                                <a:pt x="562618" y="334102"/>
                                <a:pt x="572672" y="323966"/>
                                <a:pt x="585129" y="323966"/>
                              </a:cubicBezTo>
                              <a:close/>
                              <a:moveTo>
                                <a:pt x="140637" y="226585"/>
                              </a:moveTo>
                              <a:lnTo>
                                <a:pt x="282423" y="273765"/>
                              </a:lnTo>
                              <a:cubicBezTo>
                                <a:pt x="289366" y="275986"/>
                                <a:pt x="296575" y="277230"/>
                                <a:pt x="303785" y="277230"/>
                              </a:cubicBezTo>
                              <a:cubicBezTo>
                                <a:pt x="311083" y="277230"/>
                                <a:pt x="318293" y="275986"/>
                                <a:pt x="325146" y="273765"/>
                              </a:cubicBezTo>
                              <a:lnTo>
                                <a:pt x="466932" y="226585"/>
                              </a:lnTo>
                              <a:lnTo>
                                <a:pt x="466932" y="303441"/>
                              </a:lnTo>
                              <a:cubicBezTo>
                                <a:pt x="466932" y="313036"/>
                                <a:pt x="460791" y="321655"/>
                                <a:pt x="451623" y="324676"/>
                              </a:cubicBezTo>
                              <a:lnTo>
                                <a:pt x="310905" y="371500"/>
                              </a:lnTo>
                              <a:cubicBezTo>
                                <a:pt x="308591" y="372300"/>
                                <a:pt x="306188" y="372655"/>
                                <a:pt x="303785" y="372655"/>
                              </a:cubicBezTo>
                              <a:cubicBezTo>
                                <a:pt x="301382" y="372655"/>
                                <a:pt x="298978" y="372300"/>
                                <a:pt x="296664" y="371500"/>
                              </a:cubicBezTo>
                              <a:lnTo>
                                <a:pt x="156035" y="324676"/>
                              </a:lnTo>
                              <a:cubicBezTo>
                                <a:pt x="146868" y="321655"/>
                                <a:pt x="140637" y="313036"/>
                                <a:pt x="140637" y="303441"/>
                              </a:cubicBezTo>
                              <a:close/>
                              <a:moveTo>
                                <a:pt x="303775" y="0"/>
                              </a:moveTo>
                              <a:cubicBezTo>
                                <a:pt x="306178" y="0"/>
                                <a:pt x="308582" y="444"/>
                                <a:pt x="310896" y="1155"/>
                              </a:cubicBezTo>
                              <a:lnTo>
                                <a:pt x="592241" y="94839"/>
                              </a:lnTo>
                              <a:cubicBezTo>
                                <a:pt x="601409" y="97861"/>
                                <a:pt x="607639" y="106482"/>
                                <a:pt x="607639" y="116170"/>
                              </a:cubicBezTo>
                              <a:lnTo>
                                <a:pt x="607639" y="248696"/>
                              </a:lnTo>
                              <a:cubicBezTo>
                                <a:pt x="607639" y="261139"/>
                                <a:pt x="597493" y="271183"/>
                                <a:pt x="585121" y="271183"/>
                              </a:cubicBezTo>
                              <a:cubicBezTo>
                                <a:pt x="572660" y="271183"/>
                                <a:pt x="562603" y="261139"/>
                                <a:pt x="562603" y="248696"/>
                              </a:cubicBezTo>
                              <a:lnTo>
                                <a:pt x="562603" y="147280"/>
                              </a:lnTo>
                              <a:lnTo>
                                <a:pt x="466922" y="179189"/>
                              </a:lnTo>
                              <a:lnTo>
                                <a:pt x="310896" y="231097"/>
                              </a:lnTo>
                              <a:cubicBezTo>
                                <a:pt x="308582" y="231897"/>
                                <a:pt x="306178" y="232252"/>
                                <a:pt x="303775" y="232252"/>
                              </a:cubicBezTo>
                              <a:cubicBezTo>
                                <a:pt x="301372" y="232252"/>
                                <a:pt x="298969" y="231897"/>
                                <a:pt x="296655" y="231097"/>
                              </a:cubicBezTo>
                              <a:lnTo>
                                <a:pt x="140629" y="179189"/>
                              </a:lnTo>
                              <a:lnTo>
                                <a:pt x="15398" y="137414"/>
                              </a:lnTo>
                              <a:cubicBezTo>
                                <a:pt x="6231" y="134392"/>
                                <a:pt x="0" y="125770"/>
                                <a:pt x="0" y="116170"/>
                              </a:cubicBezTo>
                              <a:cubicBezTo>
                                <a:pt x="0" y="106482"/>
                                <a:pt x="6231" y="97861"/>
                                <a:pt x="15398" y="94839"/>
                              </a:cubicBezTo>
                              <a:lnTo>
                                <a:pt x="296655" y="1155"/>
                              </a:lnTo>
                              <a:cubicBezTo>
                                <a:pt x="298969" y="444"/>
                                <a:pt x="301372" y="0"/>
                                <a:pt x="30377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mortarboard_251050" o:spid="_x0000_s1026" o:spt="100" style="position:absolute;left:0pt;margin-left:48pt;margin-top:201.6pt;height:10.15pt;width:15.15pt;z-index:251682816;mso-width-relative:page;mso-height-relative:page;" fillcolor="#FFFFFF" filled="t" stroked="f" coordsize="607639,406386" o:gfxdata="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" path="m585129,323966c597496,323966,607639,334102,607639,346460l607639,383981c607639,396339,597496,406386,585129,406386c572672,406386,562618,396339,562618,383981l562618,346460c562618,334102,572672,323966,585129,323966xm140637,226585l282423,273765c289366,275986,296575,277230,303785,277230c311083,277230,318293,275986,325146,273765l466932,226585,466932,303441c466932,313036,460791,321655,451623,324676l310905,371500c308591,372300,306188,372655,303785,372655c301382,372655,298978,372300,296664,371500l156035,324676c146868,321655,140637,313036,140637,303441xm303775,0c306178,0,308582,444,310896,1155l592241,94839c601409,97861,607639,106482,607639,116170l607639,248696c607639,261139,597493,271183,585121,271183c572660,271183,562603,261139,562603,248696l562603,147280,466922,179189,310896,231097c308582,231897,306178,232252,303775,232252c301372,232252,298969,231897,296655,231097l140629,179189,15398,137414c6231,134392,0,125770,0,116170c0,106482,6231,97861,15398,94839l296655,1155c298969,444,301372,0,303775,0xe">
                <v:path o:connectlocs="185265,102574;192393,109697;192393,121577;185265,128671;178138,121577;178138,109697;185265,102574;44529,71741;89421,86680;96185,87777;102948,86680;147841,71741;147841,96076;142994,102799;98439,117625;96185,117991;93930,117625;49404,102799;44529,96076;96182,0;98437,365;187517,30028;192393,36782;192393,78742;185263,85862;178133,78742;178133,46632;147838,56735;98437,73170;96182,73536;93928,73170;44526,56735;4875,43508;0,36782;4875,30028;93928,365;96182,0" o:connectangles="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621030</wp:posOffset>
                </wp:positionH>
                <wp:positionV relativeFrom="paragraph">
                  <wp:posOffset>4248150</wp:posOffset>
                </wp:positionV>
                <wp:extent cx="180975" cy="180340"/>
                <wp:effectExtent l="0" t="0" r="0" b="0"/>
                <wp:wrapNone/>
                <wp:docPr id="36" name="work-tools-cross_530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80865" cy="180590"/>
                        </a:xfrm>
                        <a:custGeom>
                          <a:avLst/>
                          <a:gdLst>
                            <a:gd name="connsiteX0" fmla="*/ 45797 w 605028"/>
                            <a:gd name="connsiteY0" fmla="*/ 445126 h 604110"/>
                            <a:gd name="connsiteX1" fmla="*/ 159266 w 605028"/>
                            <a:gd name="connsiteY1" fmla="*/ 558313 h 604110"/>
                            <a:gd name="connsiteX2" fmla="*/ 0 w 605028"/>
                            <a:gd name="connsiteY2" fmla="*/ 604110 h 604110"/>
                            <a:gd name="connsiteX3" fmla="*/ 460648 w 605028"/>
                            <a:gd name="connsiteY3" fmla="*/ 330740 h 604110"/>
                            <a:gd name="connsiteX4" fmla="*/ 504033 w 605028"/>
                            <a:gd name="connsiteY4" fmla="*/ 374171 h 604110"/>
                            <a:gd name="connsiteX5" fmla="*/ 441749 w 605028"/>
                            <a:gd name="connsiteY5" fmla="*/ 436273 h 604110"/>
                            <a:gd name="connsiteX6" fmla="*/ 470504 w 605028"/>
                            <a:gd name="connsiteY6" fmla="*/ 464990 h 604110"/>
                            <a:gd name="connsiteX7" fmla="*/ 532787 w 605028"/>
                            <a:gd name="connsiteY7" fmla="*/ 402786 h 604110"/>
                            <a:gd name="connsiteX8" fmla="*/ 605028 w 605028"/>
                            <a:gd name="connsiteY8" fmla="*/ 474934 h 604110"/>
                            <a:gd name="connsiteX9" fmla="*/ 475685 w 605028"/>
                            <a:gd name="connsiteY9" fmla="*/ 604110 h 604110"/>
                            <a:gd name="connsiteX10" fmla="*/ 331305 w 605028"/>
                            <a:gd name="connsiteY10" fmla="*/ 459916 h 604110"/>
                            <a:gd name="connsiteX11" fmla="*/ 354026 w 605028"/>
                            <a:gd name="connsiteY11" fmla="*/ 121443 h 604110"/>
                            <a:gd name="connsiteX12" fmla="*/ 483302 w 605028"/>
                            <a:gd name="connsiteY12" fmla="*/ 250578 h 604110"/>
                            <a:gd name="connsiteX13" fmla="*/ 195889 w 605028"/>
                            <a:gd name="connsiteY13" fmla="*/ 537637 h 604110"/>
                            <a:gd name="connsiteX14" fmla="*/ 66543 w 605028"/>
                            <a:gd name="connsiteY14" fmla="*/ 408503 h 604110"/>
                            <a:gd name="connsiteX15" fmla="*/ 475681 w 605028"/>
                            <a:gd name="connsiteY15" fmla="*/ 0 h 604110"/>
                            <a:gd name="connsiteX16" fmla="*/ 605028 w 605028"/>
                            <a:gd name="connsiteY16" fmla="*/ 129134 h 604110"/>
                            <a:gd name="connsiteX17" fmla="*/ 512093 w 605028"/>
                            <a:gd name="connsiteY17" fmla="*/ 221857 h 604110"/>
                            <a:gd name="connsiteX18" fmla="*/ 382817 w 605028"/>
                            <a:gd name="connsiteY18" fmla="*/ 92864 h 604110"/>
                            <a:gd name="connsiteX19" fmla="*/ 129376 w 605028"/>
                            <a:gd name="connsiteY19" fmla="*/ 0 h 604110"/>
                            <a:gd name="connsiteX20" fmla="*/ 201636 w 605028"/>
                            <a:gd name="connsiteY20" fmla="*/ 72129 h 604110"/>
                            <a:gd name="connsiteX21" fmla="*/ 139336 w 605028"/>
                            <a:gd name="connsiteY21" fmla="*/ 134317 h 604110"/>
                            <a:gd name="connsiteX22" fmla="*/ 168098 w 605028"/>
                            <a:gd name="connsiteY22" fmla="*/ 162925 h 604110"/>
                            <a:gd name="connsiteX23" fmla="*/ 230296 w 605028"/>
                            <a:gd name="connsiteY23" fmla="*/ 100839 h 604110"/>
                            <a:gd name="connsiteX24" fmla="*/ 273794 w 605028"/>
                            <a:gd name="connsiteY24" fmla="*/ 144157 h 604110"/>
                            <a:gd name="connsiteX25" fmla="*/ 144418 w 605028"/>
                            <a:gd name="connsiteY25" fmla="*/ 273300 h 604110"/>
                            <a:gd name="connsiteX26" fmla="*/ 0 w 605028"/>
                            <a:gd name="connsiteY26" fmla="*/ 129143 h 6041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w="605028" h="604110">
                              <a:moveTo>
                                <a:pt x="45797" y="445126"/>
                              </a:moveTo>
                              <a:lnTo>
                                <a:pt x="159266" y="558313"/>
                              </a:lnTo>
                              <a:lnTo>
                                <a:pt x="0" y="604110"/>
                              </a:lnTo>
                              <a:close/>
                              <a:moveTo>
                                <a:pt x="460648" y="330740"/>
                              </a:moveTo>
                              <a:lnTo>
                                <a:pt x="504033" y="374171"/>
                              </a:lnTo>
                              <a:lnTo>
                                <a:pt x="441749" y="436273"/>
                              </a:lnTo>
                              <a:lnTo>
                                <a:pt x="470504" y="464990"/>
                              </a:lnTo>
                              <a:lnTo>
                                <a:pt x="532787" y="402786"/>
                              </a:lnTo>
                              <a:lnTo>
                                <a:pt x="605028" y="474934"/>
                              </a:lnTo>
                              <a:lnTo>
                                <a:pt x="475685" y="604110"/>
                              </a:lnTo>
                              <a:lnTo>
                                <a:pt x="331305" y="459916"/>
                              </a:lnTo>
                              <a:close/>
                              <a:moveTo>
                                <a:pt x="354026" y="121443"/>
                              </a:moveTo>
                              <a:lnTo>
                                <a:pt x="483302" y="250578"/>
                              </a:lnTo>
                              <a:lnTo>
                                <a:pt x="195889" y="537637"/>
                              </a:lnTo>
                              <a:lnTo>
                                <a:pt x="66543" y="408503"/>
                              </a:lnTo>
                              <a:close/>
                              <a:moveTo>
                                <a:pt x="475681" y="0"/>
                              </a:moveTo>
                              <a:lnTo>
                                <a:pt x="605028" y="129134"/>
                              </a:lnTo>
                              <a:lnTo>
                                <a:pt x="512093" y="221857"/>
                              </a:lnTo>
                              <a:lnTo>
                                <a:pt x="382817" y="92864"/>
                              </a:lnTo>
                              <a:close/>
                              <a:moveTo>
                                <a:pt x="129376" y="0"/>
                              </a:moveTo>
                              <a:lnTo>
                                <a:pt x="201636" y="72129"/>
                              </a:lnTo>
                              <a:lnTo>
                                <a:pt x="139336" y="134317"/>
                              </a:lnTo>
                              <a:lnTo>
                                <a:pt x="168098" y="162925"/>
                              </a:lnTo>
                              <a:lnTo>
                                <a:pt x="230296" y="100839"/>
                              </a:lnTo>
                              <a:lnTo>
                                <a:pt x="273794" y="144157"/>
                              </a:lnTo>
                              <a:lnTo>
                                <a:pt x="144418" y="273300"/>
                              </a:lnTo>
                              <a:lnTo>
                                <a:pt x="0" y="12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work-tools-cross_53063" o:spid="_x0000_s1026" o:spt="100" style="position:absolute;left:0pt;margin-left:48.9pt;margin-top:334.5pt;height:14.2pt;width:14.25pt;z-index:251683840;mso-width-relative:page;mso-height-relative:page;" fillcolor="#FFFFFF" filled="t" stroked="f" coordsize="605028,604110" o:gfxdata="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" path="m45797,445126l159266,558313,0,604110xm460648,330740l504033,374171,441749,436273,470504,464990,532787,402786,605028,474934,475685,604110,331305,459916xm354026,121443l483302,250578,195889,537637,66543,408503xm475681,0l605028,129134,512093,221857,382817,92864xm129376,0l201636,72129,139336,134317,168098,162925,230296,100839,273794,144157,144418,273300,0,129143xe">
                <v:path o:connectlocs="13690,133064;47610,166899;0,180590;137704,98869;150673,111853;132054,130417;140650,139002;159269,120407;180865,141974;142199,180590;99039,137485;105831,36303;144476,74906;58558,160718;19892,122116;142198,0;180865,38602;153083,66320;114438,27760;38675,0;60276,21561;41652,40152;50250,48704;68843,30144;81847,43093;43171,81699;0,38605" o:connectangles="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7583805</wp:posOffset>
                </wp:positionV>
                <wp:extent cx="171450" cy="180975"/>
                <wp:effectExtent l="0" t="0" r="0" b="0"/>
                <wp:wrapNone/>
                <wp:docPr id="37" name="award-badge_480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71568" cy="180865"/>
                        </a:xfrm>
                        <a:custGeom>
                          <a:avLst/>
                          <a:gdLst>
                            <a:gd name="connsiteX0" fmla="*/ 281251 w 564166"/>
                            <a:gd name="connsiteY0" fmla="*/ 73107 h 594741"/>
                            <a:gd name="connsiteX1" fmla="*/ 460713 w 564166"/>
                            <a:gd name="connsiteY1" fmla="*/ 253690 h 594741"/>
                            <a:gd name="connsiteX2" fmla="*/ 281251 w 564166"/>
                            <a:gd name="connsiteY2" fmla="*/ 434274 h 594741"/>
                            <a:gd name="connsiteX3" fmla="*/ 103224 w 564166"/>
                            <a:gd name="connsiteY3" fmla="*/ 253690 h 594741"/>
                            <a:gd name="connsiteX4" fmla="*/ 281251 w 564166"/>
                            <a:gd name="connsiteY4" fmla="*/ 73107 h 594741"/>
                            <a:gd name="connsiteX5" fmla="*/ 281365 w 564166"/>
                            <a:gd name="connsiteY5" fmla="*/ 57324 h 594741"/>
                            <a:gd name="connsiteX6" fmla="*/ 208153 w 564166"/>
                            <a:gd name="connsiteY6" fmla="*/ 73089 h 594741"/>
                            <a:gd name="connsiteX7" fmla="*/ 144989 w 564166"/>
                            <a:gd name="connsiteY7" fmla="*/ 114649 h 594741"/>
                            <a:gd name="connsiteX8" fmla="*/ 103359 w 564166"/>
                            <a:gd name="connsiteY8" fmla="*/ 177706 h 594741"/>
                            <a:gd name="connsiteX9" fmla="*/ 96181 w 564166"/>
                            <a:gd name="connsiteY9" fmla="*/ 197769 h 594741"/>
                            <a:gd name="connsiteX10" fmla="*/ 87568 w 564166"/>
                            <a:gd name="connsiteY10" fmla="*/ 253661 h 594741"/>
                            <a:gd name="connsiteX11" fmla="*/ 96181 w 564166"/>
                            <a:gd name="connsiteY11" fmla="*/ 308119 h 594741"/>
                            <a:gd name="connsiteX12" fmla="*/ 103359 w 564166"/>
                            <a:gd name="connsiteY12" fmla="*/ 329616 h 594741"/>
                            <a:gd name="connsiteX13" fmla="*/ 144989 w 564166"/>
                            <a:gd name="connsiteY13" fmla="*/ 391239 h 594741"/>
                            <a:gd name="connsiteX14" fmla="*/ 208153 w 564166"/>
                            <a:gd name="connsiteY14" fmla="*/ 432799 h 594741"/>
                            <a:gd name="connsiteX15" fmla="*/ 281365 w 564166"/>
                            <a:gd name="connsiteY15" fmla="*/ 448564 h 594741"/>
                            <a:gd name="connsiteX16" fmla="*/ 356013 w 564166"/>
                            <a:gd name="connsiteY16" fmla="*/ 432799 h 594741"/>
                            <a:gd name="connsiteX17" fmla="*/ 417741 w 564166"/>
                            <a:gd name="connsiteY17" fmla="*/ 391239 h 594741"/>
                            <a:gd name="connsiteX18" fmla="*/ 460808 w 564166"/>
                            <a:gd name="connsiteY18" fmla="*/ 329616 h 594741"/>
                            <a:gd name="connsiteX19" fmla="*/ 467985 w 564166"/>
                            <a:gd name="connsiteY19" fmla="*/ 308119 h 594741"/>
                            <a:gd name="connsiteX20" fmla="*/ 475163 w 564166"/>
                            <a:gd name="connsiteY20" fmla="*/ 253661 h 594741"/>
                            <a:gd name="connsiteX21" fmla="*/ 467985 w 564166"/>
                            <a:gd name="connsiteY21" fmla="*/ 197769 h 594741"/>
                            <a:gd name="connsiteX22" fmla="*/ 460808 w 564166"/>
                            <a:gd name="connsiteY22" fmla="*/ 177706 h 594741"/>
                            <a:gd name="connsiteX23" fmla="*/ 417741 w 564166"/>
                            <a:gd name="connsiteY23" fmla="*/ 114649 h 594741"/>
                            <a:gd name="connsiteX24" fmla="*/ 356013 w 564166"/>
                            <a:gd name="connsiteY24" fmla="*/ 73089 h 594741"/>
                            <a:gd name="connsiteX25" fmla="*/ 281365 w 564166"/>
                            <a:gd name="connsiteY25" fmla="*/ 57324 h 594741"/>
                            <a:gd name="connsiteX26" fmla="*/ 231122 w 564166"/>
                            <a:gd name="connsiteY26" fmla="*/ 0 h 594741"/>
                            <a:gd name="connsiteX27" fmla="*/ 251219 w 564166"/>
                            <a:gd name="connsiteY27" fmla="*/ 8599 h 594741"/>
                            <a:gd name="connsiteX28" fmla="*/ 252655 w 564166"/>
                            <a:gd name="connsiteY28" fmla="*/ 8599 h 594741"/>
                            <a:gd name="connsiteX29" fmla="*/ 278494 w 564166"/>
                            <a:gd name="connsiteY29" fmla="*/ 18630 h 594741"/>
                            <a:gd name="connsiteX30" fmla="*/ 281365 w 564166"/>
                            <a:gd name="connsiteY30" fmla="*/ 18630 h 594741"/>
                            <a:gd name="connsiteX31" fmla="*/ 284237 w 564166"/>
                            <a:gd name="connsiteY31" fmla="*/ 18630 h 594741"/>
                            <a:gd name="connsiteX32" fmla="*/ 311512 w 564166"/>
                            <a:gd name="connsiteY32" fmla="*/ 8599 h 594741"/>
                            <a:gd name="connsiteX33" fmla="*/ 333045 w 564166"/>
                            <a:gd name="connsiteY33" fmla="*/ 0 h 594741"/>
                            <a:gd name="connsiteX34" fmla="*/ 358884 w 564166"/>
                            <a:gd name="connsiteY34" fmla="*/ 2866 h 594741"/>
                            <a:gd name="connsiteX35" fmla="*/ 360320 w 564166"/>
                            <a:gd name="connsiteY35" fmla="*/ 2866 h 594741"/>
                            <a:gd name="connsiteX36" fmla="*/ 370369 w 564166"/>
                            <a:gd name="connsiteY36" fmla="*/ 7166 h 594741"/>
                            <a:gd name="connsiteX37" fmla="*/ 373240 w 564166"/>
                            <a:gd name="connsiteY37" fmla="*/ 8599 h 594741"/>
                            <a:gd name="connsiteX38" fmla="*/ 373240 w 564166"/>
                            <a:gd name="connsiteY38" fmla="*/ 10032 h 594741"/>
                            <a:gd name="connsiteX39" fmla="*/ 374675 w 564166"/>
                            <a:gd name="connsiteY39" fmla="*/ 10032 h 594741"/>
                            <a:gd name="connsiteX40" fmla="*/ 377546 w 564166"/>
                            <a:gd name="connsiteY40" fmla="*/ 11465 h 594741"/>
                            <a:gd name="connsiteX41" fmla="*/ 380418 w 564166"/>
                            <a:gd name="connsiteY41" fmla="*/ 12898 h 594741"/>
                            <a:gd name="connsiteX42" fmla="*/ 380418 w 564166"/>
                            <a:gd name="connsiteY42" fmla="*/ 14331 h 594741"/>
                            <a:gd name="connsiteX43" fmla="*/ 381853 w 564166"/>
                            <a:gd name="connsiteY43" fmla="*/ 15764 h 594741"/>
                            <a:gd name="connsiteX44" fmla="*/ 383289 w 564166"/>
                            <a:gd name="connsiteY44" fmla="*/ 15764 h 594741"/>
                            <a:gd name="connsiteX45" fmla="*/ 384724 w 564166"/>
                            <a:gd name="connsiteY45" fmla="*/ 18630 h 594741"/>
                            <a:gd name="connsiteX46" fmla="*/ 396208 w 564166"/>
                            <a:gd name="connsiteY46" fmla="*/ 35828 h 594741"/>
                            <a:gd name="connsiteX47" fmla="*/ 396208 w 564166"/>
                            <a:gd name="connsiteY47" fmla="*/ 37261 h 594741"/>
                            <a:gd name="connsiteX48" fmla="*/ 417741 w 564166"/>
                            <a:gd name="connsiteY48" fmla="*/ 63057 h 594741"/>
                            <a:gd name="connsiteX49" fmla="*/ 422048 w 564166"/>
                            <a:gd name="connsiteY49" fmla="*/ 65923 h 594741"/>
                            <a:gd name="connsiteX50" fmla="*/ 449323 w 564166"/>
                            <a:gd name="connsiteY50" fmla="*/ 74522 h 594741"/>
                            <a:gd name="connsiteX51" fmla="*/ 450759 w 564166"/>
                            <a:gd name="connsiteY51" fmla="*/ 74522 h 594741"/>
                            <a:gd name="connsiteX52" fmla="*/ 470856 w 564166"/>
                            <a:gd name="connsiteY52" fmla="*/ 80254 h 594741"/>
                            <a:gd name="connsiteX53" fmla="*/ 490954 w 564166"/>
                            <a:gd name="connsiteY53" fmla="*/ 97452 h 594741"/>
                            <a:gd name="connsiteX54" fmla="*/ 492389 w 564166"/>
                            <a:gd name="connsiteY54" fmla="*/ 98885 h 594741"/>
                            <a:gd name="connsiteX55" fmla="*/ 498132 w 564166"/>
                            <a:gd name="connsiteY55" fmla="*/ 107483 h 594741"/>
                            <a:gd name="connsiteX56" fmla="*/ 498132 w 564166"/>
                            <a:gd name="connsiteY56" fmla="*/ 110350 h 594741"/>
                            <a:gd name="connsiteX57" fmla="*/ 499567 w 564166"/>
                            <a:gd name="connsiteY57" fmla="*/ 111783 h 594741"/>
                            <a:gd name="connsiteX58" fmla="*/ 499567 w 564166"/>
                            <a:gd name="connsiteY58" fmla="*/ 113216 h 594741"/>
                            <a:gd name="connsiteX59" fmla="*/ 501003 w 564166"/>
                            <a:gd name="connsiteY59" fmla="*/ 114649 h 594741"/>
                            <a:gd name="connsiteX60" fmla="*/ 501003 w 564166"/>
                            <a:gd name="connsiteY60" fmla="*/ 116082 h 594741"/>
                            <a:gd name="connsiteX61" fmla="*/ 502438 w 564166"/>
                            <a:gd name="connsiteY61" fmla="*/ 117515 h 594741"/>
                            <a:gd name="connsiteX62" fmla="*/ 502438 w 564166"/>
                            <a:gd name="connsiteY62" fmla="*/ 118948 h 594741"/>
                            <a:gd name="connsiteX63" fmla="*/ 502438 w 564166"/>
                            <a:gd name="connsiteY63" fmla="*/ 121814 h 594741"/>
                            <a:gd name="connsiteX64" fmla="*/ 503874 w 564166"/>
                            <a:gd name="connsiteY64" fmla="*/ 124681 h 594741"/>
                            <a:gd name="connsiteX65" fmla="*/ 502438 w 564166"/>
                            <a:gd name="connsiteY65" fmla="*/ 146177 h 594741"/>
                            <a:gd name="connsiteX66" fmla="*/ 502438 w 564166"/>
                            <a:gd name="connsiteY66" fmla="*/ 180572 h 594741"/>
                            <a:gd name="connsiteX67" fmla="*/ 503874 w 564166"/>
                            <a:gd name="connsiteY67" fmla="*/ 183438 h 594741"/>
                            <a:gd name="connsiteX68" fmla="*/ 542633 w 564166"/>
                            <a:gd name="connsiteY68" fmla="*/ 252228 h 594741"/>
                            <a:gd name="connsiteX69" fmla="*/ 509616 w 564166"/>
                            <a:gd name="connsiteY69" fmla="*/ 312418 h 594741"/>
                            <a:gd name="connsiteX70" fmla="*/ 502438 w 564166"/>
                            <a:gd name="connsiteY70" fmla="*/ 325316 h 594741"/>
                            <a:gd name="connsiteX71" fmla="*/ 502438 w 564166"/>
                            <a:gd name="connsiteY71" fmla="*/ 329616 h 594741"/>
                            <a:gd name="connsiteX72" fmla="*/ 502438 w 564166"/>
                            <a:gd name="connsiteY72" fmla="*/ 331049 h 594741"/>
                            <a:gd name="connsiteX73" fmla="*/ 502438 w 564166"/>
                            <a:gd name="connsiteY73" fmla="*/ 358278 h 594741"/>
                            <a:gd name="connsiteX74" fmla="*/ 502438 w 564166"/>
                            <a:gd name="connsiteY74" fmla="*/ 359711 h 594741"/>
                            <a:gd name="connsiteX75" fmla="*/ 503874 w 564166"/>
                            <a:gd name="connsiteY75" fmla="*/ 359711 h 594741"/>
                            <a:gd name="connsiteX76" fmla="*/ 503874 w 564166"/>
                            <a:gd name="connsiteY76" fmla="*/ 381207 h 594741"/>
                            <a:gd name="connsiteX77" fmla="*/ 493825 w 564166"/>
                            <a:gd name="connsiteY77" fmla="*/ 404137 h 594741"/>
                            <a:gd name="connsiteX78" fmla="*/ 564166 w 564166"/>
                            <a:gd name="connsiteY78" fmla="*/ 535983 h 594741"/>
                            <a:gd name="connsiteX79" fmla="*/ 489518 w 564166"/>
                            <a:gd name="connsiteY79" fmla="*/ 535983 h 594741"/>
                            <a:gd name="connsiteX80" fmla="*/ 450759 w 564166"/>
                            <a:gd name="connsiteY80" fmla="*/ 594741 h 594741"/>
                            <a:gd name="connsiteX81" fmla="*/ 386160 w 564166"/>
                            <a:gd name="connsiteY81" fmla="*/ 487258 h 594741"/>
                            <a:gd name="connsiteX82" fmla="*/ 384724 w 564166"/>
                            <a:gd name="connsiteY82" fmla="*/ 488691 h 594741"/>
                            <a:gd name="connsiteX83" fmla="*/ 361756 w 564166"/>
                            <a:gd name="connsiteY83" fmla="*/ 503022 h 594741"/>
                            <a:gd name="connsiteX84" fmla="*/ 351707 w 564166"/>
                            <a:gd name="connsiteY84" fmla="*/ 504455 h 594741"/>
                            <a:gd name="connsiteX85" fmla="*/ 350271 w 564166"/>
                            <a:gd name="connsiteY85" fmla="*/ 504455 h 594741"/>
                            <a:gd name="connsiteX86" fmla="*/ 348836 w 564166"/>
                            <a:gd name="connsiteY86" fmla="*/ 505888 h 594741"/>
                            <a:gd name="connsiteX87" fmla="*/ 347400 w 564166"/>
                            <a:gd name="connsiteY87" fmla="*/ 505888 h 594741"/>
                            <a:gd name="connsiteX88" fmla="*/ 345965 w 564166"/>
                            <a:gd name="connsiteY88" fmla="*/ 505888 h 594741"/>
                            <a:gd name="connsiteX89" fmla="*/ 343094 w 564166"/>
                            <a:gd name="connsiteY89" fmla="*/ 505888 h 594741"/>
                            <a:gd name="connsiteX90" fmla="*/ 340222 w 564166"/>
                            <a:gd name="connsiteY90" fmla="*/ 505888 h 594741"/>
                            <a:gd name="connsiteX91" fmla="*/ 338787 w 564166"/>
                            <a:gd name="connsiteY91" fmla="*/ 505888 h 594741"/>
                            <a:gd name="connsiteX92" fmla="*/ 335916 w 564166"/>
                            <a:gd name="connsiteY92" fmla="*/ 505888 h 594741"/>
                            <a:gd name="connsiteX93" fmla="*/ 333045 w 564166"/>
                            <a:gd name="connsiteY93" fmla="*/ 504455 h 594741"/>
                            <a:gd name="connsiteX94" fmla="*/ 312947 w 564166"/>
                            <a:gd name="connsiteY94" fmla="*/ 497289 h 594741"/>
                            <a:gd name="connsiteX95" fmla="*/ 281365 w 564166"/>
                            <a:gd name="connsiteY95" fmla="*/ 487258 h 594741"/>
                            <a:gd name="connsiteX96" fmla="*/ 251219 w 564166"/>
                            <a:gd name="connsiteY96" fmla="*/ 497289 h 594741"/>
                            <a:gd name="connsiteX97" fmla="*/ 231122 w 564166"/>
                            <a:gd name="connsiteY97" fmla="*/ 504455 h 594741"/>
                            <a:gd name="connsiteX98" fmla="*/ 226815 w 564166"/>
                            <a:gd name="connsiteY98" fmla="*/ 505888 h 594741"/>
                            <a:gd name="connsiteX99" fmla="*/ 223944 w 564166"/>
                            <a:gd name="connsiteY99" fmla="*/ 505888 h 594741"/>
                            <a:gd name="connsiteX100" fmla="*/ 221073 w 564166"/>
                            <a:gd name="connsiteY100" fmla="*/ 505888 h 594741"/>
                            <a:gd name="connsiteX101" fmla="*/ 219637 w 564166"/>
                            <a:gd name="connsiteY101" fmla="*/ 505888 h 594741"/>
                            <a:gd name="connsiteX102" fmla="*/ 218202 w 564166"/>
                            <a:gd name="connsiteY102" fmla="*/ 505888 h 594741"/>
                            <a:gd name="connsiteX103" fmla="*/ 216766 w 564166"/>
                            <a:gd name="connsiteY103" fmla="*/ 505888 h 594741"/>
                            <a:gd name="connsiteX104" fmla="*/ 215331 w 564166"/>
                            <a:gd name="connsiteY104" fmla="*/ 505888 h 594741"/>
                            <a:gd name="connsiteX105" fmla="*/ 212460 w 564166"/>
                            <a:gd name="connsiteY105" fmla="*/ 504455 h 594741"/>
                            <a:gd name="connsiteX106" fmla="*/ 202411 w 564166"/>
                            <a:gd name="connsiteY106" fmla="*/ 503022 h 594741"/>
                            <a:gd name="connsiteX107" fmla="*/ 179442 w 564166"/>
                            <a:gd name="connsiteY107" fmla="*/ 488691 h 594741"/>
                            <a:gd name="connsiteX108" fmla="*/ 178007 w 564166"/>
                            <a:gd name="connsiteY108" fmla="*/ 487258 h 594741"/>
                            <a:gd name="connsiteX109" fmla="*/ 111972 w 564166"/>
                            <a:gd name="connsiteY109" fmla="*/ 594741 h 594741"/>
                            <a:gd name="connsiteX110" fmla="*/ 74648 w 564166"/>
                            <a:gd name="connsiteY110" fmla="*/ 535983 h 594741"/>
                            <a:gd name="connsiteX111" fmla="*/ 0 w 564166"/>
                            <a:gd name="connsiteY111" fmla="*/ 535983 h 594741"/>
                            <a:gd name="connsiteX112" fmla="*/ 70342 w 564166"/>
                            <a:gd name="connsiteY112" fmla="*/ 404137 h 594741"/>
                            <a:gd name="connsiteX113" fmla="*/ 58857 w 564166"/>
                            <a:gd name="connsiteY113" fmla="*/ 381207 h 594741"/>
                            <a:gd name="connsiteX114" fmla="*/ 60293 w 564166"/>
                            <a:gd name="connsiteY114" fmla="*/ 359711 h 594741"/>
                            <a:gd name="connsiteX115" fmla="*/ 60293 w 564166"/>
                            <a:gd name="connsiteY115" fmla="*/ 358278 h 594741"/>
                            <a:gd name="connsiteX116" fmla="*/ 61728 w 564166"/>
                            <a:gd name="connsiteY116" fmla="*/ 331049 h 594741"/>
                            <a:gd name="connsiteX117" fmla="*/ 61728 w 564166"/>
                            <a:gd name="connsiteY117" fmla="*/ 329616 h 594741"/>
                            <a:gd name="connsiteX118" fmla="*/ 60293 w 564166"/>
                            <a:gd name="connsiteY118" fmla="*/ 325316 h 594741"/>
                            <a:gd name="connsiteX119" fmla="*/ 54551 w 564166"/>
                            <a:gd name="connsiteY119" fmla="*/ 312418 h 594741"/>
                            <a:gd name="connsiteX120" fmla="*/ 21533 w 564166"/>
                            <a:gd name="connsiteY120" fmla="*/ 252228 h 594741"/>
                            <a:gd name="connsiteX121" fmla="*/ 58857 w 564166"/>
                            <a:gd name="connsiteY121" fmla="*/ 183438 h 594741"/>
                            <a:gd name="connsiteX122" fmla="*/ 60293 w 564166"/>
                            <a:gd name="connsiteY122" fmla="*/ 183438 h 594741"/>
                            <a:gd name="connsiteX123" fmla="*/ 60293 w 564166"/>
                            <a:gd name="connsiteY123" fmla="*/ 180572 h 594741"/>
                            <a:gd name="connsiteX124" fmla="*/ 61728 w 564166"/>
                            <a:gd name="connsiteY124" fmla="*/ 146177 h 594741"/>
                            <a:gd name="connsiteX125" fmla="*/ 60293 w 564166"/>
                            <a:gd name="connsiteY125" fmla="*/ 124681 h 594741"/>
                            <a:gd name="connsiteX126" fmla="*/ 60293 w 564166"/>
                            <a:gd name="connsiteY126" fmla="*/ 121814 h 594741"/>
                            <a:gd name="connsiteX127" fmla="*/ 61728 w 564166"/>
                            <a:gd name="connsiteY127" fmla="*/ 121814 h 594741"/>
                            <a:gd name="connsiteX128" fmla="*/ 61728 w 564166"/>
                            <a:gd name="connsiteY128" fmla="*/ 118948 h 594741"/>
                            <a:gd name="connsiteX129" fmla="*/ 61728 w 564166"/>
                            <a:gd name="connsiteY129" fmla="*/ 117515 h 594741"/>
                            <a:gd name="connsiteX130" fmla="*/ 63164 w 564166"/>
                            <a:gd name="connsiteY130" fmla="*/ 116082 h 594741"/>
                            <a:gd name="connsiteX131" fmla="*/ 63164 w 564166"/>
                            <a:gd name="connsiteY131" fmla="*/ 114649 h 594741"/>
                            <a:gd name="connsiteX132" fmla="*/ 63164 w 564166"/>
                            <a:gd name="connsiteY132" fmla="*/ 113216 h 594741"/>
                            <a:gd name="connsiteX133" fmla="*/ 64599 w 564166"/>
                            <a:gd name="connsiteY133" fmla="*/ 111783 h 594741"/>
                            <a:gd name="connsiteX134" fmla="*/ 64599 w 564166"/>
                            <a:gd name="connsiteY134" fmla="*/ 110350 h 594741"/>
                            <a:gd name="connsiteX135" fmla="*/ 66035 w 564166"/>
                            <a:gd name="connsiteY135" fmla="*/ 107483 h 594741"/>
                            <a:gd name="connsiteX136" fmla="*/ 71777 w 564166"/>
                            <a:gd name="connsiteY136" fmla="*/ 98885 h 594741"/>
                            <a:gd name="connsiteX137" fmla="*/ 71777 w 564166"/>
                            <a:gd name="connsiteY137" fmla="*/ 97452 h 594741"/>
                            <a:gd name="connsiteX138" fmla="*/ 91875 w 564166"/>
                            <a:gd name="connsiteY138" fmla="*/ 80254 h 594741"/>
                            <a:gd name="connsiteX139" fmla="*/ 113408 w 564166"/>
                            <a:gd name="connsiteY139" fmla="*/ 74522 h 594741"/>
                            <a:gd name="connsiteX140" fmla="*/ 114843 w 564166"/>
                            <a:gd name="connsiteY140" fmla="*/ 74522 h 594741"/>
                            <a:gd name="connsiteX141" fmla="*/ 142118 w 564166"/>
                            <a:gd name="connsiteY141" fmla="*/ 65923 h 594741"/>
                            <a:gd name="connsiteX142" fmla="*/ 146425 w 564166"/>
                            <a:gd name="connsiteY142" fmla="*/ 63057 h 594741"/>
                            <a:gd name="connsiteX143" fmla="*/ 166523 w 564166"/>
                            <a:gd name="connsiteY143" fmla="*/ 37261 h 594741"/>
                            <a:gd name="connsiteX144" fmla="*/ 166523 w 564166"/>
                            <a:gd name="connsiteY144" fmla="*/ 35828 h 594741"/>
                            <a:gd name="connsiteX145" fmla="*/ 178007 w 564166"/>
                            <a:gd name="connsiteY145" fmla="*/ 18630 h 594741"/>
                            <a:gd name="connsiteX146" fmla="*/ 180878 w 564166"/>
                            <a:gd name="connsiteY146" fmla="*/ 15764 h 594741"/>
                            <a:gd name="connsiteX147" fmla="*/ 183749 w 564166"/>
                            <a:gd name="connsiteY147" fmla="*/ 14331 h 594741"/>
                            <a:gd name="connsiteX148" fmla="*/ 183749 w 564166"/>
                            <a:gd name="connsiteY148" fmla="*/ 12898 h 594741"/>
                            <a:gd name="connsiteX149" fmla="*/ 186620 w 564166"/>
                            <a:gd name="connsiteY149" fmla="*/ 11465 h 594741"/>
                            <a:gd name="connsiteX150" fmla="*/ 188056 w 564166"/>
                            <a:gd name="connsiteY150" fmla="*/ 10032 h 594741"/>
                            <a:gd name="connsiteX151" fmla="*/ 189491 w 564166"/>
                            <a:gd name="connsiteY151" fmla="*/ 10032 h 594741"/>
                            <a:gd name="connsiteX152" fmla="*/ 190927 w 564166"/>
                            <a:gd name="connsiteY152" fmla="*/ 8599 h 594741"/>
                            <a:gd name="connsiteX153" fmla="*/ 193798 w 564166"/>
                            <a:gd name="connsiteY153" fmla="*/ 7166 h 594741"/>
                            <a:gd name="connsiteX154" fmla="*/ 203846 w 564166"/>
                            <a:gd name="connsiteY154" fmla="*/ 2866 h 594741"/>
                            <a:gd name="connsiteX155" fmla="*/ 231122 w 564166"/>
                            <a:gd name="connsiteY155" fmla="*/ 0 h 5947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</a:cxnLst>
                          <a:rect l="l" t="t" r="r" b="b"/>
                          <a:pathLst>
                            <a:path w="564166" h="594741">
                              <a:moveTo>
                                <a:pt x="281251" y="73107"/>
                              </a:moveTo>
                              <a:cubicBezTo>
                                <a:pt x="380314" y="74540"/>
                                <a:pt x="460713" y="154800"/>
                                <a:pt x="460713" y="253690"/>
                              </a:cubicBezTo>
                              <a:cubicBezTo>
                                <a:pt x="460713" y="352581"/>
                                <a:pt x="380314" y="432841"/>
                                <a:pt x="281251" y="434274"/>
                              </a:cubicBezTo>
                              <a:cubicBezTo>
                                <a:pt x="182188" y="432841"/>
                                <a:pt x="103224" y="352581"/>
                                <a:pt x="103224" y="253690"/>
                              </a:cubicBezTo>
                              <a:cubicBezTo>
                                <a:pt x="103224" y="154800"/>
                                <a:pt x="182188" y="74540"/>
                                <a:pt x="281251" y="73107"/>
                              </a:cubicBezTo>
                              <a:close/>
                              <a:moveTo>
                                <a:pt x="281365" y="57324"/>
                              </a:moveTo>
                              <a:cubicBezTo>
                                <a:pt x="255526" y="58758"/>
                                <a:pt x="231122" y="63057"/>
                                <a:pt x="208153" y="73089"/>
                              </a:cubicBezTo>
                              <a:cubicBezTo>
                                <a:pt x="183749" y="83120"/>
                                <a:pt x="163651" y="97452"/>
                                <a:pt x="144989" y="114649"/>
                              </a:cubicBezTo>
                              <a:cubicBezTo>
                                <a:pt x="127763" y="133279"/>
                                <a:pt x="113408" y="153343"/>
                                <a:pt x="103359" y="177706"/>
                              </a:cubicBezTo>
                              <a:cubicBezTo>
                                <a:pt x="100488" y="183438"/>
                                <a:pt x="97617" y="190604"/>
                                <a:pt x="96181" y="197769"/>
                              </a:cubicBezTo>
                              <a:cubicBezTo>
                                <a:pt x="96181" y="197769"/>
                                <a:pt x="87568" y="223565"/>
                                <a:pt x="87568" y="253661"/>
                              </a:cubicBezTo>
                              <a:cubicBezTo>
                                <a:pt x="87568" y="276590"/>
                                <a:pt x="93310" y="299520"/>
                                <a:pt x="96181" y="308119"/>
                              </a:cubicBezTo>
                              <a:cubicBezTo>
                                <a:pt x="97617" y="315284"/>
                                <a:pt x="100488" y="322450"/>
                                <a:pt x="103359" y="329616"/>
                              </a:cubicBezTo>
                              <a:cubicBezTo>
                                <a:pt x="113408" y="352545"/>
                                <a:pt x="127763" y="374042"/>
                                <a:pt x="144989" y="391239"/>
                              </a:cubicBezTo>
                              <a:cubicBezTo>
                                <a:pt x="163651" y="409870"/>
                                <a:pt x="183749" y="422768"/>
                                <a:pt x="208153" y="432799"/>
                              </a:cubicBezTo>
                              <a:cubicBezTo>
                                <a:pt x="231122" y="442831"/>
                                <a:pt x="255526" y="448564"/>
                                <a:pt x="281365" y="448564"/>
                              </a:cubicBezTo>
                              <a:cubicBezTo>
                                <a:pt x="307205" y="448564"/>
                                <a:pt x="333045" y="442831"/>
                                <a:pt x="356013" y="432799"/>
                              </a:cubicBezTo>
                              <a:cubicBezTo>
                                <a:pt x="378982" y="422768"/>
                                <a:pt x="400515" y="409870"/>
                                <a:pt x="417741" y="391239"/>
                              </a:cubicBezTo>
                              <a:cubicBezTo>
                                <a:pt x="436403" y="374042"/>
                                <a:pt x="450759" y="352545"/>
                                <a:pt x="460808" y="329616"/>
                              </a:cubicBezTo>
                              <a:cubicBezTo>
                                <a:pt x="463679" y="322450"/>
                                <a:pt x="465114" y="315284"/>
                                <a:pt x="467985" y="308119"/>
                              </a:cubicBezTo>
                              <a:cubicBezTo>
                                <a:pt x="469421" y="299520"/>
                                <a:pt x="475163" y="276590"/>
                                <a:pt x="475163" y="253661"/>
                              </a:cubicBezTo>
                              <a:cubicBezTo>
                                <a:pt x="475163" y="223565"/>
                                <a:pt x="467985" y="197769"/>
                                <a:pt x="467985" y="197769"/>
                              </a:cubicBezTo>
                              <a:cubicBezTo>
                                <a:pt x="465114" y="190604"/>
                                <a:pt x="463679" y="183438"/>
                                <a:pt x="460808" y="177706"/>
                              </a:cubicBezTo>
                              <a:cubicBezTo>
                                <a:pt x="450759" y="153343"/>
                                <a:pt x="436403" y="133279"/>
                                <a:pt x="417741" y="114649"/>
                              </a:cubicBezTo>
                              <a:cubicBezTo>
                                <a:pt x="400515" y="97452"/>
                                <a:pt x="378982" y="83120"/>
                                <a:pt x="356013" y="73089"/>
                              </a:cubicBezTo>
                              <a:cubicBezTo>
                                <a:pt x="333045" y="63057"/>
                                <a:pt x="307205" y="58758"/>
                                <a:pt x="281365" y="57324"/>
                              </a:cubicBezTo>
                              <a:close/>
                              <a:moveTo>
                                <a:pt x="231122" y="0"/>
                              </a:moveTo>
                              <a:cubicBezTo>
                                <a:pt x="238299" y="1433"/>
                                <a:pt x="245477" y="4299"/>
                                <a:pt x="251219" y="8599"/>
                              </a:cubicBezTo>
                              <a:cubicBezTo>
                                <a:pt x="251219" y="8599"/>
                                <a:pt x="251219" y="8599"/>
                                <a:pt x="252655" y="8599"/>
                              </a:cubicBezTo>
                              <a:cubicBezTo>
                                <a:pt x="259832" y="14331"/>
                                <a:pt x="268446" y="17197"/>
                                <a:pt x="278494" y="18630"/>
                              </a:cubicBezTo>
                              <a:cubicBezTo>
                                <a:pt x="279930" y="18630"/>
                                <a:pt x="281365" y="18630"/>
                                <a:pt x="281365" y="18630"/>
                              </a:cubicBezTo>
                              <a:cubicBezTo>
                                <a:pt x="282801" y="18630"/>
                                <a:pt x="284237" y="18630"/>
                                <a:pt x="284237" y="18630"/>
                              </a:cubicBezTo>
                              <a:cubicBezTo>
                                <a:pt x="295721" y="17197"/>
                                <a:pt x="304334" y="14331"/>
                                <a:pt x="311512" y="8599"/>
                              </a:cubicBezTo>
                              <a:cubicBezTo>
                                <a:pt x="317254" y="4299"/>
                                <a:pt x="324432" y="1433"/>
                                <a:pt x="333045" y="0"/>
                              </a:cubicBezTo>
                              <a:cubicBezTo>
                                <a:pt x="341658" y="0"/>
                                <a:pt x="350271" y="0"/>
                                <a:pt x="358884" y="2866"/>
                              </a:cubicBezTo>
                              <a:lnTo>
                                <a:pt x="360320" y="2866"/>
                              </a:lnTo>
                              <a:cubicBezTo>
                                <a:pt x="364627" y="4299"/>
                                <a:pt x="367498" y="5732"/>
                                <a:pt x="370369" y="7166"/>
                              </a:cubicBezTo>
                              <a:cubicBezTo>
                                <a:pt x="371804" y="8599"/>
                                <a:pt x="371804" y="8599"/>
                                <a:pt x="373240" y="8599"/>
                              </a:cubicBezTo>
                              <a:lnTo>
                                <a:pt x="373240" y="10032"/>
                              </a:lnTo>
                              <a:lnTo>
                                <a:pt x="374675" y="10032"/>
                              </a:lnTo>
                              <a:lnTo>
                                <a:pt x="377546" y="11465"/>
                              </a:lnTo>
                              <a:lnTo>
                                <a:pt x="380418" y="12898"/>
                              </a:lnTo>
                              <a:lnTo>
                                <a:pt x="380418" y="14331"/>
                              </a:lnTo>
                              <a:cubicBezTo>
                                <a:pt x="380418" y="14331"/>
                                <a:pt x="381853" y="15764"/>
                                <a:pt x="381853" y="15764"/>
                              </a:cubicBezTo>
                              <a:lnTo>
                                <a:pt x="383289" y="15764"/>
                              </a:lnTo>
                              <a:cubicBezTo>
                                <a:pt x="383289" y="17197"/>
                                <a:pt x="384724" y="17197"/>
                                <a:pt x="384724" y="18630"/>
                              </a:cubicBezTo>
                              <a:cubicBezTo>
                                <a:pt x="390466" y="22930"/>
                                <a:pt x="394773" y="30095"/>
                                <a:pt x="396208" y="35828"/>
                              </a:cubicBezTo>
                              <a:lnTo>
                                <a:pt x="396208" y="37261"/>
                              </a:lnTo>
                              <a:cubicBezTo>
                                <a:pt x="400515" y="45860"/>
                                <a:pt x="407693" y="55891"/>
                                <a:pt x="417741" y="63057"/>
                              </a:cubicBezTo>
                              <a:cubicBezTo>
                                <a:pt x="419177" y="64490"/>
                                <a:pt x="420613" y="65923"/>
                                <a:pt x="422048" y="65923"/>
                              </a:cubicBezTo>
                              <a:cubicBezTo>
                                <a:pt x="430661" y="71656"/>
                                <a:pt x="440710" y="74522"/>
                                <a:pt x="449323" y="74522"/>
                              </a:cubicBezTo>
                              <a:cubicBezTo>
                                <a:pt x="449323" y="74522"/>
                                <a:pt x="449323" y="74522"/>
                                <a:pt x="450759" y="74522"/>
                              </a:cubicBezTo>
                              <a:cubicBezTo>
                                <a:pt x="456501" y="74522"/>
                                <a:pt x="463679" y="75955"/>
                                <a:pt x="470856" y="80254"/>
                              </a:cubicBezTo>
                              <a:cubicBezTo>
                                <a:pt x="478034" y="84554"/>
                                <a:pt x="485212" y="90286"/>
                                <a:pt x="490954" y="97452"/>
                              </a:cubicBezTo>
                              <a:lnTo>
                                <a:pt x="492389" y="98885"/>
                              </a:lnTo>
                              <a:cubicBezTo>
                                <a:pt x="493825" y="101751"/>
                                <a:pt x="496696" y="104617"/>
                                <a:pt x="498132" y="107483"/>
                              </a:cubicBezTo>
                              <a:cubicBezTo>
                                <a:pt x="498132" y="108916"/>
                                <a:pt x="498132" y="108916"/>
                                <a:pt x="498132" y="110350"/>
                              </a:cubicBezTo>
                              <a:lnTo>
                                <a:pt x="499567" y="111783"/>
                              </a:lnTo>
                              <a:lnTo>
                                <a:pt x="499567" y="113216"/>
                              </a:lnTo>
                              <a:lnTo>
                                <a:pt x="501003" y="114649"/>
                              </a:lnTo>
                              <a:lnTo>
                                <a:pt x="501003" y="116082"/>
                              </a:lnTo>
                              <a:cubicBezTo>
                                <a:pt x="501003" y="116082"/>
                                <a:pt x="501003" y="117515"/>
                                <a:pt x="502438" y="117515"/>
                              </a:cubicBezTo>
                              <a:lnTo>
                                <a:pt x="502438" y="118948"/>
                              </a:lnTo>
                              <a:cubicBezTo>
                                <a:pt x="502438" y="118948"/>
                                <a:pt x="502438" y="120381"/>
                                <a:pt x="502438" y="121814"/>
                              </a:cubicBezTo>
                              <a:cubicBezTo>
                                <a:pt x="502438" y="123248"/>
                                <a:pt x="503874" y="123248"/>
                                <a:pt x="503874" y="124681"/>
                              </a:cubicBezTo>
                              <a:cubicBezTo>
                                <a:pt x="505309" y="131846"/>
                                <a:pt x="503874" y="140445"/>
                                <a:pt x="502438" y="146177"/>
                              </a:cubicBezTo>
                              <a:cubicBezTo>
                                <a:pt x="498132" y="156209"/>
                                <a:pt x="499567" y="167674"/>
                                <a:pt x="502438" y="180572"/>
                              </a:cubicBezTo>
                              <a:cubicBezTo>
                                <a:pt x="502438" y="180572"/>
                                <a:pt x="503874" y="182005"/>
                                <a:pt x="503874" y="183438"/>
                              </a:cubicBezTo>
                              <a:cubicBezTo>
                                <a:pt x="511051" y="200636"/>
                                <a:pt x="542633" y="212100"/>
                                <a:pt x="542633" y="252228"/>
                              </a:cubicBezTo>
                              <a:cubicBezTo>
                                <a:pt x="542633" y="289488"/>
                                <a:pt x="518229" y="299520"/>
                                <a:pt x="509616" y="312418"/>
                              </a:cubicBezTo>
                              <a:cubicBezTo>
                                <a:pt x="506745" y="316718"/>
                                <a:pt x="505309" y="321017"/>
                                <a:pt x="502438" y="325316"/>
                              </a:cubicBezTo>
                              <a:cubicBezTo>
                                <a:pt x="502438" y="326749"/>
                                <a:pt x="502438" y="328182"/>
                                <a:pt x="502438" y="329616"/>
                              </a:cubicBezTo>
                              <a:lnTo>
                                <a:pt x="502438" y="331049"/>
                              </a:lnTo>
                              <a:cubicBezTo>
                                <a:pt x="499567" y="341080"/>
                                <a:pt x="499567" y="349679"/>
                                <a:pt x="502438" y="358278"/>
                              </a:cubicBezTo>
                              <a:cubicBezTo>
                                <a:pt x="502438" y="358278"/>
                                <a:pt x="502438" y="358278"/>
                                <a:pt x="502438" y="359711"/>
                              </a:cubicBezTo>
                              <a:cubicBezTo>
                                <a:pt x="503874" y="359711"/>
                                <a:pt x="503874" y="359711"/>
                                <a:pt x="503874" y="359711"/>
                              </a:cubicBezTo>
                              <a:cubicBezTo>
                                <a:pt x="505309" y="365443"/>
                                <a:pt x="505309" y="374042"/>
                                <a:pt x="503874" y="381207"/>
                              </a:cubicBezTo>
                              <a:cubicBezTo>
                                <a:pt x="502438" y="389806"/>
                                <a:pt x="499567" y="396972"/>
                                <a:pt x="493825" y="404137"/>
                              </a:cubicBezTo>
                              <a:lnTo>
                                <a:pt x="564166" y="535983"/>
                              </a:lnTo>
                              <a:lnTo>
                                <a:pt x="489518" y="535983"/>
                              </a:lnTo>
                              <a:lnTo>
                                <a:pt x="450759" y="594741"/>
                              </a:lnTo>
                              <a:lnTo>
                                <a:pt x="386160" y="487258"/>
                              </a:lnTo>
                              <a:cubicBezTo>
                                <a:pt x="386160" y="488691"/>
                                <a:pt x="384724" y="488691"/>
                                <a:pt x="384724" y="488691"/>
                              </a:cubicBezTo>
                              <a:cubicBezTo>
                                <a:pt x="378982" y="494423"/>
                                <a:pt x="370369" y="498723"/>
                                <a:pt x="361756" y="503022"/>
                              </a:cubicBezTo>
                              <a:cubicBezTo>
                                <a:pt x="357449" y="503022"/>
                                <a:pt x="354578" y="504455"/>
                                <a:pt x="351707" y="504455"/>
                              </a:cubicBezTo>
                              <a:lnTo>
                                <a:pt x="350271" y="504455"/>
                              </a:lnTo>
                              <a:cubicBezTo>
                                <a:pt x="350271" y="504455"/>
                                <a:pt x="348836" y="505888"/>
                                <a:pt x="348836" y="505888"/>
                              </a:cubicBezTo>
                              <a:lnTo>
                                <a:pt x="347400" y="505888"/>
                              </a:lnTo>
                              <a:lnTo>
                                <a:pt x="345965" y="505888"/>
                              </a:lnTo>
                              <a:lnTo>
                                <a:pt x="343094" y="505888"/>
                              </a:lnTo>
                              <a:lnTo>
                                <a:pt x="340222" y="505888"/>
                              </a:lnTo>
                              <a:lnTo>
                                <a:pt x="338787" y="505888"/>
                              </a:lnTo>
                              <a:cubicBezTo>
                                <a:pt x="338787" y="505888"/>
                                <a:pt x="337351" y="505888"/>
                                <a:pt x="335916" y="505888"/>
                              </a:cubicBezTo>
                              <a:cubicBezTo>
                                <a:pt x="334480" y="505888"/>
                                <a:pt x="334480" y="505888"/>
                                <a:pt x="333045" y="504455"/>
                              </a:cubicBezTo>
                              <a:cubicBezTo>
                                <a:pt x="325867" y="504455"/>
                                <a:pt x="318689" y="501589"/>
                                <a:pt x="312947" y="497289"/>
                              </a:cubicBezTo>
                              <a:cubicBezTo>
                                <a:pt x="304334" y="491557"/>
                                <a:pt x="294285" y="487258"/>
                                <a:pt x="281365" y="487258"/>
                              </a:cubicBezTo>
                              <a:cubicBezTo>
                                <a:pt x="269881" y="487258"/>
                                <a:pt x="258397" y="491557"/>
                                <a:pt x="251219" y="497289"/>
                              </a:cubicBezTo>
                              <a:cubicBezTo>
                                <a:pt x="245477" y="501589"/>
                                <a:pt x="238299" y="504455"/>
                                <a:pt x="231122" y="504455"/>
                              </a:cubicBezTo>
                              <a:cubicBezTo>
                                <a:pt x="229686" y="505888"/>
                                <a:pt x="228251" y="505888"/>
                                <a:pt x="226815" y="505888"/>
                              </a:cubicBezTo>
                              <a:cubicBezTo>
                                <a:pt x="226815" y="505888"/>
                                <a:pt x="225380" y="505888"/>
                                <a:pt x="223944" y="505888"/>
                              </a:cubicBezTo>
                              <a:lnTo>
                                <a:pt x="221073" y="505888"/>
                              </a:lnTo>
                              <a:lnTo>
                                <a:pt x="219637" y="505888"/>
                              </a:lnTo>
                              <a:lnTo>
                                <a:pt x="218202" y="505888"/>
                              </a:lnTo>
                              <a:lnTo>
                                <a:pt x="216766" y="505888"/>
                              </a:lnTo>
                              <a:lnTo>
                                <a:pt x="215331" y="505888"/>
                              </a:lnTo>
                              <a:cubicBezTo>
                                <a:pt x="213895" y="505888"/>
                                <a:pt x="213895" y="504455"/>
                                <a:pt x="212460" y="504455"/>
                              </a:cubicBezTo>
                              <a:cubicBezTo>
                                <a:pt x="209589" y="504455"/>
                                <a:pt x="205282" y="503022"/>
                                <a:pt x="202411" y="503022"/>
                              </a:cubicBezTo>
                              <a:cubicBezTo>
                                <a:pt x="192362" y="498723"/>
                                <a:pt x="185185" y="494423"/>
                                <a:pt x="179442" y="488691"/>
                              </a:cubicBezTo>
                              <a:cubicBezTo>
                                <a:pt x="178007" y="488691"/>
                                <a:pt x="178007" y="488691"/>
                                <a:pt x="178007" y="487258"/>
                              </a:cubicBezTo>
                              <a:lnTo>
                                <a:pt x="111972" y="594741"/>
                              </a:lnTo>
                              <a:lnTo>
                                <a:pt x="74648" y="535983"/>
                              </a:lnTo>
                              <a:lnTo>
                                <a:pt x="0" y="535983"/>
                              </a:lnTo>
                              <a:lnTo>
                                <a:pt x="70342" y="404137"/>
                              </a:lnTo>
                              <a:cubicBezTo>
                                <a:pt x="64599" y="396972"/>
                                <a:pt x="61728" y="389806"/>
                                <a:pt x="58857" y="381207"/>
                              </a:cubicBezTo>
                              <a:cubicBezTo>
                                <a:pt x="57422" y="374042"/>
                                <a:pt x="58857" y="365443"/>
                                <a:pt x="60293" y="359711"/>
                              </a:cubicBezTo>
                              <a:cubicBezTo>
                                <a:pt x="60293" y="358278"/>
                                <a:pt x="60293" y="358278"/>
                                <a:pt x="60293" y="358278"/>
                              </a:cubicBezTo>
                              <a:cubicBezTo>
                                <a:pt x="63164" y="349679"/>
                                <a:pt x="64599" y="341080"/>
                                <a:pt x="61728" y="331049"/>
                              </a:cubicBezTo>
                              <a:lnTo>
                                <a:pt x="61728" y="329616"/>
                              </a:lnTo>
                              <a:cubicBezTo>
                                <a:pt x="61728" y="328182"/>
                                <a:pt x="61728" y="326749"/>
                                <a:pt x="60293" y="325316"/>
                              </a:cubicBezTo>
                              <a:cubicBezTo>
                                <a:pt x="58857" y="321017"/>
                                <a:pt x="57422" y="316718"/>
                                <a:pt x="54551" y="312418"/>
                              </a:cubicBezTo>
                              <a:cubicBezTo>
                                <a:pt x="45937" y="299520"/>
                                <a:pt x="21533" y="289488"/>
                                <a:pt x="21533" y="252228"/>
                              </a:cubicBezTo>
                              <a:cubicBezTo>
                                <a:pt x="21533" y="212100"/>
                                <a:pt x="53115" y="200636"/>
                                <a:pt x="58857" y="183438"/>
                              </a:cubicBezTo>
                              <a:cubicBezTo>
                                <a:pt x="58857" y="183438"/>
                                <a:pt x="60293" y="183438"/>
                                <a:pt x="60293" y="183438"/>
                              </a:cubicBezTo>
                              <a:cubicBezTo>
                                <a:pt x="60293" y="182005"/>
                                <a:pt x="60293" y="180572"/>
                                <a:pt x="60293" y="180572"/>
                              </a:cubicBezTo>
                              <a:cubicBezTo>
                                <a:pt x="64599" y="167674"/>
                                <a:pt x="64599" y="156209"/>
                                <a:pt x="61728" y="146177"/>
                              </a:cubicBezTo>
                              <a:cubicBezTo>
                                <a:pt x="58857" y="140445"/>
                                <a:pt x="58857" y="131846"/>
                                <a:pt x="60293" y="124681"/>
                              </a:cubicBezTo>
                              <a:cubicBezTo>
                                <a:pt x="60293" y="123248"/>
                                <a:pt x="60293" y="123248"/>
                                <a:pt x="60293" y="121814"/>
                              </a:cubicBezTo>
                              <a:lnTo>
                                <a:pt x="61728" y="121814"/>
                              </a:lnTo>
                              <a:cubicBezTo>
                                <a:pt x="61728" y="120381"/>
                                <a:pt x="61728" y="118948"/>
                                <a:pt x="61728" y="118948"/>
                              </a:cubicBezTo>
                              <a:lnTo>
                                <a:pt x="61728" y="117515"/>
                              </a:lnTo>
                              <a:cubicBezTo>
                                <a:pt x="61728" y="117515"/>
                                <a:pt x="63164" y="116082"/>
                                <a:pt x="63164" y="116082"/>
                              </a:cubicBezTo>
                              <a:lnTo>
                                <a:pt x="63164" y="114649"/>
                              </a:lnTo>
                              <a:lnTo>
                                <a:pt x="63164" y="113216"/>
                              </a:lnTo>
                              <a:lnTo>
                                <a:pt x="64599" y="111783"/>
                              </a:lnTo>
                              <a:lnTo>
                                <a:pt x="64599" y="110350"/>
                              </a:lnTo>
                              <a:cubicBezTo>
                                <a:pt x="64599" y="108916"/>
                                <a:pt x="66035" y="108916"/>
                                <a:pt x="66035" y="107483"/>
                              </a:cubicBezTo>
                              <a:cubicBezTo>
                                <a:pt x="67470" y="104617"/>
                                <a:pt x="68906" y="101751"/>
                                <a:pt x="71777" y="98885"/>
                              </a:cubicBezTo>
                              <a:lnTo>
                                <a:pt x="71777" y="97452"/>
                              </a:lnTo>
                              <a:cubicBezTo>
                                <a:pt x="77519" y="90286"/>
                                <a:pt x="84697" y="83120"/>
                                <a:pt x="91875" y="80254"/>
                              </a:cubicBezTo>
                              <a:cubicBezTo>
                                <a:pt x="99052" y="75955"/>
                                <a:pt x="106230" y="74522"/>
                                <a:pt x="113408" y="74522"/>
                              </a:cubicBezTo>
                              <a:cubicBezTo>
                                <a:pt x="114843" y="74522"/>
                                <a:pt x="114843" y="74522"/>
                                <a:pt x="114843" y="74522"/>
                              </a:cubicBezTo>
                              <a:cubicBezTo>
                                <a:pt x="123456" y="74522"/>
                                <a:pt x="133505" y="71656"/>
                                <a:pt x="142118" y="65923"/>
                              </a:cubicBezTo>
                              <a:cubicBezTo>
                                <a:pt x="143554" y="65923"/>
                                <a:pt x="144989" y="64490"/>
                                <a:pt x="146425" y="63057"/>
                              </a:cubicBezTo>
                              <a:cubicBezTo>
                                <a:pt x="156474" y="55891"/>
                                <a:pt x="163651" y="45860"/>
                                <a:pt x="166523" y="37261"/>
                              </a:cubicBezTo>
                              <a:lnTo>
                                <a:pt x="166523" y="35828"/>
                              </a:lnTo>
                              <a:cubicBezTo>
                                <a:pt x="169394" y="30095"/>
                                <a:pt x="172265" y="22930"/>
                                <a:pt x="178007" y="18630"/>
                              </a:cubicBezTo>
                              <a:cubicBezTo>
                                <a:pt x="179442" y="17197"/>
                                <a:pt x="179442" y="17197"/>
                                <a:pt x="180878" y="15764"/>
                              </a:cubicBezTo>
                              <a:cubicBezTo>
                                <a:pt x="182313" y="15764"/>
                                <a:pt x="182313" y="14331"/>
                                <a:pt x="183749" y="14331"/>
                              </a:cubicBezTo>
                              <a:lnTo>
                                <a:pt x="183749" y="12898"/>
                              </a:lnTo>
                              <a:lnTo>
                                <a:pt x="186620" y="11465"/>
                              </a:lnTo>
                              <a:lnTo>
                                <a:pt x="188056" y="10032"/>
                              </a:lnTo>
                              <a:lnTo>
                                <a:pt x="189491" y="10032"/>
                              </a:lnTo>
                              <a:lnTo>
                                <a:pt x="190927" y="8599"/>
                              </a:lnTo>
                              <a:cubicBezTo>
                                <a:pt x="192362" y="8599"/>
                                <a:pt x="192362" y="8599"/>
                                <a:pt x="193798" y="7166"/>
                              </a:cubicBezTo>
                              <a:cubicBezTo>
                                <a:pt x="196669" y="5732"/>
                                <a:pt x="199540" y="4299"/>
                                <a:pt x="203846" y="2866"/>
                              </a:cubicBezTo>
                              <a:cubicBezTo>
                                <a:pt x="213895" y="0"/>
                                <a:pt x="222508" y="0"/>
                                <a:pt x="23112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ward-badge_48012" o:spid="_x0000_s1026" o:spt="100" style="position:absolute;left:0pt;margin-left:49.25pt;margin-top:597.15pt;height:14.25pt;width:13.5pt;z-index:251684864;mso-width-relative:page;mso-height-relative:page;" fillcolor="#FFFFFF" filled="t" stroked="f" coordsize="564166,594741" o:gfxdata="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" path="m281251,73107c380314,74540,460713,154800,460713,253690c460713,352581,380314,432841,281251,434274c182188,432841,103224,352581,103224,253690c103224,154800,182188,74540,281251,73107xm281365,57324c255526,58758,231122,63057,208153,73089c183749,83120,163651,97452,144989,114649c127763,133279,113408,153343,103359,177706c100488,183438,97617,190604,96181,197769c96181,197769,87568,223565,87568,253661c87568,276590,93310,299520,96181,308119c97617,315284,100488,322450,103359,329616c113408,352545,127763,374042,144989,391239c163651,409870,183749,422768,208153,432799c231122,442831,255526,448564,281365,448564c307205,448564,333045,442831,356013,432799c378982,422768,400515,409870,417741,391239c436403,374042,450759,352545,460808,329616c463679,322450,465114,315284,467985,308119c469421,299520,475163,276590,475163,253661c475163,223565,467985,197769,467985,197769c465114,190604,463679,183438,460808,177706c450759,153343,436403,133279,417741,114649c400515,97452,378982,83120,356013,73089c333045,63057,307205,58758,281365,57324xm231122,0c238299,1433,245477,4299,251219,8599c251219,8599,251219,8599,252655,8599c259832,14331,268446,17197,278494,18630c279930,18630,281365,18630,281365,18630c282801,18630,284237,18630,284237,18630c295721,17197,304334,14331,311512,8599c317254,4299,324432,1433,333045,0c341658,0,350271,0,358884,2866l360320,2866c364627,4299,367498,5732,370369,7166c371804,8599,371804,8599,373240,8599l373240,10032,374675,10032,377546,11465,380418,12898,380418,14331c380418,14331,381853,15764,381853,15764l383289,15764c383289,17197,384724,17197,384724,18630c390466,22930,394773,30095,396208,35828l396208,37261c400515,45860,407693,55891,417741,63057c419177,64490,420613,65923,422048,65923c430661,71656,440710,74522,449323,74522c449323,74522,449323,74522,450759,74522c456501,74522,463679,75955,470856,80254c478034,84554,485212,90286,490954,97452l492389,98885c493825,101751,496696,104617,498132,107483c498132,108916,498132,108916,498132,110350l499567,111783,499567,113216,501003,114649,501003,116082c501003,116082,501003,117515,502438,117515l502438,118948c502438,118948,502438,120381,502438,121814c502438,123248,503874,123248,503874,124681c505309,131846,503874,140445,502438,146177c498132,156209,499567,167674,502438,180572c502438,180572,503874,182005,503874,183438c511051,200636,542633,212100,542633,252228c542633,289488,518229,299520,509616,312418c506745,316718,505309,321017,502438,325316c502438,326749,502438,328182,502438,329616l502438,331049c499567,341080,499567,349679,502438,358278c502438,358278,502438,358278,502438,359711c503874,359711,503874,359711,503874,359711c505309,365443,505309,374042,503874,381207c502438,389806,499567,396972,493825,404137l564166,535983,489518,535983,450759,594741,386160,487258c386160,488691,384724,488691,384724,488691c378982,494423,370369,498723,361756,503022c357449,503022,354578,504455,351707,504455l350271,504455c350271,504455,348836,505888,348836,505888l347400,505888,345965,505888,343094,505888,340222,505888,338787,505888c338787,505888,337351,505888,335916,505888c334480,505888,334480,505888,333045,504455c325867,504455,318689,501589,312947,497289c304334,491557,294285,487258,281365,487258c269881,487258,258397,491557,251219,497289c245477,501589,238299,504455,231122,504455c229686,505888,228251,505888,226815,505888c226815,505888,225380,505888,223944,505888l221073,505888,219637,505888,218202,505888,216766,505888,215331,505888c213895,505888,213895,504455,212460,504455c209589,504455,205282,503022,202411,503022c192362,498723,185185,494423,179442,488691c178007,488691,178007,488691,178007,487258l111972,594741,74648,535983,0,535983,70342,404137c64599,396972,61728,389806,58857,381207c57422,374042,58857,365443,60293,359711c60293,358278,60293,358278,60293,358278c63164,349679,64599,341080,61728,331049l61728,329616c61728,328182,61728,326749,60293,325316c58857,321017,57422,316718,54551,312418c45937,299520,21533,289488,21533,252228c21533,212100,53115,200636,58857,183438c58857,183438,60293,183438,60293,183438c60293,182005,60293,180572,60293,180572c64599,167674,64599,156209,61728,146177c58857,140445,58857,131846,60293,124681c60293,123248,60293,123248,60293,121814l61728,121814c61728,120381,61728,118948,61728,118948l61728,117515c61728,117515,63164,116082,63164,116082l63164,114649,63164,113216,64599,111783,64599,110350c64599,108916,66035,108916,66035,107483c67470,104617,68906,101751,71777,98885l71777,97452c77519,90286,84697,83120,91875,80254c99052,75955,106230,74522,113408,74522c114843,74522,114843,74522,114843,74522c123456,74522,133505,71656,142118,65923c143554,65923,144989,64490,146425,63057c156474,55891,163651,45860,166523,37261l166523,35828c169394,30095,172265,22930,178007,18630c179442,17197,179442,17197,180878,15764c182313,15764,182313,14331,183749,14331l183749,12898,186620,11465,188056,10032,189491,10032,190927,8599c192362,8599,192362,8599,193798,7166c196669,5732,199540,4299,203846,2866c213895,0,222508,0,231122,0xe">
                <v:path o:connectlocs="85530,22232;140107,77148;85530,132065;31391,77148;85530,22232;85565,17432;63301,22226;44092,34865;31432,54041;29249,60142;26630,77140;29249,93701;31432,100238;44092,118978;63301,131617;85565,136411;108266,131617;127038,118978;140135,100238;142318,93701;144501,77140;142318,60142;140135,54041;127038,34865;108266,22226;85565,17432;70286,0;76397,2615;76834,2615;84692,5665;85565,5665;86439,5665;94733,2615;101282,0;109139,871;109576,871;112632,2179;113505,2615;113505,3050;113942,3050;114815,3486;115688,3922;115688,4358;116124,4793;116561,4793;116998,5665;120490,10895;120490,11331;127038,19176;128348,20047;136643,22662;137079,22662;143191,24405;149303,29635;149739,30071;151486,32686;151486,33558;151922,33994;151922,34429;152359,34865;152359,35301;152795,35737;152795,36172;152795,37044;153232,37916;152795,44453;152795,54913;153232,55784;165019,76704;154978,95008;152795,98930;152795,100238;152795,100674;152795,108954;152795,109390;153232,109390;153232,115927;150176,122900;171568,162996;148866,162996;137079,180865;117434,148178;116998,148614;110013,152972;106957,153408;106520,153408;106084,153844;105647,153844;105211,153844;104337,153844;103464,153844;103028,153844;102155,153844;101282,153408;95170,151229;85565,148178;76397,151229;70286,153408;68976,153844;68103,153844;67230,153844;66793,153844;66357,153844;65920,153844;65484,153844;64611,153408;61555,152972;54569,148614;54133,148178;34051,180865;22701,162996;0,162996;21391,122900;17898,115927;18335,109390;18335,108954;18772,100674;18772,100238;18335,98930;16589,95008;6548,76704;17898,55784;18335,55784;18335,54913;18772,44453;18335,37916;18335,37044;18772,37044;18772,36172;18772,35737;19208,35301;19208,34865;19208,34429;19645,33994;19645,33558;20081,32686;21828,30071;21828,29635;27940,24405;34488,22662;34924,22662;43219,20047;44529,19176;50641,11331;50641,10895;54133,5665;55006,4793;55879,4358;55879,3922;56752,3486;57189,3050;57625,3050;58062,2615;58935,2179;61991,871;70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9260205</wp:posOffset>
                </wp:positionV>
                <wp:extent cx="165735" cy="180975"/>
                <wp:effectExtent l="0" t="0" r="6350" b="0"/>
                <wp:wrapNone/>
                <wp:docPr id="38" name="ruler-and-pencil-cross_300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65646" cy="180865"/>
                        </a:xfrm>
                        <a:custGeom>
                          <a:avLst/>
                          <a:gdLst>
                            <a:gd name="connsiteX0" fmla="*/ 481435 w 555334"/>
                            <a:gd name="connsiteY0" fmla="*/ 482289 h 606353"/>
                            <a:gd name="connsiteX1" fmla="*/ 448941 w 555334"/>
                            <a:gd name="connsiteY1" fmla="*/ 514557 h 606353"/>
                            <a:gd name="connsiteX2" fmla="*/ 440493 w 555334"/>
                            <a:gd name="connsiteY2" fmla="*/ 506212 h 606353"/>
                            <a:gd name="connsiteX3" fmla="*/ 422390 w 555334"/>
                            <a:gd name="connsiteY3" fmla="*/ 506212 h 606353"/>
                            <a:gd name="connsiteX4" fmla="*/ 422390 w 555334"/>
                            <a:gd name="connsiteY4" fmla="*/ 524200 h 606353"/>
                            <a:gd name="connsiteX5" fmla="*/ 439750 w 555334"/>
                            <a:gd name="connsiteY5" fmla="*/ 541632 h 606353"/>
                            <a:gd name="connsiteX6" fmla="*/ 448756 w 555334"/>
                            <a:gd name="connsiteY6" fmla="*/ 545341 h 606353"/>
                            <a:gd name="connsiteX7" fmla="*/ 457854 w 555334"/>
                            <a:gd name="connsiteY7" fmla="*/ 541632 h 606353"/>
                            <a:gd name="connsiteX8" fmla="*/ 499445 w 555334"/>
                            <a:gd name="connsiteY8" fmla="*/ 500370 h 606353"/>
                            <a:gd name="connsiteX9" fmla="*/ 499538 w 555334"/>
                            <a:gd name="connsiteY9" fmla="*/ 482289 h 606353"/>
                            <a:gd name="connsiteX10" fmla="*/ 481435 w 555334"/>
                            <a:gd name="connsiteY10" fmla="*/ 482289 h 606353"/>
                            <a:gd name="connsiteX11" fmla="*/ 460917 w 555334"/>
                            <a:gd name="connsiteY11" fmla="*/ 417661 h 606353"/>
                            <a:gd name="connsiteX12" fmla="*/ 555334 w 555334"/>
                            <a:gd name="connsiteY12" fmla="*/ 511961 h 606353"/>
                            <a:gd name="connsiteX13" fmla="*/ 460917 w 555334"/>
                            <a:gd name="connsiteY13" fmla="*/ 606353 h 606353"/>
                            <a:gd name="connsiteX14" fmla="*/ 366501 w 555334"/>
                            <a:gd name="connsiteY14" fmla="*/ 511961 h 606353"/>
                            <a:gd name="connsiteX15" fmla="*/ 460917 w 555334"/>
                            <a:gd name="connsiteY15" fmla="*/ 417661 h 606353"/>
                            <a:gd name="connsiteX16" fmla="*/ 151465 w 555334"/>
                            <a:gd name="connsiteY16" fmla="*/ 315977 h 606353"/>
                            <a:gd name="connsiteX17" fmla="*/ 188788 w 555334"/>
                            <a:gd name="connsiteY17" fmla="*/ 433982 h 606353"/>
                            <a:gd name="connsiteX18" fmla="*/ 195844 w 555334"/>
                            <a:gd name="connsiteY18" fmla="*/ 456230 h 606353"/>
                            <a:gd name="connsiteX19" fmla="*/ 196030 w 555334"/>
                            <a:gd name="connsiteY19" fmla="*/ 455952 h 606353"/>
                            <a:gd name="connsiteX20" fmla="*/ 202157 w 555334"/>
                            <a:gd name="connsiteY20" fmla="*/ 474770 h 606353"/>
                            <a:gd name="connsiteX21" fmla="*/ 222026 w 555334"/>
                            <a:gd name="connsiteY21" fmla="*/ 419058 h 606353"/>
                            <a:gd name="connsiteX22" fmla="*/ 235024 w 555334"/>
                            <a:gd name="connsiteY22" fmla="*/ 352315 h 606353"/>
                            <a:gd name="connsiteX23" fmla="*/ 248022 w 555334"/>
                            <a:gd name="connsiteY23" fmla="*/ 419058 h 606353"/>
                            <a:gd name="connsiteX24" fmla="*/ 267705 w 555334"/>
                            <a:gd name="connsiteY24" fmla="*/ 474863 h 606353"/>
                            <a:gd name="connsiteX25" fmla="*/ 273833 w 555334"/>
                            <a:gd name="connsiteY25" fmla="*/ 456137 h 606353"/>
                            <a:gd name="connsiteX26" fmla="*/ 274018 w 555334"/>
                            <a:gd name="connsiteY26" fmla="*/ 456323 h 606353"/>
                            <a:gd name="connsiteX27" fmla="*/ 281075 w 555334"/>
                            <a:gd name="connsiteY27" fmla="*/ 434075 h 606353"/>
                            <a:gd name="connsiteX28" fmla="*/ 318398 w 555334"/>
                            <a:gd name="connsiteY28" fmla="*/ 315977 h 606353"/>
                            <a:gd name="connsiteX29" fmla="*/ 425261 w 555334"/>
                            <a:gd name="connsiteY29" fmla="*/ 364644 h 606353"/>
                            <a:gd name="connsiteX30" fmla="*/ 440023 w 555334"/>
                            <a:gd name="connsiteY30" fmla="*/ 370669 h 606353"/>
                            <a:gd name="connsiteX31" fmla="*/ 437145 w 555334"/>
                            <a:gd name="connsiteY31" fmla="*/ 385872 h 606353"/>
                            <a:gd name="connsiteX32" fmla="*/ 332417 w 555334"/>
                            <a:gd name="connsiteY32" fmla="*/ 511942 h 606353"/>
                            <a:gd name="connsiteX33" fmla="*/ 337152 w 555334"/>
                            <a:gd name="connsiteY33" fmla="*/ 546333 h 606353"/>
                            <a:gd name="connsiteX34" fmla="*/ 235024 w 555334"/>
                            <a:gd name="connsiteY34" fmla="*/ 556252 h 606353"/>
                            <a:gd name="connsiteX35" fmla="*/ 5514 w 555334"/>
                            <a:gd name="connsiteY35" fmla="*/ 500447 h 606353"/>
                            <a:gd name="connsiteX36" fmla="*/ 408 w 555334"/>
                            <a:gd name="connsiteY36" fmla="*/ 451502 h 606353"/>
                            <a:gd name="connsiteX37" fmla="*/ 44602 w 555334"/>
                            <a:gd name="connsiteY37" fmla="*/ 364644 h 606353"/>
                            <a:gd name="connsiteX38" fmla="*/ 151465 w 555334"/>
                            <a:gd name="connsiteY38" fmla="*/ 315977 h 606353"/>
                            <a:gd name="connsiteX39" fmla="*/ 227577 w 555334"/>
                            <a:gd name="connsiteY39" fmla="*/ 446 h 606353"/>
                            <a:gd name="connsiteX40" fmla="*/ 287448 w 555334"/>
                            <a:gd name="connsiteY40" fmla="*/ 13053 h 606353"/>
                            <a:gd name="connsiteX41" fmla="*/ 316688 w 555334"/>
                            <a:gd name="connsiteY41" fmla="*/ 40122 h 606353"/>
                            <a:gd name="connsiteX42" fmla="*/ 348712 w 555334"/>
                            <a:gd name="connsiteY42" fmla="*/ 141721 h 606353"/>
                            <a:gd name="connsiteX43" fmla="*/ 344535 w 555334"/>
                            <a:gd name="connsiteY43" fmla="*/ 157295 h 606353"/>
                            <a:gd name="connsiteX44" fmla="*/ 354745 w 555334"/>
                            <a:gd name="connsiteY44" fmla="*/ 199937 h 606353"/>
                            <a:gd name="connsiteX45" fmla="*/ 334139 w 555334"/>
                            <a:gd name="connsiteY45" fmla="*/ 235905 h 606353"/>
                            <a:gd name="connsiteX46" fmla="*/ 261457 w 555334"/>
                            <a:gd name="connsiteY46" fmla="*/ 325361 h 606353"/>
                            <a:gd name="connsiteX47" fmla="*/ 208362 w 555334"/>
                            <a:gd name="connsiteY47" fmla="*/ 325454 h 606353"/>
                            <a:gd name="connsiteX48" fmla="*/ 135959 w 555334"/>
                            <a:gd name="connsiteY48" fmla="*/ 235905 h 606353"/>
                            <a:gd name="connsiteX49" fmla="*/ 115260 w 555334"/>
                            <a:gd name="connsiteY49" fmla="*/ 199937 h 606353"/>
                            <a:gd name="connsiteX50" fmla="*/ 125656 w 555334"/>
                            <a:gd name="connsiteY50" fmla="*/ 157388 h 606353"/>
                            <a:gd name="connsiteX51" fmla="*/ 121479 w 555334"/>
                            <a:gd name="connsiteY51" fmla="*/ 141814 h 606353"/>
                            <a:gd name="connsiteX52" fmla="*/ 121200 w 555334"/>
                            <a:gd name="connsiteY52" fmla="*/ 91849 h 606353"/>
                            <a:gd name="connsiteX53" fmla="*/ 150440 w 555334"/>
                            <a:gd name="connsiteY53" fmla="*/ 40678 h 606353"/>
                            <a:gd name="connsiteX54" fmla="*/ 177452 w 555334"/>
                            <a:gd name="connsiteY54" fmla="*/ 18430 h 606353"/>
                            <a:gd name="connsiteX55" fmla="*/ 203628 w 555334"/>
                            <a:gd name="connsiteY55" fmla="*/ 4988 h 606353"/>
                            <a:gd name="connsiteX56" fmla="*/ 227577 w 555334"/>
                            <a:gd name="connsiteY56" fmla="*/ 446 h 6063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</a:cxnLst>
                          <a:rect l="l" t="t" r="r" b="b"/>
                          <a:pathLst>
                            <a:path w="555334" h="606353">
                              <a:moveTo>
                                <a:pt x="481435" y="482289"/>
                              </a:moveTo>
                              <a:lnTo>
                                <a:pt x="448941" y="514557"/>
                              </a:lnTo>
                              <a:lnTo>
                                <a:pt x="440493" y="506212"/>
                              </a:lnTo>
                              <a:cubicBezTo>
                                <a:pt x="435573" y="501205"/>
                                <a:pt x="427403" y="501205"/>
                                <a:pt x="422390" y="506212"/>
                              </a:cubicBezTo>
                              <a:cubicBezTo>
                                <a:pt x="417469" y="511126"/>
                                <a:pt x="417469" y="519286"/>
                                <a:pt x="422390" y="524200"/>
                              </a:cubicBezTo>
                              <a:lnTo>
                                <a:pt x="439750" y="541632"/>
                              </a:lnTo>
                              <a:cubicBezTo>
                                <a:pt x="442257" y="544043"/>
                                <a:pt x="445414" y="545341"/>
                                <a:pt x="448756" y="545341"/>
                              </a:cubicBezTo>
                              <a:cubicBezTo>
                                <a:pt x="452284" y="545341"/>
                                <a:pt x="455440" y="544043"/>
                                <a:pt x="457854" y="541632"/>
                              </a:cubicBezTo>
                              <a:lnTo>
                                <a:pt x="499445" y="500370"/>
                              </a:lnTo>
                              <a:cubicBezTo>
                                <a:pt x="504366" y="495456"/>
                                <a:pt x="504366" y="487389"/>
                                <a:pt x="499538" y="482289"/>
                              </a:cubicBezTo>
                              <a:cubicBezTo>
                                <a:pt x="494618" y="477375"/>
                                <a:pt x="486448" y="477375"/>
                                <a:pt x="481435" y="482289"/>
                              </a:cubicBezTo>
                              <a:close/>
                              <a:moveTo>
                                <a:pt x="460917" y="417661"/>
                              </a:moveTo>
                              <a:cubicBezTo>
                                <a:pt x="513185" y="417661"/>
                                <a:pt x="555334" y="459943"/>
                                <a:pt x="555334" y="511961"/>
                              </a:cubicBezTo>
                              <a:cubicBezTo>
                                <a:pt x="555334" y="564071"/>
                                <a:pt x="513000" y="606353"/>
                                <a:pt x="460917" y="606353"/>
                              </a:cubicBezTo>
                              <a:cubicBezTo>
                                <a:pt x="408835" y="606353"/>
                                <a:pt x="366501" y="564071"/>
                                <a:pt x="366501" y="511961"/>
                              </a:cubicBezTo>
                              <a:cubicBezTo>
                                <a:pt x="366501" y="459943"/>
                                <a:pt x="408835" y="417661"/>
                                <a:pt x="460917" y="417661"/>
                              </a:cubicBezTo>
                              <a:close/>
                              <a:moveTo>
                                <a:pt x="151465" y="315977"/>
                              </a:moveTo>
                              <a:lnTo>
                                <a:pt x="188788" y="433982"/>
                              </a:lnTo>
                              <a:lnTo>
                                <a:pt x="195844" y="456230"/>
                              </a:lnTo>
                              <a:lnTo>
                                <a:pt x="196030" y="455952"/>
                              </a:lnTo>
                              <a:lnTo>
                                <a:pt x="202157" y="474770"/>
                              </a:lnTo>
                              <a:lnTo>
                                <a:pt x="222026" y="419058"/>
                              </a:lnTo>
                              <a:cubicBezTo>
                                <a:pt x="173469" y="351573"/>
                                <a:pt x="231775" y="352129"/>
                                <a:pt x="235024" y="352315"/>
                              </a:cubicBezTo>
                              <a:cubicBezTo>
                                <a:pt x="238181" y="352129"/>
                                <a:pt x="296394" y="351573"/>
                                <a:pt x="248022" y="419058"/>
                              </a:cubicBezTo>
                              <a:lnTo>
                                <a:pt x="267705" y="474863"/>
                              </a:lnTo>
                              <a:lnTo>
                                <a:pt x="273833" y="456137"/>
                              </a:lnTo>
                              <a:lnTo>
                                <a:pt x="274018" y="456323"/>
                              </a:lnTo>
                              <a:lnTo>
                                <a:pt x="281075" y="434075"/>
                              </a:lnTo>
                              <a:lnTo>
                                <a:pt x="318398" y="315977"/>
                              </a:lnTo>
                              <a:cubicBezTo>
                                <a:pt x="318398" y="315977"/>
                                <a:pt x="366305" y="349719"/>
                                <a:pt x="425261" y="364644"/>
                              </a:cubicBezTo>
                              <a:cubicBezTo>
                                <a:pt x="430831" y="366127"/>
                                <a:pt x="435659" y="368074"/>
                                <a:pt x="440023" y="370669"/>
                              </a:cubicBezTo>
                              <a:cubicBezTo>
                                <a:pt x="446522" y="374563"/>
                                <a:pt x="444572" y="384574"/>
                                <a:pt x="437145" y="385872"/>
                              </a:cubicBezTo>
                              <a:cubicBezTo>
                                <a:pt x="377632" y="396996"/>
                                <a:pt x="332417" y="449278"/>
                                <a:pt x="332417" y="511942"/>
                              </a:cubicBezTo>
                              <a:cubicBezTo>
                                <a:pt x="332417" y="523807"/>
                                <a:pt x="333995" y="535302"/>
                                <a:pt x="337152" y="546333"/>
                              </a:cubicBezTo>
                              <a:cubicBezTo>
                                <a:pt x="307535" y="552266"/>
                                <a:pt x="273369" y="556252"/>
                                <a:pt x="235024" y="556252"/>
                              </a:cubicBezTo>
                              <a:cubicBezTo>
                                <a:pt x="91302" y="556067"/>
                                <a:pt x="5514" y="500447"/>
                                <a:pt x="5514" y="500447"/>
                              </a:cubicBezTo>
                              <a:cubicBezTo>
                                <a:pt x="3008" y="485523"/>
                                <a:pt x="408" y="451502"/>
                                <a:pt x="408" y="451502"/>
                              </a:cubicBezTo>
                              <a:cubicBezTo>
                                <a:pt x="-1356" y="426474"/>
                                <a:pt x="779" y="375860"/>
                                <a:pt x="44602" y="364644"/>
                              </a:cubicBezTo>
                              <a:cubicBezTo>
                                <a:pt x="103557" y="349534"/>
                                <a:pt x="151465" y="315977"/>
                                <a:pt x="151465" y="315977"/>
                              </a:cubicBezTo>
                              <a:close/>
                              <a:moveTo>
                                <a:pt x="227577" y="446"/>
                              </a:moveTo>
                              <a:cubicBezTo>
                                <a:pt x="253567" y="-1779"/>
                                <a:pt x="273339" y="4617"/>
                                <a:pt x="287448" y="13053"/>
                              </a:cubicBezTo>
                              <a:cubicBezTo>
                                <a:pt x="308612" y="24641"/>
                                <a:pt x="316688" y="40122"/>
                                <a:pt x="316688" y="40122"/>
                              </a:cubicBezTo>
                              <a:cubicBezTo>
                                <a:pt x="316688" y="40122"/>
                                <a:pt x="365049" y="43552"/>
                                <a:pt x="348712" y="141721"/>
                              </a:cubicBezTo>
                              <a:cubicBezTo>
                                <a:pt x="347691" y="146913"/>
                                <a:pt x="346391" y="152104"/>
                                <a:pt x="344535" y="157295"/>
                              </a:cubicBezTo>
                              <a:cubicBezTo>
                                <a:pt x="354188" y="156368"/>
                                <a:pt x="365513" y="161930"/>
                                <a:pt x="354745" y="199937"/>
                              </a:cubicBezTo>
                              <a:cubicBezTo>
                                <a:pt x="346948" y="227747"/>
                                <a:pt x="339708" y="235349"/>
                                <a:pt x="334139" y="235905"/>
                              </a:cubicBezTo>
                              <a:cubicBezTo>
                                <a:pt x="328940" y="268721"/>
                                <a:pt x="302671" y="310529"/>
                                <a:pt x="261457" y="325361"/>
                              </a:cubicBezTo>
                              <a:cubicBezTo>
                                <a:pt x="244378" y="331572"/>
                                <a:pt x="225534" y="331572"/>
                                <a:pt x="208362" y="325454"/>
                              </a:cubicBezTo>
                              <a:cubicBezTo>
                                <a:pt x="166498" y="310807"/>
                                <a:pt x="141065" y="268906"/>
                                <a:pt x="135959" y="235905"/>
                              </a:cubicBezTo>
                              <a:cubicBezTo>
                                <a:pt x="130390" y="235349"/>
                                <a:pt x="123057" y="227562"/>
                                <a:pt x="115260" y="199937"/>
                              </a:cubicBezTo>
                              <a:cubicBezTo>
                                <a:pt x="104492" y="161930"/>
                                <a:pt x="115909" y="156368"/>
                                <a:pt x="125656" y="157388"/>
                              </a:cubicBezTo>
                              <a:cubicBezTo>
                                <a:pt x="123799" y="152197"/>
                                <a:pt x="122500" y="147005"/>
                                <a:pt x="121479" y="141814"/>
                              </a:cubicBezTo>
                              <a:cubicBezTo>
                                <a:pt x="118044" y="124108"/>
                                <a:pt x="117116" y="107700"/>
                                <a:pt x="121200" y="91849"/>
                              </a:cubicBezTo>
                              <a:cubicBezTo>
                                <a:pt x="126213" y="70713"/>
                                <a:pt x="137537" y="53841"/>
                                <a:pt x="150440" y="40678"/>
                              </a:cubicBezTo>
                              <a:cubicBezTo>
                                <a:pt x="158516" y="32149"/>
                                <a:pt x="167612" y="24641"/>
                                <a:pt x="177452" y="18430"/>
                              </a:cubicBezTo>
                              <a:cubicBezTo>
                                <a:pt x="185342" y="12868"/>
                                <a:pt x="194160" y="8233"/>
                                <a:pt x="203628" y="4988"/>
                              </a:cubicBezTo>
                              <a:cubicBezTo>
                                <a:pt x="211240" y="2393"/>
                                <a:pt x="219130" y="817"/>
                                <a:pt x="227577" y="4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ruler-and-pencil-cross_30083" o:spid="_x0000_s1026" o:spt="100" style="position:absolute;left:0pt;margin-left:49.5pt;margin-top:729.15pt;height:14.25pt;width:13.05pt;z-index:251685888;mso-width-relative:page;mso-height-relative:page;" fillcolor="#FFFFFF" filled="t" stroked="f" coordsize="555334,606353" o:gfxdata="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" path="m481435,482289l448941,514557,440493,506212c435573,501205,427403,501205,422390,506212c417469,511126,417469,519286,422390,524200l439750,541632c442257,544043,445414,545341,448756,545341c452284,545341,455440,544043,457854,541632l499445,500370c504366,495456,504366,487389,499538,482289c494618,477375,486448,477375,481435,482289xm460917,417661c513185,417661,555334,459943,555334,511961c555334,564071,513000,606353,460917,606353c408835,606353,366501,564071,366501,511961c366501,459943,408835,417661,460917,417661xm151465,315977l188788,433982,195844,456230,196030,455952,202157,474770,222026,419058c173469,351573,231775,352129,235024,352315c238181,352129,296394,351573,248022,419058l267705,474863,273833,456137,274018,456323,281075,434075,318398,315977c318398,315977,366305,349719,425261,364644c430831,366127,435659,368074,440023,370669c446522,374563,444572,384574,437145,385872c377632,396996,332417,449278,332417,511942c332417,523807,333995,535302,337152,546333c307535,552266,273369,556252,235024,556252c91302,556067,5514,500447,5514,500447c3008,485523,408,451502,408,451502c-1356,426474,779,375860,44602,364644c103557,349534,151465,315977,151465,315977xm227577,446c253567,-1779,273339,4617,287448,13053c308612,24641,316688,40122,316688,40122c316688,40122,365049,43552,348712,141721c347691,146913,346391,152104,344535,157295c354188,156368,365513,161930,354745,199937c346948,227747,339708,235349,334139,235905c328940,268721,302671,310529,261457,325361c244378,331572,225534,331572,208362,325454c166498,310807,141065,268906,135959,235905c130390,235349,123057,227562,115260,199937c104492,161930,115909,156368,125656,157388c123799,152197,122500,147005,121479,141814c118044,124108,117116,107700,121200,91849c126213,70713,137537,53841,150440,40678c158516,32149,167612,24641,177452,18430c185342,12868,194160,8233,203628,4988c211240,2393,219130,817,227577,446xe">
                <v:path o:connectlocs="143603,143858;133910,153483;131391,150994;125991,150994;125991,156360;131169,161559;133855,162666;136569,161559;148975,149252;149003,143858;143603,143858;137483,124581;165646,152709;137483,180865;109320,152709;137483,124581;45179,94250;56312,129449;58416,136085;58472,136002;60299,141615;66226,124998;70103,105089;73980,124998;79851,141643;81679,136058;81734,136113;83839,129477;94972,94250;126847,108767;131250,110564;130392,115099;99153,152703;100566,162962;70103,165920;1644,149275;121,134675;13303,108767;45179,94250;67882,133;85740,3893;94462,11967;104014,42273;102768,46918;105813,59637;99667,70366;77987,97049;62150,97077;40554,70366;34379,59637;37480,46946;36234,42300;36151,27397;44873,12133;52930,5497;60738,1487;67882,133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9194165</wp:posOffset>
                </wp:positionV>
                <wp:extent cx="304165" cy="312420"/>
                <wp:effectExtent l="0" t="0" r="635" b="0"/>
                <wp:wrapNone/>
                <wp:docPr id="31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04430" cy="312375"/>
                        </a:xfrm>
                        <a:prstGeom prst="triangl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42" o:spid="_x0000_s1026" o:spt="5" type="#_x0000_t5" style="position:absolute;left:0pt;flip:x y;margin-left:156pt;margin-top:723.95pt;height:24.6pt;width:23.95pt;z-index:251686912;v-text-anchor:middle;mso-width-relative:page;mso-height-relative:page;" fillcolor="#FFFFFF" filled="t" stroked="f" coordsize="21600,21600" o:gfxdata="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MbR+dfbAAAADQEAAA8AAAAAAAAAAQAgAAAA&#10;IgAAAGRycy9kb3ducmV2LnhtbFBLAQIUABQAAAAIAIdO4kBfja1QCAIAAP0DAAAOAAAAAAAAAAEA&#10;IAAAACoBAABkcnMvZTJvRG9jLnhtbFBLBQYAAAAABgAGAFkBAACkBQAAAAA=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4181475</wp:posOffset>
                </wp:positionV>
                <wp:extent cx="304165" cy="312420"/>
                <wp:effectExtent l="0" t="0" r="635" b="0"/>
                <wp:wrapNone/>
                <wp:docPr id="32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04430" cy="312375"/>
                        </a:xfrm>
                        <a:prstGeom prst="triangl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43" o:spid="_x0000_s1026" o:spt="5" type="#_x0000_t5" style="position:absolute;left:0pt;flip:x y;margin-left:156pt;margin-top:329.25pt;height:24.6pt;width:23.95pt;z-index:251687936;v-text-anchor:middle;mso-width-relative:page;mso-height-relative:page;" fillcolor="#FFFFFF" filled="t" stroked="f" coordsize="21600,21600" o:gfxdata="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BJK1+zaAAAACwEAAA8AAAAAAAAAAQAgAAAA&#10;IgAAAGRycy9kb3ducmV2LnhtbFBLAQIUABQAAAAIAIdO4kCTzmWXCQIAAP0DAAAOAAAAAAAAAAEA&#10;IAAAACkBAABkcnMvZTJvRG9jLnhtbFBLBQYAAAAABgAGAFkBAACkBQAAAAA=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7524115</wp:posOffset>
                </wp:positionV>
                <wp:extent cx="304165" cy="312420"/>
                <wp:effectExtent l="0" t="0" r="635" b="0"/>
                <wp:wrapNone/>
                <wp:docPr id="33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04430" cy="312375"/>
                        </a:xfrm>
                        <a:prstGeom prst="triangl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44" o:spid="_x0000_s1026" o:spt="5" type="#_x0000_t5" style="position:absolute;left:0pt;flip:x y;margin-left:156pt;margin-top:592.45pt;height:24.6pt;width:23.95pt;z-index:251688960;v-text-anchor:middle;mso-width-relative:page;mso-height-relative:page;" fillcolor="#FFFFFF" filled="t" stroked="f" coordsize="21600,21600" o:gfxdata="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vOVUzaAAAADQEAAA8AAAAAAAAAAQAgAAAA&#10;IgAAAGRycy9kb3ducmV2LnhtbFBLAQIUABQAAAAIAIdO4kAmjTdwCQIAAP0DAAAOAAAAAAAAAAEA&#10;IAAAACkBAABkcnMvZTJvRG9jLnhtbFBLBQYAAAAABgAGAFkBAACkBQAAAAA=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2468880</wp:posOffset>
                </wp:positionV>
                <wp:extent cx="304165" cy="312420"/>
                <wp:effectExtent l="0" t="0" r="635" b="0"/>
                <wp:wrapNone/>
                <wp:docPr id="34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04430" cy="312375"/>
                        </a:xfrm>
                        <a:prstGeom prst="triangl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45" o:spid="_x0000_s1026" o:spt="5" type="#_x0000_t5" style="position:absolute;left:0pt;flip:x y;margin-left:156pt;margin-top:194.4pt;height:24.6pt;width:23.95pt;z-index:251689984;v-text-anchor:middle;mso-width-relative:page;mso-height-relative:page;" fillcolor="#FFFFFF" filled="t" stroked="f" coordsize="21600,21600" o:gfxdata="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WtfXY9kAAAALAQAADwAAAAAAAAABACAAAAAi&#10;AAAAZHJzL2Rvd25yZXYueG1sUEsBAhQAFAAAAAgAh07iQOOPI9kJAgAA/QMAAA4AAAAAAAAAAQAg&#10;AAAAKAEAAGRycy9lMm9Eb2MueG1sUEsFBgAAAAAGAAYAWQEAAKMFAAAAAA==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472440</wp:posOffset>
                </wp:positionH>
                <wp:positionV relativeFrom="paragraph">
                  <wp:posOffset>2773680</wp:posOffset>
                </wp:positionV>
                <wp:extent cx="6675120" cy="0"/>
                <wp:effectExtent l="0" t="19050" r="31115" b="1905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4994" cy="0"/>
                        </a:xfrm>
                        <a:prstGeom prst="line">
                          <a:avLst/>
                        </a:prstGeom>
                        <a:solidFill>
                          <a:srgbClr val="5DA4AA"/>
                        </a:solidFill>
                        <a:ln w="38100" cap="flat" cmpd="sng" algn="ctr">
                          <a:solidFill>
                            <a:srgbClr val="5DA4A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7.2pt;margin-top:218.4pt;height:0pt;width:525.6pt;z-index:251695104;mso-width-relative:page;mso-height-relative:page;" fillcolor="#5DA4AA" filled="t" stroked="t" coordsize="21600,21600" o:gfxdata="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KYQ9hTZAAAACwEAAA8AAAAAAAAAAQAgAAAAIgAAAGRycy9kb3ducmV2LnhtbFBLAQIU&#10;ABQAAAAIAIdO4kC3NuEm8gEAAOsDAAAOAAAAAAAAAAEAIAAAACgBAABkcnMvZTJvRG9jLnhtbFBL&#10;BQYAAAAABgAGAFkBAACMBQAAAAA=&#10;">
                <v:fill on="t" focussize="0,0"/>
                <v:stroke weight="3pt" color="#5DA4AA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472440</wp:posOffset>
                </wp:positionH>
                <wp:positionV relativeFrom="paragraph">
                  <wp:posOffset>4486275</wp:posOffset>
                </wp:positionV>
                <wp:extent cx="6675120" cy="0"/>
                <wp:effectExtent l="0" t="19050" r="31115" b="1905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4994" cy="0"/>
                        </a:xfrm>
                        <a:prstGeom prst="line">
                          <a:avLst/>
                        </a:prstGeom>
                        <a:solidFill>
                          <a:srgbClr val="5DA4AA"/>
                        </a:solidFill>
                        <a:ln w="38100" cap="flat" cmpd="sng" algn="ctr">
                          <a:solidFill>
                            <a:srgbClr val="5DA4A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7.2pt;margin-top:353.25pt;height:0pt;width:525.6pt;z-index:251696128;mso-width-relative:page;mso-height-relative:page;" fillcolor="#5DA4AA" filled="t" stroked="t" coordsize="21600,21600" o:gfxdata="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9SF8nZAAAACwEAAA8AAAAAAAAAAQAgAAAAIgAAAGRycy9kb3ducmV2LnhtbFBLAQIU&#10;ABQAAAAIAIdO4kCirpau8gEAAOsDAAAOAAAAAAAAAAEAIAAAACgBAABkcnMvZTJvRG9jLnhtbFBL&#10;BQYAAAAABgAGAFkBAACMBQAAAAA=&#10;">
                <v:fill on="t" focussize="0,0"/>
                <v:stroke weight="3pt" color="#5DA4AA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472440</wp:posOffset>
                </wp:positionH>
                <wp:positionV relativeFrom="paragraph">
                  <wp:posOffset>7828915</wp:posOffset>
                </wp:positionV>
                <wp:extent cx="6675120" cy="0"/>
                <wp:effectExtent l="0" t="19050" r="31115" b="1905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4994" cy="0"/>
                        </a:xfrm>
                        <a:prstGeom prst="line">
                          <a:avLst/>
                        </a:prstGeom>
                        <a:solidFill>
                          <a:srgbClr val="5DA4AA"/>
                        </a:solidFill>
                        <a:ln w="38100" cap="flat" cmpd="sng" algn="ctr">
                          <a:solidFill>
                            <a:srgbClr val="5DA4A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7.2pt;margin-top:616.45pt;height:0pt;width:525.6pt;z-index:251697152;mso-width-relative:page;mso-height-relative:page;" fillcolor="#5DA4AA" filled="t" stroked="t" coordsize="21600,21600" o:gfxdata="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a/vS42gAAAA0BAAAPAAAAAAAAAAEAIAAAACIAAABkcnMvZG93bnJldi54bWxQSwEC&#10;FAAUAAAACACHTuJAUkhPAPIBAADrAwAADgAAAAAAAAABACAAAAApAQAAZHJzL2Uyb0RvYy54bWxQ&#10;SwUGAAAAAAYABgBZAQAAjQUAAAAA&#10;">
                <v:fill on="t" focussize="0,0"/>
                <v:stroke weight="3pt" color="#5DA4AA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472440</wp:posOffset>
                </wp:positionH>
                <wp:positionV relativeFrom="paragraph">
                  <wp:posOffset>9498965</wp:posOffset>
                </wp:positionV>
                <wp:extent cx="6675120" cy="0"/>
                <wp:effectExtent l="0" t="19050" r="31115" b="1905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4994" cy="0"/>
                        </a:xfrm>
                        <a:prstGeom prst="line">
                          <a:avLst/>
                        </a:prstGeom>
                        <a:solidFill>
                          <a:srgbClr val="5DA4AA"/>
                        </a:solidFill>
                        <a:ln w="38100" cap="flat" cmpd="sng" algn="ctr">
                          <a:solidFill>
                            <a:srgbClr val="5DA4A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7.2pt;margin-top:747.95pt;height:0pt;width:525.6pt;z-index:251698176;mso-width-relative:page;mso-height-relative:page;" fillcolor="#5DA4AA" filled="t" stroked="t" coordsize="21600,21600" o:gfxdata="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xUG0baAAAADQEAAA8AAAAAAAAAAQAgAAAAIgAAAGRycy9kb3ducmV2LnhtbFBLAQIU&#10;ABQAAAAIAIdO4kAfoR1l8QEAAOsDAAAOAAAAAAAAAAEAIAAAACkBAABkcnMvZTJvRG9jLnhtbFBL&#10;BQYAAAAABgAGAFkBAACMBQAAAAA=&#10;">
                <v:fill on="t" focussize="0,0"/>
                <v:stroke weight="3pt" color="#5DA4AA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238760</wp:posOffset>
                </wp:positionV>
                <wp:extent cx="495300" cy="316865"/>
                <wp:effectExtent l="0" t="0" r="7620" b="3175"/>
                <wp:wrapNone/>
                <wp:docPr id="4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16865"/>
                        </a:xfrm>
                        <a:prstGeom prst="flowChartProcess">
                          <a:avLst/>
                        </a:prstGeom>
                        <a:solidFill>
                          <a:srgbClr val="5DA4AA"/>
                        </a:solidFill>
                        <a:ln w="25400">
                          <a:noFill/>
                        </a:ln>
                      </wps:spPr>
                      <wps:bodyPr vert="horz" wrap="square" lIns="248574" tIns="248574" rIns="248574" bIns="248574" anchor="ctr" upright="1"/>
                    </wps:wsp>
                  </a:graphicData>
                </a:graphic>
              </wp:anchor>
            </w:drawing>
          </mc:Choice>
          <mc:Fallback>
            <w:pict>
              <v:shape id="Freeform 11" o:spid="_x0000_s1026" o:spt="109" type="#_x0000_t109" style="position:absolute;left:0pt;margin-left:-6pt;margin-top:18.8pt;height:24.95pt;width:39pt;z-index:251700224;v-text-anchor:middle;mso-width-relative:page;mso-height-relative:page;" fillcolor="#5DA4AA" filled="t" stroked="f" coordsize="21600,21600" o:gfxdata="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H4TjvvXAAAA&#10;CAEAAA8AAAAAAAAAAQAgAAAAIgAAAGRycy9kb3ducmV2LnhtbFBLAQIUABQAAAAIAIdO4kC6DcMP&#10;5QEAANYDAAAOAAAAAAAAAAEAIAAAACYBAABkcnMvZTJvRG9jLnhtbFBLBQYAAAAABgAGAFkBAAB9&#10;BQAAAAA=&#10;">
                <v:fill on="t" focussize="0,0"/>
                <v:stroke on="f" weight="2pt"/>
                <v:imagedata o:title=""/>
                <o:lock v:ext="edit" aspectratio="f"/>
                <v:textbox inset="19.5727559055118pt,19.5727559055118pt,19.5727559055118pt,19.5727559055118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1868170</wp:posOffset>
                </wp:positionH>
                <wp:positionV relativeFrom="paragraph">
                  <wp:posOffset>238760</wp:posOffset>
                </wp:positionV>
                <wp:extent cx="6818630" cy="316230"/>
                <wp:effectExtent l="0" t="0" r="8890" b="3810"/>
                <wp:wrapNone/>
                <wp:docPr id="5" name="自选图形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8630" cy="316230"/>
                        </a:xfrm>
                        <a:prstGeom prst="flowChartProcess">
                          <a:avLst/>
                        </a:prstGeom>
                        <a:solidFill>
                          <a:srgbClr val="5DA4AA"/>
                        </a:soli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自选图形 692" o:spid="_x0000_s1026" o:spt="109" type="#_x0000_t109" style="position:absolute;left:0pt;margin-left:147.1pt;margin-top:18.8pt;height:24.9pt;width:536.9pt;z-index:251701248;mso-width-relative:page;mso-height-relative:page;" fillcolor="#5DA4AA" filled="t" stroked="f" coordsize="21600,21600" o:gfxdata="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b&#10;e1mL2gAAAAoBAAAPAAAAAAAAAAEAIAAAACIAAABkcnMvZG93bnJldi54bWxQSwECFAAUAAAACACH&#10;TuJAI02peekBAACiAwAADgAAAAAAAAABACAAAAApAQAAZHJzL2Uyb0RvYy54bWxQSwUGAAAAAAYA&#10;BgBZAQAAhAUAAAAA&#10;">
                <v:fill on="t" focussize="0,0"/>
                <v:stroke on="f" weight="1.25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480695</wp:posOffset>
                </wp:positionH>
                <wp:positionV relativeFrom="paragraph">
                  <wp:posOffset>89535</wp:posOffset>
                </wp:positionV>
                <wp:extent cx="1319530" cy="617855"/>
                <wp:effectExtent l="0" t="0" r="0" b="0"/>
                <wp:wrapNone/>
                <wp:docPr id="68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530" cy="617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618B92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i w:val="0"/>
                                <w:caps w:val="0"/>
                                <w:color w:val="618B92"/>
                                <w:spacing w:val="0"/>
                                <w:sz w:val="44"/>
                                <w:szCs w:val="44"/>
                                <w:shd w:val="clear" w:color="auto" w:fill="FFFFFF"/>
                                <w:lang w:eastAsia="zh-CN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72" o:spid="_x0000_s1026" o:spt="202" type="#_x0000_t202" style="position:absolute;left:0pt;margin-left:37.85pt;margin-top:7.05pt;height:48.65pt;width:103.9pt;z-index:251709440;mso-width-relative:page;mso-height-relative:page;" filled="f" stroked="f" coordsize="21600,21600" o:gfxdata="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GT1Bx2gAAAAkBAAAPAAAAAAAAAAEAIAAAACIA&#10;AABkcnMvZG93bnJldi54bWxQSwECFAAUAAAACACHTuJAbvUIWM4BAAB+AwAADgAAAAAAAAABACAA&#10;AAApAQAAZHJzL2Uyb0RvYy54bWxQSwUGAAAAAAYABgBZAQAAa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618B92"/>
                          <w:sz w:val="44"/>
                          <w:szCs w:val="44"/>
                          <w:lang w:eastAsia="zh-CN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i w:val="0"/>
                          <w:caps w:val="0"/>
                          <w:color w:val="618B92"/>
                          <w:spacing w:val="0"/>
                          <w:sz w:val="44"/>
                          <w:szCs w:val="44"/>
                          <w:shd w:val="clear" w:color="auto" w:fill="FFFFFF"/>
                          <w:lang w:eastAsia="zh-CN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>
                <wp:simplePos x="0" y="0"/>
                <wp:positionH relativeFrom="column">
                  <wp:posOffset>-144145</wp:posOffset>
                </wp:positionH>
                <wp:positionV relativeFrom="paragraph">
                  <wp:posOffset>-206375</wp:posOffset>
                </wp:positionV>
                <wp:extent cx="7783195" cy="10897870"/>
                <wp:effectExtent l="0" t="0" r="4445" b="13970"/>
                <wp:wrapNone/>
                <wp:docPr id="7" name="矩形 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3195" cy="10897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749" o:spid="_x0000_s1026" o:spt="1" style="position:absolute;left:0pt;margin-left:-11.35pt;margin-top:-16.25pt;height:858.1pt;width:612.85pt;z-index:-251617280;mso-width-relative:page;mso-height-relative:page;" fillcolor="#FFFFFF" filled="t" stroked="f" coordsize="21600,21600" o:gfxdata="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UxDs2N0AAAANAQAADwAA&#10;AAAAAAABACAAAAAiAAAAZHJzL2Rvd25yZXYueG1sUEsBAhQAFAAAAAgAh07iQIKaiXXYAQAAkgMA&#10;AA4AAAAAAAAAAQAgAAAALAEAAGRycy9lMm9Eb2MueG1sUEsFBgAAAAAGAAYAWQEAAHYFAAAAAA==&#10;">
                <v:fill on="t" focussize="0,0"/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735330</wp:posOffset>
                </wp:positionH>
                <wp:positionV relativeFrom="paragraph">
                  <wp:posOffset>1641475</wp:posOffset>
                </wp:positionV>
                <wp:extent cx="1532255" cy="391160"/>
                <wp:effectExtent l="0" t="0" r="0" b="0"/>
                <wp:wrapNone/>
                <wp:docPr id="8" name="文本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255" cy="39116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3F3F3F"/>
                                <w:sz w:val="24"/>
                                <w:szCs w:val="24"/>
                                <w:lang w:val="en-US" w:eastAsia="zh-CN"/>
                              </w:rPr>
                              <w:t>政治面貌：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3F3F3F"/>
                                <w:szCs w:val="21"/>
                                <w:lang w:val="en-US" w:eastAsia="zh-CN"/>
                              </w:rPr>
                              <w:t>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思源黑体" w:hAnsi="思源黑体" w:eastAsia="思源黑体" w:cs="思源黑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sz w:val="24"/>
                                <w:szCs w:val="24"/>
                                <w:lang w:val="en-US" w:eastAsia="zh-CN"/>
                              </w:rPr>
                              <w:t>政治面貌：团员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思源黑体" w:hAnsi="思源黑体" w:eastAsia="思源黑体" w:cs="思源黑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sz w:val="24"/>
                                <w:szCs w:val="24"/>
                                <w:lang w:val="en-US" w:eastAsia="zh-CN"/>
                              </w:rPr>
                              <w:t>电话：13188888888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思源黑体" w:hAnsi="思源黑体" w:eastAsia="思源黑体" w:cs="思源黑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sz w:val="24"/>
                                <w:szCs w:val="24"/>
                                <w:lang w:val="en-US" w:eastAsia="zh-CN"/>
                              </w:rPr>
                              <w:t>邮箱：123456@qq.com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60" o:spid="_x0000_s1026" o:spt="202" type="#_x0000_t202" style="position:absolute;left:0pt;margin-left:57.9pt;margin-top:129.25pt;height:30.8pt;width:120.65pt;z-index:251706368;mso-width-relative:page;mso-height-relative:page;" filled="f" stroked="f" coordsize="21600,21600" o:gfxdata="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qwxyZ3AAAAAsBAAAPAAAAAAAAAAEAIAAAACIA&#10;AABkcnMvZG93bnJldi54bWxQSwECFAAUAAAACACHTuJAUUoi88wBAAB/AwAADgAAAAAAAAABACAA&#10;AAArAQAAZHJzL2Uyb0RvYy54bWxQSwUGAAAAAAYABgBZAQAAaQ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思源黑体" w:hAnsi="思源黑体" w:eastAsia="思源黑体" w:cs="思源黑体"/>
                          <w:color w:val="3F3F3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3F3F3F"/>
                          <w:sz w:val="24"/>
                          <w:szCs w:val="24"/>
                          <w:lang w:val="en-US" w:eastAsia="zh-CN"/>
                        </w:rPr>
                        <w:t>政治面貌：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3F3F3F"/>
                          <w:szCs w:val="21"/>
                          <w:lang w:val="en-US" w:eastAsia="zh-CN"/>
                        </w:rPr>
                        <w:t>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思源黑体" w:hAnsi="思源黑体" w:eastAsia="思源黑体" w:cs="思源黑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sz w:val="24"/>
                          <w:szCs w:val="24"/>
                          <w:lang w:val="en-US" w:eastAsia="zh-CN"/>
                        </w:rPr>
                        <w:t>政治面貌：团员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思源黑体" w:hAnsi="思源黑体" w:eastAsia="思源黑体" w:cs="思源黑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sz w:val="24"/>
                          <w:szCs w:val="24"/>
                          <w:lang w:val="en-US" w:eastAsia="zh-CN"/>
                        </w:rPr>
                        <w:t>电话：13188888888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思源黑体" w:hAnsi="思源黑体" w:eastAsia="思源黑体" w:cs="思源黑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sz w:val="24"/>
                          <w:szCs w:val="24"/>
                          <w:lang w:val="en-US" w:eastAsia="zh-CN"/>
                        </w:rPr>
                        <w:t>邮箱：123456@qq.com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398780</wp:posOffset>
                </wp:positionH>
                <wp:positionV relativeFrom="paragraph">
                  <wp:posOffset>9622790</wp:posOffset>
                </wp:positionV>
                <wp:extent cx="6763385" cy="7772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3211" cy="77721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jc w:val="both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本人乐观向上，兴趣广泛，适应能力强，勤奋好学，脚踏实地！拥有扎实的电气专业知识，动手实验能力强，可胜任设计、维修等方面的技术型工作，可经常出差，希望能够从事与电气工程有 关的系统运行、自动控制、电力电子技术、信息处理、试验技术、研制开发、经济管理以及电子与计算机应用等领域的工作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.4pt;margin-top:757.7pt;height:61.2pt;width:532.55pt;z-index:251667456;mso-width-relative:page;mso-height-relative:page;" filled="f" stroked="f" coordsize="21600,21600" o:gfxdata="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BAhuIh3AAAAA0BAAAP&#10;AAAAAAAAAAEAIAAAACIAAABkcnMvZG93bnJldi54bWxQSwECFAAUAAAACACHTuJAiEemwaIBAAA6&#10;AwAADgAAAAAAAAABACAAAAAr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jc w:val="both"/>
                        <w:textAlignment w:val="baseline"/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本人乐观向上，兴趣广泛，适应能力强，勤奋好学，脚踏实地！拥有扎实的电气专业知识，动手实验能力强，可胜任设计、维修等方面的技术型工作，可经常出差，希望能够从事与电气工程有 关的系统运行、自动控制、电力电子技术、信息处理、试验技术、研制开发、经济管理以及电子与计算机应用等领域的工作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4629785</wp:posOffset>
                </wp:positionV>
                <wp:extent cx="5096510" cy="2301240"/>
                <wp:effectExtent l="0" t="0" r="0" b="0"/>
                <wp:wrapNone/>
                <wp:docPr id="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96510" cy="2301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5DA4AA"/>
                                <w:kern w:val="24"/>
                                <w:sz w:val="21"/>
                                <w:szCs w:val="21"/>
                              </w:rPr>
                              <w:t>所在单位：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5DA4AA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XXX发电厂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5DA4AA"/>
                                <w:kern w:val="24"/>
                                <w:sz w:val="21"/>
                                <w:szCs w:val="21"/>
                              </w:rPr>
                              <w:t xml:space="preserve">                                                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在电厂参加安规学习，跟随险修组学习、参观车间Th严工作，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结合Th产设备，对发电厂的实际生产状况进行深入了解，提高专业素养，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理论结合实际，对以往所学的专业知识进行系统总结，提高对以后工作环境的了解，sh熟悉本专业目前工程生产中使用的新技术，新设备、新材料等，为毕业设计收集资料。参加实际的生产活动，提高对安全经济运行的认识，树立严肃认直的工作作风，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5DA4AA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5DA4AA"/>
                                <w:kern w:val="24"/>
                                <w:sz w:val="21"/>
                                <w:szCs w:val="21"/>
                              </w:rPr>
                              <w:t>市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5DA4AA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5DA4AA"/>
                                <w:kern w:val="24"/>
                                <w:sz w:val="21"/>
                                <w:szCs w:val="21"/>
                              </w:rPr>
                              <w:t xml:space="preserve">区调查交通灯运行情况                                                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负责对区交通管理局和区供电导联系和沟通。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团队成员合作制定调查计划，制作调查问卷，并且进行几段繁华路段的实际考素，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对各种调查结果和情况，结合实际数据，进行分析并提出建议和倡议。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62.65pt;margin-top:364.55pt;height:181.2pt;width:401.3pt;z-index:251668480;mso-width-relative:page;mso-height-relative:page;" filled="f" stroked="f" coordsize="21600,21600" o:gfxdata="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p0nkw9wAAAANAQAADwAAAAAAAAABACAAAAAiAAAAZHJzL2Rvd25yZXYu&#10;eG1sUEsBAhQAFAAAAAgAh07iQJwHuES+AQAAfQMAAA4AAAAAAAAAAQAgAAAAKw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5DA4AA"/>
                          <w:kern w:val="24"/>
                          <w:sz w:val="21"/>
                          <w:szCs w:val="21"/>
                        </w:rPr>
                        <w:t>所在单位：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5DA4AA"/>
                          <w:kern w:val="24"/>
                          <w:sz w:val="21"/>
                          <w:szCs w:val="21"/>
                          <w:lang w:val="en-US" w:eastAsia="zh-CN"/>
                        </w:rPr>
                        <w:t>XXX发电厂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5DA4AA"/>
                          <w:kern w:val="24"/>
                          <w:sz w:val="21"/>
                          <w:szCs w:val="21"/>
                        </w:rPr>
                        <w:t xml:space="preserve">                                                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在电厂参加安规学习，跟随险修组学习、参观车间Th严工作，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结合Th产设备，对发电厂的实际生产状况进行深入了解，提高专业素养，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理论结合实际，对以往所学的专业知识进行系统总结，提高对以后工作环境的了解，sh熟悉本专业目前工程生产中使用的新技术，新设备、新材料等，为毕业设计收集资料。参加实际的生产活动，提高对安全经济运行的认识，树立严肃认直的工作作风，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5DA4AA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5DA4AA"/>
                          <w:kern w:val="24"/>
                          <w:sz w:val="21"/>
                          <w:szCs w:val="21"/>
                        </w:rPr>
                        <w:t>市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5DA4AA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5DA4AA"/>
                          <w:kern w:val="24"/>
                          <w:sz w:val="21"/>
                          <w:szCs w:val="21"/>
                        </w:rPr>
                        <w:t xml:space="preserve">区调查交通灯运行情况                                                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负责对区交通管理局和区供电导联系和沟通。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团队成员合作制定调查计划，制作调查问卷，并且进行几段繁华路段的实际考素，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对各种调查结果和情况，结合实际数据，进行分析并提出建议和倡议。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7993380</wp:posOffset>
                </wp:positionV>
                <wp:extent cx="5096510" cy="77724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6379" cy="77721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CET4、CET6、计算机MS office二级证书、普通话二级甲等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大学生记者团优秀新生代表、20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年优秀学生记者、20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年学习标兵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年国家级一等奖学金、20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年学院级一等奖学金、院校二类创业奖金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2.65pt;margin-top:629.4pt;height:61.2pt;width:401.3pt;z-index:251671552;mso-width-relative:page;mso-height-relative:page;" filled="f" stroked="f" coordsize="21600,21600" o:gfxdata="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CFzEvTcAAAADgEA&#10;AA8AAAAAAAAAAQAgAAAAIgAAAGRycy9kb3ducmV2LnhtbFBLAQIUABQAAAAIAIdO4kDqvt1WpAEA&#10;ADwDAAAOAAAAAAAAAAEAIAAAACs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CET4、CET6、计算机MS office二级证书、普通话二级甲等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大学生记者团优秀新生代表、20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年优秀学生记者、20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年学习标兵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年国家级一等奖学金、20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年学院级一等奖学金、院校二类创业奖金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2903220</wp:posOffset>
                </wp:positionV>
                <wp:extent cx="5096510" cy="85344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6379" cy="853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jc w:val="both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5DA4AA"/>
                                <w:kern w:val="24"/>
                                <w:sz w:val="21"/>
                                <w:szCs w:val="21"/>
                              </w:rPr>
                              <w:t>毕业院校：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5DA4AA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XX大学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jc w:val="both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主要课程：电锯、电机学、电磁场、电力电子技术、电子接术量础、电气工程基础、单片机原理与应用、信号与系统、计算机技 术基础、工程制图与经济学原理、燃持电机、永磁电机等。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2.65pt;margin-top:228.6pt;height:67.2pt;width:401.3pt;z-index:251672576;mso-width-relative:page;mso-height-relative:page;" filled="f" stroked="f" coordsize="21600,21600" o:gfxdata="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HL65OTbAAAADAEA&#10;AA8AAAAAAAAAAQAgAAAAIgAAAGRycy9kb3ducmV2LnhtbFBLAQIUABQAAAAIAIdO4kCdbRwSpQEA&#10;ADwDAAAOAAAAAAAAAAEAIAAAACo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jc w:val="both"/>
                        <w:textAlignment w:val="baseline"/>
                        <w:rPr>
                          <w:rFonts w:hint="eastAsia" w:ascii="思源黑体" w:hAnsi="思源黑体" w:eastAsia="思源黑体" w:cs="思源黑体"/>
                          <w:lang w:val="en-US" w:eastAsia="zh-CN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5DA4AA"/>
                          <w:kern w:val="24"/>
                          <w:sz w:val="21"/>
                          <w:szCs w:val="21"/>
                        </w:rPr>
                        <w:t>毕业院校：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5DA4AA"/>
                          <w:kern w:val="24"/>
                          <w:sz w:val="21"/>
                          <w:szCs w:val="21"/>
                          <w:lang w:val="en-US" w:eastAsia="zh-CN"/>
                        </w:rPr>
                        <w:t>XX大学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jc w:val="both"/>
                        <w:textAlignment w:val="baseline"/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主要课程：电锯、电机学、电磁场、电力电子技术、电子接术量础、电气工程基础、单片机原理与应用、信号与系统、计算机技 术基础、工程制图与经济学原理、燃持电机、永磁电机等。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398780</wp:posOffset>
                </wp:positionH>
                <wp:positionV relativeFrom="paragraph">
                  <wp:posOffset>2912110</wp:posOffset>
                </wp:positionV>
                <wp:extent cx="1905635" cy="624840"/>
                <wp:effectExtent l="0" t="0" r="0" b="0"/>
                <wp:wrapNone/>
                <wp:docPr id="1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62482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5DA4AA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5DA4AA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20XX.X-20XX.X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电气工程 / 本科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31.4pt;margin-top:229.3pt;height:49.2pt;width:150.05pt;z-index:251681792;mso-width-relative:page;mso-height-relative:page;" filled="f" stroked="f" coordsize="21600,21600" o:gfxdata="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IYk0n3aAAAACgEAAA8AAAAAAAAAAQAgAAAAIgAAAGRycy9kb3ducmV2Lnht&#10;bFBLAQIUABQAAAAIAIdO4kBthLCbvgEAAHw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5DA4AA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5DA4AA"/>
                          <w:kern w:val="24"/>
                          <w:sz w:val="21"/>
                          <w:szCs w:val="21"/>
                          <w:lang w:val="en-US" w:eastAsia="zh-CN"/>
                        </w:rPr>
                        <w:t>20XX.X-20XX.X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电气工程 / 本科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2045335</wp:posOffset>
                </wp:positionH>
                <wp:positionV relativeFrom="paragraph">
                  <wp:posOffset>9194165</wp:posOffset>
                </wp:positionV>
                <wp:extent cx="181610" cy="186055"/>
                <wp:effectExtent l="0" t="0" r="9525" b="4445"/>
                <wp:wrapNone/>
                <wp:docPr id="21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1351" cy="186084"/>
                        </a:xfrm>
                        <a:prstGeom prst="triangle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42" o:spid="_x0000_s1026" o:spt="5" type="#_x0000_t5" style="position:absolute;left:0pt;flip:x y;margin-left:161.05pt;margin-top:723.95pt;height:14.65pt;width:14.3pt;z-index:251691008;v-text-anchor:middle;mso-width-relative:page;mso-height-relative:page;" fillcolor="#D9D9D9" filled="t" stroked="f" coordsize="21600,21600" o:gfxdata="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b86yzZAAAADQEA&#10;AA8AAAAAAAAAAQAgAAAAIgAAAGRycy9kb3ducmV2LnhtbFBLAQIUABQAAAAIAIdO4kCA8AIiGQIA&#10;AB4EAAAOAAAAAAAAAAEAIAAAACgBAABkcnMvZTJvRG9jLnhtbFBLBQYAAAAABgAGAFkBAACzBQAA&#10;AAA=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2045335</wp:posOffset>
                </wp:positionH>
                <wp:positionV relativeFrom="paragraph">
                  <wp:posOffset>4181475</wp:posOffset>
                </wp:positionV>
                <wp:extent cx="181610" cy="186055"/>
                <wp:effectExtent l="0" t="0" r="9525" b="4445"/>
                <wp:wrapNone/>
                <wp:docPr id="22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1351" cy="186084"/>
                        </a:xfrm>
                        <a:prstGeom prst="triangle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43" o:spid="_x0000_s1026" o:spt="5" type="#_x0000_t5" style="position:absolute;left:0pt;flip:x y;margin-left:161.05pt;margin-top:329.25pt;height:14.65pt;width:14.3pt;z-index:251692032;v-text-anchor:middle;mso-width-relative:page;mso-height-relative:page;" fillcolor="#D9D9D9" filled="t" stroked="f" coordsize="21600,21600" o:gfxdata="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Np1gIDZAAAACwEA&#10;AA8AAAAAAAAAAQAgAAAAIgAAAGRycy9kb3ducmV2LnhtbFBLAQIUABQAAAAIAIdO4kA8PQN6GQIA&#10;AB4EAAAOAAAAAAAAAAEAIAAAACgBAABkcnMvZTJvRG9jLnhtbFBLBQYAAAAABgAGAFkBAACzBQAA&#10;AAA=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2045335</wp:posOffset>
                </wp:positionH>
                <wp:positionV relativeFrom="paragraph">
                  <wp:posOffset>7524115</wp:posOffset>
                </wp:positionV>
                <wp:extent cx="181610" cy="186055"/>
                <wp:effectExtent l="0" t="0" r="9525" b="4445"/>
                <wp:wrapNone/>
                <wp:docPr id="23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1351" cy="186084"/>
                        </a:xfrm>
                        <a:prstGeom prst="triangle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44" o:spid="_x0000_s1026" o:spt="5" type="#_x0000_t5" style="position:absolute;left:0pt;flip:x y;margin-left:161.05pt;margin-top:592.45pt;height:14.65pt;width:14.3pt;z-index:251693056;v-text-anchor:middle;mso-width-relative:page;mso-height-relative:page;" fillcolor="#D9D9D9" filled="t" stroked="f" coordsize="21600,21600" o:gfxdata="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27kyA2QAAAA0B&#10;AAAPAAAAAAAAAAEAIAAAACIAAABkcnMvZG93bnJldi54bWxQSwECFAAUAAAACACHTuJAzfKRYxoC&#10;AAAeBAAADgAAAAAAAAABACAAAAAoAQAAZHJzL2Uyb0RvYy54bWxQSwUGAAAAAAYABgBZAQAAtAUA&#10;AAAA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2045335</wp:posOffset>
                </wp:positionH>
                <wp:positionV relativeFrom="paragraph">
                  <wp:posOffset>2468880</wp:posOffset>
                </wp:positionV>
                <wp:extent cx="181610" cy="186055"/>
                <wp:effectExtent l="0" t="0" r="9525" b="4445"/>
                <wp:wrapNone/>
                <wp:docPr id="24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81351" cy="186084"/>
                        </a:xfrm>
                        <a:prstGeom prst="triangle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45" o:spid="_x0000_s1026" o:spt="5" type="#_x0000_t5" style="position:absolute;left:0pt;flip:x y;margin-left:161.05pt;margin-top:194.4pt;height:14.65pt;width:14.3pt;z-index:251694080;v-text-anchor:middle;mso-width-relative:page;mso-height-relative:page;" fillcolor="#D9D9D9" filled="t" stroked="f" coordsize="21600,21600" o:gfxdata="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PkuNN1wAAAAsBAAAP&#10;AAAAAAAAAAEAIAAAACIAAABkcnMvZG93bnJldi54bWxQSwECFAAUAAAACACHTuJAs2vjHhkCAAAe&#10;BAAADgAAAAAAAAABACAAAAAmAQAAZHJzL2Uyb0RvYy54bWxQSwUGAAAAAAYABgBZAQAAsQUAAAAA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</w: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505460</wp:posOffset>
                </wp:positionH>
                <wp:positionV relativeFrom="paragraph">
                  <wp:posOffset>1784985</wp:posOffset>
                </wp:positionV>
                <wp:extent cx="205105" cy="205105"/>
                <wp:effectExtent l="0" t="0" r="8255" b="8255"/>
                <wp:wrapNone/>
                <wp:docPr id="20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05" cy="2051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42427"/>
                            </a:cxn>
                            <a:cxn ang="0">
                              <a:pos x="41968" y="0"/>
                            </a:cxn>
                            <a:cxn ang="0">
                              <a:pos x="210126" y="0"/>
                            </a:cxn>
                            <a:cxn ang="0">
                              <a:pos x="252095" y="42427"/>
                            </a:cxn>
                            <a:cxn ang="0">
                              <a:pos x="252095" y="211572"/>
                            </a:cxn>
                            <a:cxn ang="0">
                              <a:pos x="210126" y="254000"/>
                            </a:cxn>
                            <a:cxn ang="0">
                              <a:pos x="41968" y="254000"/>
                            </a:cxn>
                            <a:cxn ang="0">
                              <a:pos x="0" y="211572"/>
                            </a:cxn>
                            <a:cxn ang="0">
                              <a:pos x="0" y="42427"/>
                            </a:cxn>
                            <a:cxn ang="0">
                              <a:pos x="79431" y="151608"/>
                            </a:cxn>
                            <a:cxn ang="0">
                              <a:pos x="63094" y="193187"/>
                            </a:cxn>
                            <a:cxn ang="0">
                              <a:pos x="126188" y="199409"/>
                            </a:cxn>
                            <a:cxn ang="0">
                              <a:pos x="189000" y="193187"/>
                            </a:cxn>
                            <a:cxn ang="0">
                              <a:pos x="172663" y="151608"/>
                            </a:cxn>
                            <a:cxn ang="0">
                              <a:pos x="126188" y="140293"/>
                            </a:cxn>
                            <a:cxn ang="0">
                              <a:pos x="79431" y="151608"/>
                            </a:cxn>
                            <a:cxn ang="0">
                              <a:pos x="126188" y="54307"/>
                            </a:cxn>
                            <a:cxn ang="0">
                              <a:pos x="89571" y="87118"/>
                            </a:cxn>
                            <a:cxn ang="0">
                              <a:pos x="89571" y="97300"/>
                            </a:cxn>
                            <a:cxn ang="0">
                              <a:pos x="126188" y="130111"/>
                            </a:cxn>
                            <a:cxn ang="0">
                              <a:pos x="162523" y="97300"/>
                            </a:cxn>
                            <a:cxn ang="0">
                              <a:pos x="162523" y="87118"/>
                            </a:cxn>
                            <a:cxn ang="0">
                              <a:pos x="126188" y="54307"/>
                            </a:cxn>
                            <a:cxn ang="0">
                              <a:pos x="126188" y="54307"/>
                            </a:cxn>
                            <a:cxn ang="0">
                              <a:pos x="126188" y="54307"/>
                            </a:cxn>
                          </a:cxnLst>
                          <a:pathLst>
                            <a:path w="895" h="898">
                              <a:moveTo>
                                <a:pt x="0" y="150"/>
                              </a:moveTo>
                              <a:cubicBezTo>
                                <a:pt x="0" y="67"/>
                                <a:pt x="67" y="0"/>
                                <a:pt x="149" y="0"/>
                              </a:cubicBezTo>
                              <a:cubicBezTo>
                                <a:pt x="746" y="0"/>
                                <a:pt x="746" y="0"/>
                                <a:pt x="746" y="0"/>
                              </a:cubicBezTo>
                              <a:cubicBezTo>
                                <a:pt x="828" y="0"/>
                                <a:pt x="895" y="67"/>
                                <a:pt x="895" y="150"/>
                              </a:cubicBezTo>
                              <a:cubicBezTo>
                                <a:pt x="895" y="748"/>
                                <a:pt x="895" y="748"/>
                                <a:pt x="895" y="748"/>
                              </a:cubicBezTo>
                              <a:cubicBezTo>
                                <a:pt x="895" y="831"/>
                                <a:pt x="828" y="898"/>
                                <a:pt x="746" y="898"/>
                              </a:cubicBezTo>
                              <a:cubicBezTo>
                                <a:pt x="149" y="898"/>
                                <a:pt x="149" y="898"/>
                                <a:pt x="149" y="898"/>
                              </a:cubicBezTo>
                              <a:cubicBezTo>
                                <a:pt x="67" y="898"/>
                                <a:pt x="0" y="831"/>
                                <a:pt x="0" y="748"/>
                              </a:cubicBezTo>
                              <a:lnTo>
                                <a:pt x="0" y="150"/>
                              </a:lnTo>
                              <a:close/>
                              <a:moveTo>
                                <a:pt x="282" y="536"/>
                              </a:moveTo>
                              <a:cubicBezTo>
                                <a:pt x="282" y="536"/>
                                <a:pt x="282" y="536"/>
                                <a:pt x="224" y="683"/>
                              </a:cubicBezTo>
                              <a:cubicBezTo>
                                <a:pt x="224" y="683"/>
                                <a:pt x="336" y="705"/>
                                <a:pt x="448" y="705"/>
                              </a:cubicBezTo>
                              <a:cubicBezTo>
                                <a:pt x="559" y="705"/>
                                <a:pt x="671" y="683"/>
                                <a:pt x="671" y="683"/>
                              </a:cubicBezTo>
                              <a:cubicBezTo>
                                <a:pt x="671" y="683"/>
                                <a:pt x="671" y="683"/>
                                <a:pt x="613" y="536"/>
                              </a:cubicBezTo>
                              <a:cubicBezTo>
                                <a:pt x="613" y="536"/>
                                <a:pt x="528" y="496"/>
                                <a:pt x="448" y="496"/>
                              </a:cubicBezTo>
                              <a:cubicBezTo>
                                <a:pt x="371" y="496"/>
                                <a:pt x="282" y="536"/>
                                <a:pt x="282" y="536"/>
                              </a:cubicBezTo>
                              <a:close/>
                              <a:moveTo>
                                <a:pt x="448" y="192"/>
                              </a:moveTo>
                              <a:cubicBezTo>
                                <a:pt x="385" y="192"/>
                                <a:pt x="327" y="241"/>
                                <a:pt x="318" y="308"/>
                              </a:cubicBezTo>
                              <a:cubicBezTo>
                                <a:pt x="318" y="313"/>
                                <a:pt x="318" y="340"/>
                                <a:pt x="318" y="344"/>
                              </a:cubicBezTo>
                              <a:cubicBezTo>
                                <a:pt x="318" y="375"/>
                                <a:pt x="367" y="460"/>
                                <a:pt x="448" y="460"/>
                              </a:cubicBezTo>
                              <a:cubicBezTo>
                                <a:pt x="528" y="460"/>
                                <a:pt x="577" y="375"/>
                                <a:pt x="577" y="344"/>
                              </a:cubicBezTo>
                              <a:cubicBezTo>
                                <a:pt x="577" y="335"/>
                                <a:pt x="577" y="313"/>
                                <a:pt x="577" y="308"/>
                              </a:cubicBezTo>
                              <a:cubicBezTo>
                                <a:pt x="568" y="241"/>
                                <a:pt x="510" y="192"/>
                                <a:pt x="448" y="192"/>
                              </a:cubicBezTo>
                              <a:close/>
                              <a:moveTo>
                                <a:pt x="448" y="192"/>
                              </a:moveTo>
                              <a:cubicBezTo>
                                <a:pt x="448" y="192"/>
                                <a:pt x="448" y="192"/>
                                <a:pt x="448" y="192"/>
                              </a:cubicBezTo>
                            </a:path>
                          </a:pathLst>
                        </a:custGeom>
                        <a:solidFill>
                          <a:srgbClr val="618B92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39.8pt;margin-top:140.55pt;height:16.15pt;width:16.15pt;z-index:251711488;mso-width-relative:page;mso-height-relative:page;" fillcolor="#618B92" filled="t" stroked="f" coordsize="895,898" o:gfxdata="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" path="m0,150c0,67,67,0,149,0c746,0,746,0,746,0c828,0,895,67,895,150c895,748,895,748,895,748c895,831,828,898,746,898c149,898,149,898,149,898c67,898,0,831,0,748l0,150xm282,536c282,536,282,536,224,683c224,683,336,705,448,705c559,705,671,683,671,683c671,683,671,683,613,536c613,536,528,496,448,496c371,496,282,536,282,536xm448,192c385,192,327,241,318,308c318,313,318,340,318,344c318,375,367,460,448,460c528,460,577,375,577,344c577,335,577,313,577,308c568,241,510,192,448,192xm448,192c448,192,448,192,448,192e">
                <v:path o:connectlocs="0,42427;41968,0;210126,0;252095,42427;252095,211572;210126,254000;41968,254000;0,211572;0,42427;79431,151608;63094,193187;126188,199409;189000,193187;172663,151608;126188,140293;79431,151608;126188,54307;89571,87118;89571,97300;126188,130111;162523,97300;162523,87118;126188,54307;126188,54307;126188,54307" o:connectangles="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>
      <w:headerReference w:type="default" r:id="rId7"/>
      <w:footerReference w:type="default" r:id="rId8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思源黑体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ywiaGRpZCI6ImY1ZDFiZjVjMDYyMTc5YTdmNDQ4ZWNiZjYxOTUyZTNhIiwidXNlckNvdW50IjoxfQ=="/>
  </w:docVars>
  <w:rsids>
    <w:rsidRoot w:val="1E3B562D"/>
    <w:rsid w:val="00073925"/>
    <w:rsid w:val="002869C4"/>
    <w:rsid w:val="00294B41"/>
    <w:rsid w:val="00312D83"/>
    <w:rsid w:val="0038346F"/>
    <w:rsid w:val="003C1160"/>
    <w:rsid w:val="004B06EC"/>
    <w:rsid w:val="00750E62"/>
    <w:rsid w:val="00875CC5"/>
    <w:rsid w:val="009955D7"/>
    <w:rsid w:val="009A298C"/>
    <w:rsid w:val="00B54FDE"/>
    <w:rsid w:val="00D333AA"/>
    <w:rsid w:val="00DA497E"/>
    <w:rsid w:val="08A72232"/>
    <w:rsid w:val="10D92E55"/>
    <w:rsid w:val="1E3B562D"/>
    <w:rsid w:val="2A1700FC"/>
    <w:rsid w:val="6370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iwans\AppData\Roaming\kingsoft\office6\templates\download\b719b4d3-618d-41b2-a1c9-3693ab037077\&#31616;&#32422;&#20010;&#20154;&#31616;&#21382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简约个人简历.docx</Template>
  <Pages>1</Pages>
  <Words>0</Words>
  <Characters>0</Characters>
  <Lines>1</Lines>
  <Paragraphs>1</Paragraphs>
  <TotalTime>10</TotalTime>
  <ScaleCrop>false</ScaleCrop>
  <LinksUpToDate>false</LinksUpToDate>
  <CharactersWithSpaces>2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2021-11-14T14:01:00Z</dcterms:created>
  <dc:creator>小茄子</dc:creator>
  <cp:lastModifiedBy>。</cp:lastModifiedBy>
  <dcterms:modified xsi:type="dcterms:W3CDTF">2024-05-02T15:14:35Z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Key">
    <vt:lpwstr>1.0_0ou9Ba3siiUzPSPoLHeWf4P9Rq6g+PntGzHRkANsM5kGbof21S+P8ci/dx78MsZPPdy51BRiCG5bS3cwdByb1w==</vt:lpwstr>
  </property>
  <property fmtid="{D5CDD505-2E9C-101B-9397-08002B2CF9AE}" pid="3" name="KSOTemplateUUID">
    <vt:lpwstr>v1.0_mb_LUrV9v7ISyMZFQ5WCGkWwA==</vt:lpwstr>
  </property>
  <property fmtid="{D5CDD505-2E9C-101B-9397-08002B2CF9AE}" pid="4" name="ICV">
    <vt:lpwstr>48E3CA85EDBA4D92ACEDFD0BE3493E4B_13</vt:lpwstr>
  </property>
  <property fmtid="{D5CDD505-2E9C-101B-9397-08002B2CF9AE}" pid="5" name="KSOProductBuildVer">
    <vt:lpwstr>2052-12.1.0.16729</vt:lpwstr>
  </property>
</Properties>
</file>