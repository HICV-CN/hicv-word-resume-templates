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068EB6" w14:textId="592C0FBE" w:rsidR="00FD2351" w:rsidRDefault="00D2650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5FC7A3" wp14:editId="6C7813D6">
                <wp:simplePos x="0" y="0"/>
                <wp:positionH relativeFrom="column">
                  <wp:posOffset>292100</wp:posOffset>
                </wp:positionH>
                <wp:positionV relativeFrom="paragraph">
                  <wp:posOffset>2374900</wp:posOffset>
                </wp:positionV>
                <wp:extent cx="13785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5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74007D" w14:textId="0A64C484" w:rsidR="00FD2351" w:rsidRDefault="00D2650B" w:rsidP="00D2650B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胡</w:t>
                            </w:r>
                            <w:r w:rsidR="0089429E"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5FC7A3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3pt;margin-top:187pt;width:108.55pt;height:46.5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" filled="f" stroked="f">
                <v:textbox>
                  <w:txbxContent>
                    <w:p w14:paraId="5174007D" w14:textId="0A64C484" w:rsidR="00FD2351" w:rsidRDefault="00D2650B" w:rsidP="00D2650B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胡</w:t>
                      </w:r>
                      <w:r w:rsidR="0089429E"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w:drawing>
          <wp:anchor distT="0" distB="0" distL="114300" distR="114300" simplePos="0" relativeHeight="251675648" behindDoc="0" locked="0" layoutInCell="1" allowOverlap="1" wp14:anchorId="1D86310D" wp14:editId="6507EDEE">
            <wp:simplePos x="0" y="0"/>
            <wp:positionH relativeFrom="column">
              <wp:posOffset>508000</wp:posOffset>
            </wp:positionH>
            <wp:positionV relativeFrom="paragraph">
              <wp:posOffset>891540</wp:posOffset>
            </wp:positionV>
            <wp:extent cx="986155" cy="1336040"/>
            <wp:effectExtent l="0" t="0" r="4445" b="0"/>
            <wp:wrapNone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33604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DAE76" wp14:editId="563AD69B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rect l="0" t="0" r="0" b="0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74B4FE6" id="KSO_Shape" o:spid="_x0000_s1026" style="position:absolute;left:0;text-align:left;margin-left:19.3pt;margin-top:446.5pt;width:14.25pt;height:1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" path="m,55v,,,2,4,2c3,54,11,45,11,45v,,14,9,29,-6c54,23,44,11,63,,17,10,7,24,8,43,12,34,24,22,34,17,17,29,5,47,,55xe" fillcolor="#f2f2f2" stroked="f">
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47EE2C" wp14:editId="2488DD1C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rect l="0" t="0" r="0" b="0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711F142" id="KSO_Shape" o:spid="_x0000_s1026" style="position:absolute;left:0;text-align:left;margin-left:20.9pt;margin-top:276.3pt;width:12.65pt;height:1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04040" stroked="f">
                <v:path arrowok="t" o:connecttype="custom"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 textboxrect="0,0,1679575,212566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74DD2" wp14:editId="1491322E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rect l="0" t="0" r="0" b="0"/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E5C9A67" id="KSO_Shape" o:spid="_x0000_s1026" style="position:absolute;left:0;text-align:left;margin-left:21.15pt;margin-top:321.1pt;width:12.9pt;height:1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2088,792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" path="m320662,99114r,375948l696610,475062r,-40986l361648,434076r,-334962l320662,99114xm396044,c614773,,792088,177315,792088,396044v,218729,-177315,396044,-396044,396044c177315,792088,,614773,,396044,,177315,177315,,396044,xe" fillcolor="#f2f2f2" stroked="f" strokeweight="2.25pt">
                <v:path arrowok="t" o:connecttype="custom" o:connectlocs="66463,20543;66463,98465;144385,98465;144385,89970;74958,89970;74958,20543;82087,0;164174,82087;82087,164174;0,82087;82087,0" o:connectangles="0,0,0,0,0,0,0,0,0,0,0" textboxrect="0,0,792088,792088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3ECDBA" wp14:editId="01672933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8484641" id="KSO_Shape" o:spid="_x0000_s1026" style="position:absolute;left:0;text-align:left;margin-left:18.9pt;margin-top:487.75pt;width:15.1pt;height:1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f2f2f2" stroked="f" strokeweight=".25pt">
                <v:path arrowok="t" textboxrect="0,0,577593,57759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A427B9" wp14:editId="4D94C5C4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2908C4A" id="KSO_Shape" o:spid="_x0000_s1026" style="position:absolute;left:0;text-align:left;margin-left:19.55pt;margin-top:404.15pt;width:14.4pt;height:1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f2f2f2" stroked="f" strokeweight="1pt">
                <v:path arrowok="t" textboxrect="0,0,648072,400516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3C23F" wp14:editId="76EFE71D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107E42" id="KSO_Shape" o:spid="_x0000_s1026" style="position:absolute;left:0;text-align:left;margin-left:20.45pt;margin-top:358.3pt;width:13.35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f2f2f2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8249E1" wp14:editId="5D5930CD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E2332A9" id="KSO_Shape" o:spid="_x0000_s1026" style="position:absolute;left:0;text-align:left;margin-left:20.05pt;margin-top:532.6pt;width:13.8pt;height: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" path="m1897867,1805825r587870,509909l3073607,1805825,4820061,3320682r-4668648,l1897867,1805825xm,159634l1788328,1710812,,3261996,,159634xm4974795,156753r,3108119l3183146,1710812,4974795,156753xm35040,l4936434,,2485737,2125709,35040,xe" fillcolor="#f2f2f2" stroked="f" strokeweight="1pt">
                <v:path arrowok="t" textboxrect="0,0,4974795,3320682"/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B21040" wp14:editId="672630AD">
                <wp:simplePos x="0" y="0"/>
                <wp:positionH relativeFrom="column">
                  <wp:posOffset>2592705</wp:posOffset>
                </wp:positionH>
                <wp:positionV relativeFrom="paragraph">
                  <wp:posOffset>9149715</wp:posOffset>
                </wp:positionV>
                <wp:extent cx="2112010" cy="972185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49715"/>
                          <a:ext cx="211201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E617D2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0C2CC6C2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2CD1B082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036D2F44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21040" id="矩形 81" o:spid="_x0000_s1027" style="position:absolute;margin-left:204.15pt;margin-top:720.45pt;width:166.3pt;height:76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" filled="f" stroked="f">
                <v:textbox style="mso-fit-shape-to-text:t">
                  <w:txbxContent>
                    <w:p w14:paraId="6EE617D2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 w14:paraId="0C2CC6C2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 w14:paraId="2CD1B082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 w14:paraId="036D2F44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265D5A" wp14:editId="3DD80CE1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541F60A" w14:textId="77777777" w:rsidR="00FD2351" w:rsidRDefault="0000000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 w14:paraId="3E88B1ED" w14:textId="77777777" w:rsidR="00FD2351" w:rsidRDefault="0000000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 w14:paraId="1D1EB834" w14:textId="77777777" w:rsidR="00FD2351" w:rsidRDefault="0000000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 w14:paraId="3E8D53F8" w14:textId="77777777" w:rsidR="00FD2351" w:rsidRDefault="0000000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65D5A" id="矩形 82" o:spid="_x0000_s1028" style="position:absolute;margin-left:411.15pt;margin-top:720.15pt;width:141.9pt;height:7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" filled="f" stroked="f">
                <v:textbox style="mso-fit-shape-to-text:t">
                  <w:txbxContent>
                    <w:p w14:paraId="3541F60A" w14:textId="77777777" w:rsidR="00FD2351" w:rsidRDefault="0000000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 w14:paraId="3E88B1ED" w14:textId="77777777" w:rsidR="00FD2351" w:rsidRDefault="0000000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 w14:paraId="1D1EB834" w14:textId="77777777" w:rsidR="00FD2351" w:rsidRDefault="0000000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 w14:paraId="3E8D53F8" w14:textId="77777777" w:rsidR="00FD2351" w:rsidRDefault="0000000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472DCA5" wp14:editId="658775AA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362585"/>
                <wp:effectExtent l="0" t="0" r="5080" b="1841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8E5862D" w14:textId="77777777" w:rsidR="00FD2351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2DCA5" id="组合 92" o:spid="_x0000_s1029" style="position:absolute;margin-left:204.15pt;margin-top:684.7pt;width:352.1pt;height:28.55pt;z-index:251689984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">
                <v:group id="组合 76" o:spid="_x0000_s1030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77" o:spid="_x0000_s1031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" adj="2661" fillcolor="#00b0f0" stroked="f" strokeweight="1pt"/>
                  <v:line id="直接连接符 78" o:spid="_x0000_s1032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" strokecolor="#29282e" strokeweight="4.5pt">
                    <v:stroke joinstyle="miter"/>
                  </v:line>
                  <v:shape id="平行四边形 79" o:spid="_x0000_s1033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" adj="2836" fillcolor="#29282e" stroked="f" strokeweight="1pt"/>
                </v:group>
                <v:shape id="文本框 162" o:spid="_x0000_s1034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<v:textbox style="mso-fit-shape-to-text:t">
                    <w:txbxContent>
                      <w:p w14:paraId="48E5862D" w14:textId="77777777" w:rsidR="00FD2351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B9DECA" wp14:editId="2DA4B1AB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1CB7A3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00B0F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网络宣传部副部长</w:t>
                            </w:r>
                          </w:p>
                          <w:p w14:paraId="16BD9506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 w14:paraId="020AD27D" w14:textId="77777777" w:rsidR="00FD2351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DECA" id="文本框 90" o:spid="_x0000_s1035" type="#_x0000_t202" style="position:absolute;margin-left:204.15pt;margin-top:594.5pt;width:362.15pt;height:6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" filled="f" stroked="f">
                <v:textbox style="mso-fit-shape-to-text:t">
                  <w:txbxContent>
                    <w:p w14:paraId="061CB7A3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00B0F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网络宣传部副部长</w:t>
                      </w:r>
                    </w:p>
                    <w:p w14:paraId="16BD9506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 w14:paraId="020AD27D" w14:textId="77777777" w:rsidR="00FD2351" w:rsidRDefault="00000000">
                      <w:pP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40AF23" wp14:editId="268B862B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DEAC03" w14:textId="77777777" w:rsidR="00FD2351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体育部部长</w:t>
                            </w:r>
                          </w:p>
                          <w:p w14:paraId="1379D85E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 w14:paraId="446E497E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AF23" id="文本框 89" o:spid="_x0000_s1036" type="#_x0000_t202" style="position:absolute;margin-left:204.15pt;margin-top:513.3pt;width:360.25pt;height:6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" filled="f" stroked="f">
                <v:textbox style="mso-fit-shape-to-text:t">
                  <w:txbxContent>
                    <w:p w14:paraId="62DEAC03" w14:textId="77777777" w:rsidR="00FD2351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体育部部长</w:t>
                      </w:r>
                    </w:p>
                    <w:p w14:paraId="1379D85E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 w14:paraId="446E497E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A6D8CA" wp14:editId="08D7ADEE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1AA205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93B6A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移动专项赛省级银奖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 w14:paraId="40C66904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16B79812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1C51A74F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038C4118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D8CA" id="文本框 88" o:spid="_x0000_s1037" type="#_x0000_t202" style="position:absolute;margin-left:204.15pt;margin-top:399.55pt;width:371.5pt;height:9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" filled="f" stroked="f">
                <v:textbox style="mso-fit-shape-to-text:t">
                  <w:txbxContent>
                    <w:p w14:paraId="481AA205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93B6A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移动专项赛省级银奖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 w14:paraId="40C66904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 w14:paraId="16B79812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 w14:paraId="1C51A74F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 w14:paraId="038C4118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5383031" wp14:editId="679DB27F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362585"/>
                <wp:effectExtent l="0" t="0" r="5080" b="1841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D7B4AD3" w14:textId="77777777" w:rsidR="00FD2351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83031" id="组合 59" o:spid="_x0000_s1038" style="position:absolute;margin-left:204.15pt;margin-top:362.3pt;width:352.1pt;height:28.55pt;z-index:251681792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">
                <v:group id="组合 76" o:spid="_x0000_s1039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平行四边形 77" o:spid="_x0000_s1040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" adj="2661" fillcolor="#00b0f0" stroked="f" strokeweight="1pt"/>
                  <v:line id="直接连接符 78" o:spid="_x0000_s1041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" strokecolor="#29282e" strokeweight="4.5pt">
                    <v:stroke joinstyle="miter"/>
                  </v:line>
                  <v:shape id="平行四边形 79" o:spid="_x0000_s1042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" adj="2836" fillcolor="#29282e" stroked="f" strokeweight="1pt"/>
                </v:group>
                <v:shape id="文本框 162" o:spid="_x0000_s1043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zv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DnjhzvwgAAANsAAAAPAAAA&#10;AAAAAAAAAAAAAAcCAABkcnMvZG93bnJldi54bWxQSwUGAAAAAAMAAwC3AAAA9gIAAAAA&#10;" filled="f" stroked="f">
                  <v:textbox style="mso-fit-shape-to-text:t">
                    <w:txbxContent>
                      <w:p w14:paraId="2D7B4AD3" w14:textId="77777777" w:rsidR="00FD2351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D5A527" wp14:editId="4A2D9C0A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6971C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 w14:paraId="264FC9F1" w14:textId="64545BED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参与产品内测，</w:t>
                            </w:r>
                            <w:r w:rsidR="00974F06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5A527" id="矩形 29" o:spid="_x0000_s1044" style="position:absolute;margin-left:282.95pt;margin-top:292.55pt;width:281.35pt;height:4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" filled="f" stroked="f">
                <v:textbox style="mso-fit-shape-to-text:t">
                  <w:txbxContent>
                    <w:p w14:paraId="0136971C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 w14:paraId="264FC9F1" w14:textId="64545BED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参与产品内测，</w:t>
                      </w:r>
                      <w:r w:rsidR="00974F06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C8016D" wp14:editId="5DEB8B9C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A2B328" w14:textId="1DA471B9" w:rsidR="00FD2351" w:rsidRDefault="00974F06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.06~08    武汉云印传媒有限公司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8016D" id="矩形 27" o:spid="_x0000_s1045" style="position:absolute;margin-left:204.15pt;margin-top:269.05pt;width:366pt;height:2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" filled="f" stroked="f">
                <v:textbox style="mso-fit-shape-to-text:t">
                  <w:txbxContent>
                    <w:p w14:paraId="2FA2B328" w14:textId="1DA471B9" w:rsidR="00FD2351" w:rsidRDefault="00974F06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.06~08    武汉云印传媒有限公司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7D7C9" wp14:editId="34FDF404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D5A021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 w14:paraId="006CEB28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 w14:paraId="6D8616D9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7D7C9" id="矩形 26" o:spid="_x0000_s1046" style="position:absolute;margin-left:283.8pt;margin-top:206.15pt;width:241.25pt;height:58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" filled="f" stroked="f">
                <v:textbox style="mso-fit-shape-to-text:t">
                  <w:txbxContent>
                    <w:p w14:paraId="4AD5A021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 w14:paraId="006CEB28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 w14:paraId="6D8616D9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870790" wp14:editId="1039C514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98B075" w14:textId="75EC3A4B" w:rsidR="00FD2351" w:rsidRDefault="00974F06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.06~08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70790" id="矩形 25" o:spid="_x0000_s1047" style="position:absolute;margin-left:204.5pt;margin-top:180.55pt;width:363.2pt;height:24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" filled="f" stroked="f">
                <v:textbox style="mso-fit-shape-to-text:t">
                  <w:txbxContent>
                    <w:p w14:paraId="2298B075" w14:textId="75EC3A4B" w:rsidR="00FD2351" w:rsidRDefault="00974F06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.06~08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34A58B9" wp14:editId="263A7D7C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362585"/>
                <wp:effectExtent l="0" t="0" r="5080" b="1841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83D5147" w14:textId="77777777" w:rsidR="00FD2351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A58B9" id="组合 50" o:spid="_x0000_s1048" style="position:absolute;margin-left:204.15pt;margin-top:144.45pt;width:352.1pt;height:28.55pt;z-index:251680768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">
                <v:group id="组合 76" o:spid="_x0000_s1049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平行四边形 77" o:spid="_x0000_s1050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" adj="2661" fillcolor="#00b0f0" stroked="f" strokeweight="1pt"/>
                  <v:line id="直接连接符 78" o:spid="_x0000_s1051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" strokecolor="#29282e" strokeweight="4.5pt">
                    <v:stroke joinstyle="miter"/>
                  </v:line>
                  <v:shape id="平行四边形 79" o:spid="_x0000_s1052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" adj="2836" fillcolor="#29282e" stroked="f" strokeweight="1pt"/>
                </v:group>
                <v:shape id="文本框 162" o:spid="_x0000_s1053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<v:textbox style="mso-fit-shape-to-text:t">
                    <w:txbxContent>
                      <w:p w14:paraId="283D5147" w14:textId="77777777" w:rsidR="00FD2351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ECD471" wp14:editId="149EB717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DA6C51" w14:textId="77777777" w:rsidR="00FD2351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 国际贸易专业          硕士学位</w:t>
                            </w:r>
                          </w:p>
                          <w:p w14:paraId="747A2029" w14:textId="77777777" w:rsidR="00FD2351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管理系           财务管理专业    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CD471" id="矩形 56" o:spid="_x0000_s1054" style="position:absolute;margin-left:204.15pt;margin-top:72.1pt;width:364.2pt;height:4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" filled="f" stroked="f">
                <v:textbox style="mso-fit-shape-to-text:t">
                  <w:txbxContent>
                    <w:p w14:paraId="36DA6C51" w14:textId="77777777" w:rsidR="00FD2351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 国际贸易专业          硕士学位</w:t>
                      </w:r>
                    </w:p>
                    <w:p w14:paraId="747A2029" w14:textId="77777777" w:rsidR="00FD2351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管理系           财务管理专业          本科学位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7E29E23" wp14:editId="193A27FD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362585"/>
                <wp:effectExtent l="0" t="0" r="5080" b="1841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5AA25F8" w14:textId="77777777" w:rsidR="00FD2351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29E23" id="组合 75" o:spid="_x0000_s1055" style="position:absolute;margin-left:204.15pt;margin-top:36.7pt;width:352.1pt;height:28.55pt;z-index:251685888" coordorigin=",-465" coordsize="44714,3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">
                <v:group id="组合 76" o:spid="_x0000_s1056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平行四边形 77" o:spid="_x0000_s1057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" adj="2661" fillcolor="#00b0f0" stroked="f" strokeweight="1pt"/>
                  <v:line id="直接连接符 78" o:spid="_x0000_s1058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" strokecolor="#29282e" strokeweight="4.5pt">
                    <v:stroke joinstyle="miter"/>
                  </v:line>
                  <v:shape id="平行四边形 79" o:spid="_x0000_s1059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" adj="2836" fillcolor="#29282e" stroked="f" strokeweight="1pt"/>
                </v:group>
                <v:shape id="文本框 162" o:spid="_x0000_s1060" type="#_x0000_t202" style="position:absolute;left:1219;top:-465;width:1441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fK/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CKJ8r++AAAA2wAAAA8AAAAAAAAA&#10;AAAAAAAABwIAAGRycy9kb3ducmV2LnhtbFBLBQYAAAAAAwADALcAAADyAgAAAAA=&#10;" filled="f" stroked="f">
                  <v:textbox style="mso-fit-shape-to-text:t">
                    <w:txbxContent>
                      <w:p w14:paraId="45AA25F8" w14:textId="77777777" w:rsidR="00FD2351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91064E" wp14:editId="5E0E3D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D2DEF" id="组合 2" o:spid="_x0000_s1026" style="position:absolute;left:0;text-align:left;margin-left:0;margin-top:0;width:173.7pt;height:841.9pt;z-index:-251657216" coordsize="22061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">
                <v:rect id="矩形 2" o:spid="_x0000_s1027" style="position:absolute;width:22061;height:106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" fillcolor="#29282e" stroked="f" strokeweight="1pt"/>
                <v:rect id="矩形 4" o:spid="_x0000_s1028" style="position:absolute;top:38712;width:22061;height:68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" fillcolor="#33333b" stroked="f" strokeweight="1pt"/>
                <v:line id="直接连接符 5" o:spid="_x0000_s1029" style="position:absolute;visibility:visible;mso-wrap-style:square" from="0,43983" to="22061,43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" strokecolor="#454551" strokeweight=".5pt">
                  <v:stroke joinstyle="miter"/>
                </v:line>
                <v:line id="直接连接符 6" o:spid="_x0000_s1030" style="position:absolute;visibility:visible;mso-wrap-style:square" from="0,49126" to="22061,49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" strokecolor="#454551" strokeweight=".5pt">
                  <v:stroke joinstyle="miter"/>
                </v:line>
                <v:line id="直接连接符 7" o:spid="_x0000_s1031" style="position:absolute;visibility:visible;mso-wrap-style:square" from="0,54841" to="22061,54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IydwAAAANoAAAAPAAAAZHJzL2Rvd25yZXYueG1sRI/NigIx&#10;EITvwr5D6AVvmuhBh1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G9SMncAAAADaAAAADwAAAAAA&#10;AAAAAAAAAAAHAgAAZHJzL2Rvd25yZXYueG1sUEsFBgAAAAADAAMAtwAAAPQCAAAAAA==&#10;" strokecolor="#454551" strokeweight=".5pt">
                  <v:stroke joinstyle="miter"/>
                </v:line>
                <v:line id="直接连接符 8" o:spid="_x0000_s1032" style="position:absolute;visibility:visible;mso-wrap-style:square" from="0,59985" to="22061,59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" strokecolor="#454551" strokeweight=".5pt">
                  <v:stroke joinstyle="miter"/>
                </v:line>
                <v:line id="直接连接符 9" o:spid="_x0000_s1033" style="position:absolute;visibility:visible;mso-wrap-style:square" from="0,65462" to="22061,65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10wAAAANoAAAAPAAAAZHJzL2Rvd25yZXYueG1sRI/NigIx&#10;EITvwr5D6AVvmuhBxl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BQe9dMAAAADaAAAADwAAAAAA&#10;AAAAAAAAAAAHAgAAZHJzL2Rvd25yZXYueG1sUEsFBgAAAAADAAMAtwAAAPQCAAAAAA==&#10;" strokecolor="#454551" strokeweight=".5pt">
                  <v:stroke joinstyle="miter"/>
                </v:line>
                <v:line id="直接连接符 10" o:spid="_x0000_s1034" style="position:absolute;visibility:visible;mso-wrap-style:square" from="0,70605" to="22061,7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" strokecolor="#454551" strokeweight=".5pt">
                  <v:stroke joinstyle="miter"/>
                </v:line>
              </v:group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D2054F" wp14:editId="17229DDD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174383" w14:textId="77777777" w:rsidR="00FD2351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2054F" id="文本框 11" o:spid="_x0000_s1061" type="#_x0000_t202" style="position:absolute;margin-left:28.55pt;margin-top:227.45pt;width:117.25pt;height:2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" filled="f" stroked="f">
                <v:textbox>
                  <w:txbxContent>
                    <w:p w14:paraId="41174383" w14:textId="77777777" w:rsidR="00FD2351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EEBEC" wp14:editId="257D7EE6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01B2D5" id="矩形 7" o:spid="_x0000_s1026" style="position:absolute;left:0;text-align:left;margin-left:0;margin-top:262.75pt;width:173.7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" fillcolor="#00b0f0" stroked="f" strokeweight="1pt"/>
            </w:pict>
          </mc:Fallback>
        </mc:AlternateContent>
      </w:r>
      <w:r w:rsidR="0089429E">
        <w:rPr>
          <w:noProof/>
        </w:rPr>
        <w:drawing>
          <wp:anchor distT="0" distB="0" distL="114300" distR="114300" simplePos="0" relativeHeight="251674624" behindDoc="0" locked="0" layoutInCell="1" allowOverlap="1" wp14:anchorId="5A79FFF1" wp14:editId="155C97D8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89429E">
        <w:rPr>
          <w:noProof/>
        </w:rPr>
        <w:drawing>
          <wp:anchor distT="0" distB="0" distL="114300" distR="114300" simplePos="0" relativeHeight="251673600" behindDoc="0" locked="0" layoutInCell="1" allowOverlap="1" wp14:anchorId="1C3A0466" wp14:editId="78C7891B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E3B8A9" wp14:editId="502FFBF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D623213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姓名：林 宇 佳</w:t>
                            </w:r>
                          </w:p>
                          <w:p w14:paraId="0B27C48B" w14:textId="67D469F0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974F06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 06</w:t>
                            </w:r>
                          </w:p>
                          <w:p w14:paraId="0FABC079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 w14:paraId="4B03895E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 w14:paraId="61B9C9D1" w14:textId="77777777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 w14:paraId="2F803BA1" w14:textId="71B29075" w:rsidR="00FD2351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</w:t>
                            </w:r>
                            <w:r w:rsidR="00A83953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13500000000</w:t>
                            </w:r>
                          </w:p>
                          <w:p w14:paraId="657C6E1F" w14:textId="0BEBDF9A" w:rsidR="00FD2351" w:rsidRDefault="00BA6F2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A83953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0212AF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3B8A9" id="矩形 121" o:spid="_x0000_s1062" style="position:absolute;margin-left:41.4pt;margin-top:271.1pt;width:125.05pt;height:30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" filled="f" stroked="f">
                <v:textbox style="mso-fit-shape-to-text:t">
                  <w:txbxContent>
                    <w:p w14:paraId="0D623213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04040"/>
                          <w:kern w:val="24"/>
                          <w:sz w:val="21"/>
                          <w:szCs w:val="21"/>
                        </w:rPr>
                        <w:t>姓名：林 宇 佳</w:t>
                      </w:r>
                    </w:p>
                    <w:p w14:paraId="0B27C48B" w14:textId="67D469F0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974F06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 06</w:t>
                      </w:r>
                    </w:p>
                    <w:p w14:paraId="0FABC079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 w14:paraId="4B03895E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 w14:paraId="61B9C9D1" w14:textId="77777777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 w14:paraId="2F803BA1" w14:textId="71B29075" w:rsidR="00FD2351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电话：</w:t>
                      </w:r>
                      <w:r w:rsidR="00A83953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13500000000</w:t>
                      </w:r>
                    </w:p>
                    <w:p w14:paraId="657C6E1F" w14:textId="0BEBDF9A" w:rsidR="00FD2351" w:rsidRDefault="00BA6F2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A83953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0212AF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 w:rsidR="0089429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E13081" wp14:editId="690EAA8A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8CBCD5" w14:textId="77777777" w:rsidR="00FD2351" w:rsidRDefault="00000000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13081" id="文本框 80" o:spid="_x0000_s1063" type="#_x0000_t202" style="position:absolute;margin-left:218.6pt;margin-top:366.45pt;width:86.75pt;height:2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" filled="f" stroked="f">
                <v:textbox>
                  <w:txbxContent>
                    <w:p w14:paraId="298CBCD5" w14:textId="77777777" w:rsidR="00FD2351" w:rsidRDefault="00000000">
                      <w:pPr>
                        <w:pStyle w:val="ad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89429E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B15CA0" wp14:editId="193B66EE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26916" id="组合 14" o:spid="_x0000_s1026" style="position:absolute;left:0;text-align:left;margin-left:147.8pt;margin-top:276.05pt;width:8.15pt;height:266.6pt;z-index:251661312" coordorigin="16375,49" coordsize="1036,3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燕尾形 20" o:spid="_x0000_s1027" type="#_x0000_t55" style="position:absolute;left:16375;top:49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" adj="2979" strokecolor="#404040" strokeweight="1pt"/>
                <v:shape id="燕尾形 21" o:spid="_x0000_s1028" type="#_x0000_t55" style="position:absolute;left:16375;top:5428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" adj="2979" strokecolor="#f2f2f2" strokeweight="1pt"/>
                <v:shape id="燕尾形 22" o:spid="_x0000_s1029" type="#_x0000_t55" style="position:absolute;left:16375;top:10505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" adj="2979" strokecolor="#f2f2f2" strokeweight="1pt"/>
                <v:shape id="燕尾形 23" o:spid="_x0000_s1030" type="#_x0000_t55" style="position:absolute;left:16375;top:15893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" adj="2979" strokecolor="#f2f2f2" strokeweight="1pt"/>
                <v:shape id="燕尾形 24" o:spid="_x0000_s1031" type="#_x0000_t55" style="position:absolute;left:16375;top:21272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" adj="2979" strokecolor="#f2f2f2" strokeweight="1pt"/>
                <v:shape id="燕尾形 25" o:spid="_x0000_s1032" type="#_x0000_t55" style="position:absolute;left:16375;top:26651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" adj="2979" strokecolor="#f2f2f2" strokeweight="1pt"/>
                <v:shape id="燕尾形 26" o:spid="_x0000_s1033" type="#_x0000_t55" style="position:absolute;left:16375;top:32029;width:1036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" adj="2979" strokecolor="#f2f2f2" strokeweight="1pt"/>
              </v:group>
            </w:pict>
          </mc:Fallback>
        </mc:AlternateContent>
      </w:r>
      <w:r w:rsidR="0089429E">
        <w:rPr>
          <w:rFonts w:hint="eastAsia"/>
        </w:rPr>
        <w:t xml:space="preserve"> </w:t>
      </w:r>
    </w:p>
    <w:sectPr w:rsidR="00FD2351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FD65" w14:textId="77777777" w:rsidR="0067470F" w:rsidRDefault="0067470F" w:rsidP="00974F06">
      <w:r>
        <w:separator/>
      </w:r>
    </w:p>
  </w:endnote>
  <w:endnote w:type="continuationSeparator" w:id="0">
    <w:p w14:paraId="4A590190" w14:textId="77777777" w:rsidR="0067470F" w:rsidRDefault="0067470F" w:rsidP="0097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華康圓體 Std W3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FAC0" w14:textId="77777777" w:rsidR="0067470F" w:rsidRDefault="0067470F" w:rsidP="00974F06">
      <w:r>
        <w:separator/>
      </w:r>
    </w:p>
  </w:footnote>
  <w:footnote w:type="continuationSeparator" w:id="0">
    <w:p w14:paraId="296F7426" w14:textId="77777777" w:rsidR="0067470F" w:rsidRDefault="0067470F" w:rsidP="00974F0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A6F"/>
    <w:multiLevelType w:val="multilevel"/>
    <w:tmpl w:val="477D5A6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40568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A85562"/>
    <w:rsid w:val="000212AF"/>
    <w:rsid w:val="000441C3"/>
    <w:rsid w:val="0009754E"/>
    <w:rsid w:val="001A31FC"/>
    <w:rsid w:val="002C1660"/>
    <w:rsid w:val="00313E9B"/>
    <w:rsid w:val="00420478"/>
    <w:rsid w:val="004F3DE3"/>
    <w:rsid w:val="0067470F"/>
    <w:rsid w:val="006E3B6C"/>
    <w:rsid w:val="0075607F"/>
    <w:rsid w:val="00772C90"/>
    <w:rsid w:val="0089429E"/>
    <w:rsid w:val="008E1CAE"/>
    <w:rsid w:val="00974F06"/>
    <w:rsid w:val="00A83953"/>
    <w:rsid w:val="00AF5CBD"/>
    <w:rsid w:val="00BA6F20"/>
    <w:rsid w:val="00BD2D4F"/>
    <w:rsid w:val="00CF23CA"/>
    <w:rsid w:val="00D2650B"/>
    <w:rsid w:val="00E31322"/>
    <w:rsid w:val="00F57237"/>
    <w:rsid w:val="00FA0CF5"/>
    <w:rsid w:val="00FD2351"/>
    <w:rsid w:val="00FE376C"/>
    <w:rsid w:val="03D96023"/>
    <w:rsid w:val="19035774"/>
    <w:rsid w:val="23B21548"/>
    <w:rsid w:val="263C76D6"/>
    <w:rsid w:val="28B12FD8"/>
    <w:rsid w:val="2CB003DF"/>
    <w:rsid w:val="2CD630CA"/>
    <w:rsid w:val="36020E82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FF6617A"/>
    <w:rsid w:val="7AD57DA2"/>
    <w:rsid w:val="7FB1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ADEB8A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paragraph" w:customStyle="1" w:styleId="Style10">
    <w:name w:val="_Style 10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2017-07-17T05:07:00Z</dcterms:created>
  <dcterms:modified xsi:type="dcterms:W3CDTF">2025-05-01T10:05:00Z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