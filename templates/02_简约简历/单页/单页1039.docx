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6257" w14:textId="5BA47FDC" w:rsidR="00A34ADE" w:rsidRDefault="001A3408">
      <w:pPr>
        <w:widowControl/>
        <w:jc w:val="left"/>
      </w:pPr>
      <w:r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402CD342" wp14:editId="50CA1222">
            <wp:simplePos x="0" y="0"/>
            <wp:positionH relativeFrom="margin">
              <wp:posOffset>-629285</wp:posOffset>
            </wp:positionH>
            <wp:positionV relativeFrom="paragraph">
              <wp:posOffset>-291031</wp:posOffset>
            </wp:positionV>
            <wp:extent cx="1495861" cy="1485900"/>
            <wp:effectExtent l="0" t="0" r="9525" b="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0" b="12730"/>
                    <a:stretch>
                      <a:fillRect/>
                    </a:stretch>
                  </pic:blipFill>
                  <pic:spPr>
                    <a:xfrm>
                      <a:off x="0" y="0"/>
                      <a:ext cx="1495861" cy="14859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E6478C2" wp14:editId="555728A0">
                <wp:simplePos x="0" y="0"/>
                <wp:positionH relativeFrom="column">
                  <wp:posOffset>-777240</wp:posOffset>
                </wp:positionH>
                <wp:positionV relativeFrom="paragraph">
                  <wp:posOffset>7884160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A2868F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 w14:paraId="4510EAEC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 w14:paraId="35114ACF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 w14:paraId="736FB054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478C2" id="_x0000_t202" coordsize="21600,21600" o:spt="202" path="m,l,21600r21600,l21600,xe">
                <v:stroke joinstyle="miter"/>
                <v:path gradientshapeok="t" o:connecttype="rect"/>
              </v:shapetype>
              <v:shape id="文本框 75" o:spid="_x0000_s1026" type="#_x0000_t202" style="position:absolute;margin-left:-61.2pt;margin-top:620.8pt;width:64pt;height:107.2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" filled="f" stroked="f">
                <v:textbox style="mso-fit-shape-to-text:t">
                  <w:txbxContent>
                    <w:p w14:paraId="1BA2868F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 w14:paraId="4510EAEC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 w14:paraId="35114ACF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 w14:paraId="736FB054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A80F715" wp14:editId="0093A98A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58A2992" id="矩形 21" o:spid="_x0000_s1026" style="position:absolute;margin-left:-73.8pt;margin-top:-71.95pt;width:158.45pt;height:841.9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" fillcolor="#8eb8b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3BDBBC7E" wp14:editId="77DB11CD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868DF6A" id="圆角矩形 26" o:spid="_x0000_s1026" style="position:absolute;margin-left:-55.5pt;margin-top:588.75pt;width:19.85pt;height:19.8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CBGonQ4gAAAA4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2A46DD96" wp14:editId="7BAF7D8F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9A30A" id="KSO_Shape" o:spid="_x0000_s1026" style="position:absolute;margin-left:-52.2pt;margin-top:592.65pt;width:13pt;height:11.2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stroked="f">
                <v:path arrowok="t" o:connecttype="custom" o:connectlocs="35928,130206;34581,132031;14815,132235;13141,130710;83046,80390;87071,82677;91163,83072;94657,82064;94616,131378;92536,132358;72972,131568;72169,69515;65028,131377;62947,132357;43369,131568;42581,87085;124408,131173;122458,132344;102740,131745;101758,129662;145405,35581;147472,39298;150776,41885;154474,129662;153495,131745;133835,132344;131877,131173;129929,0;157209,300;159154,1525;160364,3444;160650,30767;160038,32986;158569,34688;156516,35627;154150,35559;152137,34524;150750,32768;150246,30508;92340,75338;90137,75829;87947,75338;8880,111279;6922,112518;4705,112790;2557,112096;857,110462;41,108338;218,106105;1333,104104;63958,41849;66148,41359;68351,41849;142876,10442;128161,10020;126339,8713;125224,6766;125047,4411;125863,2301;127495,749;129671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670CE63" wp14:editId="00AA7420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54981DA" id="矩形 29" o:spid="_x0000_s1026" style="position:absolute;margin-left:-18.7pt;margin-top:649.5pt;width:86.7pt;height:7.3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635A008" wp14:editId="7249136B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C29A84" id="矩形 30" o:spid="_x0000_s1026" style="position:absolute;margin-left:-18.75pt;margin-top:674.55pt;width:86.7pt;height:7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EG424zhAAAADQEAAA8AAABkcnMvZG93&#10;bnJldi54bWxMj8FOg0AQhu8mfYfNNOmtXQpSBFmahsRo4qERfYApuwLKzhJ2S/HtXU56m8n/5Z9v&#10;8uOsezap0XaGBOx3ATBFtZEdNQI+3p+2D8CsQ5LYG1ICfpSFY7G6yzGT5kZvaqpcw3wJ2QwFtM4N&#10;Gee2bpVGuzODIp99mlGj8+vYcDnizZfrnodBcOAaO/IXWhxU2ar6u7pqAWFZlbI7By9x+oU8DmXi&#10;nqdXITbr+fQIzKnZ/cGw6Ht1KLzTxVxJWtYL2EZJ7FEfRPfpHtiCRHEK7LIMhygBXuT8/xfFL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BBuNuM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87AE445" wp14:editId="1D941EFC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24E92CB" id="矩形 31" o:spid="_x0000_s1026" style="position:absolute;margin-left:-18.75pt;margin-top:699.6pt;width:86.7pt;height:7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JfGJIvhAAAADQEAAA8AAABkcnMvZG93&#10;bnJldi54bWxMj8FOg0AQhu8mvsNmTLy1S0FsQZbGkBhNPDSiDzBlR0DZWcJuKb6925PeZvJ/+eeb&#10;Yr+YQcw0ud6ygs06AkHcWN1zq+Dj/Wm1A+E8ssbBMin4IQf78vqqwFzbM7/RXPtWhBJ2OSrovB9z&#10;KV3TkUG3tiNxyD7tZNCHdWqlnvAcys0g4yi6lwZ7Dhc6HKnqqPmuT0ZBXNWV7g/RS5p9oUxjvfXP&#10;86tStzfL4wMIT4v/g+GiH9ShDE5He2LtxKBglWzTgIYgybIYxAVJ0gzEMQx3m2QHsizk/y/KX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CXxiSL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6755D06" wp14:editId="6F7E80D9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BBEE6A" id="矩形 32" o:spid="_x0000_s1026" style="position:absolute;margin-left:-18.7pt;margin-top:724.65pt;width:86.7pt;height:7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63220495" wp14:editId="2B16BCCB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43A1C1" id="矩形 35" o:spid="_x0000_s1026" style="position:absolute;margin-left:-54.7pt;margin-top:649.5pt;width:74.2pt;height:7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2558A78" wp14:editId="46ADE573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84B7A0" id="矩形 36" o:spid="_x0000_s1026" style="position:absolute;margin-left:-54.75pt;margin-top:674.55pt;width:90.3pt;height:7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8484E09" wp14:editId="28E68045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A1739B" id="矩形 37" o:spid="_x0000_s1026" style="position:absolute;margin-left:-54.7pt;margin-top:699.6pt;width:69.65pt;height:7.3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DD3981B" wp14:editId="297F10C3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4CCC3E" id="矩形 38" o:spid="_x0000_s1026" style="position:absolute;margin-left:-54.7pt;margin-top:724.65pt;width:83.65pt;height:7.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AB2D139" wp14:editId="09113D05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7B80F" id="直接连接符 70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7.5pt" to="473.4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55E9CF7" wp14:editId="49B899C1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46F41" id="直接连接符 71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123.3pt" to="473.4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9EF5BDA" wp14:editId="7EA392C2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71F32" id="直接连接符 72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361.55pt" to="473.4pt,3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N28gPzhAAAACw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4421123" wp14:editId="559864DF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B48EF" id="直接连接符 73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559.25pt" to="473.4pt,5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GOxaHj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262B433" wp14:editId="2FA7E5AA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EB5A9" id="直接连接符 74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673.3pt" to="473.4pt,6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MisWj3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7227C21" wp14:editId="6100E1DE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1C01C75" id="矩形 19" o:spid="_x0000_s1026" style="position:absolute;margin-left:35.6pt;margin-top:-70.9pt;width:470.1pt;height:23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79E5E05B" wp14:editId="02DCF3AE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92C8AB0" id="矩形 20" o:spid="_x0000_s1026" style="position:absolute;margin-left:-90pt;margin-top:-70.9pt;width:151.35pt;height:841.9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717D0DFC" wp14:editId="658E6A18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37422F" w14:textId="08ADDB28" w:rsidR="00A34ADE" w:rsidRDefault="001A3408">
                            <w:pPr>
                              <w:pStyle w:val="a7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胡小豆    </w:t>
                            </w:r>
                          </w:p>
                          <w:p w14:paraId="19F2D374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D0DFC" id="文本框 8" o:spid="_x0000_s1027" type="#_x0000_t202" style="position:absolute;margin-left:-70.75pt;margin-top:129.35pt;width:151.3pt;height:59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" filled="f" stroked="f">
                <v:textbox style="mso-fit-shape-to-text:t">
                  <w:txbxContent>
                    <w:p w14:paraId="2337422F" w14:textId="08ADDB28" w:rsidR="00A34ADE" w:rsidRDefault="001A3408">
                      <w:pPr>
                        <w:pStyle w:val="a7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胡小豆    </w:t>
                      </w:r>
                    </w:p>
                    <w:p w14:paraId="19F2D374" w14:textId="77777777" w:rsidR="00A34ADE" w:rsidRDefault="00000000">
                      <w:pPr>
                        <w:pStyle w:val="a7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88FAB4" wp14:editId="59069904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B223A" id="直接连接符 23" o:spid="_x0000_s1026" style="position:absolute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617.85pt" to="84.7pt,6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GP0qpXfAAAADg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D290F2F" wp14:editId="5B386B05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990B53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90F2F" id="文本框 54" o:spid="_x0000_s1028" type="#_x0000_t202" style="position:absolute;margin-left:-31.7pt;margin-top:586.95pt;width:99.3pt;height:24.2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" filled="f" stroked="f">
                <v:textbox style="mso-fit-shape-to-text:t">
                  <w:txbxContent>
                    <w:p w14:paraId="7E990B53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E6E7CDB" wp14:editId="0FB88F77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6BBA5B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 w14:paraId="66D90ED2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 w14:paraId="301A7F5B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1992.02</w:t>
                            </w:r>
                          </w:p>
                          <w:p w14:paraId="0394A393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E7CDB" id="文本框 92" o:spid="_x0000_s1029" type="#_x0000_t202" style="position:absolute;margin-left:-37.9pt;margin-top:268pt;width:129.85pt;height:107.2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" filled="f" stroked="f">
                <v:textbox style="mso-fit-shape-to-text:t">
                  <w:txbxContent>
                    <w:p w14:paraId="536BBA5B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 w14:paraId="66D90ED2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 w14:paraId="301A7F5B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1992.02</w:t>
                      </w:r>
                    </w:p>
                    <w:p w14:paraId="0394A393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6647AA8" wp14:editId="47C2623C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A72B1A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 w14:paraId="392D652E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 w14:paraId="1D8F5C4C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47AA8" id="文本框 93" o:spid="_x0000_s1030" type="#_x0000_t202" style="position:absolute;margin-left:-37.9pt;margin-top:459.85pt;width:130.4pt;height:82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" filled="f" stroked="f">
                <v:textbox style="mso-fit-shape-to-text:t">
                  <w:txbxContent>
                    <w:p w14:paraId="45A72B1A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 w14:paraId="392D652E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 w14:paraId="1D8F5C4C" w14:textId="77777777" w:rsidR="00A34ADE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73F8486" wp14:editId="2ACBAB4C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79F81B5B" id="KSO_Shape" o:spid="_x0000_s1026" style="position:absolute;margin-left:-53.75pt;margin-top:304.85pt;width:7.5pt;height:12.8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277594D" wp14:editId="17A9BEE2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0CB9E" id="KSO_Shape" o:spid="_x0000_s1026" style="position:absolute;margin-left:-55.15pt;margin-top:355.2pt;width:10.3pt;height:13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1BdCAAACy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39586,72690;50241,78204;49665,81437;49000,85312;50285,89431;71906,130795;68981,88567;69801,84360;68915,80905;71396,77850;81630,72203;91001,72712;97890,79510;103827,87128;108789,95587;112643,105042;115390,115516;116919,127097;112089,135667;96738,142244;80633,146473;64019,148289;46431,147492;29041,143882;12405,137571;0,130530;1196,118240;3677,107190;7354,97270;12139,88434;17965,80618;24744,73686;33295,66999;64760,399;72180,2417;78891,5964;84627,10819;89167,16760;92379,23633;94040,31237;93841,40017;91271,48796;86643,56467;80242,62652;71250,67530;65181,69126;58625,69569;51295,68616;44562,66199;38515,62519;33045,57354;28571,50703;25736,43098;24695,34785;25581,26914;28150,19731;32137,13324;37363,7937;43653,3813;50807,1086;58559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60CAAC2" wp14:editId="0EFFB955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FCF84" id="KSO_Shape" o:spid="_x0000_s1026" style="position:absolute;margin-left:-54.9pt;margin-top:471.9pt;width:11.7pt;height:11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9396706;2147483646,2147483646;2147483646,2147483646;2147483646,2147483646;2147483646,2147483646;105939670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375B817" wp14:editId="56240566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7F10E32" id="KSO_Shape" o:spid="_x0000_s1026" style="position:absolute;margin-left:-54.9pt;margin-top:496.5pt;width:11.8pt;height:12.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EEFF8FD" wp14:editId="172FE112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0EDCCB3" id="KSO_Shape" o:spid="_x0000_s1026" style="position:absolute;margin-left:-55.95pt;margin-top:521.15pt;width:14.4pt;height:13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d="f">
                <v:path arrowok="t" o:connecttype="custom" o:connectlocs="78229,47320;74765,50815;78229,54310;81693,50815;78229,47320;58397,47320;54933,50815;58397,54310;61861,50815;58397,47320;66516,32668;86760,40978;84780,75168;87153,87713;76240,80047;44235,69224;53395,36236;66516,32668;52712,18179;47517,23422;52712,28664;57907,23422;52712,18179;28329,18179;23134,23422;28329,28664;33525,23422;28329,18179;39307,16;53219,1825;80844,36449;51514,34706;42354,67693;46027,71795;35279,71973;23640,81311;20611,67612;5237,18381;39307,1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2DA3D3E" wp14:editId="296C34DD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9204E" id="KSO_Shape" o:spid="_x0000_s1026" style="position:absolute;margin-left:-54.6pt;margin-top:330.15pt;width:9.15pt;height:13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stroked="f">
                <v:path arrowok="t" o:connecttype="custom" o:connectlocs="77214,121405;81570,131593;27761,128534;32539,119423;71698,45416;57357,58730;50979,58730;36638,45416;17679,34736;23093,47379;35633,62495;44853,71861;47010,81988;44642,91671;34766,101502;22522,116576;17616,128584;91800,133299;87486,119303;76172,104229;64710,93066;61644,84483;62363,75370;67713,67189;82157,51797;89579,39091;93365,17907;104171,1311;107935,5877;107998,11839;104678,16258;99772,25116;95606,44926;86703,60296;70991,76174;69955,82347;77568,92876;89748,106956;97108,122665;101337,145392;106180,148141;108421,153257;106941,159113;102183,162665;5879,162517;1290,158754;85,152834;2580,147844;7528,145308;11377,122665;18736,106956;30917,92876;38509,82580;37473,76174;21781,60296;12879,44926;8501,23341;3468,16004;360,11459;698,5476;4673,107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734C4BF" wp14:editId="7E6CB1A5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F61F9" id="KSO_Shape" o:spid="_x0000_s1026" style="position:absolute;margin-left:-56.05pt;margin-top:280.9pt;width:12.1pt;height:12.1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stroked="f">
                <v:path arrowok="t" o:connecttype="custom" o:connectlocs="82453,119465;88797,131115;88282,107650;89312,99540;101773,100466;101032,108535;102535,129962;108921,114010;123256,93797;133885,98511;137572,126648;133020,131938;112710,136899;80063,137064;57776,132206;52586,127019;55799,99005;66119,93838;78968,51160;75014,64706;78041,74692;91115,87188;97683,87579;110119,77759;114773,66559;105466,60362;89015,55401;82756,49760;101431,32857;110922,38498;117696,48092;120723,60424;118767,73662;112199,84347;103325,91368;94533,93694;85618,90750;76888,83256;70711,72200;69435,58860;72955,46775;80100,37613;89818,32528;54287,103;78474,7864;83068,23592;65886,11714;45881,9408;29399,15193;16894,26824;9930,42696;9910,59577;15678,73803;26021,84960;39927,91775;29070,97354;14051,86422;3935,70920;21,52331;4038,31271;15905,14143;33644,3109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AE7F41D" wp14:editId="1F8CC90A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AF7D2" id="直接连接符 48" o:spid="_x0000_s1026" style="position:absolute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449.2pt" to="84.7pt,4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DJ/lKDfAAAADA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7094990" wp14:editId="3A581DB6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50EDAE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94990" id="文本框 102" o:spid="_x0000_s1031" type="#_x0000_t202" style="position:absolute;margin-left:-31.7pt;margin-top:418.25pt;width:99.3pt;height:24.2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" filled="f" stroked="f">
                <v:textbox style="mso-fit-shape-to-text:t">
                  <w:txbxContent>
                    <w:p w14:paraId="3750EDAE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178A775" wp14:editId="6CBD1343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4AD75A8" id="圆角矩形 50" o:spid="_x0000_s1026" style="position:absolute;margin-left:-55.3pt;margin-top:420.35pt;width:19.85pt;height:19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Da1hg64gAAAAw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C98D06D" wp14:editId="7D80AC67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039A6" id="直接连接符 51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265.6pt" to="84.7pt,2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C62DE35" wp14:editId="07F37B96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F7E5FB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2DE35" id="文本框 107" o:spid="_x0000_s1032" type="#_x0000_t202" style="position:absolute;margin-left:-31.7pt;margin-top:234.7pt;width:99.3pt;height:24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" filled="f" stroked="f">
                <v:textbox style="mso-fit-shape-to-text:t">
                  <w:txbxContent>
                    <w:p w14:paraId="40F7E5FB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2D8E549" wp14:editId="75E0F968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4D69B84" id="圆角矩形 53" o:spid="_x0000_s1026" style="position:absolute;margin-left:-55.3pt;margin-top:236.75pt;width:19.85pt;height:19.8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2CD0D75" wp14:editId="1F8A12F4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7A235" id="KSO_Shape" o:spid="_x0000_s1026" style="position:absolute;margin-left:-50.95pt;margin-top:239.5pt;width:11.3pt;height:14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F05DF21" wp14:editId="6F4DA936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413E2" id="KSO_Shape" o:spid="_x0000_s1026" style="position:absolute;margin-left:-51.9pt;margin-top:423.75pt;width:12.85pt;height:12.8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59786532;2147483646,2147483646;2147483646,2147483646;2147483646,2147483646;2147483646,2147483646;1159786532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1616D9D" wp14:editId="61B6D036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E39552" w14:textId="3E06CCAA" w:rsidR="00A34ADE" w:rsidRDefault="00B83686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0AE43DBD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6D9D" id="文本框 129" o:spid="_x0000_s1033" type="#_x0000_t202" style="position:absolute;margin-left:105.05pt;margin-top:9.05pt;width:103pt;height:50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" filled="f" stroked="f">
                <v:textbox style="mso-fit-shape-to-text:t">
                  <w:txbxContent>
                    <w:p w14:paraId="59E39552" w14:textId="3E06CCAA" w:rsidR="00A34ADE" w:rsidRDefault="00B83686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0AE43DBD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D5E9FF4" wp14:editId="722B228A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420A8F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 w14:paraId="379BD183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 w14:paraId="6FC165F4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E9FF4" id="文本框 130" o:spid="_x0000_s1034" type="#_x0000_t202" style="position:absolute;margin-left:221.1pt;margin-top:9.05pt;width:264.85pt;height:68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" filled="f" stroked="f">
                <v:textbox style="mso-fit-shape-to-text:t">
                  <w:txbxContent>
                    <w:p w14:paraId="23420A8F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 w14:paraId="379BD183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 w14:paraId="6FC165F4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BD8EC3C" wp14:editId="4BEBAD69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C71AED" w14:textId="631E4C47" w:rsidR="00A34ADE" w:rsidRDefault="00B83686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6C60BEED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 w14:paraId="56897937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2FC1B34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CAC8D21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12AF12EB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6175725F" w14:textId="6C83421A" w:rsidR="00A34ADE" w:rsidRDefault="00B83686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71B19EC5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8EC3C" id="文本框 145" o:spid="_x0000_s1035" type="#_x0000_t202" style="position:absolute;margin-left:105pt;margin-top:124.35pt;width:103pt;height:165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" filled="f" stroked="f">
                <v:textbox style="mso-fit-shape-to-text:t">
                  <w:txbxContent>
                    <w:p w14:paraId="37C71AED" w14:textId="631E4C47" w:rsidR="00A34ADE" w:rsidRDefault="00B83686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6C60BEED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 w14:paraId="56897937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2FC1B34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4CAC8D21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12AF12EB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6175725F" w14:textId="6C83421A" w:rsidR="00A34ADE" w:rsidRDefault="00B83686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71B19EC5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B68797A" wp14:editId="6208F91D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C6B527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 w14:paraId="78203FAE" w14:textId="77777777" w:rsidR="00A34ADE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0837DDFE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 w14:paraId="624BFC6A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</w:p>
                          <w:p w14:paraId="181F4F9E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 w14:paraId="043E2377" w14:textId="77777777" w:rsidR="00A34ADE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5EE32F25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8797A" id="文本框 146" o:spid="_x0000_s1036" type="#_x0000_t202" style="position:absolute;margin-left:221.05pt;margin-top:124.35pt;width:264.8pt;height:20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" filled="f" stroked="f">
                <v:textbox style="mso-fit-shape-to-text:t">
                  <w:txbxContent>
                    <w:p w14:paraId="0EC6B527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 w14:paraId="78203FAE" w14:textId="77777777" w:rsidR="00A34ADE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0837DDFE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 w14:paraId="624BFC6A" w14:textId="77777777" w:rsidR="00A34ADE" w:rsidRDefault="00A34ADE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</w:p>
                    <w:p w14:paraId="181F4F9E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 w14:paraId="043E2377" w14:textId="77777777" w:rsidR="00A34ADE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5EE32F25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D49A56E" wp14:editId="5D5C22E8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8BC926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5FB0A553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16C337FF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9A56E" id="文本框 152" o:spid="_x0000_s1037" type="#_x0000_t202" style="position:absolute;margin-left:105.05pt;margin-top:566.95pt;width:103pt;height:61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" filled="f" stroked="f">
                <v:textbox style="mso-fit-shape-to-text:t">
                  <w:txbxContent>
                    <w:p w14:paraId="7A8BC926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5FB0A553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16C337FF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2B41618" wp14:editId="41C05B34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2CD8AE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 w14:paraId="51814A73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 w14:paraId="6812034E" w14:textId="4B3DB2FB" w:rsidR="00A34ADE" w:rsidRDefault="00B83686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41618" id="文本框 153" o:spid="_x0000_s1038" type="#_x0000_t202" style="position:absolute;margin-left:221.1pt;margin-top:566.95pt;width:264.85pt;height:61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" filled="f" stroked="f">
                <v:textbox style="mso-fit-shape-to-text:t">
                  <w:txbxContent>
                    <w:p w14:paraId="162CD8AE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 w14:paraId="51814A73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 w14:paraId="6812034E" w14:textId="4B3DB2FB" w:rsidR="00A34ADE" w:rsidRDefault="00B83686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B77B47C" wp14:editId="0A539D51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8A24DF" w14:textId="6561EBFD" w:rsidR="00A34ADE" w:rsidRDefault="00B83686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69B56151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 w14:paraId="6E634640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18AFFAE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7C7FAEEB" w14:textId="37D3358E" w:rsidR="00A34ADE" w:rsidRDefault="00B83686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49665F30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7B47C" id="文本框 168" o:spid="_x0000_s1039" type="#_x0000_t202" style="position:absolute;margin-left:105.05pt;margin-top:363.9pt;width:103pt;height:12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" filled="f" stroked="f">
                <v:textbox style="mso-fit-shape-to-text:t">
                  <w:txbxContent>
                    <w:p w14:paraId="578A24DF" w14:textId="6561EBFD" w:rsidR="00A34ADE" w:rsidRDefault="00B83686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69B56151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 w14:paraId="6E634640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18AFFAE" w14:textId="77777777" w:rsidR="00A34ADE" w:rsidRDefault="00A34AD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C7FAEEB" w14:textId="37D3358E" w:rsidR="00A34ADE" w:rsidRDefault="00B83686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49665F30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4C6DC9B" wp14:editId="1C09F848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069129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73FB7A94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 w14:paraId="119A71D0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与讲座结合获得310客户。</w:t>
                            </w:r>
                          </w:p>
                          <w:p w14:paraId="6D0CE2BF" w14:textId="77777777" w:rsidR="00A34ADE" w:rsidRDefault="00A34ADE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2639D58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 w14:paraId="6297F86E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 w14:paraId="7B228E64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DC9B" id="文本框 169" o:spid="_x0000_s1040" type="#_x0000_t202" style="position:absolute;margin-left:221.05pt;margin-top:363.9pt;width:264.8pt;height:147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" filled="f" stroked="f">
                <v:textbox style="mso-fit-shape-to-text:t">
                  <w:txbxContent>
                    <w:p w14:paraId="01069129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73FB7A94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 w14:paraId="119A71D0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与讲座结合获得310客户。</w:t>
                      </w:r>
                    </w:p>
                    <w:p w14:paraId="6D0CE2BF" w14:textId="77777777" w:rsidR="00A34ADE" w:rsidRDefault="00A34ADE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2639D58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 w14:paraId="6297F86E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 w14:paraId="7B228E64" w14:textId="77777777" w:rsidR="00A34ADE" w:rsidRDefault="0000000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586B10E" wp14:editId="5B434A30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860A58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6B10E" id="文本框 181" o:spid="_x0000_s1041" type="#_x0000_t202" style="position:absolute;margin-left:105.05pt;margin-top:681.15pt;width:380.35pt;height:61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" filled="f" stroked="f">
                <v:textbox style="mso-fit-shape-to-text:t">
                  <w:txbxContent>
                    <w:p w14:paraId="3D860A58" w14:textId="77777777" w:rsidR="00A34ADE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F82070D" wp14:editId="7A5561F9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54AD57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2070D" id="文本框 197" o:spid="_x0000_s1042" type="#_x0000_t202" style="position:absolute;margin-left:135.4pt;margin-top:-23.75pt;width:99.3pt;height:24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" filled="f" stroked="f">
                <v:textbox style="mso-fit-shape-to-text:t">
                  <w:txbxContent>
                    <w:p w14:paraId="0B54AD57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89C8F02" wp14:editId="69271BD0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16FC07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C8F02" id="文本框 210" o:spid="_x0000_s1043" type="#_x0000_t202" style="position:absolute;margin-left:135.4pt;margin-top:92pt;width:99.3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qbgQEAAPE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" filled="f" stroked="f">
                <v:textbox style="mso-fit-shape-to-text:t">
                  <w:txbxContent>
                    <w:p w14:paraId="4116FC07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C62DD78" wp14:editId="17D71572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F14778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2DD78" id="文本框 217" o:spid="_x0000_s1044" type="#_x0000_t202" style="position:absolute;margin-left:135.4pt;margin-top:330.25pt;width:99.3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" filled="f" stroked="f">
                <v:textbox style="mso-fit-shape-to-text:t">
                  <w:txbxContent>
                    <w:p w14:paraId="13F14778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15E6984" wp14:editId="0E02C226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60BB50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E6984" id="文本框 224" o:spid="_x0000_s1045" type="#_x0000_t202" style="position:absolute;margin-left:135.4pt;margin-top:527.95pt;width:99.3pt;height:24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" filled="f" stroked="f">
                <v:textbox style="mso-fit-shape-to-text:t">
                  <w:txbxContent>
                    <w:p w14:paraId="4860BB50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ADEF370" wp14:editId="762DDC09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EFD820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EF370" id="文本框 231" o:spid="_x0000_s1046" type="#_x0000_t202" style="position:absolute;margin-left:135.4pt;margin-top:642pt;width:99.3pt;height:24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AUggEAAPE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" filled="f" stroked="f">
                <v:textbox style="mso-fit-shape-to-text:t">
                  <w:txbxContent>
                    <w:p w14:paraId="63EFD820" w14:textId="77777777" w:rsidR="00A34ADE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85F48FE" wp14:editId="5A801EB3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7FA7057" id="圆角矩形 76" o:spid="_x0000_s1026" style="position:absolute;margin-left:112.1pt;margin-top:-21.8pt;width:19.55pt;height:19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GJVx7bfAAAACg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0269E7C" wp14:editId="649AAC46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F75F2" id="Freeform 142" o:spid="_x0000_s1026" style="position:absolute;margin-left:115.15pt;margin-top:-16.7pt;width:14.15pt;height:9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 strokeweight=".5pt">
                <v:stroke joinstyle="miter" endcap="square"/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CFE03C" wp14:editId="6DDA27C0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F854EA1" id="圆角矩形 78" o:spid="_x0000_s1026" style="position:absolute;margin-left:112.1pt;margin-top:94pt;width:19.55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DGu+c3fAAAACw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533D54D" wp14:editId="108AE230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ABE701C" id="圆角矩形 79" o:spid="_x0000_s1026" style="position:absolute;margin-left:112.1pt;margin-top:332.25pt;width:19.55pt;height:19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B13FE8A" wp14:editId="0918C954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2A0BF7E" id="圆角矩形 80" o:spid="_x0000_s1026" style="position:absolute;margin-left:112.1pt;margin-top:529.95pt;width:19.55pt;height:19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R9cdwe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6F06326" wp14:editId="1F187529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D95A909" id="圆角矩形 81" o:spid="_x0000_s1026" style="position:absolute;margin-left:112.1pt;margin-top:644pt;width:19.55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FEEbEu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8535CE5" wp14:editId="011F7D1C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7E953" id="KSO_Shape" o:spid="_x0000_s1026" style="position:absolute;margin-left:116.05pt;margin-top:646.65pt;width:11.3pt;height:14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0F4C53" wp14:editId="55EFEBFC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82A6" id="KSO_Shape" o:spid="_x0000_s1026" style="position:absolute;margin-left:115.6pt;margin-top:532.8pt;width:13pt;height:14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stroked="f">
                <v:path arrowok="t" o:connecttype="custom" o:connectlocs="56318,152223;91669,154089;93003,140576;85072,120242;63178,122928;98861,20605;90613,49689;81873,63718;86140,64641;101261,36254;103087,17344;109119,40664;98204,61606;86530,77563;82570,86874;80416,114297;67716,114953;69706,89459;67531,83183;63694,77563;51671,61216;41105,40664;21311,6803;31720,15719;34691,27649;29015,26931;23073,15637;13217,13649;7397,21090;7520,33203;15573,44579;42539,58517;53502,68028;50285,76350;42048,78133;42580,72209;46822,68561;26556,59706;5348,43370;0,26952;4365,12030;15614,6168;143980,9816;150265,24615;147020,40234;133773,54008;104588,66962;104773,71307;109456,76206;102781,78010;96845,71266;101056,60997;125825,50851;141557,36155;143426,23385;136648,13526;126523,16314;120752,27772;115124,26767;120115,13383;132192,618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3D1419" wp14:editId="7238FAAA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9439769" id="KSO_Shape" o:spid="_x0000_s1026" style="position:absolute;margin-left:116.2pt;margin-top:336.4pt;width:10.8pt;height:10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<v:stroke joinstyle="miter"/>
                <v:path arrowok="t" o:connecttype="custom" o:connectlocs="63900,74867;137027,75479;137027,138644;63900,129465;0,73931;52311,74860;52311,127814;0,119718;52311,11620;52311,64438;0,66211;0,18713;137027,0;137027,63581;64117,64204;63900,45661;63900,10535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F54811" wp14:editId="72DA74D6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97516" id="KSO_Shape" o:spid="_x0000_s1026" style="position:absolute;margin-left:115.55pt;margin-top:98.1pt;width:13pt;height:1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3650,106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stroked="f">
                <v:path arrowok="t" o:connecttype="custom" o:connectlocs="38523,143735;172734,114904;211102,114904;9707,211024;201349,95806;182247,95806;67325,134316;94934,19170;92689,19588;90811,20319;89401,21364;88253,22617;87053,24811;86427,27266;86270,38339;162937,27893;162519,25594;161789,23714;160745,22304;159545,21155;157248,19953;154848,19326;95821,19170;153386,0;157301,261;161215,1045;164972,2298;168574,4179;171914,6425;174941,9245;177550,12588;179586,16349;181099,20632;181986,25385;182143,37138;249259,105512;172540,86342;76667,86342;0,105512;67116,28728;67377,24811;68160,20893;69413,17080;71292,13476;73536,10133;76354,7208;79694,4596;83452,2507;87731,992;92480,157" o:connectangles="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C12C94" wp14:editId="2AD806E7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E78C35" w14:textId="77777777" w:rsidR="00A34ADE" w:rsidRDefault="00000000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12C94" id="文本框 239" o:spid="_x0000_s1047" type="#_x0000_t202" style="position:absolute;margin-left:318.1pt;margin-top:-1in;width:169.9pt;height:28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" filled="f" stroked="f">
                <v:textbox style="mso-fit-shape-to-text:t">
                  <w:txbxContent>
                    <w:p w14:paraId="43E78C35" w14:textId="77777777" w:rsidR="00A34ADE" w:rsidRDefault="00000000">
                      <w:pPr>
                        <w:pStyle w:val="a7"/>
                        <w:spacing w:before="0" w:beforeAutospacing="0" w:after="0" w:afterAutospacing="0" w:line="432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4AD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103C7" w14:textId="77777777" w:rsidR="00E62338" w:rsidRDefault="00E62338" w:rsidP="00B83686">
      <w:r>
        <w:separator/>
      </w:r>
    </w:p>
  </w:endnote>
  <w:endnote w:type="continuationSeparator" w:id="0">
    <w:p w14:paraId="537C0EBB" w14:textId="77777777" w:rsidR="00E62338" w:rsidRDefault="00E62338" w:rsidP="00B8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D7E32" w14:textId="77777777" w:rsidR="00E62338" w:rsidRDefault="00E62338" w:rsidP="00B83686">
      <w:r>
        <w:separator/>
      </w:r>
    </w:p>
  </w:footnote>
  <w:footnote w:type="continuationSeparator" w:id="0">
    <w:p w14:paraId="5751AD5A" w14:textId="77777777" w:rsidR="00E62338" w:rsidRDefault="00E62338" w:rsidP="00B836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FB8"/>
    <w:multiLevelType w:val="multilevel"/>
    <w:tmpl w:val="46766FB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262626" w:themeColor="text1" w:themeTint="D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90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506B17"/>
    <w:rsid w:val="000A55A2"/>
    <w:rsid w:val="000D45DC"/>
    <w:rsid w:val="000F1246"/>
    <w:rsid w:val="001A3408"/>
    <w:rsid w:val="001F5BE4"/>
    <w:rsid w:val="00382C5D"/>
    <w:rsid w:val="004741B7"/>
    <w:rsid w:val="004D7EC4"/>
    <w:rsid w:val="00500152"/>
    <w:rsid w:val="00574A0C"/>
    <w:rsid w:val="00A34ADE"/>
    <w:rsid w:val="00A82309"/>
    <w:rsid w:val="00A87144"/>
    <w:rsid w:val="00B83686"/>
    <w:rsid w:val="00C30959"/>
    <w:rsid w:val="00CC218E"/>
    <w:rsid w:val="00D122A8"/>
    <w:rsid w:val="00D64CCA"/>
    <w:rsid w:val="00DC1E08"/>
    <w:rsid w:val="00DD2422"/>
    <w:rsid w:val="00E54522"/>
    <w:rsid w:val="00E62338"/>
    <w:rsid w:val="00F05E22"/>
    <w:rsid w:val="00F20DE4"/>
    <w:rsid w:val="00F51FC5"/>
    <w:rsid w:val="4DF44929"/>
    <w:rsid w:val="61E363D5"/>
    <w:rsid w:val="6350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19AF67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</Template>
  <TotalTime>16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16</cp:revision>
  <cp:lastPrinted>2017-06-16T00:42:00Z</cp:lastPrinted>
  <dcterms:created xsi:type="dcterms:W3CDTF">2017-06-14T02:45:00Z</dcterms:created>
  <dcterms:modified xsi:type="dcterms:W3CDTF">2025-05-01T10:46:00Z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