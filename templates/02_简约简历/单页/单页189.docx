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01E5" w14:textId="67C7F984" w:rsidR="007372DF" w:rsidRDefault="00471EA3">
      <w:r>
        <w:rPr>
          <w:rFonts w:hint="eastAsia"/>
          <w:noProof/>
        </w:rPr>
        <w:drawing>
          <wp:anchor distT="0" distB="0" distL="114300" distR="114300" simplePos="0" relativeHeight="251647488" behindDoc="0" locked="0" layoutInCell="1" allowOverlap="1" wp14:anchorId="00A5BDF2" wp14:editId="626213A6">
            <wp:simplePos x="0" y="0"/>
            <wp:positionH relativeFrom="column">
              <wp:posOffset>4681025</wp:posOffset>
            </wp:positionH>
            <wp:positionV relativeFrom="page">
              <wp:posOffset>239151</wp:posOffset>
            </wp:positionV>
            <wp:extent cx="961390" cy="128143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1609A9E" wp14:editId="42184C95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C29DFC" w14:textId="7E3A7D8D" w:rsidR="007372DF" w:rsidRDefault="00471EA3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09A9E" id="_x0000_t202" coordsize="21600,21600" o:spt="202" path="m,l,21600r21600,l21600,xe">
                <v:stroke joinstyle="miter"/>
                <v:path gradientshapeok="t" o:connecttype="rect"/>
              </v:shapetype>
              <v:shape id="文本框 113" o:spid="_x0000_s1026" type="#_x0000_t202" style="position:absolute;left:0;text-align:left;margin-left:-59.65pt;margin-top:-42.05pt;width:100.8pt;height:37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" filled="f" stroked="f">
                <v:textbox>
                  <w:txbxContent>
                    <w:p w14:paraId="3FC29DFC" w14:textId="7E3A7D8D" w:rsidR="007372DF" w:rsidRDefault="00471EA3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3EB7E9" wp14:editId="36223FEF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DD361" w14:textId="77777777" w:rsidR="007372DF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b/>
                                <w:bCs/>
                                <w:color w:val="1A94FC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EB7E9" id="_x0000_s1027" type="#_x0000_t202" style="position:absolute;left:0;text-align:left;margin-left:47.15pt;margin-top:-37.2pt;width:209.95pt;height:26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" filled="f" stroked="f">
                <v:textbox style="mso-fit-shape-to-text:t">
                  <w:txbxContent>
                    <w:p w14:paraId="5DEDD361" w14:textId="77777777" w:rsidR="007372DF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b/>
                          <w:bCs/>
                          <w:color w:val="1A94FC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1A94FC"/>
                          <w:kern w:val="24"/>
                          <w:sz w:val="21"/>
                          <w:szCs w:val="21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FB88F1" wp14:editId="7EC16C93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35C4E6" w14:textId="0E2A63D1" w:rsidR="007372DF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CE3595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B88F1" id="文本框 112" o:spid="_x0000_s1028" type="#_x0000_t202" style="position:absolute;left:0;text-align:left;margin-left:-35.9pt;margin-top:-1.25pt;width:124.05pt;height:25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" filled="f" stroked="f">
                <v:textbox>
                  <w:txbxContent>
                    <w:p w14:paraId="4A35C4E6" w14:textId="0E2A63D1" w:rsidR="007372DF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CE3595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6F3A3D" wp14:editId="0F1A134D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C7962D" w14:textId="77777777" w:rsidR="007372DF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电话：136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F3A3D" id="文本框 114" o:spid="_x0000_s1029" type="#_x0000_t202" style="position:absolute;left:0;text-align:left;margin-left:-35.9pt;margin-top:23pt;width:118.05pt;height:27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" filled="f" stroked="f">
                <v:textbox>
                  <w:txbxContent>
                    <w:p w14:paraId="31C7962D" w14:textId="77777777" w:rsidR="007372DF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电话：136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631BFA" wp14:editId="53355010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F00437" w14:textId="77777777" w:rsidR="007372DF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现居：上海浦东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1BFA" id="_x0000_s1030" type="#_x0000_t202" style="position:absolute;left:0;text-align:left;margin-left:107.05pt;margin-top:-1.25pt;width:153.25pt;height:25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" filled="f" stroked="f">
                <v:textbox>
                  <w:txbxContent>
                    <w:p w14:paraId="32F00437" w14:textId="77777777" w:rsidR="007372DF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现居：上海浦东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4D5499" wp14:editId="14B342CF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28A5AC" w14:textId="51FB619A" w:rsidR="007372DF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邮箱：13666666@</w:t>
                            </w:r>
                            <w:r w:rsidR="00846D9E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D5499" id="_x0000_s1031" type="#_x0000_t202" style="position:absolute;left:0;text-align:left;margin-left:106.85pt;margin-top:23pt;width:170.6pt;height:27.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" filled="f" stroked="f">
                <v:textbox>
                  <w:txbxContent>
                    <w:p w14:paraId="3E28A5AC" w14:textId="51FB619A" w:rsidR="007372DF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邮箱：13666666@</w:t>
                      </w:r>
                      <w:r w:rsidR="00846D9E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C16AEC7" wp14:editId="4D3BEF3E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CCD44" id="组合 2" o:spid="_x0000_s1026" style="position:absolute;left:0;text-align:left;margin-left:87.7pt;margin-top:30.8pt;width:13.25pt;height:13.25pt;z-index:251664896" coordorigin="4224,2323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">
                <v:rect id="圆角矩形 43" o:spid="_x0000_s1027" style="position:absolute;left:4224;top:2323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" fillcolor="#1a94fc" stroked="f" strokeweight="1pt"/>
                <v:shape id="信息" o:spid="_x0000_s1028" style="position:absolute;left:4266;top:2385;width:136;height:9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F560D65" wp14:editId="734C966F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4A48B" id="组合 6" o:spid="_x0000_s1026" style="position:absolute;left:0;text-align:left;margin-left:87.7pt;margin-top:6.6pt;width:13.45pt;height:13.45pt;z-index:251663872" coordorigin="422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">
                <v:rect id="圆角矩形 39" o:spid="_x0000_s1027" style="position:absolute;left:422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" fillcolor="#1a94fc" stroked="f" strokeweight="1pt"/>
                <v:shape id="KSO_Shape" o:spid="_x0000_s1028" style="position:absolute;left:4295;top:1984;width:79;height:142;flip:x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path arrowok="t" textboxrect="0,0,559792,955625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C3409BF" wp14:editId="5366D41B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rect l="0" t="0" r="0" b="0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A191A" id="组合 15" o:spid="_x0000_s1026" style="position:absolute;left:0;text-align:left;margin-left:-51.95pt;margin-top:30.85pt;width:13.2pt;height:13.2pt;z-index:251658752" coordorigin="1044,2322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">
                <v:rect id="圆角矩形 44" o:spid="_x0000_s1027" style="position:absolute;left:1044;top:2322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" fillcolor="#1a94fc" stroked="f" strokeweight="1pt"/>
                <v:shape id="KSO_Shape" o:spid="_x0000_s1028" style="position:absolute;left:1106;top:2361;width:96;height:1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  <v:path arrowok="t" o:connecttype="custom" o:connectlocs="21277,0;25201,3932;30694,23597;29124,29103;19708,34609;37756,76298;46782,70596;52665,71578;67574,86523;68359,92029;59727,105401;51880,106974;90,6292;5583,1573;21277,0" o:connectangles="0,0,0,0,0,0,0,0,0,0,0,0,0,0,0" textboxrect="0,0,1978606,3092264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AE3E2FB" wp14:editId="7DBC355C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rect l="0" t="0" r="0" b="0"/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EEA66" id="组合 9" o:spid="_x0000_s1026" style="position:absolute;left:0;text-align:left;margin-left:-51.95pt;margin-top:6.85pt;width:13.2pt;height:13.2pt;z-index:251657728" coordorigin="104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">
                <v:rect id="圆角矩形 38" o:spid="_x0000_s1027" style="position:absolute;left:104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" fillcolor="#1a94fc" stroked="f" strokeweight="1pt"/>
                <v:shape id="KSO_Shape" o:spid="_x0000_s1028" style="position:absolute;left:1091;top:1979;width:126;height:153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  <v:path arrowok="t" o:connecttype="custom" o:connectlocs="0,0;0,0;0,0;0,0;0,0;0,0;0,0;0,0;0,0;0,0;0,0;0,0;0,0;0,0;0,0;0,0;0,0" o:connectangles="0,0,0,0,0,0,0,0,0,0,0,0,0,0,0,0,0" textboxrect="0,0,2244,2719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3CF962" wp14:editId="3B37F48D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651247D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5" o:spid="_x0000_s1026" type="#_x0000_t7" style="position:absolute;left:0;text-align:left;margin-left:-102.1pt;margin-top:67.25pt;width:420.7pt;height:7.9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" adj="321" fillcolor="#1a94f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CAD97CB" wp14:editId="5AA52707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3384240" id="平行四边形 4" o:spid="_x0000_s1026" type="#_x0000_t7" style="position:absolute;left:0;text-align:left;margin-left:317.25pt;margin-top:67.05pt;width:199pt;height:7.9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" adj="678" fillcolor="#1a94f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0CD7211F" wp14:editId="341E531E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276A6" id="矩形 71" o:spid="_x0000_s1026" style="position:absolute;left:0;text-align:left;margin-left:-89.45pt;margin-top:-71.6pt;width:595.5pt;height:842.2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0A6769DD" wp14:editId="3C54ED18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DAA79B1" w14:textId="77777777" w:rsidR="007372DF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769DD" id="组合 61" o:spid="_x0000_s1032" style="position:absolute;left:0;text-align:left;margin-left:-52pt;margin-top:650.3pt;width:115.3pt;height:22.2pt;z-index:251666944" coordorigin="1784,14729" coordsize="2306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">
                <v:group id="组合 111" o:spid="_x0000_s1033" style="position:absolute;left:1784;top:14782;width:2307;height:390" coordorigin="1501,14397" coordsize="2141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椭圆 75" o:spid="_x0000_s1034" style="position:absolute;left:1578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" path="m,l9685,r315,1667l10000,10000,,10000,,xe" fillcolor="#b8cce4 [1300]" stroked="f" strokeweight="3pt">
                    <v:stroke joinstyle="miter"/>
                    <v:path arrowok="t" o:connecttype="custom" o:connectlocs="0,0;1999,0;2064,65;2064,390;0,390;0,0" o:connectangles="0,0,0,0,0,0"/>
                  </v:shape>
                  <v:shape id="椭圆 75" o:spid="_x0000_s1035" style="position:absolute;left:1501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36" type="#_x0000_t202" style="position:absolute;left:2183;top:14729;width:149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<v:textbox>
                    <w:txbxContent>
                      <w:p w14:paraId="1DAA79B1" w14:textId="77777777" w:rsidR="007372DF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37" style="position:absolute;left:1850;top:14849;width:261;height:261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<v:path arrowok="t" o:connecttype="custom" o:connectlocs="111,145;122,158;121,161;118,189;98,219;101,186;97,160;96,157;107,145;148,128;175,138;200,147;207,152;211,159;216,176;218,197;217,203;213,207;196,213;163,217;77,124;51,217;20,212;5,207;1,203;0,194;3,174;8,158;12,152;20,146;48,136;73,127;116,1;124,3;132,9;139,16;144,24;148,34;150,45;150,58;147,73;141,87;134,100;119,133;110,140;108,140;97,131;84,98;77,86;71,71;69,56;69,44;71,33;75,23;80,15;87,8;95,3;104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21189932" wp14:editId="47B9E715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81F9931" w14:textId="77777777" w:rsidR="007372DF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89932" id="组合 62" o:spid="_x0000_s1038" style="position:absolute;left:0;text-align:left;margin-left:-52pt;margin-top:536.95pt;width:115.6pt;height:22.2pt;z-index:251672064" coordorigin="1784,12462" coordsize="231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">
                <v:group id="组合 53" o:spid="_x0000_s1039" style="position:absolute;left:1784;top:12511;width:2313;height:390" coordorigin="1043,12511" coordsize="231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椭圆 75" o:spid="_x0000_s1040" style="position:absolute;left:1126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" path="m,l9709,r291,1667l10000,10000,,10000,,xe" fillcolor="#b8cce4 [1300]" stroked="f" strokeweight="3pt">
                    <v:stroke joinstyle="miter"/>
                    <v:path arrowok="t" o:connecttype="custom" o:connectlocs="0,0;2165,0;2230,65;2230,390;0,390;0,0" o:connectangles="0,0,0,0,0,0"/>
                  </v:shape>
                  <v:shape id="椭圆 75" o:spid="_x0000_s1041" style="position:absolute;left:1043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" path="m,l9278,v399,,722,1848,722,4128l10000,10000,,10000,,xe" fillcolor="#1a94fc" stroked="f" strokeweight="3pt">
                    <v:stroke joinstyle="miter"/>
                    <v:path arrowok="t" o:connecttype="custom" o:connectlocs="0,0;2069,0;2230,161;2230,390;0,390;0,0" o:connectangles="0,0,0,0,0,0"/>
                  </v:shape>
                </v:group>
                <v:shape id="文本框 86" o:spid="_x0000_s1042" type="#_x0000_t202" style="position:absolute;left:2183;top:12462;width:1507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381F9931" w14:textId="77777777" w:rsidR="007372DF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43" style="position:absolute;left:1851;top:12586;width:259;height:259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<v:path arrowok="t" o:connecttype="custom" o:connectlocs="111,81;96,90;84,103;78,119;77,137;83,154;94,168;109,177;127,181;145,179;161,171;173,158;180,142;182,124;177,107;167,93;152,83;135,78;143,1;147,6;171,35;193,17;217,32;218,40;219,75;248,75;259,101;255,108;235,135;258,154;252,180;245,184;212,193;219,223;198,241;190,240;160,228;147,255;118,259;112,255;97,228;68,241;61,241;40,222;47,193;14,184;7,180;1,154;24,137;4,108;0,101;10,76;38,78;54,57;41,33;63,17;70,20;106,29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1E2FB41" wp14:editId="3BCDB24C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8BF7EB3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56C9C60" w14:textId="77777777" w:rsidR="007372DF" w:rsidRDefault="007372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CEAA7A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316EE429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633CA9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BEEF61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962B866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B49132D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0D714AF7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4E55A040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45F18BC5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5E8BDA35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363F14B2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2D09CAA8" w14:textId="77777777" w:rsidR="007372DF" w:rsidRDefault="007372DF">
                                <w:pPr>
                                  <w:jc w:val="center"/>
                                </w:pPr>
                              </w:p>
                              <w:p w14:paraId="6BB04846" w14:textId="77777777" w:rsidR="007372DF" w:rsidRDefault="007372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587E9899" w14:textId="77777777" w:rsidR="007372DF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2FB41" id="组合 64" o:spid="_x0000_s1044" style="position:absolute;left:0;text-align:left;margin-left:-52pt;margin-top:207.35pt;width:115.4pt;height:22.2pt;z-index:251667968" coordorigin="1784,5870" coordsize="2308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">
                <v:group id="组合 105" o:spid="_x0000_s1045" style="position:absolute;left:1784;top:5919;width:2309;height:392" coordorigin="1043,6415" coordsize="2141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椭圆 75" o:spid="_x0000_s1046" style="position:absolute;left:1120;top:6415;width:2064;height:391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" adj="-11796480,,5400" path="m,l9685,r315,1662l10000,10000,,10000,,xe" fillcolor="#b8cce4 [1300]" stroked="f" strokeweight="3pt">
                    <v:stroke joinstyle="miter"/>
                    <v:formulas/>
                    <v:path arrowok="t" o:connecttype="custom" o:connectlocs="0,0;1999,0;2064,65;2064,391;0,391;0,0" o:connectangles="0,0,0,0,0,0" textboxrect="0,0,10000,10000"/>
                    <v:textbox>
                      <w:txbxContent>
                        <w:p w14:paraId="78BF7EB3" w14:textId="77777777" w:rsidR="007372DF" w:rsidRDefault="007372DF">
                          <w:pPr>
                            <w:jc w:val="center"/>
                          </w:pPr>
                        </w:p>
                        <w:p w14:paraId="656C9C60" w14:textId="77777777" w:rsidR="007372DF" w:rsidRDefault="007372D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47" style="position:absolute;left:1043;top:6417;width:2064;height:390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" adj="-11796480,,5400" path="m,l9220,v431,,780,1848,780,4128l10000,10000,,10000,,xe" fillcolor="#1a94fc" stroked="f" strokeweight="3pt">
                    <v:stroke joinstyle="miter"/>
                    <v:formulas/>
                    <v:path arrowok="t" o:connecttype="custom" o:connectlocs="0,0;1903,0;2064,161;2064,390;0,390;0,0" o:connectangles="0,0,0,0,0,0" textboxrect="0,0,10000,10000"/>
                    <v:textbox>
                      <w:txbxContent>
                        <w:p w14:paraId="36CEAA7A" w14:textId="77777777" w:rsidR="007372DF" w:rsidRDefault="007372DF">
                          <w:pPr>
                            <w:jc w:val="center"/>
                          </w:pPr>
                        </w:p>
                        <w:p w14:paraId="316EE429" w14:textId="77777777" w:rsidR="007372DF" w:rsidRDefault="007372DF">
                          <w:pPr>
                            <w:jc w:val="center"/>
                          </w:pPr>
                        </w:p>
                        <w:p w14:paraId="0633CA92" w14:textId="77777777" w:rsidR="007372DF" w:rsidRDefault="007372DF">
                          <w:pPr>
                            <w:jc w:val="center"/>
                          </w:pPr>
                        </w:p>
                        <w:p w14:paraId="0BEEF612" w14:textId="77777777" w:rsidR="007372DF" w:rsidRDefault="007372DF">
                          <w:pPr>
                            <w:jc w:val="center"/>
                          </w:pPr>
                        </w:p>
                        <w:p w14:paraId="6962B866" w14:textId="77777777" w:rsidR="007372DF" w:rsidRDefault="007372DF">
                          <w:pPr>
                            <w:jc w:val="center"/>
                          </w:pPr>
                        </w:p>
                        <w:p w14:paraId="0B49132D" w14:textId="77777777" w:rsidR="007372DF" w:rsidRDefault="007372DF">
                          <w:pPr>
                            <w:jc w:val="center"/>
                          </w:pPr>
                        </w:p>
                        <w:p w14:paraId="0D714AF7" w14:textId="77777777" w:rsidR="007372DF" w:rsidRDefault="007372DF">
                          <w:pPr>
                            <w:jc w:val="center"/>
                          </w:pPr>
                        </w:p>
                        <w:p w14:paraId="4E55A040" w14:textId="77777777" w:rsidR="007372DF" w:rsidRDefault="007372DF">
                          <w:pPr>
                            <w:jc w:val="center"/>
                          </w:pPr>
                        </w:p>
                        <w:p w14:paraId="45F18BC5" w14:textId="77777777" w:rsidR="007372DF" w:rsidRDefault="007372DF">
                          <w:pPr>
                            <w:jc w:val="center"/>
                          </w:pPr>
                        </w:p>
                        <w:p w14:paraId="5E8BDA35" w14:textId="77777777" w:rsidR="007372DF" w:rsidRDefault="007372DF">
                          <w:pPr>
                            <w:jc w:val="center"/>
                          </w:pPr>
                        </w:p>
                        <w:p w14:paraId="363F14B2" w14:textId="77777777" w:rsidR="007372DF" w:rsidRDefault="007372DF">
                          <w:pPr>
                            <w:jc w:val="center"/>
                          </w:pPr>
                        </w:p>
                        <w:p w14:paraId="2D09CAA8" w14:textId="77777777" w:rsidR="007372DF" w:rsidRDefault="007372DF">
                          <w:pPr>
                            <w:jc w:val="center"/>
                          </w:pPr>
                        </w:p>
                        <w:p w14:paraId="6BB04846" w14:textId="77777777" w:rsidR="007372DF" w:rsidRDefault="007372DF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48" style="position:absolute;left:1921;top:6013;width:237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37,104;237,198;237,199;237,200;236,201;236,202;235,203;235,204;234,204;233,205;231,206;228,207;226,208;223,208;14,208;11,208;9,207;6,206;4,205;3,204;3,204;2,203;1,202;1,201;0,200;0,199;0,198;0,104;14,108;30,112;48,117;58,119;68,122;78,124;87,126;96,127;105,128;112,129;115,130;119,130;122,130;125,129;132,128;141,127;150,126;159,124;169,121;179,119;189,117;207,112;223,108;110,91;103,98;103,99;110,106;127,106;134,99;134,98;127,91;119,13;81,35;81,37;156,37;156,35;119,13;119,0;165,37;165,37;223,37;226,37;228,38;231,39;233,40;234,41;235,41;235,42;236,43;236,44;237,45;237,46;237,47;237,100;237,100;237,100;223,104;207,108;189,112;179,115;169,117;159,119;150,121;141,123;132,124;125,125;122,125;119,125;115,125;112,125;105,124;96,123;87,121;78,119;68,117;58,115;48,113;30,108;14,104;0,100;0,100;0,100;0,73;0,47;0,46;0,45;1,44;1,43;2,42;3,41;3,41;4,40;6,39;9,38;11,37;14,37;72,37;72,37;11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文本框 86" o:spid="_x0000_s1049" type="#_x0000_t202" style="position:absolute;left:2183;top:5870;width:15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587E9899" w14:textId="77777777" w:rsidR="007372DF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D3DE49A" wp14:editId="2A77BD5D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3E41A23" w14:textId="77777777" w:rsidR="007372DF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DE49A" id="组合 63" o:spid="_x0000_s1050" style="position:absolute;left:0;text-align:left;margin-left:-52pt;margin-top:406.55pt;width:115.1pt;height:22.2pt;z-index:251659776" coordorigin="1784,9854" coordsize="230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">
                <v:group id="组合 103" o:spid="_x0000_s1051" style="position:absolute;left:1784;top:9903;width:2303;height:391" coordorigin="2814,4054" coordsize="214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椭圆 75" o:spid="_x0000_s1052" style="position:absolute;left:2891;top:4055;width:2064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" path="m,l9685,r315,1662l10000,10000,,10000,,xe" fillcolor="#b8cce4 [1300]" stroked="f" strokeweight="3pt">
                    <v:stroke joinstyle="miter"/>
                    <v:path arrowok="t" o:connecttype="custom" o:connectlocs="0,0;1999,0;2064,65;2064,391;0,391;0,0" o:connectangles="0,0,0,0,0,0"/>
                  </v:shape>
                  <v:shape id="椭圆 75" o:spid="_x0000_s1053" style="position:absolute;left:2814;top:4054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" path="m,l9220,v431,,780,1848,780,4128l10000,10000,,10000,,xe" fillcolor="#1a94fc" stroked="f" strokeweight="3pt">
                    <v:stroke joinstyle="miter"/>
                    <v:path arrowok="t" o:connecttype="custom" o:connectlocs="0,0;1903,0;2064,161;2064,390;0,390;0,0" o:connectangles="0,0,0,0,0,0"/>
                  </v:shape>
                </v:group>
                <v:shape id="文本框 86" o:spid="_x0000_s1054" type="#_x0000_t202" style="position:absolute;left:2183;top:9854;width:1576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23E41A23" w14:textId="77777777" w:rsidR="007372DF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55" style="position:absolute;left:1859;top:9985;width:242;height:235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stroked="f">
                  <v:path arrowok="t" o:connecttype="custom" o:connectlocs="45,20;46,20;48,24;38,39;35,41;29,41;29,46;28,47;28,47;27,47;22,44;17,47;15,47;15,46;15,33;17,28;18,28;31,28;29,34;34,34;45,20;33,0;44,1;47,5;34,22;31,23;12,23;6,30;10,34;11,34;11,41;0,31;0,26;15,4;19,1;33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EA87552" wp14:editId="2FA9B124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7BCA35" w14:textId="77777777" w:rsidR="007372D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87552" id="矩形 18" o:spid="_x0000_s1056" style="position:absolute;left:0;text-align:left;margin-left:-57.35pt;margin-top:673.95pt;width:520.95pt;height:67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" filled="f" stroked="f">
                <v:textbox style="mso-fit-shape-to-text:t">
                  <w:txbxContent>
                    <w:p w14:paraId="177BCA35" w14:textId="77777777" w:rsidR="007372D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BFD9091" wp14:editId="699FC006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2418D" id="直接连接符 26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637.95pt" to="465.95pt,6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AoC9H9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968C9C" wp14:editId="1A9CFBC4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3A3246" w14:textId="77777777" w:rsidR="007372D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语言技能：英语CET6、粤语；</w:t>
                            </w:r>
                          </w:p>
                          <w:p w14:paraId="2FA767D6" w14:textId="77777777" w:rsidR="007372D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专业技能：熟悉Web、iOS和Android开发，精通数据库、C++及Java；</w:t>
                            </w:r>
                          </w:p>
                          <w:p w14:paraId="444738A3" w14:textId="77777777" w:rsidR="007372D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68C9C" id="矩形 22" o:spid="_x0000_s1057" style="position:absolute;left:0;text-align:left;margin-left:-56.1pt;margin-top:562.05pt;width:519.55pt;height:67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" filled="f" stroked="f">
                <v:textbox style="mso-fit-shape-to-text:t">
                  <w:txbxContent>
                    <w:p w14:paraId="0C3A3246" w14:textId="77777777" w:rsidR="007372D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语言技能：英语CET6、粤语；</w:t>
                      </w:r>
                    </w:p>
                    <w:p w14:paraId="2FA767D6" w14:textId="77777777" w:rsidR="007372D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专业技能：熟悉Web、iOS和Android开发，精通数据库、C++及Java；</w:t>
                      </w:r>
                    </w:p>
                    <w:p w14:paraId="444738A3" w14:textId="77777777" w:rsidR="007372D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办公技能：熟练使用Office 办公软件、Axure RP、Visio。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3733F6F" wp14:editId="475545C3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43D849" w14:textId="54611424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.06                西南石油管理院                        宣传干事</w:t>
                            </w:r>
                          </w:p>
                          <w:p w14:paraId="17CD6EB8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3F1D489C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 w14:paraId="61775240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33F6F" id="矩形 123" o:spid="_x0000_s1058" style="position:absolute;left:0;text-align:left;margin-left:-56.1pt;margin-top:428.35pt;width:519.2pt;height:8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" filled="f" stroked="f">
                <v:textbox style="mso-fit-shape-to-text:t">
                  <w:txbxContent>
                    <w:p w14:paraId="7A43D849" w14:textId="54611424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.06                西南石油管理院                        宣传干事</w:t>
                      </w:r>
                    </w:p>
                    <w:p w14:paraId="17CD6EB8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3F1D489C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  <w:p w14:paraId="61775240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D622BC6" wp14:editId="2A360DEB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558DA75" w14:textId="77777777" w:rsidR="007372DF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22BC6" id="组合 66" o:spid="_x0000_s1059" style="position:absolute;left:0;text-align:left;margin-left:-52pt;margin-top:97.65pt;width:115.1pt;height:23.6pt;z-index:251668992" coordorigin="1784,3676" coordsize="230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">
                <v:group id="组合 65" o:spid="_x0000_s1060" style="position:absolute;left:1784;top:3718;width:2303;height:391" coordorigin="1784,3718" coordsize="2303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椭圆 75" o:spid="_x0000_s1061" style="position:absolute;left:1867;top:3719;width:2220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" path="m,l9707,v98,554,195,1108,293,1662l10000,10000,,10000,,xe" fillcolor="#b8cce4 [1300]" stroked="f" strokeweight="3pt">
                    <v:stroke joinstyle="miter"/>
                    <v:path arrowok="t" o:connecttype="custom" o:connectlocs="0,0;2155,0;2220,65;2220,391;0,391;0,0" o:connectangles="0,0,0,0,0,0"/>
                  </v:shape>
                  <v:shape id="椭圆 75" o:spid="_x0000_s1062" style="position:absolute;left:1784;top:3718;width:222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" path="m,l9275,v400,,725,1848,725,4128l10000,10000,,10000,,xe" fillcolor="#1a94fc" stroked="f" strokeweight="3pt">
                    <v:stroke joinstyle="miter"/>
                    <v:path arrowok="t" o:connecttype="custom" o:connectlocs="0,0;2059,0;2220,161;2220,390;0,390;0,0" o:connectangles="0,0,0,0,0,0"/>
                  </v:shape>
                </v:group>
                <v:shape id="文本框 86" o:spid="_x0000_s1063" type="#_x0000_t202" style="position:absolute;left:2183;top:3676;width:1576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558DA75" w14:textId="77777777" w:rsidR="007372DF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64" type="#_x0000_t75" alt="博士帽3" style="position:absolute;left:1841;top:3765;width:397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">
                  <v:imagedata r:id="rId10" o:title="博士帽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C0B2AE" wp14:editId="5993B3E5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C51C9" id="直接连接符 25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524.2pt" to="465.95pt,5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Cqz1nf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2694D9B" wp14:editId="6CD2FEFC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70741" id="直接连接符 21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395.2pt" to="465.95pt,3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8CF4EB" wp14:editId="3B9CC073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F7E192" w14:textId="5F909957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.05                约克逊能源科技有限公司                销售实习生</w:t>
                            </w:r>
                          </w:p>
                          <w:p w14:paraId="1E95A596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6DFE3598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4C5AFAB5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5950E092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EC433AF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7FF709B" w14:textId="77777777" w:rsidR="007372DF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CF4EB" id="Rectangle 3" o:spid="_x0000_s1065" style="position:absolute;left:0;text-align:left;margin-left:-56.1pt;margin-top:230.6pt;width:519.45pt;height:155.5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" filled="f" stroked="f">
                <v:textbox>
                  <w:txbxContent>
                    <w:p w14:paraId="76F7E192" w14:textId="5F909957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.05                约克逊能源科技有限公司                销售实习生</w:t>
                      </w:r>
                    </w:p>
                    <w:p w14:paraId="1E95A596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6DFE3598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4C5AFAB5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5950E092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EC433AF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7FF709B" w14:textId="77777777" w:rsidR="007372DF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8FD6F8" wp14:editId="34369DBE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C203D1C" w14:textId="5A368E6F" w:rsidR="007372DF" w:rsidRDefault="00CE359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.06                西南石油大学管理学院                  物流管理 （本科）</w:t>
                            </w:r>
                          </w:p>
                          <w:p w14:paraId="0BD53E88" w14:textId="77777777" w:rsidR="007372DF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FD6F8" id="矩形 14" o:spid="_x0000_s1066" style="position:absolute;left:0;text-align:left;margin-left:-56.1pt;margin-top:120.4pt;width:519.2pt;height:67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" filled="f" stroked="f">
                <v:textbox style="mso-fit-shape-to-text:t">
                  <w:txbxContent>
                    <w:p w14:paraId="4C203D1C" w14:textId="5A368E6F" w:rsidR="007372DF" w:rsidRDefault="00CE359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.06                西南石油大学管理学院                  物流管理 （本科）</w:t>
                      </w:r>
                    </w:p>
                    <w:p w14:paraId="0BD53E88" w14:textId="77777777" w:rsidR="007372DF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4E5DF6" wp14:editId="0F777B57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9E775" id="直接连接符 5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193.45pt" to="465.95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" strokecolor="#c6d9f1 [671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5C36B54" wp14:editId="64F97498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162EC" id="矩形 80" o:spid="_x0000_s1026" style="position:absolute;left:0;text-align:left;margin-left:-93pt;margin-top:-74.35pt;width:598.8pt;height:843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rFonts w:hint="eastAsia"/>
        </w:rPr>
        <w:t xml:space="preserve"> </w:t>
      </w:r>
    </w:p>
    <w:sectPr w:rsidR="007372DF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1B018" w14:textId="77777777" w:rsidR="00EC459B" w:rsidRDefault="00EC459B" w:rsidP="00CE3595">
      <w:r>
        <w:separator/>
      </w:r>
    </w:p>
  </w:endnote>
  <w:endnote w:type="continuationSeparator" w:id="0">
    <w:p w14:paraId="0685E10E" w14:textId="77777777" w:rsidR="00EC459B" w:rsidRDefault="00EC459B" w:rsidP="00CE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22A1" w14:textId="77777777" w:rsidR="00EC459B" w:rsidRDefault="00EC459B" w:rsidP="00CE3595">
      <w:r>
        <w:separator/>
      </w:r>
    </w:p>
  </w:footnote>
  <w:footnote w:type="continuationSeparator" w:id="0">
    <w:p w14:paraId="1567F45B" w14:textId="77777777" w:rsidR="00EC459B" w:rsidRDefault="00EC459B" w:rsidP="00CE359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7611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490CE4"/>
    <w:rsid w:val="000A55A2"/>
    <w:rsid w:val="00155A3C"/>
    <w:rsid w:val="0031378B"/>
    <w:rsid w:val="00326CEA"/>
    <w:rsid w:val="00471EA3"/>
    <w:rsid w:val="006D4929"/>
    <w:rsid w:val="00715DCB"/>
    <w:rsid w:val="007372DF"/>
    <w:rsid w:val="00846D9E"/>
    <w:rsid w:val="00A074E2"/>
    <w:rsid w:val="00CE3595"/>
    <w:rsid w:val="00EC459B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63A302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E35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59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5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5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2017-07-03T16:17:00Z</dcterms:created>
  <dcterms:modified xsi:type="dcterms:W3CDTF">2025-05-01T10:09:00Z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