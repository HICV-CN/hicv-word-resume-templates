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b/>
          <w:bCs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4429760</wp:posOffset>
                </wp:positionH>
                <wp:positionV relativeFrom="paragraph">
                  <wp:posOffset>108585</wp:posOffset>
                </wp:positionV>
                <wp:extent cx="2282825" cy="858520"/>
                <wp:effectExtent l="0" t="0" r="3175" b="10160"/>
                <wp:wrapNone/>
                <wp:docPr id="19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282825" cy="858520"/>
                        </a:xfrm>
                        <a:prstGeom prst="parallelogram">
                          <a:avLst/>
                        </a:prstGeom>
                        <a:solidFill>
                          <a:schemeClr val="accent6"/>
                        </a:solidFill>
                        <a:ln w="508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  <w14:textOutline w14:w="952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y;margin-left:348.8pt;margin-top:8.55pt;height:67.6pt;width:179.75pt;rotation:11796480f;z-index:251659264;mso-width-relative:page;mso-height-relative:page;" fillcolor="#475A8D [3209]" filled="t" stroked="f" coordsize="21600,21600" o:gfxdata="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67yqtUAAAALAQAA&#10;DwAAAAAAAAABACAAAAAiAAAAZHJzL2Rvd25yZXYueG1sUEsBAhQAFAAAAAgAh07iQHeKhavjAQAA&#10;ngMAAA4AAAAAAAAAAQAgAAAAJAEAAGRycy9lMm9Eb2MueG1sUEsFBgAAAAAGAAYAWQEAAHkFAAAA&#10;AA==&#10;" adj="2031">
                <v:fill on="t" focussize="0,0"/>
                <v:stroke on="f" weight="4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  <w14:textOutline w14:w="9525">
                            <w14:solidFill>
                              <w14:schemeClr w14:val="accent1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2018030</wp:posOffset>
                </wp:positionH>
                <wp:positionV relativeFrom="paragraph">
                  <wp:posOffset>-128905</wp:posOffset>
                </wp:positionV>
                <wp:extent cx="2578735" cy="1323340"/>
                <wp:effectExtent l="0" t="0" r="0" b="0"/>
                <wp:wrapNone/>
                <wp:docPr id="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735" cy="1323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测试工程师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5000元/月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58.9pt;margin-top:-10.15pt;height:104.2pt;width:203.05pt;z-index:251699200;mso-width-relative:page;mso-height-relative:page;" filled="f" stroked="f" coordsize="21600,21600" o:gfxdata="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FWt75NwAAAALAQAADwAAAAAAAAABACAA&#10;AAAiAAAAZHJzL2Rvd25yZXYueG1sUEsBAhQAFAAAAAgAh07iQCzLSy5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测试工程师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5000元/月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-128905</wp:posOffset>
                </wp:positionV>
                <wp:extent cx="2579370" cy="1323340"/>
                <wp:effectExtent l="0" t="0" r="0" b="0"/>
                <wp:wrapNone/>
                <wp:docPr id="6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70" cy="1323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时小姐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23岁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3.65pt;margin-top:-10.15pt;height:104.2pt;width:203.1pt;z-index:251698176;mso-width-relative:page;mso-height-relative:page;" filled="f" stroked="f" coordsize="21600,21600" o:gfxdata="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QzmurbAAAADAEAAA8AAAAAAAAAAQAg&#10;AAAAIgAAAGRycy9kb3ducmV2LnhtbFBLAQIUABQAAAAIAIdO4kDHQL1LRAIAAHY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时小姐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23岁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4847590</wp:posOffset>
            </wp:positionH>
            <wp:positionV relativeFrom="paragraph">
              <wp:posOffset>-183515</wp:posOffset>
            </wp:positionV>
            <wp:extent cx="1000760" cy="1404620"/>
            <wp:effectExtent l="9525" t="9525" r="10795" b="18415"/>
            <wp:wrapNone/>
            <wp:docPr id="5" name="图片 5" descr="C:/Users/23399/Desktop/证件照/10.jp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23399/Desktop/证件照/10.jpg10"/>
                    <pic:cNvPicPr>
                      <a:picLocks noChangeAspect="1"/>
                    </pic:cNvPicPr>
                  </pic:nvPicPr>
                  <pic:blipFill>
                    <a:blip r:embed="rId6"/>
                    <a:srcRect l="136" r="136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14046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-770890</wp:posOffset>
                </wp:positionV>
                <wp:extent cx="2800350" cy="396240"/>
                <wp:effectExtent l="0" t="0" r="0" b="0"/>
                <wp:wrapNone/>
                <wp:docPr id="2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超级简历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55.65pt;margin-top:-60.7pt;height:31.2pt;width:220.5pt;z-index:251677696;mso-width-relative:page;mso-height-relative:page;" filled="f" stroked="f" coordsize="21600,21600" o:gfxdata="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8JVBw3AAAAA0BAAAPAAAAAAAAAAEAIAAAACIAAABk&#10;cnMvZG93bnJldi54bWxQSwECFAAUAAAACACHTuJAgiH5ND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超级简历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-734060</wp:posOffset>
                </wp:positionV>
                <wp:extent cx="3649345" cy="408940"/>
                <wp:effectExtent l="0" t="0" r="8255" b="2540"/>
                <wp:wrapNone/>
                <wp:docPr id="8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49345" cy="408940"/>
                        </a:xfrm>
                        <a:prstGeom prst="parallelogram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y;margin-left:324.45pt;margin-top:-57.8pt;height:32.2pt;width:287.35pt;z-index:251670528;mso-width-relative:page;mso-height-relative:page;" fillcolor="#D7DDEB [665]" filled="t" stroked="f" coordsize="21600,21600" o:gfxdata="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ihrBtsAAAANAQAADwAAAAAAAAABACAAAAAiAAAAZHJzL2Rvd25yZXYueG1s&#10;UEsBAhQAFAAAAAgAh07iQFVRxD71AQAAxgMAAA4AAAAAAAAAAQAgAAAAKgEAAGRycy9lMm9Eb2Mu&#10;eG1sUEsFBgAAAAAGAAYAWQEAAJEFAAAAAA==&#10;" adj="605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-1350645</wp:posOffset>
                </wp:positionH>
                <wp:positionV relativeFrom="paragraph">
                  <wp:posOffset>-756285</wp:posOffset>
                </wp:positionV>
                <wp:extent cx="5729605" cy="377190"/>
                <wp:effectExtent l="0" t="0" r="635" b="3810"/>
                <wp:wrapNone/>
                <wp:docPr id="3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29605" cy="377190"/>
                        </a:xfrm>
                        <a:prstGeom prst="parallelogram">
                          <a:avLst/>
                        </a:prstGeom>
                        <a:solidFill>
                          <a:schemeClr val="accent6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  <w14:textOutline w14:w="952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y;margin-left:-106.35pt;margin-top:-59.55pt;height:29.7pt;width:451.15pt;z-index:251675648;mso-width-relative:page;mso-height-relative:page;" fillcolor="#475A8D [3209]" filled="t" stroked="f" coordsize="21600,21600" o:gfxdata="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o8Byv3AAAAA0B&#10;AAAPAAAAAAAAAAEAIAAAACIAAABkcnMvZG93bnJldi54bWxQSwECFAAUAAAACACHTuJAsLSXid4B&#10;AACOAwAADgAAAAAAAAABACAAAAArAQAAZHJzL2Uyb0RvYy54bWxQSwUGAAAAAAYABgBZAQAAewUA&#10;AAAA&#10;" adj="355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  <w14:textOutline w14:w="9525">
                            <w14:solidFill>
                              <w14:schemeClr w14:val="accent1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1299845</wp:posOffset>
                </wp:positionV>
                <wp:extent cx="245110" cy="254000"/>
                <wp:effectExtent l="0" t="0" r="13970" b="5080"/>
                <wp:wrapNone/>
                <wp:docPr id="14" name="平行四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8pt;margin-top:102.35pt;height:20pt;width:19.3pt;z-index:251678720;v-text-anchor:middle;mso-width-relative:page;mso-height-relative:page;" fillcolor="#475A8D [3209]" filled="t" stroked="f" coordsize="21600,21600" o:gfxdata="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bjJqdgAAAALAQAADwAAAAAA&#10;AAABACAAAAAiAAAAZHJzL2Rvd25yZXYueG1sUEsBAhQAFAAAAAgAh07iQNEDFVcTAgAA/AMAAA4A&#10;AAAAAAAAAQAgAAAAJwEAAGRycy9lMm9Eb2MueG1sUEsFBgAAAAAGAAYAWQEAAKwFAAAAAA==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1369695</wp:posOffset>
                </wp:positionV>
                <wp:extent cx="186055" cy="118110"/>
                <wp:effectExtent l="0" t="0" r="12065" b="381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" cy="11811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41.3pt;margin-top:107.85pt;height:9.3pt;width:14.65pt;z-index:251686912;v-text-anchor:middle;mso-width-relative:page;mso-height-relative:page;" fillcolor="#FFFFFF [3212]" filled="t" stroked="f" coordsize="604718,382112" o:gfxdata="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2167,64394;48052,64394;80500,76927;91977,78822;104666,76539;133433,64394;151013,64394;151013,83922;141036,99127;101324,116324;81419,116324;42095,99127;32167,83922;92601,1;102812,1453;178839,28607;181164,35360;181260,35360;181260,83694;186055,99336;172689,99336;177338,83840;177338,37206;102570,68829;82474,69169;4170,38906;4219,31182;82425,1647;92601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-217805</wp:posOffset>
                </wp:positionH>
                <wp:positionV relativeFrom="paragraph">
                  <wp:posOffset>1261745</wp:posOffset>
                </wp:positionV>
                <wp:extent cx="92773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3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教育背景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15pt;margin-top:99.35pt;height:26.6pt;width:73.05pt;z-index:251681792;mso-width-relative:page;mso-height-relative:page;" filled="f" stroked="f" coordsize="21600,21600" o:gfxdata="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oYZXI3AAAAAsBAAAPAAAAAAAAAAEAIAAAACIA&#10;AABkcnMvZG93bnJldi54bWxQSwECFAAUAAAACACHTuJADjTuaD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教育背景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1430655</wp:posOffset>
                </wp:positionV>
                <wp:extent cx="5169535" cy="0"/>
                <wp:effectExtent l="9525" t="9525" r="17780" b="1333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22450" y="2503170"/>
                          <a:ext cx="5169535" cy="0"/>
                        </a:xfrm>
                        <a:prstGeom prst="line">
                          <a:avLst/>
                        </a:prstGeom>
                        <a:ln w="19050" cap="rnd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5pt;margin-top:112.65pt;height:0pt;width:407.05pt;z-index:251700224;mso-width-relative:page;mso-height-relative:page;" filled="f" stroked="t" coordsize="21600,21600" o:gfxdata="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FPbVHZAAAACwEAAA8AAAAAAAAAAQAgAAAAIgAAAGRycy9k&#10;b3ducmV2LnhtbFBLAQIUABQAAAAIAIdO4kBsO2KfAQIAAN8DAAAOAAAAAAAAAAEAIAAAACgBAABk&#10;cnMvZTJvRG9jLnhtbFBLBQYAAAAABgAGAFkBAACbBQAAAAA=&#10;">
                <v:fill on="f" focussize="0,0"/>
                <v:stroke weight="1.5pt" color="#D7DDEB [665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1919605</wp:posOffset>
                </wp:positionV>
                <wp:extent cx="6627495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3.65pt;margin-top:151.15pt;height:79.2pt;width:521.85pt;z-index:251691008;mso-width-relative:page;mso-height-relative:page;" filled="f" stroked="f" coordsize="21600,21600" o:gfxdata="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ynqum9oAAAAMAQAADwAAAAAAAAABACAAAAAiAAAAZHJzL2Rvd25yZXYueG1s&#10;UEsBAhQAFAAAAAgAh07iQFlAY369AQAAYA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1610360</wp:posOffset>
                </wp:positionV>
                <wp:extent cx="665988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3.65pt;margin-top:126.8pt;height:25.2pt;width:524.4pt;z-index:251689984;mso-width-relative:page;mso-height-relative:page;" filled="f" stroked="f" coordsize="21600,21600" o:gfxdata="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Pcdsp2gAAAAwBAAAPAAAAAAAAAAEAIAAAACIAAABkcnMvZG93bnJldi54bWxQ&#10;SwECFAAUAAAACACHTuJAgfzc/b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1272540</wp:posOffset>
                </wp:positionV>
                <wp:extent cx="245110" cy="254000"/>
                <wp:effectExtent l="0" t="0" r="13970" b="5080"/>
                <wp:wrapNone/>
                <wp:docPr id="27" name="平行四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5.1pt;margin-top:100.2pt;height:20pt;width:19.3pt;z-index:251664384;v-text-anchor:middle;mso-width-relative:page;mso-height-relative:page;" fillcolor="#D7DDEB [665]" filled="t" stroked="f" coordsize="21600,21600" o:gfxdata="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7ABJPdoAAAALAQAADwAAAAAAAAABACAAAAAiAAAAZHJzL2Rvd25yZXYueG1sUEsB&#10;AhQAFAAAAAgAh07iQApXzyMsAgAANQQAAA4AAAAAAAAAAQAgAAAAKQEAAGRycy9lMm9Eb2MueG1s&#10;UEsFBgAAAAAGAAYAWQEAAMcFAAAAAA==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2952750</wp:posOffset>
                </wp:positionV>
                <wp:extent cx="245110" cy="254000"/>
                <wp:effectExtent l="0" t="0" r="13970" b="5080"/>
                <wp:wrapNone/>
                <wp:docPr id="26" name="平行四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5.1pt;margin-top:232.5pt;height:20pt;width:19.3pt;z-index:251660288;v-text-anchor:middle;mso-width-relative:page;mso-height-relative:page;" fillcolor="#D7DDEB [665]" filled="t" stroked="f" coordsize="21600,21600" o:gfxdata="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+/eGdsAAAALAQAADwAAAAAAAAABACAAAAAiAAAAZHJzL2Rvd25yZXYueG1sUEsB&#10;AhQAFAAAAAgAh07iQDiSK08rAgAANQQAAA4AAAAAAAAAAQAgAAAAKgEAAGRycy9lMm9Eb2MueG1s&#10;UEsFBgAAAAAGAAYAWQEAAMcFAAAAAA==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-593090</wp:posOffset>
                </wp:positionH>
                <wp:positionV relativeFrom="paragraph">
                  <wp:posOffset>2980055</wp:posOffset>
                </wp:positionV>
                <wp:extent cx="245110" cy="254000"/>
                <wp:effectExtent l="0" t="0" r="13970" b="508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46.7pt;margin-top:234.65pt;height:20pt;width:19.3pt;z-index:251665408;v-text-anchor:middle;mso-width-relative:page;mso-height-relative:page;" fillcolor="#475A8D [3209]" filled="t" stroked="f" coordsize="21600,21600" o:gfxdata="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Eud2+2QAAAAsBAAAPAAAAAAAAAAEAIAAAACIAAABkcnMvZG93&#10;bnJldi54bWxQSwECFAAUAAAACACHTuJAtRTqs/8BAADqAwAADgAAAAAAAAABACAAAAAoAQAAZHJz&#10;L2Uyb0RvYy54bWxQSwUGAAAAAAYABgBZAQAAm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2980055</wp:posOffset>
                </wp:positionV>
                <wp:extent cx="245110" cy="254000"/>
                <wp:effectExtent l="0" t="0" r="13970" b="5080"/>
                <wp:wrapNone/>
                <wp:docPr id="11" name="平行四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8pt;margin-top:234.65pt;height:20pt;width:19.3pt;z-index:251671552;v-text-anchor:middle;mso-width-relative:page;mso-height-relative:page;" fillcolor="#475A8D [3209]" filled="t" stroked="f" coordsize="21600,21600" o:gfxdata="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Z75KfZAAAACwEAAA8AAAAA&#10;AAAAAQAgAAAAIgAAAGRycy9kb3ducmV2LnhtbFBLAQIUABQAAAAIAIdO4kBD99VVEwIAAPwDAAAO&#10;AAAAAAAAAAEAIAAAACgBAABkcnMvZTJvRG9jLnhtbFBLBQYAAAAABgAGAFkBAACtBQAAAAA=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-217805</wp:posOffset>
                </wp:positionH>
                <wp:positionV relativeFrom="paragraph">
                  <wp:posOffset>2931795</wp:posOffset>
                </wp:positionV>
                <wp:extent cx="927735" cy="33782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3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15pt;margin-top:230.85pt;height:26.6pt;width:73.05pt;z-index:251694080;mso-width-relative:page;mso-height-relative:page;" filled="f" stroked="f" coordsize="21600,21600" o:gfxdata="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1Pgb63QAAAAsBAAAPAAAAAAAAAAEAIAAAACIA&#10;AABkcnMvZG93bnJldi54bWxQSwECFAAUAAAACACHTuJAF0w46z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3098165</wp:posOffset>
                </wp:positionV>
                <wp:extent cx="5169535" cy="0"/>
                <wp:effectExtent l="9525" t="9525" r="17780" b="1333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9535" cy="0"/>
                        </a:xfrm>
                        <a:prstGeom prst="line">
                          <a:avLst/>
                        </a:prstGeom>
                        <a:ln w="19050" cap="rnd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5pt;margin-top:243.95pt;height:0pt;width:407.05pt;z-index:251701248;mso-width-relative:page;mso-height-relative:page;" filled="f" stroked="t" coordsize="21600,21600" o:gfxdata="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rymWQtkAAAALAQAADwAAAAAAAAABACAAAAAiAAAAZHJzL2Rvd25yZXYueG1sUEsB&#10;AhQAFAAAAAgAh07iQKjm3pr0AQAA0wMAAA4AAAAAAAAAAQAgAAAAKAEAAGRycy9lMm9Eb2MueG1s&#10;UEsFBgAAAAAGAAYAWQEAAI4FAAAAAA==&#10;">
                <v:fill on="f" focussize="0,0"/>
                <v:stroke weight="1.5pt" color="#D7DDEB [665]" joinstyle="round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-500380</wp:posOffset>
                </wp:positionH>
                <wp:positionV relativeFrom="paragraph">
                  <wp:posOffset>3045460</wp:posOffset>
                </wp:positionV>
                <wp:extent cx="139065" cy="130810"/>
                <wp:effectExtent l="0" t="0" r="13335" b="6350"/>
                <wp:wrapNone/>
                <wp:docPr id="60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08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39.4pt;margin-top:239.8pt;height:10.3pt;width:10.95pt;z-index:251697152;v-text-anchor:middle;mso-width-relative:page;mso-height-relative:page;" fillcolor="#FFFFFF [3212]" filled="t" stroked="f" coordsize="608697,568475" o:gfxdata="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96156,111633;134583,111633;139065,116123;139065,117631;134583,122121;95662,122121;75503,129987;73305,130810;73305,121264;74957,118145;96156,111633;4482,111633;42919,111633;64122,118145;65776,121264;65776,130810;63543,129970;42919,122121;4482,122121;0,117631;0,116123;4482,111633;96156,6884;100229,6884;100229,37462;102904,44489;108170,50351;114253,53076;120354,50351;125602,44489;128295,37462;128295,6884;134583,6884;139065,11375;139065,101359;134583,105850;96156,105850;73305,114540;73305,15557;96156,6884;4482,6884;42919,6884;65776,15557;65776,114540;42919,105850;4482,105850;0,101359;0,11375;4482,6884;110657,0;117848,0;122330,4506;122330,6888;122330,37459;121171,40475;115923,46335;114253,47072;112600,46335;107334,40475;106192,37459;106192,6888;106192,4506;110657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3292475</wp:posOffset>
                </wp:positionV>
                <wp:extent cx="6659880" cy="320040"/>
                <wp:effectExtent l="0" t="0" r="0" b="0"/>
                <wp:wrapNone/>
                <wp:docPr id="3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3.65pt;margin-top:259.25pt;height:25.2pt;width:524.4pt;z-index:251695104;mso-width-relative:page;mso-height-relative:page;" filled="f" stroked="f" coordsize="21600,21600" o:gfxdata="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yQ4hvZAAAADAEAAA8AAAAAAAAAAQAgAAAAIgAAAGRycy9kb3ducmV2LnhtbFBL&#10;AQIUABQAAAAIAIdO4kDRc2xn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3602990</wp:posOffset>
                </wp:positionV>
                <wp:extent cx="6623050" cy="1005840"/>
                <wp:effectExtent l="0" t="0" r="0" b="0"/>
                <wp:wrapNone/>
                <wp:docPr id="4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05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3.65pt;margin-top:283.7pt;height:79.2pt;width:521.5pt;z-index:251696128;mso-width-relative:page;mso-height-relative:page;" filled="f" stroked="f" coordsize="21600,21600" o:gfxdata="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6zti02gAAAAwBAAAPAAAAAAAAAAEAIAAAACIAAABkcnMvZG93bnJldi54bWxQ&#10;SwECFAAUAAAACACHTuJAKEj1Dr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4643120</wp:posOffset>
                </wp:positionV>
                <wp:extent cx="245110" cy="254000"/>
                <wp:effectExtent l="0" t="0" r="13970" b="5080"/>
                <wp:wrapNone/>
                <wp:docPr id="32" name="平行四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5.1pt;margin-top:365.6pt;height:20pt;width:19.3pt;z-index:251661312;v-text-anchor:middle;mso-width-relative:page;mso-height-relative:page;" fillcolor="#D7DDEB [665]" filled="t" stroked="f" coordsize="21600,21600" o:gfxdata="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sLcWDbAAAACwEAAA8AAAAAAAAAAQAgAAAAIgAAAGRycy9kb3ducmV2LnhtbFBL&#10;AQIUABQAAAAIAIdO4kD0NXLvLAIAADUEAAAOAAAAAAAAAAEAIAAAACoBAABkcnMvZTJvRG9jLnht&#10;bFBLBQYAAAAABgAGAFkBAADIBQAAAAA=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-593090</wp:posOffset>
                </wp:positionH>
                <wp:positionV relativeFrom="paragraph">
                  <wp:posOffset>4670425</wp:posOffset>
                </wp:positionV>
                <wp:extent cx="245110" cy="254000"/>
                <wp:effectExtent l="0" t="0" r="13970" b="508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46.7pt;margin-top:367.75pt;height:20pt;width:19.3pt;z-index:251666432;v-text-anchor:middle;mso-width-relative:page;mso-height-relative:page;" fillcolor="#475A8D [3209]" filled="t" stroked="f" coordsize="21600,21600" o:gfxdata="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0q82rYAAAACwEAAA8AAAAAAAAAAQAgAAAAIgAAAGRycy9kb3du&#10;cmV2LnhtbFBLAQIUABQAAAAIAIdO4kAeCBmP/wEAAOoDAAAOAAAAAAAAAAEAIAAAACc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4670425</wp:posOffset>
                </wp:positionV>
                <wp:extent cx="245110" cy="254000"/>
                <wp:effectExtent l="0" t="0" r="13970" b="5080"/>
                <wp:wrapNone/>
                <wp:docPr id="12" name="平行四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8pt;margin-top:367.75pt;height:20pt;width:19.3pt;z-index:251672576;v-text-anchor:middle;mso-width-relative:page;mso-height-relative:page;" fillcolor="#475A8D [3209]" filled="t" stroked="f" coordsize="21600,21600" o:gfxdata="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+jKc9kAAAALAQAADwAAAAAA&#10;AAABACAAAAAiAAAAZHJzL2Rvd25yZXYueG1sUEsBAhQAFAAAAAgAh07iQPKmuuISAgAA/AMAAA4A&#10;AAAAAAAAAQAgAAAAKAEAAGRycy9lMm9Eb2MueG1sUEsFBgAAAAAGAAYAWQEAAKwFAAAAAA==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-217805</wp:posOffset>
                </wp:positionH>
                <wp:positionV relativeFrom="paragraph">
                  <wp:posOffset>4621530</wp:posOffset>
                </wp:positionV>
                <wp:extent cx="1079500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实践经历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15pt;margin-top:363.9pt;height:26.6pt;width:85pt;z-index:251682816;mso-width-relative:page;mso-height-relative:page;" filled="f" stroked="f" coordsize="21600,21600" o:gfxdata="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n0xMF3AAAAAsBAAAPAAAAAAAAAAEAIAAAACIAAABk&#10;cnMvZG93bnJldi54bWxQSwECFAAUAAAACACHTuJAdkDT0T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实践经历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4791710</wp:posOffset>
                </wp:positionV>
                <wp:extent cx="5169535" cy="0"/>
                <wp:effectExtent l="9525" t="9525" r="17780" b="1333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9535" cy="0"/>
                        </a:xfrm>
                        <a:prstGeom prst="line">
                          <a:avLst/>
                        </a:prstGeom>
                        <a:ln w="19050" cap="rnd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5pt;margin-top:377.3pt;height:0pt;width:407.05pt;z-index:251702272;mso-width-relative:page;mso-height-relative:page;" filled="f" stroked="t" coordsize="21600,21600" o:gfxdata="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MdHOBtkAAAALAQAADwAAAAAAAAABACAAAAAiAAAAZHJzL2Rvd25yZXYueG1sUEsB&#10;AhQAFAAAAAgAh07iQHqhFev0AQAA0wMAAA4AAAAAAAAAAQAgAAAAKAEAAGRycy9lMm9Eb2MueG1s&#10;UEsFBgAAAAAGAAYAWQEAAI4FAAAAAA==&#10;">
                <v:fill on="f" focussize="0,0"/>
                <v:stroke weight="1.5pt" color="#D7DDEB [665]" joinstyle="round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4736465</wp:posOffset>
                </wp:positionV>
                <wp:extent cx="138430" cy="120650"/>
                <wp:effectExtent l="0" t="0" r="13970" b="127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" cy="1206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39.8pt;margin-top:372.95pt;height:9.5pt;width:10.9pt;z-index:251685888;v-text-anchor:middle;mso-width-relative:page;mso-height-relative:page;" fillcolor="#FFFFFF [3212]" filled="t" stroked="f" coordsize="10000,8569" o:gfxdata="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38430,32665;138430,62852;0,62852;0,32665;3613,23794;12334,20120;39521,20120;39521,7532;41681,2210;46927,0;91433,0;96679,2210;98839,7532;98839,20120;126026,20120;134747,23794;138430,32665;138430,70370;138430,108104;134816,116975;126095,120650;12375,120650;3654,116975;13,108104;13,70370;51911,70370;51911,82958;53378,86492;56867,87984;81576,87984;85051,86492;86518,82958;86518,70370;138430,70370;49461,20077;88996,20077;88996,10024;49461,10024;49461,20077;79112,70370;79112,80438;59317,80438;59317,70370;79112,70370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5287010</wp:posOffset>
                </wp:positionV>
                <wp:extent cx="6650355" cy="123444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3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负责公司软件产品的测试工作，根据软件设计需求制定测试方案；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负责完成对软件产品的软件功能、性能、兼容性以及稳定性等方面的测试;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负责编写用户操作手册、软件配置说明及相关技术文档，负责执行测试用例，提交测试报告。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65pt;margin-top:416.3pt;height:97.2pt;width:523.65pt;z-index:251693056;mso-width-relative:page;mso-height-relative:page;" filled="f" stroked="f" coordsize="21600,21600" o:gfxdata="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1TkGq2QAAAA0BAAAPAAAAAAAAAAEAIAAAACIAAABkcnMvZG93bnJldi54bWxQ&#10;SwECFAAUAAAACACHTuJAsx1hTL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负责公司软件产品的测试工作，根据软件设计需求制定测试方案；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负责完成对软件产品的软件功能、性能、兼容性以及稳定性等方面的测试;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负责编写用户操作手册、软件配置说明及相关技术文档，负责执行测试用例，提交测试报告。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4972685</wp:posOffset>
                </wp:positionV>
                <wp:extent cx="6659880" cy="320040"/>
                <wp:effectExtent l="0" t="0" r="0" b="0"/>
                <wp:wrapNone/>
                <wp:docPr id="3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实习测试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3.65pt;margin-top:391.55pt;height:25.2pt;width:524.4pt;z-index:251692032;mso-width-relative:page;mso-height-relative:page;" filled="f" stroked="f" coordsize="21600,21600" o:gfxdata="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Fn8Dw2gAAAAwBAAAPAAAAAAAAAAEAIAAAACIAAABkcnMvZG93bnJldi54bWxQ&#10;SwECFAAUAAAACACHTuJADR44wr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实习测试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6305550</wp:posOffset>
                </wp:positionV>
                <wp:extent cx="245110" cy="254000"/>
                <wp:effectExtent l="0" t="0" r="13970" b="5080"/>
                <wp:wrapNone/>
                <wp:docPr id="30" name="平行四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5.1pt;margin-top:496.5pt;height:20pt;width:19.3pt;z-index:251662336;v-text-anchor:middle;mso-width-relative:page;mso-height-relative:page;" fillcolor="#D7DDEB [665]" filled="t" stroked="f" coordsize="21600,21600" o:gfxdata="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pC7ZLcAAAADAEAAA8AAAAAAAAAAQAgAAAAIgAAAGRycy9kb3ducmV2LnhtbFBL&#10;AQIUABQAAAAIAIdO4kCQv7s2KwIAADUEAAAOAAAAAAAAAAEAIAAAACsBAABkcnMvZTJvRG9jLnht&#10;bFBLBQYAAAAABgAGAFkBAADIBQAAAAA=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-593090</wp:posOffset>
                </wp:positionH>
                <wp:positionV relativeFrom="paragraph">
                  <wp:posOffset>6332855</wp:posOffset>
                </wp:positionV>
                <wp:extent cx="245110" cy="254000"/>
                <wp:effectExtent l="0" t="0" r="13970" b="508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46.7pt;margin-top:498.65pt;height:20pt;width:19.3pt;z-index:251667456;v-text-anchor:middle;mso-width-relative:page;mso-height-relative:page;" fillcolor="#475A8D [3209]" filled="t" stroked="f" coordsize="21600,21600" o:gfxdata="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lNoBz2QAAAAwBAAAPAAAAAAAAAAEAIAAAACIAAABkcnMvZG93&#10;bnJldi54bWxQSwECFAAUAAAACACHTuJAp5cMev8BAADqAwAADgAAAAAAAAABACAAAAAoAQAAZHJz&#10;L2Uyb0RvYy54bWxQSwUGAAAAAAYABgBZAQAAm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6332855</wp:posOffset>
                </wp:positionV>
                <wp:extent cx="245110" cy="254000"/>
                <wp:effectExtent l="0" t="0" r="13970" b="5080"/>
                <wp:wrapNone/>
                <wp:docPr id="13" name="平行四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8pt;margin-top:498.65pt;height:20pt;width:19.3pt;z-index:251673600;v-text-anchor:middle;mso-width-relative:page;mso-height-relative:page;" fillcolor="#475A8D [3209]" filled="t" stroked="f" coordsize="21600,21600" o:gfxdata="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9+IIDZAAAADAEAAA8AAAAA&#10;AAAAAQAgAAAAIgAAAGRycy9kb3ducmV2LnhtbFBLAQIUABQAAAAIAIdO4kCia085EwIAAPwDAAAO&#10;AAAAAAAAAAEAIAAAACgBAABkcnMvZTJvRG9jLnhtbFBLBQYAAAAABgAGAFkBAACtBQAAAAA=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-217805</wp:posOffset>
                </wp:positionH>
                <wp:positionV relativeFrom="paragraph">
                  <wp:posOffset>6290310</wp:posOffset>
                </wp:positionV>
                <wp:extent cx="927735" cy="33782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3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15pt;margin-top:495.3pt;height:26.6pt;width:73.05pt;z-index:251683840;mso-width-relative:page;mso-height-relative:page;" filled="f" stroked="f" coordsize="21600,21600" o:gfxdata="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PTC4M3QAAAAwBAAAPAAAAAAAAAAEAIAAAACIA&#10;AABkcnMvZG93bnJldi54bWxQSwECFAAUAAAACACHTuJA2tcxQz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6448425</wp:posOffset>
                </wp:positionV>
                <wp:extent cx="5169535" cy="0"/>
                <wp:effectExtent l="9525" t="9525" r="17780" b="1333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9535" cy="0"/>
                        </a:xfrm>
                        <a:prstGeom prst="line">
                          <a:avLst/>
                        </a:prstGeom>
                        <a:ln w="19050" cap="rnd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5pt;margin-top:507.75pt;height:0pt;width:407.05pt;z-index:251703296;mso-width-relative:page;mso-height-relative:page;" filled="f" stroked="t" coordsize="21600,21600" o:gfxdata="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IcUPOtkAAAANAQAADwAAAAAAAAABACAAAAAiAAAAZHJzL2Rvd25yZXYueG1sUEsB&#10;AhQAFAAAAAgAh07iQOzT8V30AQAA0wMAAA4AAAAAAAAAAQAgAAAAKAEAAGRycy9lMm9Eb2MueG1s&#10;UEsFBgAAAAAGAAYAWQEAAI4FAAAAAA==&#10;">
                <v:fill on="f" focussize="0,0"/>
                <v:stroke weight="1.5pt" color="#D7DDEB [665]" joinstyle="round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-510540</wp:posOffset>
                </wp:positionH>
                <wp:positionV relativeFrom="paragraph">
                  <wp:posOffset>6383020</wp:posOffset>
                </wp:positionV>
                <wp:extent cx="142240" cy="154940"/>
                <wp:effectExtent l="0" t="0" r="10160" b="1270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5494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0.2pt;margin-top:502.6pt;height:12.2pt;width:11.2pt;z-index:251687936;v-text-anchor:middle;mso-width-relative:page;mso-height-relative:page;" fillcolor="#FFFFFF [3212]" filled="t" stroked="f" coordsize="557453,606706" o:gfxdata="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0447,97601;29961,114575;51304,117798;57685,123879;39770,152563;30937,152132;22195,134681;5075,134681;852,126807;120688,95943;141377,126806;137176,134681;120030,134681;111309,152132;102475,152563;84171,123289;89689,117797;111037,114574;120688,95943;70514,38546;90779,58802;70514,79058;50249,58802;70514,38546;70507,28413;40099,58802;70507,89190;100915,58802;70507,28413;70507,0;84701,9736;87880,10780;105094,11233;110839,27460;112815,30161;126463,40623;121853,56714;121853,60890;126463,76980;112815,87443;110839,90166;105094,106370;87880,106824;84701,107868;70507,117604;56314,107868;53134,106824;35920,106370;30175,90143;28222,87443;14551,76980;19433,60481;19433,57122;14551,40623;28222,30161;30175,27460;35920,11233;53134,10780;56314,9758;70507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6685280</wp:posOffset>
                </wp:positionV>
                <wp:extent cx="661352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352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专业证书：CET-4证书、全国计算机二级证书。普通话标准流利。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掌握技能：熟悉软件测试理论、流程和方法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掌握基本的SQL语法，擅长bug定位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，熟练掌握liunx的各种常用命令、工具及配置、会写简单shell脚本，熟练掌握mysql、oracle等数据库的操作及常用sql命令，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基本了解fiddler、jmeter、Loadrunner等工具的使用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3.65pt;margin-top:526.4pt;height:61.2pt;width:520.75pt;z-index:251679744;mso-width-relative:page;mso-height-relative:page;" filled="f" stroked="f" coordsize="21600,21600" o:gfxdata="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2QH1toAAAAOAQAADwAAAAAAAAABACAAAAAiAAAAZHJzL2Rvd25yZXYueG1s&#10;UEsBAhQAFAAAAAgAh07iQK2pCG69AQAAYA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专业证书：CET-4证书、全国计算机二级证书。普通话标准流利。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掌握技能：熟悉软件测试理论、流程和方法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掌握基本的SQL语法，擅长bug定位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，熟练掌握liunx的各种常用命令、工具及配置、会写简单shell脚本，熟练掌握mysql、oracle等数据库的操作及常用sql命令，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基本了解fiddler、jmeter、Loadrunner等工具的使用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7925435</wp:posOffset>
                </wp:positionV>
                <wp:extent cx="245110" cy="254000"/>
                <wp:effectExtent l="0" t="0" r="13970" b="5080"/>
                <wp:wrapNone/>
                <wp:docPr id="29" name="平行四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5.1pt;margin-top:624.05pt;height:20pt;width:19.3pt;z-index:251663360;v-text-anchor:middle;mso-width-relative:page;mso-height-relative:page;" fillcolor="#D7DDEB [665]" filled="t" stroked="f" coordsize="21600,21600" o:gfxdata="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rfcpL3AAAAA0BAAAPAAAAAAAAAAEAIAAAACIAAABkcnMvZG93bnJldi54bWxQ&#10;SwECFAAUAAAACACHTuJA9eogQywCAAA1BAAADgAAAAAAAAABACAAAAArAQAAZHJzL2Uyb0RvYy54&#10;bWxQSwUGAAAAAAYABgBZAQAAyQUAAAAA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-593090</wp:posOffset>
                </wp:positionH>
                <wp:positionV relativeFrom="paragraph">
                  <wp:posOffset>7952740</wp:posOffset>
                </wp:positionV>
                <wp:extent cx="245110" cy="254000"/>
                <wp:effectExtent l="0" t="0" r="13970" b="508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46.7pt;margin-top:626.2pt;height:20pt;width:19.3pt;z-index:251668480;v-text-anchor:middle;mso-width-relative:page;mso-height-relative:page;" fillcolor="#475A8D [3209]" filled="t" stroked="f" coordsize="21600,21600" o:gfxdata="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LXw8dcAAAANAQAADwAAAAAAAAABACAAAAAiAAAAZHJzL2Rvd25y&#10;ZXYueG1sUEsBAhQAFAAAAAgAh07iQPLc4in/AQAA6gMAAA4AAAAAAAAAAQAgAAAAJgEAAGRycy9l&#10;Mm9Eb2MueG1sUEsFBgAAAAAGAAYAWQEAAJc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7952740</wp:posOffset>
                </wp:positionV>
                <wp:extent cx="245110" cy="254000"/>
                <wp:effectExtent l="0" t="0" r="13970" b="5080"/>
                <wp:wrapNone/>
                <wp:docPr id="15" name="平行四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parallelogram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38pt;margin-top:626.2pt;height:20pt;width:19.3pt;z-index:251674624;v-text-anchor:middle;mso-width-relative:page;mso-height-relative:page;" fillcolor="#475A8D [3209]" filled="t" stroked="f" coordsize="21600,21600" o:gfxdata="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jO/9NgAAAANAQAADwAAAAAA&#10;AAABACAAAAAiAAAAZHJzL2Rvd25yZXYueG1sUEsBAhQAFAAAAAgAh07iQIHO4IwTAgAA/AMAAA4A&#10;AAAAAAAAAQAgAAAAJwEAAGRycy9lMm9Eb2MueG1sUEsFBgAAAAAGAAYAWQEAAKwFAAAAAA==&#10;" adj="54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-217805</wp:posOffset>
                </wp:positionH>
                <wp:positionV relativeFrom="paragraph">
                  <wp:posOffset>7915910</wp:posOffset>
                </wp:positionV>
                <wp:extent cx="927735" cy="33782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3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15pt;margin-top:623.3pt;height:26.6pt;width:73.05pt;z-index:251684864;mso-width-relative:page;mso-height-relative:page;" filled="f" stroked="f" coordsize="21600,21600" o:gfxdata="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MyPEPdAAAADQEAAA8AAAAAAAAAAQAgAAAA&#10;IgAAAGRycy9kb3ducmV2LnhtbFBLAQIUABQAAAAIAIdO4kB1UAWhPwIAAGc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8084185</wp:posOffset>
                </wp:positionV>
                <wp:extent cx="5169535" cy="0"/>
                <wp:effectExtent l="9525" t="9525" r="17780" b="1333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9535" cy="0"/>
                        </a:xfrm>
                        <a:prstGeom prst="line">
                          <a:avLst/>
                        </a:prstGeom>
                        <a:ln w="19050" cap="rnd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5pt;margin-top:636.55pt;height:0pt;width:407.05pt;z-index:251704320;mso-width-relative:page;mso-height-relative:page;" filled="f" stroked="t" coordsize="21600,21600" o:gfxdata="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/Hfn22AAAAA0BAAAPAAAAAAAAAAEAIAAAACIAAABkcnMvZG93bnJldi54bWxQSwEC&#10;FAAUAAAACACHTuJA5h2opvQBAADVAwAADgAAAAAAAAABACAAAAAnAQAAZHJzL2Uyb0RvYy54bWxQ&#10;SwUGAAAAAAYABgBZAQAAjQUAAAAA&#10;">
                <v:fill on="f" focussize="0,0"/>
                <v:stroke weight="1.5pt" color="#D7DDEB [665]" joinstyle="round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-508635</wp:posOffset>
                </wp:positionH>
                <wp:positionV relativeFrom="paragraph">
                  <wp:posOffset>8015605</wp:posOffset>
                </wp:positionV>
                <wp:extent cx="149225" cy="125730"/>
                <wp:effectExtent l="0" t="0" r="3175" b="1143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2573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0.05pt;margin-top:631.15pt;height:9.9pt;width:11.75pt;z-index:251688960;v-text-anchor:middle;mso-width-relative:page;mso-height-relative:page;" fillcolor="#FFFFFF [3212]" filled="t" stroked="f" coordsize="606768,503202" o:gfxdata="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62664,98648;139607,98648;149225,108407;139607,118166;62664,118166;53046,108407;62664,98648;17695,91084;22023,93767;24860,99672;31255,100599;35149,103917;33947,108943;29283,113530;30341,119630;30485,120850;25677,125730;23417,125144;17695,122070;11973,125144;9713,125730;6925,124754;5001,120020;6107,113530;1443,108943;241,103917;4136,100599;10531,99672;13367,93767;17695,91084;62664,53070;139607,53070;149225,62829;139607,72588;62664,72588;53046,62829;62664,53070;17695,45524;22023,48255;24860,54157;31255,55083;35149,58400;33947,63423;29283,68008;30341,74104;30485,75275;25677,80152;23417,79616;17695,76543;11973,79616;9713,80152;6925,79225;5001,74446;6107,68008;1443,63423;241,58400;4136,55083;10531,54157;13367,48255;17695,45524;62664,7564;139607,7564;149225,17323;139607,27082;62664,27082;53046,17323;62664,7564;17695,0;22023,2731;24860,8583;31255,9559;35149,12875;33947,17850;29283,22435;30341,28580;30485,29750;25677,34628;23417,34042;17695,31018;11973,34042;9713,34628;6925,33701;5001,28921;6107,22435;1443,17850;241,12875;4136,9559;10531,8583;13367,2731;17695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-681355</wp:posOffset>
                </wp:positionH>
                <wp:positionV relativeFrom="paragraph">
                  <wp:posOffset>8305800</wp:posOffset>
                </wp:positionV>
                <wp:extent cx="6609715" cy="8699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869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软件测试工作，具备软件工程的基本知识，熟练掌握各种测试理论和测试技术，了解测试管理的各种工具软件，能主动进行技术钻研。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65pt;margin-top:654pt;height:68.5pt;width:520.45pt;z-index:251680768;mso-width-relative:page;mso-height-relative:page;" filled="f" stroked="f" coordsize="21600,21600" o:gfxdata="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OxAXZ3gAAAA4BAAAPAAAAAAAAAAEAIAAAACIA&#10;AABkcnMvZG93bnJldi54bWxQSwECFAAUAAAACACHTuJAeAewpzwCAABo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软件测试工作，具备软件工程的基本知识，熟练掌握各种测试理论和测试技术，了解测试管理的各种工具软件，能主动进行技术钻研。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-593090</wp:posOffset>
                </wp:positionH>
                <wp:positionV relativeFrom="paragraph">
                  <wp:posOffset>1299845</wp:posOffset>
                </wp:positionV>
                <wp:extent cx="245110" cy="254000"/>
                <wp:effectExtent l="0" t="0" r="13970" b="508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5110" cy="254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46.7pt;margin-top:102.35pt;height:20pt;width:19.3pt;z-index:251669504;v-text-anchor:middle;mso-width-relative:page;mso-height-relative:page;" fillcolor="#475A8D [3209]" filled="t" stroked="f" coordsize="21600,21600" o:gfxdata="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13rwsNgAAAALAQAADwAAAAAAAAABACAAAAAiAAAAZHJzL2Rvd25y&#10;ZXYueG1sUEsBAhQAFAAAAAgAh07iQJUkedD+AQAA6gMAAA4AAAAAAAAAAQAgAAAAJwEAAGRycy9l&#10;Mm9Eb2MueG1sUEsFBgAAAAAGAAYAWQEAAJc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sectPr>
      <w:headerReference r:id="rId4" w:type="first"/>
      <w:headerReference r:id="rId3" w:type="default"/>
      <w:footerReference w:type="default" r:id="rId10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5584BBA-6B81-44D1-9EE6-7934BB2AEE5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ED3260B-8783-41BF-A618-BB87A605AB9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C8A116F8-9036-4914-B15A-08D8660CFD2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3CB2F2E7-747A-4755-AA88-F2948623C53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752134A-6508-4994-A5AA-596199B1D8F8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A44FC078-52EF-422C-8D89-8A2D2697ECE4}"/>
  </w:font>
  <w:font w:name="汉仪旗黑-55简">
    <w:panose1 w:val="00020600040101010101"/>
    <w:charset w:val="80"/>
    <w:family w:val="auto"/>
    <w:pitch w:val="default"/>
    <w:sig w:usb0="A00002BF" w:usb1="18EF7CFA" w:usb2="00000016" w:usb3="00000000" w:csb0="00040000" w:csb1="00000000"/>
    <w:embedRegular r:id="rId7" w:fontKey="{CC66EC19-5CFC-4244-B306-70F0B3129B4D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8" w:fontKey="{A374E3F0-62D1-413F-AE8E-40F3F4040DA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2C8384B"/>
    <w:rsid w:val="039A2D41"/>
    <w:rsid w:val="050701C2"/>
    <w:rsid w:val="050C473E"/>
    <w:rsid w:val="05925983"/>
    <w:rsid w:val="062E2E51"/>
    <w:rsid w:val="063702A7"/>
    <w:rsid w:val="073741EC"/>
    <w:rsid w:val="0A2166A1"/>
    <w:rsid w:val="0AD322AB"/>
    <w:rsid w:val="0F210251"/>
    <w:rsid w:val="12743C24"/>
    <w:rsid w:val="145C772E"/>
    <w:rsid w:val="177D08F3"/>
    <w:rsid w:val="18320A4C"/>
    <w:rsid w:val="19B70EAC"/>
    <w:rsid w:val="1B0E795D"/>
    <w:rsid w:val="1B2F6F40"/>
    <w:rsid w:val="1D2B032E"/>
    <w:rsid w:val="1DF0098A"/>
    <w:rsid w:val="1E5B684D"/>
    <w:rsid w:val="1ED325B6"/>
    <w:rsid w:val="20BA2247"/>
    <w:rsid w:val="211C60E8"/>
    <w:rsid w:val="218D76F1"/>
    <w:rsid w:val="22397A5D"/>
    <w:rsid w:val="25781D74"/>
    <w:rsid w:val="283649DB"/>
    <w:rsid w:val="28647AE3"/>
    <w:rsid w:val="29910562"/>
    <w:rsid w:val="2AA9555C"/>
    <w:rsid w:val="2AC72D5E"/>
    <w:rsid w:val="2BC83317"/>
    <w:rsid w:val="2CC73098"/>
    <w:rsid w:val="2CD63616"/>
    <w:rsid w:val="34DB0BD9"/>
    <w:rsid w:val="36657ED8"/>
    <w:rsid w:val="36752647"/>
    <w:rsid w:val="388C61E0"/>
    <w:rsid w:val="3BF769C5"/>
    <w:rsid w:val="3FA11776"/>
    <w:rsid w:val="405104BD"/>
    <w:rsid w:val="40953077"/>
    <w:rsid w:val="412D2C62"/>
    <w:rsid w:val="4247233B"/>
    <w:rsid w:val="42BD2493"/>
    <w:rsid w:val="43180F69"/>
    <w:rsid w:val="45367BAA"/>
    <w:rsid w:val="46EB2AFA"/>
    <w:rsid w:val="48B20D13"/>
    <w:rsid w:val="4A27264A"/>
    <w:rsid w:val="4B386DCB"/>
    <w:rsid w:val="4EDB475C"/>
    <w:rsid w:val="52401D52"/>
    <w:rsid w:val="54035D09"/>
    <w:rsid w:val="56430491"/>
    <w:rsid w:val="565C72EF"/>
    <w:rsid w:val="566B150C"/>
    <w:rsid w:val="588E017E"/>
    <w:rsid w:val="58D534A1"/>
    <w:rsid w:val="5B796339"/>
    <w:rsid w:val="5BD9622F"/>
    <w:rsid w:val="5CA31E75"/>
    <w:rsid w:val="5EC31FFB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D06270"/>
    <w:rsid w:val="6AD246EE"/>
    <w:rsid w:val="6C384C57"/>
    <w:rsid w:val="6E6839AE"/>
    <w:rsid w:val="6EF327D0"/>
    <w:rsid w:val="6F3777F8"/>
    <w:rsid w:val="6FCB53B2"/>
    <w:rsid w:val="70383C45"/>
    <w:rsid w:val="70B0200B"/>
    <w:rsid w:val="717C4ECA"/>
    <w:rsid w:val="72E2469F"/>
    <w:rsid w:val="748F1B72"/>
    <w:rsid w:val="75C36A6F"/>
    <w:rsid w:val="79C255C7"/>
    <w:rsid w:val="7A264494"/>
    <w:rsid w:val="7B800EE2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6</TotalTime>
  <ScaleCrop>false</ScaleCrop>
  <LinksUpToDate>false</LinksUpToDate>
  <CharactersWithSpaces>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。</cp:lastModifiedBy>
  <dcterms:modified xsi:type="dcterms:W3CDTF">2024-05-02T15:46:54Z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D1F17B56C3854ED29FC40D7F23A8D605_13</vt:lpwstr>
  </property>
</Properties>
</file>