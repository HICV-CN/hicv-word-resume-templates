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677C" w14:textId="7B766FE1" w:rsidR="007442C4" w:rsidRDefault="0021781A">
      <w:pPr>
        <w:snapToGrid w:val="0"/>
        <w:rPr>
          <w:rFonts w:hint="eastAsia"/>
        </w:rPr>
      </w:pPr>
      <w:r>
        <w:rPr>
          <w:rFonts w:ascii="微软雅黑" w:hAnsi="微软雅黑"/>
          <w:noProof/>
        </w:rPr>
        <w:drawing>
          <wp:anchor distT="0" distB="0" distL="0" distR="0" simplePos="0" relativeHeight="251683840" behindDoc="0" locked="0" layoutInCell="1" allowOverlap="1" wp14:anchorId="2526C478" wp14:editId="68904571">
            <wp:simplePos x="0" y="0"/>
            <wp:positionH relativeFrom="column">
              <wp:posOffset>357407</wp:posOffset>
            </wp:positionH>
            <wp:positionV relativeFrom="page">
              <wp:posOffset>429065</wp:posOffset>
            </wp:positionV>
            <wp:extent cx="1339850" cy="13398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18AEBB" wp14:editId="6FF3F5A0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22F614" wp14:editId="41476051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46D16D" wp14:editId="39DD1FCF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1A2089" wp14:editId="4C5F2DE4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70630F" wp14:editId="4495317B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81F6A" wp14:editId="28F9F648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69FAA8" wp14:editId="34C1B1FC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D5D7CF" wp14:editId="77C4C9B5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B16B8" wp14:editId="34237553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8BAE2" wp14:editId="1A063FC1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885CF" wp14:editId="33C246F8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959CE" wp14:editId="30671924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3C43BB" wp14:editId="68FF4BFA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129727" wp14:editId="553D8B22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EC10AF" w14:textId="77777777" w:rsidR="007442C4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12972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7.2pt;margin-top:179.9pt;width:206.9pt;height:31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" filled="f" stroked="f">
                <v:textbox style="mso-fit-shape-to-text:t">
                  <w:txbxContent>
                    <w:p w14:paraId="43EC10AF" w14:textId="77777777" w:rsidR="007442C4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0F7AA2" wp14:editId="2DE0662E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BCB793" wp14:editId="26DB331C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971EB5" w14:textId="77777777" w:rsidR="007442C4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广东省广州市</w:t>
                            </w:r>
                          </w:p>
                          <w:p w14:paraId="7381E79C" w14:textId="0B83BE90" w:rsidR="007442C4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电话：13800</w:t>
                            </w:r>
                            <w:r w:rsidR="00033A89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00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邮箱：</w:t>
                            </w:r>
                            <w:r w:rsidR="00C16555"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0000@xx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cr/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B793" id="_x0000_s1027" type="#_x0000_t202" style="position:absolute;left:0;text-align:left;margin-left:24.55pt;margin-top:224.75pt;width:137.45pt;height:17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" filled="f" stroked="f">
                <v:textbox style="mso-fit-shape-to-text:t">
                  <w:txbxContent>
                    <w:p w14:paraId="4F971EB5" w14:textId="77777777" w:rsidR="007442C4" w:rsidRDefault="00000000">
                      <w:pPr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广东省广州市</w:t>
                      </w:r>
                    </w:p>
                    <w:p w14:paraId="7381E79C" w14:textId="0B83BE90" w:rsidR="007442C4" w:rsidRDefault="00000000">
                      <w:pPr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电话：13800</w:t>
                      </w:r>
                      <w:r w:rsidR="00033A89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0000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00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邮箱：</w:t>
                      </w:r>
                      <w:r w:rsidR="00C16555"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0000@xx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cr/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2446F32" wp14:editId="566AA994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AB69598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446F32" id="组合 13" o:spid="_x0000_s1028" style="position:absolute;left:0;text-align:left;margin-left:219.65pt;margin-top:594.05pt;width:324.2pt;height:36.8pt;z-index:251681792" coordorigin="7804,13329" coordsize="6484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">
                <v:shape id="_x0000_s1029" type="#_x0000_t202" style="position:absolute;left:8300;top:13329;width:5988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  <v:textbox>
                    <w:txbxContent>
                      <w:p w14:paraId="4AB69598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获得荣誉Honor</w:t>
                        </w:r>
                      </w:p>
                    </w:txbxContent>
                  </v:textbox>
                </v:shape>
                <v:line id="直接连接符 241" o:spid="_x0000_s1030" style="position:absolute;visibility:visible;mso-wrap-style:square" from="8333,13891" to="13998,13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" strokecolor="#222" strokeweight="2.25pt"/>
                <v:group id="组合 110" o:spid="_x0000_s1031" style="position:absolute;left:7804;top:13486;width:510;height:509" coordsize="32385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243" o:spid="_x0000_s1032" type="#_x0000_t120" style="position:absolute;width:32385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" fillcolor="#c0504d [3205]" stroked="f" strokeweight="2pt"/>
                  <v:shape id="Freeform 173" o:spid="_x0000_s1033" style="position:absolute;left:81024;top:69448;width:194781;height:194840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  <v:path arrowok="t" o:connecttype="custom" o:connectlocs="52209,112742;0,159277;41767,192192;96788,121444;143375,100257;114861,111607;95985,125227;153817,155494;143375,100257;139760,88529;114861,106311;80724,106311;56225,88529;45784,59019;56225,29510;80724,11728;114861,11728;139760,29510;150202,59019;160644,78693;145383,73396;145383,43886;129319,21565;97993,14377;66667,21565;50603,43886;50603,73396;66667,95718;97993,103662;129319,95718;145383,73396;145383,73396;119680,74153;107230,83233;89157,83233;75904,74153;70282,59019;75904,43886;89157,34050;107230,34050;119680,43886;125302,59019;130122,68856;130122,68856" o:connectangles="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F8797E" wp14:editId="5B59B1BC">
                <wp:simplePos x="0" y="0"/>
                <wp:positionH relativeFrom="column">
                  <wp:posOffset>2800985</wp:posOffset>
                </wp:positionH>
                <wp:positionV relativeFrom="paragraph">
                  <wp:posOffset>8049895</wp:posOffset>
                </wp:positionV>
                <wp:extent cx="4065905" cy="152082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1030" y="8789670"/>
                          <a:ext cx="406590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D2702A" w14:textId="6F799A2A" w:rsidR="007442C4" w:rsidRDefault="00120DD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获国家奖学金</w:t>
                            </w:r>
                          </w:p>
                          <w:p w14:paraId="0425DBEB" w14:textId="01210D09" w:rsidR="007442C4" w:rsidRDefault="00120DD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.11获“三好学生称号”</w:t>
                            </w:r>
                          </w:p>
                          <w:p w14:paraId="3B7285FC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CET-6，优秀的听说写能力</w:t>
                            </w:r>
                          </w:p>
                          <w:p w14:paraId="338AF68E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计算机二级，熟悉计算机各项操作</w:t>
                            </w:r>
                          </w:p>
                          <w:p w14:paraId="75216F8A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人力资源证书</w:t>
                            </w:r>
                          </w:p>
                          <w:p w14:paraId="1EC0E5B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8797E" id="_x0000_s1034" type="#_x0000_t202" style="position:absolute;left:0;text-align:left;margin-left:220.55pt;margin-top:633.85pt;width:320.15pt;height:11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" filled="f" stroked="f">
                <v:textbox>
                  <w:txbxContent>
                    <w:p w14:paraId="60D2702A" w14:textId="6F799A2A" w:rsidR="007442C4" w:rsidRDefault="00120DD9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.10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获国家奖学金</w:t>
                      </w:r>
                    </w:p>
                    <w:p w14:paraId="0425DBEB" w14:textId="01210D09" w:rsidR="007442C4" w:rsidRDefault="00120DD9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.11获“三好学生称号”</w:t>
                      </w:r>
                    </w:p>
                    <w:p w14:paraId="3B7285FC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CET-6，优秀的听说写能力</w:t>
                      </w:r>
                    </w:p>
                    <w:p w14:paraId="338AF68E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计算机二级，熟悉计算机各项操作</w:t>
                      </w:r>
                    </w:p>
                    <w:p w14:paraId="75216F8A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人力资源证书</w:t>
                      </w:r>
                    </w:p>
                    <w:p w14:paraId="1EC0E5B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B0466C5" wp14:editId="12E75582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0C357C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0466C5" id="组合 11" o:spid="_x0000_s1035" style="position:absolute;left:0;text-align:left;margin-left:221.55pt;margin-top:475.2pt;width:324pt;height:32.8pt;z-index:251676672" coordorigin="7842,10952" coordsize="6480,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">
                <v:shape id="_x0000_s1036" type="#_x0000_t202" style="position:absolute;left:8338;top:10952;width:5984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30C357C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教育背景Education</w:t>
                        </w:r>
                      </w:p>
                    </w:txbxContent>
                  </v:textbox>
                </v:shape>
                <v:line id="直接连接符 62" o:spid="_x0000_s1037" style="position:absolute;visibility:visible;mso-wrap-style:square" from="8393,11511" to="14054,1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" strokecolor="#222" strokeweight="2.25pt"/>
                <v:group id="组合 237" o:spid="_x0000_s1038" style="position:absolute;left:7842;top:11098;width:510;height:510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shape id="流程图: 联系 236" o:spid="_x0000_s1039" type="#_x0000_t120" style="position:absolute;width:324000;height:32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" fillcolor="#c0504d [3205]" stroked="f" strokeweight="2pt"/>
                  <v:shape id="Freeform 142" o:spid="_x0000_s1040" style="position:absolute;left:34724;top:81023;width:252000;height:1800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<v:path arrowok="t" o:connecttype="custom" o:connectlocs="244335,41087;134144,1957;121688,1957;10540,41087;10540,49891;36411,59674;23954,96848;16289,108587;22996,119348;0,169239;18205,180000;35452,118370;40243,108587;34494,97826;47909,64565;48867,63587;125521,32283;132228,35217;132228,35217;129354,43043;65156,69457;122646,89022;135103,89022;245293,50870;244335,41087;244335,41087;122646,103696;52700,80217;52700,97826;58449,111522;53658,124239;58449,131087;200259,128152;206008,118370;206008,79239;135103,103696;122646,103696;122646,103696;122646,103696;122646,103696" o:connectangles="0,0,0,0,0,0,0,0,0,0,0,0,0,0,0,0,0,0,0,0,0,0,0,0,0,0,0,0,0,0,0,0,0,0,0,0,0,0,0,0" textboxrect="0,0,256433,18000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C809B5" wp14:editId="48294869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F23128" w14:textId="6ACC00BA" w:rsidR="007442C4" w:rsidRDefault="00120DD9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.7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扬州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大学       行政管理（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（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本科）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5497E3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行政管理学，管理学，人力资源学，秘书学，领导学，</w:t>
                            </w:r>
                          </w:p>
                          <w:p w14:paraId="5F539676" w14:textId="77777777" w:rsidR="007442C4" w:rsidRDefault="00000000">
                            <w:pPr>
                              <w:snapToGrid w:val="0"/>
                              <w:ind w:firstLineChars="200" w:firstLine="40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809B5" id="_x0000_s1041" type="#_x0000_t202" style="position:absolute;left:0;text-align:left;margin-left:223.6pt;margin-top:512.6pt;width:317.15pt;height:7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" filled="f" stroked="f">
                <v:textbox>
                  <w:txbxContent>
                    <w:p w14:paraId="41F23128" w14:textId="6ACC00BA" w:rsidR="007442C4" w:rsidRDefault="00120DD9">
                      <w:pPr>
                        <w:pStyle w:val="12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.7 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扬州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大学       行政管理（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（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本科）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5497E3" w14:textId="77777777" w:rsidR="007442C4" w:rsidRDefault="00000000">
                      <w:pPr>
                        <w:pStyle w:val="12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行政管理学，管理学，人力资源学，秘书学，领导学，</w:t>
                      </w:r>
                    </w:p>
                    <w:p w14:paraId="5F539676" w14:textId="77777777" w:rsidR="007442C4" w:rsidRDefault="00000000">
                      <w:pPr>
                        <w:snapToGrid w:val="0"/>
                        <w:ind w:firstLineChars="200" w:firstLine="40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2CBADF2" wp14:editId="0ADD19E6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AB60F5" w14:textId="77777777" w:rsidR="007442C4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CBADF2" id="组合 6" o:spid="_x0000_s1042" style="position:absolute;left:0;text-align:left;margin-left:220.8pt;margin-top:-34.6pt;width:334.3pt;height:32.5pt;z-index:251684864" coordorigin="7827,756" coordsize="6686,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">
                <v:shape id="_x0000_s1043" type="#_x0000_t202" style="position:absolute;left:8269;top:756;width:624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77AB60F5" w14:textId="77777777" w:rsidR="007442C4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About me</w:t>
                        </w:r>
                      </w:p>
                    </w:txbxContent>
                  </v:textbox>
                </v:shape>
                <v:line id="直接连接符 101" o:spid="_x0000_s1044" style="position:absolute;visibility:visible;mso-wrap-style:square" from="8430,1339" to="1433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" strokecolor="#222" strokeweight="2.25pt"/>
                <v:group id="组合 108" o:spid="_x0000_s1045" style="position:absolute;left:7827;top:898;width:510;height:509" coordsize="310604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流程图: 联系 103" o:spid="_x0000_s1046" type="#_x0000_t120" style="position:absolute;width:310604;height:323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" fillcolor="#c0504d [3205]" stroked="f" strokeweight="2pt"/>
                  <v:shape id="Freeform 30" o:spid="_x0000_s1047" style="position:absolute;left:69448;top:69448;width:180000;height:180000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white [3212]" stroked="f" strokeweight=".5pt">
                    <v:path arrowok="t" o:connecttype="custom" o:connectlocs="172857,69116;168095,74088;168095,74088;168095,74088;168095,74088;168095,160608;158571,170552;69524,170552;69524,170552;18571,170552;9524,160608;9524,19392;18571,9945;109048,9945;113810,4972;109048,0;17619,0;0,18398;0,66133;0,66133;0,161602;17619,180000;159524,180000;177619,161602;177619,74088;172857,69116;86190,131768;174762,38785;173810,17901;165238,8950;145238,7956;56190,100939;86190,131768;151905,14917;159524,15414;167619,23867;168095,32320;158095,42265;141905,24862;151905,14917;151429,49724;85238,118840;68571,101436;134762,32320;151429,49724;56190,100939;47143,135746;48095,140221;52381,141215;85714,131768;79048,124309;57143,130773;62857,107901;56190,100939;56190,100939;56190,100939" o:connectangles="0,0,0,0,0,0,0,0,0,0,0,0,0,0,0,0,0,0,0,0,0,0,0,0,0,0,0,0,0,0,0,0,0,0,0,0,0,0,0,0,0,0,0,0,0,0,0,0,0,0,0,0,0,0,0,0" textboxrect="0,0,172800,17280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373F21" wp14:editId="09AF12BD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46C36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 w14:paraId="4DC230B6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职业素质：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 w14:paraId="2DD39341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 w14:paraId="28C4F5FD" w14:textId="77777777" w:rsidR="007442C4" w:rsidRDefault="007442C4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73F21" id="_x0000_s1048" type="#_x0000_t202" style="position:absolute;left:0;text-align:left;margin-left:221.6pt;margin-top:4.3pt;width:319.5pt;height:14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" filled="f" stroked="f">
                <v:textbox>
                  <w:txbxContent>
                    <w:p w14:paraId="7846C36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 w14:paraId="4DC230B6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职业素质：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 w14:paraId="2DD39341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 w14:paraId="28C4F5FD" w14:textId="77777777" w:rsidR="007442C4" w:rsidRDefault="007442C4">
                      <w:pPr>
                        <w:snapToGrid w:val="0"/>
                        <w:rPr>
                          <w:rFonts w:ascii="微软雅黑" w:hAnsi="微软雅黑" w:hint="eastAsia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0CA8B4CE" wp14:editId="3F2CF989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B6DC72D" wp14:editId="7D7ECAFB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7D33C4F" w14:textId="77777777" w:rsidR="007442C4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工作经验 Work Experience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6DC72D" id="组合 8" o:spid="_x0000_s1049" style="position:absolute;left:0;text-align:left;margin-left:221.25pt;margin-top:166.35pt;width:324.75pt;height:32.55pt;z-index:251670528" coordorigin=",-304" coordsize="41248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">
                <v:shape id="Freeform 9" o:spid="_x0000_s1050" style="position:absolute;top:589;width:3155;height:3239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0504d [3205]" stroked="f">
                  <v:path arrowok="t" o:connecttype="custom" o:connectlocs="0,161925;158624,0;315595,161925;158624,323850;0,161925;138796,173491;138796,180100;145405,186709;168538,186709;173495,180100;173495,173491;168538,166882;145405,166882;138796,173491;118968,104095;193323,104095;242892,104095;249502,112356;249502,145402;191670,170186;181756,170186;181756,163577;173495,158620;135491,158620;130534,163577;130534,170186;122272,170186;66093,145402;66093,114008;71050,104095;118968,104095;180104,104095;193323,104095;194975,82615;183409,74353;128882,74353;118968,82615;118968,104095;133839,104095;133839,92529;137143,85919;176799,85919;180104,92529;180104,104095;249502,152011;181756,178448;181756,186709;173495,196623;138796,196623;132186,186709;132186,178448;66093,152011;66093,241235;72703,249497;239588,249497;249502,239583;249502,152011;249502,152011;249502,152011" o:connectangles="0,0,0,0,0,0,0,0,0,0,0,0,0,0,0,0,0,0,0,0,0,0,0,0,0,0,0,0,0,0,0,0,0,0,0,0,0,0,0,0,0,0,0,0,0,0,0,0,0,0,0,0,0,0,0,0,0,0,0"/>
                  <o:lock v:ext="edit" aspectratio="t" verticies="t"/>
                </v:shape>
                <v:group id="组合 47" o:spid="_x0000_s1051" style="position:absolute;left:3231;top:-304;width:38017;height:4044" coordorigin="271,-305" coordsize="36747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_x0000_s1052" type="#_x0000_t202" style="position:absolute;left:271;top:-305;width:36748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37D33C4F" w14:textId="77777777" w:rsidR="007442C4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工作经验 Work Experience</w:t>
                          </w:r>
                        </w:p>
                      </w:txbxContent>
                    </v:textbox>
                  </v:shape>
                  <v:line id="直接连接符 42" o:spid="_x0000_s1053" style="position:absolute;visibility:visible;mso-wrap-style:square" from="948,3364" to="35713,3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" strokecolor="#222" strokeweight="2.25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43E03E3" wp14:editId="5A27C2F3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09A6B5" w14:textId="7B600EEA" w:rsidR="007442C4" w:rsidRDefault="00120DD9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.2-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.6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广州云梦科技有限公司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行政助理</w:t>
                            </w:r>
                          </w:p>
                          <w:p w14:paraId="384D2DF8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负责接听电话，传真、打印、复印文档、收发信件、报刊、文件等；</w:t>
                            </w:r>
                          </w:p>
                          <w:p w14:paraId="03E9502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负责日常办公工作，部门通知、文件、信函等的传达工作；</w:t>
                            </w:r>
                          </w:p>
                          <w:p w14:paraId="28B3849D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负责部门各类资料的归档与管理，及上级交给的其它事务性工作.</w:t>
                            </w:r>
                          </w:p>
                          <w:p w14:paraId="09F33C3A" w14:textId="77777777" w:rsidR="007442C4" w:rsidRDefault="007442C4">
                            <w:pPr>
                              <w:pStyle w:val="11"/>
                              <w:snapToGrid w:val="0"/>
                              <w:ind w:left="420" w:firstLineChars="0" w:firstLine="0"/>
                              <w:rPr>
                                <w:rFonts w:hint="eastAsia"/>
                                <w:color w:val="595959" w:themeColor="text1" w:themeTint="A6"/>
                                <w:sz w:val="6"/>
                                <w:szCs w:val="6"/>
                              </w:rPr>
                            </w:pPr>
                          </w:p>
                          <w:p w14:paraId="535A3198" w14:textId="77777777" w:rsidR="007442C4" w:rsidRDefault="007442C4">
                            <w:pPr>
                              <w:snapToGrid w:val="0"/>
                              <w:rPr>
                                <w:rFonts w:hint="eastAsia"/>
                                <w:color w:val="595959" w:themeColor="text1" w:themeTint="A6"/>
                                <w:sz w:val="10"/>
                                <w:szCs w:val="10"/>
                              </w:rPr>
                            </w:pPr>
                          </w:p>
                          <w:p w14:paraId="462D7AB8" w14:textId="0D193B46" w:rsidR="007442C4" w:rsidRDefault="00120DD9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.11-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.9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扬州</w:t>
                            </w:r>
                            <w:proofErr w:type="gramStart"/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大学政法</w:t>
                            </w:r>
                            <w:proofErr w:type="gramEnd"/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学院团委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办公室助理</w:t>
                            </w:r>
                          </w:p>
                          <w:p w14:paraId="59C9D144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负责协助办公室主任执行团委日常活动</w:t>
                            </w:r>
                          </w:p>
                          <w:p w14:paraId="2E6DF12D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负责团支书会议的通知与签到，参与学院团代会场务工作；</w:t>
                            </w:r>
                          </w:p>
                          <w:p w14:paraId="4ACA0C29" w14:textId="77777777" w:rsidR="007442C4" w:rsidRDefault="007442C4">
                            <w:pPr>
                              <w:snapToGrid w:val="0"/>
                              <w:rPr>
                                <w:rFonts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4415F4E" w14:textId="6A9D7371" w:rsidR="007442C4" w:rsidRDefault="00120DD9"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.1-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.10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扬州大学学生会秘书处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副秘书长</w:t>
                            </w:r>
                          </w:p>
                          <w:p w14:paraId="1AF20815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 w14:paraId="522CD1D0" w14:textId="77777777" w:rsidR="007442C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E03E3" id="_x0000_s1054" type="#_x0000_t202" style="position:absolute;left:0;text-align:left;margin-left:222.4pt;margin-top:259.85pt;width:318.55pt;height:259.05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" filled="f" stroked="f">
                <v:textbox>
                  <w:txbxContent>
                    <w:p w14:paraId="2709A6B5" w14:textId="7B600EEA" w:rsidR="007442C4" w:rsidRDefault="00120DD9">
                      <w:pPr>
                        <w:pStyle w:val="12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.2-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.6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广州云梦科技有限公司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行政助理</w:t>
                      </w:r>
                    </w:p>
                    <w:p w14:paraId="384D2DF8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负责接听电话，传真、打印、复印文档、收发信件、报刊、文件等；</w:t>
                      </w:r>
                    </w:p>
                    <w:p w14:paraId="03E9502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负责日常办公工作，部门通知、文件、信函等的传达工作；</w:t>
                      </w:r>
                    </w:p>
                    <w:p w14:paraId="28B3849D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负责部门各类资料的归档与管理，及上级交给的其它事务性工作.</w:t>
                      </w:r>
                    </w:p>
                    <w:p w14:paraId="09F33C3A" w14:textId="77777777" w:rsidR="007442C4" w:rsidRDefault="007442C4">
                      <w:pPr>
                        <w:pStyle w:val="11"/>
                        <w:snapToGrid w:val="0"/>
                        <w:ind w:left="420" w:firstLineChars="0" w:firstLine="0"/>
                        <w:rPr>
                          <w:rFonts w:hint="eastAsia"/>
                          <w:color w:val="595959" w:themeColor="text1" w:themeTint="A6"/>
                          <w:sz w:val="6"/>
                          <w:szCs w:val="6"/>
                        </w:rPr>
                      </w:pPr>
                    </w:p>
                    <w:p w14:paraId="535A3198" w14:textId="77777777" w:rsidR="007442C4" w:rsidRDefault="007442C4">
                      <w:pPr>
                        <w:snapToGrid w:val="0"/>
                        <w:rPr>
                          <w:rFonts w:hint="eastAsia"/>
                          <w:color w:val="595959" w:themeColor="text1" w:themeTint="A6"/>
                          <w:sz w:val="10"/>
                          <w:szCs w:val="10"/>
                        </w:rPr>
                      </w:pPr>
                    </w:p>
                    <w:p w14:paraId="462D7AB8" w14:textId="0D193B46" w:rsidR="007442C4" w:rsidRDefault="00120DD9">
                      <w:pPr>
                        <w:pStyle w:val="12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.11-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.9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扬州</w:t>
                      </w:r>
                      <w:proofErr w:type="gramStart"/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大学政法</w:t>
                      </w:r>
                      <w:proofErr w:type="gramEnd"/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学院团委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办公室助理</w:t>
                      </w:r>
                    </w:p>
                    <w:p w14:paraId="59C9D144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负责协助办公室主任执行团委日常活动</w:t>
                      </w:r>
                    </w:p>
                    <w:p w14:paraId="2E6DF12D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负责团支书会议的通知与签到，参与学院团代会场务工作；</w:t>
                      </w:r>
                    </w:p>
                    <w:p w14:paraId="4ACA0C29" w14:textId="77777777" w:rsidR="007442C4" w:rsidRDefault="007442C4">
                      <w:pPr>
                        <w:snapToGrid w:val="0"/>
                        <w:rPr>
                          <w:rFonts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4415F4E" w14:textId="6A9D7371" w:rsidR="007442C4" w:rsidRDefault="00120DD9">
                      <w:pPr>
                        <w:pStyle w:val="12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.1-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.10 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扬州大学学生会秘书处  </w:t>
                      </w:r>
                      <w:r w:rsidR="00000000"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副秘书长</w:t>
                      </w:r>
                    </w:p>
                    <w:p w14:paraId="1AF20815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负责学生会内部的文档管理，上级来文和学生组织的批复，对所有文件资料的各项工作</w:t>
                      </w:r>
                    </w:p>
                    <w:p w14:paraId="522CD1D0" w14:textId="77777777" w:rsidR="007442C4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</w:rPr>
                        <w:t>,保管印章并对学校拨付的固定资产登记注册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6ED9EA" wp14:editId="31AAC697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916DDC" wp14:editId="09309D6B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13B52A" wp14:editId="7419D4EF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0ADC5F" wp14:editId="21B4F29E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35CC6387" wp14:editId="7D12FA7F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0457B2" w14:textId="7220A987" w:rsidR="007442C4" w:rsidRDefault="00C223B9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  <w:t>胡</w:t>
                            </w:r>
                            <w:r w:rsidR="0021781A"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  <w:p w14:paraId="34A4F658" w14:textId="77777777" w:rsidR="007442C4" w:rsidRDefault="00000000">
                            <w:pPr>
                              <w:snapToGrid w:val="0"/>
                              <w:jc w:val="center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C6387" id="_x0000_s1055" type="#_x0000_t202" style="position:absolute;left:0;text-align:left;margin-left:25.65pt;margin-top:151.5pt;width:109.15pt;height:72.75pt;z-index:251615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" filled="f" stroked="f">
                <v:textbox>
                  <w:txbxContent>
                    <w:p w14:paraId="0F0457B2" w14:textId="7220A987" w:rsidR="007442C4" w:rsidRDefault="00C223B9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  <w:t>胡</w:t>
                      </w:r>
                      <w:r w:rsidR="0021781A"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40"/>
                          <w:szCs w:val="40"/>
                        </w:rPr>
                        <w:t>小豆</w:t>
                      </w:r>
                    </w:p>
                    <w:p w14:paraId="34A4F658" w14:textId="77777777" w:rsidR="007442C4" w:rsidRDefault="00000000">
                      <w:pPr>
                        <w:snapToGrid w:val="0"/>
                        <w:jc w:val="center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行政专员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5C20CCC7" wp14:editId="715CC4D5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817B8" wp14:editId="5EB29687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08D722" w14:textId="77777777" w:rsidR="007442C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17B8" id="_x0000_s1056" type="#_x0000_t202" style="position:absolute;left:0;text-align:left;margin-left:1.1pt;margin-top:591.9pt;width:131.35pt;height:3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" filled="f" stroked="f">
                <v:textbox inset=",0,,0">
                  <w:txbxContent>
                    <w:p w14:paraId="7B08D722" w14:textId="77777777" w:rsidR="007442C4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45AB16" wp14:editId="7FC12FFF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5AFB79" w14:textId="77777777" w:rsidR="007442C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5AB16" id="_x0000_s1057" type="#_x0000_t202" style="position:absolute;left:0;text-align:left;margin-left:.7pt;margin-top:504.9pt;width:140.2pt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" filled="f" stroked="f">
                <v:textbox inset=",0,,0">
                  <w:txbxContent>
                    <w:p w14:paraId="2A5AFB79" w14:textId="77777777" w:rsidR="007442C4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  <w:shd w:val="pct10" w:color="auto" w:fil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B5501" wp14:editId="17D8DB83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80C4E0" w14:textId="77777777" w:rsidR="007442C4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5501" id="_x0000_s1058" type="#_x0000_t202" style="position:absolute;left:0;text-align:left;margin-left:-5.5pt;margin-top:426.95pt;width:102.05pt;height:3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" filled="f" stroked="f">
                <v:textbox>
                  <w:txbxContent>
                    <w:p w14:paraId="4080C4E0" w14:textId="77777777" w:rsidR="007442C4" w:rsidRDefault="00000000">
                      <w:pPr>
                        <w:snapToGrid w:val="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7442C4">
      <w:headerReference w:type="even" r:id="rId10"/>
      <w:headerReference w:type="default" r:id="rId11"/>
      <w:footerReference w:type="default" r:id="rId14"/>
      <w:pgSz w:w="11906" w:h="16838"/>
      <w:pgMar w:top="454" w:right="454" w:bottom="454" w:left="567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44124" w14:textId="77777777" w:rsidR="007B242A" w:rsidRDefault="007B242A">
      <w:pPr>
        <w:rPr>
          <w:rFonts w:hint="eastAsia"/>
        </w:rPr>
      </w:pPr>
      <w:r>
        <w:separator/>
      </w:r>
    </w:p>
  </w:endnote>
  <w:endnote w:type="continuationSeparator" w:id="0">
    <w:p w14:paraId="0BA5D948" w14:textId="77777777" w:rsidR="007B242A" w:rsidRDefault="007B24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B137" w14:textId="77777777" w:rsidR="007B242A" w:rsidRDefault="007B242A">
      <w:pPr>
        <w:rPr>
          <w:rFonts w:hint="eastAsia"/>
        </w:rPr>
      </w:pPr>
      <w:r>
        <w:separator/>
      </w:r>
    </w:p>
  </w:footnote>
  <w:footnote w:type="continuationSeparator" w:id="0">
    <w:p w14:paraId="39288708" w14:textId="77777777" w:rsidR="007B242A" w:rsidRDefault="007B242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15B9" w14:textId="77777777" w:rsidR="007442C4" w:rsidRDefault="007442C4">
    <w:pPr>
      <w:pStyle w:val="a5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7689" w14:textId="77777777" w:rsidR="007442C4" w:rsidRDefault="007442C4">
    <w:pPr>
      <w:pStyle w:val="a5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012"/>
    <w:multiLevelType w:val="multilevel"/>
    <w:tmpl w:val="20B74012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122BEE"/>
    <w:multiLevelType w:val="multilevel"/>
    <w:tmpl w:val="23122BEE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1011FA"/>
    <w:multiLevelType w:val="multilevel"/>
    <w:tmpl w:val="511011FA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56015C"/>
    <w:multiLevelType w:val="multilevel"/>
    <w:tmpl w:val="5D56015C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9EB24FB"/>
    <w:multiLevelType w:val="multilevel"/>
    <w:tmpl w:val="69EB24FB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28F2579"/>
    <w:multiLevelType w:val="multilevel"/>
    <w:tmpl w:val="728F2579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49984187">
    <w:abstractNumId w:val="1"/>
  </w:num>
  <w:num w:numId="2" w16cid:durableId="301235762">
    <w:abstractNumId w:val="5"/>
  </w:num>
  <w:num w:numId="3" w16cid:durableId="1427924281">
    <w:abstractNumId w:val="2"/>
  </w:num>
  <w:num w:numId="4" w16cid:durableId="2105492493">
    <w:abstractNumId w:val="3"/>
  </w:num>
  <w:num w:numId="5" w16cid:durableId="1765345866">
    <w:abstractNumId w:val="0"/>
  </w:num>
  <w:num w:numId="6" w16cid:durableId="1348287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CB1CDD"/>
    <w:rsid w:val="000019F5"/>
    <w:rsid w:val="000117B1"/>
    <w:rsid w:val="000220B6"/>
    <w:rsid w:val="00033A89"/>
    <w:rsid w:val="0004415B"/>
    <w:rsid w:val="00053E7A"/>
    <w:rsid w:val="000A4AAF"/>
    <w:rsid w:val="000E1405"/>
    <w:rsid w:val="000F05FC"/>
    <w:rsid w:val="000F765F"/>
    <w:rsid w:val="000F7DE0"/>
    <w:rsid w:val="001179A3"/>
    <w:rsid w:val="00120DD9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A5761"/>
    <w:rsid w:val="001E0E8A"/>
    <w:rsid w:val="002060E1"/>
    <w:rsid w:val="0021781A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D52B2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4E146E"/>
    <w:rsid w:val="004F3DE3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442C4"/>
    <w:rsid w:val="007570C1"/>
    <w:rsid w:val="00773EE8"/>
    <w:rsid w:val="00780130"/>
    <w:rsid w:val="007873BB"/>
    <w:rsid w:val="007B242A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16555"/>
    <w:rsid w:val="00C223B9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D0104A"/>
    <w:rsid w:val="00D10133"/>
    <w:rsid w:val="00D146DE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0B76"/>
    <w:rsid w:val="00F17644"/>
    <w:rsid w:val="00F34FDC"/>
    <w:rsid w:val="00F465A6"/>
    <w:rsid w:val="00F90C51"/>
    <w:rsid w:val="00FC41A4"/>
    <w:rsid w:val="00FF346E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87886A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148</cp:revision>
  <dcterms:created xsi:type="dcterms:W3CDTF">2017-07-14T11:34:00Z</dcterms:created>
  <dcterms:modified xsi:type="dcterms:W3CDTF">2025-05-01T09:39:00Z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