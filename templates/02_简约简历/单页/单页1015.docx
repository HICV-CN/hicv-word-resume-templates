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D32A" w14:textId="715715C1" w:rsidR="00671CCB" w:rsidRDefault="000B5E8C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DA4327" wp14:editId="1C7DC32D">
                <wp:simplePos x="0" y="0"/>
                <wp:positionH relativeFrom="column">
                  <wp:posOffset>-1143000</wp:posOffset>
                </wp:positionH>
                <wp:positionV relativeFrom="paragraph">
                  <wp:posOffset>-910590</wp:posOffset>
                </wp:positionV>
                <wp:extent cx="226695" cy="10696575"/>
                <wp:effectExtent l="0" t="0" r="1905" b="9525"/>
                <wp:wrapNone/>
                <wp:docPr id="333947921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695" cy="1069657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8E06E" id="矩形 86" o:spid="_x0000_s1026" style="position:absolute;left:0;text-align:left;margin-left:-90pt;margin-top:-71.7pt;width:17.85pt;height:84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AABDA16" wp14:editId="34EA8753">
                <wp:simplePos x="0" y="0"/>
                <wp:positionH relativeFrom="column">
                  <wp:posOffset>-907415</wp:posOffset>
                </wp:positionH>
                <wp:positionV relativeFrom="paragraph">
                  <wp:posOffset>-902970</wp:posOffset>
                </wp:positionV>
                <wp:extent cx="2162810" cy="10696575"/>
                <wp:effectExtent l="0" t="0" r="8890" b="9525"/>
                <wp:wrapNone/>
                <wp:docPr id="6" name="矩形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106965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2D719" id="矩形 88" o:spid="_x0000_s1026" style="position:absolute;left:0;text-align:left;margin-left:-71.45pt;margin-top:-71.1pt;width:170.3pt;height:842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" fillcolor="#f2f2f2" stroked="f" strokeweight="1pt"/>
            </w:pict>
          </mc:Fallback>
        </mc:AlternateContent>
      </w:r>
      <w:r w:rsidR="00671CCB">
        <w:rPr>
          <w:noProof/>
        </w:rPr>
        <w:drawing>
          <wp:anchor distT="0" distB="0" distL="114300" distR="114300" simplePos="0" relativeHeight="251685888" behindDoc="0" locked="0" layoutInCell="1" allowOverlap="1" wp14:anchorId="4CF48BC3" wp14:editId="3F4361A5">
            <wp:simplePos x="0" y="0"/>
            <wp:positionH relativeFrom="column">
              <wp:posOffset>-395577</wp:posOffset>
            </wp:positionH>
            <wp:positionV relativeFrom="page">
              <wp:posOffset>532737</wp:posOffset>
            </wp:positionV>
            <wp:extent cx="1137920" cy="1543050"/>
            <wp:effectExtent l="0" t="0" r="5080" b="0"/>
            <wp:wrapNone/>
            <wp:docPr id="68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EFBBE" wp14:editId="040A3918">
                <wp:simplePos x="0" y="0"/>
                <wp:positionH relativeFrom="column">
                  <wp:posOffset>1735455</wp:posOffset>
                </wp:positionH>
                <wp:positionV relativeFrom="paragraph">
                  <wp:posOffset>8255635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1803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B55F0" id="KSO_Shape" o:spid="_x0000_s1026" style="position:absolute;left:0;text-align:left;margin-left:136.65pt;margin-top:650.05pt;width:11.2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062,79201;54653,85208;54027,88731;53304,92953;54701,97441;78220,142510;75039,96500;75931,91916;74967,88152;77666,84822;88799,78670;98992,79225;106487,86632;112945,94932;118342,104148;122535,114451;125524,125863;127186,138481;121933,147818;105234,154984;87715,159593;69642,161571;50508,160702;31592,156770;13495,149893;0,142221;1301,128830;4000,116791;8000,105982;13205,96355;19543,87838;26917,80286;36218,73000;70448,435;78519,2633;85819,6498;92059,11788;96998,18262;100491,25750;102298,34035;102082,43601;99287,53167;94251,61524;87289,68264;77507,73578;70905,75317;63774,75800;55799,74762;48475,72129;41898,68119;35947,62491;31080,55244;27996,46959;26864,37900;27827,29325;30622,21499;34959,14518;40645,8648;47487,4155;55269,1184;63702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1C9A4A" wp14:editId="44952FDE">
                <wp:simplePos x="0" y="0"/>
                <wp:positionH relativeFrom="column">
                  <wp:posOffset>1664335</wp:posOffset>
                </wp:positionH>
                <wp:positionV relativeFrom="paragraph">
                  <wp:posOffset>8213090</wp:posOffset>
                </wp:positionV>
                <wp:extent cx="285115" cy="285115"/>
                <wp:effectExtent l="0" t="0" r="0" b="0"/>
                <wp:wrapNone/>
                <wp:docPr id="64" name="矩形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7BD67" id="矩形 84" o:spid="_x0000_s1026" style="position:absolute;left:0;text-align:left;margin-left:131.05pt;margin-top:646.7pt;width:22.45pt;height:2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8cvez98AAAANAQAADwAAAAAA&#10;AAAAAAAAAAAfBAAAZHJzL2Rvd25yZXYueG1sUEsFBgAAAAAEAAQA8wAAACsFAAAAAA==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2640" behindDoc="0" locked="0" layoutInCell="1" allowOverlap="1" wp14:anchorId="5257E2CC" wp14:editId="45BCA076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2782569</wp:posOffset>
                </wp:positionV>
                <wp:extent cx="2162810" cy="0"/>
                <wp:effectExtent l="0" t="0" r="0" b="0"/>
                <wp:wrapNone/>
                <wp:docPr id="14" name="直接连接符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12FC8" id="直接连接符 82" o:spid="_x0000_s1026" style="position:absolute;left:0;text-align:left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19.1pt" to="98.3pt,2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qAPWl98AAAAMAQAADwAAAGRycy9k&#10;b3ducmV2LnhtbEyPwU7DMAyG70i8Q2Qkblu6UlWlNJ3GBBcuaGPSrm5jmoomKUm6lbcnk5DY0fav&#10;z99frWc9sBM531sjYLVMgJFprexNJ+Dw8boogPmARuJgDQn4IQ/r+vamwlLas9nRaR86FiHGlyhA&#10;hTCWnPtWkUa/tCOZePu0TmOIo+u4dHiOcD3wNElyrrE38YPCkbaK2q/9pCNlOqpNc3TpS9J/vxeH&#10;Z9zuwpsQ93fz5glYoDn8h+GiH9Whjk6NnYz0bBCwWGVZLBMEZA9FCuwSecxzYM3fhtcVvy5R/w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CoA9aX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3664" behindDoc="0" locked="0" layoutInCell="1" allowOverlap="1" wp14:anchorId="10A484C1" wp14:editId="5FF2D66D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3165474</wp:posOffset>
                </wp:positionV>
                <wp:extent cx="2162810" cy="0"/>
                <wp:effectExtent l="0" t="0" r="0" b="0"/>
                <wp:wrapNone/>
                <wp:docPr id="15" name="直接连接符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7EE77" id="直接连接符 80" o:spid="_x0000_s1026" style="position:absolute;left:0;text-align:left;z-index:251633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49.25pt" to="98.3pt,2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7qklrN8AAAAMAQAADwAAAGRycy9k&#10;b3ducmV2LnhtbEyPwU7DMAyG70i8Q2Qkblu6qVRdaTqNCS5c0MakXd0ma6o1TknSrbw9mYQER9u/&#10;Pn9/uZ5Mzy7K+c6SgMU8AaaosbKjVsDh822WA/MBSWJvSQn4Vh7W1f1diYW0V9qpyz60LELIFyhA&#10;hzAUnPtGK4N+bgdF8XayzmCIo2u5dHiNcNPzZZJk3GBH8YPGQW21as770UTKeNSb+uiWr0n39ZEf&#10;XnC7C+9CPD5Mm2dgQU3hLww3/agOVXSq7UjSs17AbJGmsUwQkK7yJ2C3yCrLgNW/G16V/H+J6g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uqSW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4688" behindDoc="0" locked="0" layoutInCell="1" allowOverlap="1" wp14:anchorId="12858F06" wp14:editId="081E7F05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3548379</wp:posOffset>
                </wp:positionV>
                <wp:extent cx="2162810" cy="0"/>
                <wp:effectExtent l="0" t="0" r="0" b="0"/>
                <wp:wrapNone/>
                <wp:docPr id="16" name="直接连接符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D8C20" id="直接连接符 78" o:spid="_x0000_s1026" style="position:absolute;left:0;text-align:left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79.4pt" to="98.3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K1Hi3t8AAAAMAQAADwAAAGRycy9k&#10;b3ducmV2LnhtbEyPwU7DMAyG70i8Q2Qkblu6aatKaTqNCS5c0MakXd0mNBWNU5p0K2+PJyHB0fav&#10;z99fbCbXibMZQutJwWKegDBUe91So+D4/jLLQISIpLHzZBR8mwCb8vamwFz7C+3N+RAbwRAKOSqw&#10;Mfa5lKG2xmGY+94Q3z784DDyODRSD3hhuOvkMklS6bAl/mCxNztr6s/D6Jgynuy2Og3L56T9esuO&#10;T7jbx1el7u+m7SOIaKb4F4arPqtDyU6VH0kH0SmYLVYrLhMVrNcZl7hGHt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rUeLe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5712" behindDoc="0" locked="0" layoutInCell="1" allowOverlap="1" wp14:anchorId="28CC816B" wp14:editId="3FE0DE6B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3930649</wp:posOffset>
                </wp:positionV>
                <wp:extent cx="2162810" cy="0"/>
                <wp:effectExtent l="0" t="0" r="0" b="0"/>
                <wp:wrapNone/>
                <wp:docPr id="17" name="直接连接符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239A5" id="直接连接符 76" o:spid="_x0000_s1026" style="position:absolute;left:0;text-align:left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09.5pt" to="98.3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4hZiA98AAAAMAQAADwAAAGRycy9k&#10;b3ducmV2LnhtbEyPQWvDMAyF74P9B6PBbq2TUkKbxSld2S67jHaFXpVYS8JiO7OdNvv3U2Gw3iS9&#10;x9P3is1kenEmHzpnFaTzBATZ2unONgqOH6+zFYgQ0WrsnSUFPxRgU97fFZhrd7F7Oh9iIzjEhhwV&#10;tDEOuZShbslgmLuBLGufzhuMvPpGao8XDje9XCRJJg12lj+0ONCupfrrMBpOGU/ttjr5xUvSfb+v&#10;js+428c3pR4fpu0TiEhT/DfDFZ/RoWSmyo1WB9ErmKXLJZeJCrJ0zcPVss4yENXfRZaFvC1R/g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iFmID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 wp14:anchorId="488DAE1A" wp14:editId="24C577CF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4313554</wp:posOffset>
                </wp:positionV>
                <wp:extent cx="2162810" cy="0"/>
                <wp:effectExtent l="0" t="0" r="0" b="0"/>
                <wp:wrapNone/>
                <wp:docPr id="18" name="直接连接符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ED160A" id="直接连接符 74" o:spid="_x0000_s1026" style="position:absolute;left:0;text-align:left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39.65pt" to="98.3pt,3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WpUvcN8AAAAMAQAADwAAAGRycy9k&#10;b3ducmV2LnhtbEyPwU7DMAyG70i8Q2Qkblu6MZWtNJ3GBBcuaGPSrm5jmorGKU26lbcnk5DG0fav&#10;z9+fr0fbihP1vnGsYDZNQBBXTjdcKzh8vE6WIHxA1tg6JgU/5GFd3N7kmGl35h2d9qEWEcI+QwUm&#10;hC6T0leGLPqp64jj7dP1FkMc+1rqHs8Rbls5T5JUWmw4fjDY0dZQ9bUfbKQMR7Mpj/38JWm+35eH&#10;Z9zuwptS93fj5glEoDFcw3DRj+pQRKfSDay9aBVMZotFLBMUpI+rBxCXyCpNQZR/G1nk8n+J4h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alS9w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7E5CF92D" wp14:editId="39762696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4696459</wp:posOffset>
                </wp:positionV>
                <wp:extent cx="2162810" cy="0"/>
                <wp:effectExtent l="0" t="0" r="0" b="0"/>
                <wp:wrapNone/>
                <wp:docPr id="19" name="直接连接符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7F439" id="直接连接符 72" o:spid="_x0000_s1026" style="position:absolute;left:0;text-align:left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69.8pt" to="98.3pt,3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4FD03C77" wp14:editId="082D9B99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5078729</wp:posOffset>
                </wp:positionV>
                <wp:extent cx="2162810" cy="0"/>
                <wp:effectExtent l="0" t="0" r="0" b="0"/>
                <wp:wrapNone/>
                <wp:docPr id="21" name="直接连接符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93303D" id="直接连接符 70" o:spid="_x0000_s1026" style="position:absolute;left:0;text-align:left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99.9pt" to="98.3pt,3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Yw4gUt8AAAAMAQAADwAAAGRycy9k&#10;b3ducmV2LnhtbEyPwU7DMAyG70i8Q2Qkblu6aSpraTqNCS5c0MakXd0mNBWNU5p0K2+PJyHB0fav&#10;z99fbCbXibMZQutJwWKegDBUe91So+D4/jJbgwgRSWPnySj4NgE25e1Ngbn2F9qb8yE2giEUclRg&#10;Y+xzKUNtjcMw970hvn34wWHkcWikHvDCcNfJZZKk0mFL/MFib3bW1J+H0TFlPNltdRqWz0n79bY+&#10;PuFuH1+Vur+bto8gopniXxiu+qwOJTtVfiQdRKdgtlituExU8JBlXOIayd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jDiB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02AC8AA9" wp14:editId="4B5E97B0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5461634</wp:posOffset>
                </wp:positionV>
                <wp:extent cx="2162810" cy="0"/>
                <wp:effectExtent l="0" t="0" r="0" b="0"/>
                <wp:wrapNone/>
                <wp:docPr id="22" name="直接连接符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22E7B" id="直接连接符 68" o:spid="_x0000_s1026" style="position:absolute;left:0;text-align:left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430.05pt" to="98.3pt,4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DEW0Kd8AAAAMAQAADwAAAGRycy9k&#10;b3ducmV2LnhtbEyPwU7DMAyG70i8Q2QkblvSaapKaTqNCS5c0MakXdPGNBWNU5J0K29PJiHB0fav&#10;z99fbWY7sDP60DuSkC0FMKTW6Z46Ccf3l0UBLERFWg2OUMI3BtjUtzeVKrW70B7Ph9ixBKFQKgkm&#10;xrHkPLQGrQpLNyKl24fzVsU0+o5rry4Jbge+EiLnVvWUPhg14s5g+3mYbKJMJ7NtTn71LPqvt+L4&#10;pHb7+Crl/d28fQQWcY5/YbjqJ3Wok1PjJtKBDRIW2XqdykQJRS4yYNfIQ54Da343vK74/xL1D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MRbQp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40832" behindDoc="0" locked="0" layoutInCell="1" allowOverlap="1" wp14:anchorId="30501850" wp14:editId="6CA11055">
                <wp:simplePos x="0" y="0"/>
                <wp:positionH relativeFrom="column">
                  <wp:posOffset>-914400</wp:posOffset>
                </wp:positionH>
                <wp:positionV relativeFrom="paragraph">
                  <wp:posOffset>2400299</wp:posOffset>
                </wp:positionV>
                <wp:extent cx="2162810" cy="0"/>
                <wp:effectExtent l="0" t="0" r="0" b="0"/>
                <wp:wrapNone/>
                <wp:docPr id="23" name="直接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64304" id="直接连接符 66" o:spid="_x0000_s1026" style="position:absolute;left:0;text-align:left;z-index:251640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189pt" to="98.3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b8y7Vd8AAAAMAQAADwAAAGRycy9k&#10;b3ducmV2LnhtbEyPQU/DMAyF70j8h8hI3LZ0YyqlNJ3GBBcuaGPSrmljmorGKU26lX+PJyHBzfZ7&#10;ev5esZ5cJ044hNaTgsU8AYFUe9NSo+Dw/jLLQISoyejOEyr4xgDr8vqq0LnxZ9rhaR8bwSEUcq3A&#10;xtjnUobaotNh7nsk1j784HTkdWikGfSZw10nl0mSSqdb4g9W97i1WH/uR8cp49FuquOwfE7ar7fs&#10;8KS3u/iq1O3NtHkEEXGKf2a44DM6lMxU+ZFMEJ2C2WK14jJRwd19xsPF8pCmIKrfiywL+b9E+QM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vzLtV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C18145" wp14:editId="38E4FD4C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0"/>
                <wp:wrapNone/>
                <wp:docPr id="37" name="燕尾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B6678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37" o:spid="_x0000_s1026" type="#_x0000_t55" style="position:absolute;left:0;text-align:left;margin-left:87pt;margin-top:199.5pt;width:4.65pt;height:10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lI+Yh+AAAAALAQAADwAAAGRycy9kb3ducmV2&#10;LnhtbEyPQUvDQBCF74L/YRnBi9hNmqJNzKaI4EFBilV6nmbHJJidDdltG/vrnZ70No95vPe9cjW5&#10;Xh1oDJ1nA+ksAUVce9txY+Dz4/l2CSpEZIu9ZzLwQwFW1eVFiYX1R36nwyY2SkI4FGigjXEotA51&#10;Sw7DzA/E8vvyo8Mocmy0HfEo4a7X8yS50w47loYWB3pqqf7e7J2Bm4D2xb1O81xv1509UXzbnnJj&#10;rq+mxwdQkab4Z4YzvqBDJUw7v2cbVC/6fiFbooEsz+U4O5ZZBmpnYJHmKeiq1P83V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lI+Yh+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88F422" wp14:editId="2C3A438F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0"/>
                <wp:wrapNone/>
                <wp:docPr id="38" name="燕尾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04656" id="燕尾形 38" o:spid="_x0000_s1026" type="#_x0000_t55" style="position:absolute;left:0;text-align:left;margin-left:87pt;margin-top:409.25pt;width:4.65pt;height:10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WlHYg+AAAAALAQAADwAAAGRycy9kb3ducmV2&#10;LnhtbEyPQUvDQBCF74L/YRnBi9hNG23TmE0RwYOCiLX0PM2OSTA7G7LbNvbXOz3p8b15vPlesRpd&#10;pw40hNazgekkAUVcedtybWDz+XybgQoR2WLnmQz8UIBVeXlRYG79kT/osI61khIOORpoYuxzrUPV&#10;kMMw8T2x3L784DCKHGptBzxKuev0LEnm2mHL8qHBnp4aqr7Xe2fgJqB9ca/jbKm37609UXzbnpbG&#10;XF+Njw+gIo3xLwxnfEGHUph2fs82qE704k62RAPZNLsHdU5kaQpqJ06azU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WlHYg+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A7B71" wp14:editId="52D23B39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0"/>
                <wp:wrapNone/>
                <wp:docPr id="39" name="燕尾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F77FD" id="燕尾形 39" o:spid="_x0000_s1026" type="#_x0000_t55" style="position:absolute;left:0;text-align:left;margin-left:87pt;margin-top:229.45pt;width:4.65pt;height:10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MEqdeAAAAALAQAADwAAAGRycy9kb3ducmV2&#10;LnhtbEyPQUvDQBCF74L/YRnBi9iNbbVJzKaI4MGCiFV6nmbHJJidDdltG/vrOz3p8b15vPlesRxd&#10;p/Y0hNazgbtJAoq48rbl2sDX58ttCipEZIudZzLwSwGW5eVFgbn1B/6g/TrWSko45GigibHPtQ5V&#10;Qw7DxPfEcvv2g8Mocqi1HfAg5a7T0yR50A5blg8N9vTcUPWz3jkDNwHtq1uN00xv3lt7pPi2OWbG&#10;XF+NT4+gIo3xLwxnfEGHUpi2fsc2qE70Yi5booH5fZqBOifS2QzUVpxFloAuC/1/Q3k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MEqde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B2E75A4" wp14:editId="47EE0F60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0"/>
                <wp:wrapNone/>
                <wp:docPr id="40" name="燕尾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915CD" id="燕尾形 40" o:spid="_x0000_s1026" type="#_x0000_t55" style="position:absolute;left:0;text-align:left;margin-left:87pt;margin-top:259.4pt;width:4.65pt;height:10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7ao+BeAAAAALAQAADwAAAGRycy9kb3ducmV2&#10;LnhtbEyPT0vDQBDF74LfYRnBi9hNG/8kMZsiggeFIlbpeZodk2B2NmS3beynd3rS43vzePN+5XJy&#10;vdrTGDrPBuazBBRx7W3HjYHPj+frDFSIyBZ7z2TghwIsq/OzEgvrD/xO+3VslJRwKNBAG+NQaB3q&#10;lhyGmR+I5fblR4dR5NhoO+JByl2vF0lypx12LB9aHOippfp7vXMGrgLaF/c6LXK9eevskeJqc8yN&#10;ubyYHh9ARZriXxhO82U6VLJp63dsg+pF398ISzRwO8+E4ZTI0hTUVpw0y0FXpf7PUP0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7ao+Be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63FB61" wp14:editId="101C8FD3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0"/>
                <wp:wrapNone/>
                <wp:docPr id="41" name="燕尾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4B1F9" id="燕尾形 41" o:spid="_x0000_s1026" type="#_x0000_t55" style="position:absolute;left:0;text-align:left;margin-left:87pt;margin-top:289.4pt;width:4.65pt;height:10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UZ1PuOAAAAALAQAADwAAAGRycy9kb3ducmV2&#10;LnhtbEyPQUvDQBCF74L/YRnBi7QbW7VJzKaI4EGhiK30PM2OSTA7G7LbNvbXOz3p8b15vHlfsRxd&#10;pw40hNazgdtpAoq48rbl2sDn5mWSggoR2WLnmQz8UIBleXlRYG79kT/osI61khIOORpoYuxzrUPV&#10;kMMw9T2x3L784DCKHGptBzxKuev0LEketMOW5UODPT03VH2v987ATUD76t7GWaa37609UVxtT5kx&#10;11fj0yOoSGP8C8N5vkyHUjbt/J5tUJ3oxZ2wRAP3i1QYzol0Pge1EydLM9Blof8zl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UZ1PuO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AF9A2C" wp14:editId="386C0357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0"/>
                <wp:wrapNone/>
                <wp:docPr id="42" name="燕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93CD2" id="燕尾形 42" o:spid="_x0000_s1026" type="#_x0000_t55" style="position:absolute;left:0;text-align:left;margin-left:87pt;margin-top:319.35pt;width:4.65pt;height:1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OGjQuAAAAALAQAADwAAAGRycy9kb3ducmV2&#10;LnhtbEyPQUvDQBCF74L/YRnBi9iNjbZpzKaI4EFBxFp6nmanSTA7G7LbNvbXOz3p8b15vPlesRxd&#10;pw40hNazgbtJAoq48rbl2sD66+U2AxUissXOMxn4oQDL8vKiwNz6I3/SYRVrJSUccjTQxNjnWoeq&#10;IYdh4ntiue384DCKHGptBzxKuev0NElm2mHL8qHBnp4bqr5Xe2fgJqB9dW/jdKE3H609UXzfnBbG&#10;XF+NT4+gIo3xLwxnfEGHUpi2fs82qE70/F62RAOzNJuDOieyNAW1Fechy0C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OGjQu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BA4CF9" wp14:editId="0874FD6F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0"/>
                <wp:wrapNone/>
                <wp:docPr id="43" name="燕尾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62CBA" id="燕尾形 43" o:spid="_x0000_s1026" type="#_x0000_t55" style="position:absolute;left:0;text-align:left;margin-left:87pt;margin-top:349.3pt;width:4.65pt;height:1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O0DUAOAAAAALAQAADwAAAGRycy9kb3ducmV2&#10;LnhtbEyPT2vCQBTE70K/w/KEXqRu1JJ/zUZKoYcWpNQWz8/saxLMvg3ZVVM/veupPQ4zzPymWI+m&#10;EycaXGtZwWIegSCurG65VvD99fqQgnAeWWNnmRT8koN1eTcpMNf2zJ902vpahBJ2OSpovO9zKV3V&#10;kEE3tz1x8H7sYNAHOdRSD3gO5aaTyyiKpcGWw0KDPb00VB22R6Ng5lC/mfdxmcndR6sv5De7S6bU&#10;/XR8fgLhafR/YbjhB3QoA9PeHlk70QWdPIYvXkGcpTGIWyJdrUDsFSSLNAFZFvL/h/IK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O0DUAO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27AEC5" wp14:editId="599EBAD6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0"/>
                <wp:wrapNone/>
                <wp:docPr id="44" name="燕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809C9" id="燕尾形 44" o:spid="_x0000_s1026" type="#_x0000_t55" style="position:absolute;left:0;text-align:left;margin-left:87pt;margin-top:379.3pt;width:4.65pt;height:1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1KgjoeAAAAALAQAADwAAAGRycy9kb3ducmV2&#10;LnhtbEyPQUvDQBCF74L/YRnBi9iNrTZpzKaI4EFBxFp6nmanSTA7G7LbNvbXOz3p8b15vPlesRxd&#10;pw40hNazgbtJAoq48rbl2sD66+U2AxUissXOMxn4oQDL8vKiwNz6I3/SYRVrJSUccjTQxNjnWoeq&#10;IYdh4ntiue384DCKHGptBzxKuev0NEnm2mHL8qHBnp4bqr5Xe2fgJqB9dW/jdKE3H609UXzfnBbG&#10;XF+NT4+gIo3xLwxnfEGHUpi2fs82qE50ei9booH0IZuDOiey2QzUVpw0S0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1Kgjoe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C688BE3" wp14:editId="67DF967B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9485" cy="30759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A4E3E" id="矩形 56" o:spid="_x0000_s1026" style="position:absolute;left:0;text-align:left;margin-left:-77.35pt;margin-top:188.95pt;width:175.55pt;height:242.2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" fillcolor="#eaeaea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1CB78E0" wp14:editId="692BAD3B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082C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72C0C4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CB78E0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-71.75pt;margin-top:716.75pt;width:169.9pt;height:28.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" filled="f" stroked="f">
                <v:textbox style="mso-fit-shape-to-text:t">
                  <w:txbxContent>
                    <w:p w14:paraId="2D082C8A" w14:textId="77777777" w:rsidR="00671CCB" w:rsidRDefault="00671CCB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72C0C4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5E91B7F" wp14:editId="743D969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034822" w14:textId="5234CAB1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91B7F" id="矩形 53" o:spid="_x0000_s1027" style="position:absolute;margin-left:-71.75pt;margin-top:104.95pt;width:170.3pt;height:37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" filled="f" stroked="f">
                <v:textbox style="mso-fit-shape-to-text:t">
                  <w:txbxContent>
                    <w:p w14:paraId="27034822" w14:textId="5234CAB1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AD07CC0" wp14:editId="5EC73F9A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4640"/>
                <wp:effectExtent l="0" t="0" r="0" b="0"/>
                <wp:wrapNone/>
                <wp:docPr id="10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5FFF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07CC0" id="矩形 51" o:spid="_x0000_s1028" style="position:absolute;margin-left:-71.7pt;margin-top:141.6pt;width:170.3pt;height:23.2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" filled="f" stroked="f">
                <v:textbox style="mso-fit-shape-to-text:t">
                  <w:txbxContent>
                    <w:p w14:paraId="5D15FFF1" w14:textId="77777777" w:rsidR="00671CCB" w:rsidRDefault="00671CCB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B4EB2A3" wp14:editId="0FCFF722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B5AD6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 w14:paraId="12C929A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现居：</w:t>
                            </w:r>
                          </w:p>
                          <w:p w14:paraId="4A4F7CC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  <w:p w14:paraId="6671BB7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专业：</w:t>
                            </w:r>
                          </w:p>
                          <w:p w14:paraId="3431F61C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</w:p>
                          <w:p w14:paraId="7BBB724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</w:p>
                          <w:p w14:paraId="611AF88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</w:p>
                          <w:p w14:paraId="62BD803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EB2A3" id="文本框 2" o:spid="_x0000_s1029" type="#_x0000_t202" style="position:absolute;margin-left:-42.1pt;margin-top:181.75pt;width:48.6pt;height:249.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" filled="f" stroked="f" strokeweight=".5pt">
                <v:textbox>
                  <w:txbxContent>
                    <w:p w14:paraId="56B5AD6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生日：</w:t>
                      </w:r>
                    </w:p>
                    <w:p w14:paraId="12C929A6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现居：</w:t>
                      </w:r>
                    </w:p>
                    <w:p w14:paraId="4A4F7CC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学历：</w:t>
                      </w:r>
                    </w:p>
                    <w:p w14:paraId="6671BB7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专业：</w:t>
                      </w:r>
                    </w:p>
                    <w:p w14:paraId="3431F61C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手机：</w:t>
                      </w:r>
                    </w:p>
                    <w:p w14:paraId="7BBB724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微信：</w:t>
                      </w:r>
                    </w:p>
                    <w:p w14:paraId="611AF88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微博：</w:t>
                      </w:r>
                    </w:p>
                    <w:p w14:paraId="62BD803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527C55E" wp14:editId="02E77653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746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F99ABC" w14:textId="7961783D" w:rsidR="00671CCB" w:rsidRDefault="00111194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78B20D7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61BC638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13431A4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  <w:p w14:paraId="105395F2" w14:textId="75BFF9B3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 xml:space="preserve">152 </w:t>
                            </w:r>
                            <w:r w:rsidR="00C93231"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xxxx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93231"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0000</w:t>
                            </w:r>
                          </w:p>
                          <w:p w14:paraId="71AC265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Se7enPPT</w:t>
                            </w:r>
                          </w:p>
                          <w:p w14:paraId="74472DF1" w14:textId="7AFE128E" w:rsidR="00671CCB" w:rsidRDefault="00C93231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@xxxx</w:t>
                            </w:r>
                          </w:p>
                          <w:p w14:paraId="69BA770D" w14:textId="768096B1" w:rsidR="00671CCB" w:rsidRDefault="00C93231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ascii="Calibri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xxx@超级简历</w:t>
                            </w:r>
                          </w:p>
                          <w:p w14:paraId="415DA51B" w14:textId="77777777" w:rsidR="00671CCB" w:rsidRDefault="00671CCB"/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C55E" id="_x0000_s1030" type="#_x0000_t202" style="position:absolute;margin-left:-.8pt;margin-top:181.75pt;width:99.8pt;height:249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" filled="f" stroked="f" strokeweight=".5pt">
                <v:textbox>
                  <w:txbxContent>
                    <w:p w14:paraId="6EF99ABC" w14:textId="7961783D" w:rsidR="00671CCB" w:rsidRDefault="00111194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78B20D7D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61BC6387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13431A45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  <w:p w14:paraId="105395F2" w14:textId="75BFF9B3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 xml:space="preserve">152 </w:t>
                      </w:r>
                      <w:r w:rsidR="00C93231"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xxxx</w:t>
                      </w: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  <w:r w:rsidR="00C93231"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0000</w:t>
                      </w:r>
                    </w:p>
                    <w:p w14:paraId="71AC265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Se7enPPT</w:t>
                      </w:r>
                    </w:p>
                    <w:p w14:paraId="74472DF1" w14:textId="7AFE128E" w:rsidR="00671CCB" w:rsidRDefault="00C93231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@xxxx</w:t>
                      </w:r>
                    </w:p>
                    <w:p w14:paraId="69BA770D" w14:textId="768096B1" w:rsidR="00671CCB" w:rsidRDefault="00C93231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ascii="Calibri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xxx@超级简历</w:t>
                      </w:r>
                    </w:p>
                    <w:p w14:paraId="415DA51B" w14:textId="77777777" w:rsidR="00671CCB" w:rsidRDefault="00671CCB"/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1CBA328" wp14:editId="27D76C3F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0" b="0"/>
                <wp:wrapNone/>
                <wp:docPr id="24" name="微信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7B3C6" id="微信" o:spid="_x0000_s1026" style="position:absolute;left:0;text-align:left;margin-left:-58.8pt;margin-top:349.2pt;width:9.75pt;height:9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333f50" stroked="f" strokeweight="1pt">
                <v:stroke joinstyle="miter"/>
                <v:path arrowok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3F009C" wp14:editId="359043A3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0" b="0"/>
                <wp:wrapNone/>
                <wp:docPr id="25" name="微博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92B" id="微博" o:spid="_x0000_s1026" style="position:absolute;left:0;text-align:left;margin-left:-59.55pt;margin-top:378.75pt;width:10.5pt;height:9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333f50" stroked="f" strokeweight="1pt">
                <v:stroke joinstyle="miter"/>
                <v:path arrowok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8073AA9" wp14:editId="7DAC6FB2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0" b="0"/>
                <wp:wrapNone/>
                <wp:docPr id="2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E754A" id="KSO_Shape" o:spid="_x0000_s1026" style="position:absolute;left:0;text-align:left;margin-left:-57.25pt;margin-top:228.95pt;width:6.4pt;height:10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f50" stroked="f" strokeweight="1pt">
                <v:stroke joinstyle="miter"/>
                <v:path arrowok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624501" wp14:editId="2D668B32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0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BBD9E" id="KSO_Shape" o:spid="_x0000_s1026" style="position:absolute;left:0;text-align:left;margin-left:-58.9pt;margin-top:319.2pt;width:10pt;height:10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33f5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4092178;2147483646,2147483646;2147483646,2147483646;2147483646,2147483646;2147483646,2147483646;904092178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CFE0882" wp14:editId="52AE1E9A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0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2636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3A785" id="KSO_Shape" o:spid="_x0000_s1026" style="position:absolute;left:0;text-align:left;margin-left:-59.55pt;margin-top:199.3pt;width:10.6pt;height:9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33f50" stroked="f">
                <v:path arrowok="t" o:connecttype="custom" o:connectlocs="12596,99299;87538,38901;77894,76620;74072,53829;69686,47530;72841,46839;75406,45635;77432,43996;78894,41871;79997,38901;38401,83636;45454,53420;38401,54162;41145,47120;43890,46070;46096,44585;47737,42639;48891,40232;14493,17991;11599,19962;10217,23212;10678,106848;12880,109536;16311,110585;115200,109817;117684,107386;118427,23827;117351,20423;114663,18196;104062,21856;22559,17710;90132,13897;112307,7499;117146,8241;121423,10288;124879,13462;127338,17480;128541,22189;128439,106951;127005,111532;124367,115422;120757,118416;116378,120259;16311,120796;11471,120054;7170,117981;3713,114833;1280,110815;77,106132;179,21344;1588,16763;4225,12847;7861,9853;12240,8010;24556,7499" o:connectangles="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8995891" wp14:editId="1F4675FC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0"/>
                <wp:wrapNone/>
                <wp:docPr id="29" name="齿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065" cy="1320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9158F" id="齿轮" o:spid="_x0000_s1026" style="position:absolute;left:0;text-align:left;margin-left:-59.55pt;margin-top:289pt;width:10.95pt;height:10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333f50" stroked="f">
                <v:path arrowok="t" o:connecttype="custom" o:connectlocs="84329559,34357453;77016438,34357453;73980168,27436280;79236504,22408365;79236504,14276808;74959602,10211006;66405849,10211006;61051595,15301000;54228216,12662884;54228216,5710742;48188334,0;42181107,0;36141225,5710742;36141225,12662884;29089303,15425159;23571819,10211006;15018065,10211006;10741164,14276808;10741164,22408365;16225992,27653534;13320347,34357453;6007226,34357453;0,40068148;0,45809906;6007226,51551664;13320347,51551664;16095417,58038328;10741164,63128323;10741164,71259880;15018065,75325682;23571819,75325682;28828104,70328783;36141225,73215170;36141225,80167359;42181107,85909117;48188334,85909117;54228216,80167359;54228216,73215170;61280138,70452942;66405849,75325682;74959602,75325682;79236504,71259880;79236504,63128323;74110793,58255583;77016438,51551664;84329559,51551664;90369441,45809906;90369441,40068148;84329559,34357453;45184720,60117777;27097780,42954582;45184720,25760324;63239005,42954582;45184720,60117777;45184720,34357453;36141225,42954582;45184720,51551664;54228216,42954582;45184720,34357453" o:connectangles="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DE77762" wp14:editId="78ADE7D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0" b="0"/>
                <wp:wrapNone/>
                <wp:docPr id="30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41269" id="KSO_Shape" o:spid="_x0000_s1026" style="position:absolute;left:0;text-align:left;margin-left:-58.9pt;margin-top:408.05pt;width:10pt;height:10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333f50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DBDA18" wp14:editId="00726EDC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0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3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C6FF2" id="Freeform 142" o:spid="_x0000_s1026" style="position:absolute;left:0;text-align:left;margin-left:-59.85pt;margin-top:260.4pt;width:12.15pt;height:8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333f50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4AAF58" wp14:editId="240A67D0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03CED8" w14:textId="1E28A3BE" w:rsidR="00671CCB" w:rsidRDefault="001111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企业管理专业 / 本科</w:t>
                            </w:r>
                          </w:p>
                          <w:p w14:paraId="7C230011" w14:textId="31B1BE30" w:rsidR="00671CCB" w:rsidRDefault="001111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AAF58" id="文本框 164" o:spid="_x0000_s1031" type="#_x0000_t202" style="position:absolute;margin-left:125.3pt;margin-top:-2.6pt;width:357.8pt;height:7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" filled="f" stroked="f">
                <v:textbox style="mso-fit-shape-to-text:t">
                  <w:txbxContent>
                    <w:p w14:paraId="1B03CED8" w14:textId="1E28A3BE" w:rsidR="00671CCB" w:rsidRDefault="001111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企业管理专业 / 本科</w:t>
                      </w:r>
                    </w:p>
                    <w:p w14:paraId="7C230011" w14:textId="31B1BE30" w:rsidR="00671CCB" w:rsidRDefault="001111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5C100" wp14:editId="1C4F03EA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4800"/>
                <wp:effectExtent l="0" t="0" r="0" b="0"/>
                <wp:wrapNone/>
                <wp:docPr id="46" name="文本框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9984AE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5C100" id="文本框 165" o:spid="_x0000_s1032" type="#_x0000_t202" style="position:absolute;margin-left:155.65pt;margin-top:-35.75pt;width:103.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" filled="f" stroked="f">
                <v:textbox style="mso-fit-shape-to-text:t">
                  <w:txbxContent>
                    <w:p w14:paraId="0E9984AE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9E468" wp14:editId="3DC7FBA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3139440"/>
                <wp:effectExtent l="0" t="0" r="0" b="0"/>
                <wp:wrapNone/>
                <wp:docPr id="47" name="文本框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313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B4EE17" w14:textId="13CAAB60" w:rsidR="00671CCB" w:rsidRDefault="00111194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上海市网络科技有限公司      </w:t>
                            </w:r>
                          </w:p>
                          <w:p w14:paraId="151E8FEC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策划专员</w:t>
                            </w:r>
                          </w:p>
                          <w:p w14:paraId="5084009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3187A7F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D2056D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2CAF735B" w14:textId="051E9A70" w:rsidR="00671CCB" w:rsidRDefault="00111194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 上海市网络科技有限公司     </w:t>
                            </w:r>
                          </w:p>
                          <w:p w14:paraId="61E94552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策划总监</w:t>
                            </w:r>
                          </w:p>
                          <w:p w14:paraId="4D153DC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2EF866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A0332F1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9E468" id="文本框 169" o:spid="_x0000_s1033" type="#_x0000_t202" style="position:absolute;margin-left:125.3pt;margin-top:108.9pt;width:357.8pt;height:24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" filled="f" stroked="f">
                <v:textbox style="mso-fit-shape-to-text:t">
                  <w:txbxContent>
                    <w:p w14:paraId="01B4EE17" w14:textId="13CAAB60" w:rsidR="00671CCB" w:rsidRDefault="00111194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上海市网络科技有限公司      </w:t>
                      </w:r>
                    </w:p>
                    <w:p w14:paraId="151E8FEC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策划专员</w:t>
                      </w:r>
                    </w:p>
                    <w:p w14:paraId="5084009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73187A7F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D2056D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 w14:paraId="2CAF735B" w14:textId="051E9A70" w:rsidR="00671CCB" w:rsidRDefault="00111194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 上海市网络科技有限公司     </w:t>
                      </w:r>
                    </w:p>
                    <w:p w14:paraId="61E94552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策划总监</w:t>
                      </w:r>
                    </w:p>
                    <w:p w14:paraId="4D153DC5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2EF866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7A0332F1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C4797" wp14:editId="1B1B9838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4800"/>
                <wp:effectExtent l="0" t="0" r="0" b="0"/>
                <wp:wrapNone/>
                <wp:docPr id="48" name="文本框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17B04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C4797" id="文本框 171" o:spid="_x0000_s1034" type="#_x0000_t202" style="position:absolute;margin-left:155.65pt;margin-top:75.8pt;width:103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" filled="f" stroked="f">
                <v:textbox style="mso-fit-shape-to-text:t">
                  <w:txbxContent>
                    <w:p w14:paraId="3C17B04F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535595" wp14:editId="645F27D3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310640"/>
                <wp:effectExtent l="0" t="0" r="0" b="0"/>
                <wp:wrapNone/>
                <wp:docPr id="49" name="文本框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310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BD6299" w14:textId="72DC4A2D" w:rsidR="00671CCB" w:rsidRDefault="00111194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.06         湖工工程院会计系办公室            行政助理</w:t>
                            </w:r>
                          </w:p>
                          <w:p w14:paraId="1D7C36B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14BC79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 w14:paraId="133600F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35595" id="文本框 184" o:spid="_x0000_s1035" type="#_x0000_t202" style="position:absolute;margin-left:125.3pt;margin-top:396.15pt;width:357.8pt;height:10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" filled="f" stroked="f">
                <v:textbox style="mso-fit-shape-to-text:t">
                  <w:txbxContent>
                    <w:p w14:paraId="15BD6299" w14:textId="72DC4A2D" w:rsidR="00671CCB" w:rsidRDefault="00111194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.06         湖工工程院会计系办公室            行政助理</w:t>
                      </w:r>
                    </w:p>
                    <w:p w14:paraId="1D7C36B7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14BC79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 w14:paraId="133600F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6F3EB" wp14:editId="507E8EDF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4800"/>
                <wp:effectExtent l="0" t="0" r="0" b="0"/>
                <wp:wrapNone/>
                <wp:docPr id="50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72C3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6F3EB" id="文本框 185" o:spid="_x0000_s1036" type="#_x0000_t202" style="position:absolute;margin-left:155.65pt;margin-top:363.05pt;width:103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" filled="f" stroked="f">
                <v:textbox style="mso-fit-shape-to-text:t">
                  <w:txbxContent>
                    <w:p w14:paraId="7F72C38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C86074" wp14:editId="59188EE6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0873C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84D792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1F2E6075" w14:textId="65E3A0EF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111194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86074" id="文本框 188" o:spid="_x0000_s1037" type="#_x0000_t202" style="position:absolute;margin-left:125.3pt;margin-top:550.1pt;width:357.8pt;height:6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" filled="f" stroked="f">
                <v:textbox style="mso-fit-shape-to-text:t">
                  <w:txbxContent>
                    <w:p w14:paraId="3D0873C1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84D792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1F2E6075" w14:textId="65E3A0EF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111194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291311" wp14:editId="57D70F46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4800"/>
                <wp:effectExtent l="0" t="0" r="0" b="0"/>
                <wp:wrapNone/>
                <wp:docPr id="52" name="文本框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38E6D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91311" id="文本框 189" o:spid="_x0000_s1038" type="#_x0000_t202" style="position:absolute;margin-left:155.65pt;margin-top:517pt;width:103.4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" filled="f" stroked="f">
                <v:textbox style="mso-fit-shape-to-text:t">
                  <w:txbxContent>
                    <w:p w14:paraId="4C38E6D6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6CD2D3F" wp14:editId="5FCA4A2F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-89536</wp:posOffset>
                </wp:positionV>
                <wp:extent cx="4336415" cy="0"/>
                <wp:effectExtent l="0" t="0" r="0" b="0"/>
                <wp:wrapNone/>
                <wp:docPr id="53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4ED03" id="直接连接符 31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-7.05pt" to="472.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6S/fhe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784D9AF5" wp14:editId="238AADB2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1326514</wp:posOffset>
                </wp:positionV>
                <wp:extent cx="4336415" cy="0"/>
                <wp:effectExtent l="0" t="0" r="0" b="0"/>
                <wp:wrapNone/>
                <wp:docPr id="54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E2F0F" id="直接连接符 29" o:spid="_x0000_s1026" style="position:absolute;left:0;text-align:left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104.45pt" to="472.5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RA6ov+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543E975F" wp14:editId="7C915CC3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4974589</wp:posOffset>
                </wp:positionV>
                <wp:extent cx="4336415" cy="0"/>
                <wp:effectExtent l="0" t="0" r="0" b="0"/>
                <wp:wrapNone/>
                <wp:docPr id="55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C35E5" id="直接连接符 27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391.7pt" to="472.5pt,3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iWsYeu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004206C9" wp14:editId="7FCE0E3D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6930389</wp:posOffset>
                </wp:positionV>
                <wp:extent cx="4336415" cy="0"/>
                <wp:effectExtent l="0" t="0" r="0" b="0"/>
                <wp:wrapNone/>
                <wp:docPr id="1841850359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359F8" id="直接连接符 25" o:spid="_x0000_s1026" style="position:absolute;left:0;text-align:left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545.7pt" to="472.5pt,5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ORDnw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000AF662" wp14:editId="1E59B41E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8577579</wp:posOffset>
                </wp:positionV>
                <wp:extent cx="4336415" cy="0"/>
                <wp:effectExtent l="0" t="0" r="0" b="0"/>
                <wp:wrapNone/>
                <wp:docPr id="57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151A3" id="直接连接符 24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675.4pt" to="472.5pt,6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Y+LZo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9ACB45" wp14:editId="3F93431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0DA39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ACB45" id="文本框 193" o:spid="_x0000_s1039" type="#_x0000_t202" style="position:absolute;margin-left:125.3pt;margin-top:679.8pt;width:357.8pt;height:6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" filled="f" stroked="f">
                <v:textbox style="mso-fit-shape-to-text:t">
                  <w:txbxContent>
                    <w:p w14:paraId="190DA399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74EAB9" wp14:editId="794367E0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4800"/>
                <wp:effectExtent l="0" t="0" r="0" b="0"/>
                <wp:wrapNone/>
                <wp:docPr id="59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A1B5B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4EAB9" id="文本框 194" o:spid="_x0000_s1040" type="#_x0000_t202" style="position:absolute;margin-left:155.65pt;margin-top:646.75pt;width:103.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" filled="f" stroked="f">
                <v:textbox style="mso-fit-shape-to-text:t">
                  <w:txbxContent>
                    <w:p w14:paraId="1CA1B5B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5D986C" wp14:editId="3974DB1D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0" b="0"/>
                <wp:wrapNone/>
                <wp:docPr id="6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5F8CA" id="矩形 20" o:spid="_x0000_s1026" style="position:absolute;left:0;text-align:left;margin-left:131.05pt;margin-top:-33.65pt;width:22.45pt;height:2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AycdFA3gAAAAsBAAAPAAAAAAAA&#10;AAAAAAAAAB8EAABkcnMvZG93bnJldi54bWxQSwUGAAAAAAQABADzAAAAKgUAAAAA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AD1935" wp14:editId="1B2E801D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0" b="0"/>
                <wp:wrapNone/>
                <wp:docPr id="61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F5A948" id="矩形 18" o:spid="_x0000_s1026" style="position:absolute;left:0;text-align:left;margin-left:131.05pt;margin-top:77.65pt;width:22.4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AD0C61" wp14:editId="03BFAD05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0" b="0"/>
                <wp:wrapNone/>
                <wp:docPr id="6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4AAF5" id="矩形 16" o:spid="_x0000_s1026" style="position:absolute;left:0;text-align:left;margin-left:131.05pt;margin-top:362.25pt;width:22.45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C8va1N3gAAAAsBAAAPAAAAAAAA&#10;AAAAAAAAAB8EAABkcnMvZG93bnJldi54bWxQSwUGAAAAAAQABADzAAAAKgUAAAAA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C09E1C" wp14:editId="3F92C8F0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0" b="0"/>
                <wp:wrapNone/>
                <wp:docPr id="63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43E89" id="矩形 14" o:spid="_x0000_s1026" style="position:absolute;left:0;text-align:left;margin-left:131.05pt;margin-top:514.95pt;width:22.45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X2ifI98AAAANAQAADwAAAAAA&#10;AAAAAAAAAAAfBAAAZHJzL2Rvd25yZXYueG1sUEsFBgAAAAAEAAQA8wAAACsFAAAAAA==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7E6CD8" wp14:editId="46E3C715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123190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DBB1C" id="KSO_Shape" o:spid="_x0000_s1026" style="position:absolute;left:0;text-align:left;margin-left:134.35pt;margin-top:-27.25pt;width:16.8pt;height:9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" path="m6649,1054l3324,,,1054r1706,540l1398,3223r1926,685l5251,3223,4943,1594,6649,1054xe" fillcolor="window" stroked="f" strokeweight="4.5pt">
                <v:stroke joinstyle="miter"/>
                <v:path arrowok="t" o:connecttype="custom" o:connectlocs="61129613,9522637;30560218,0;0,9522637;15684639,14401409;12852942,29119020;30560218,35307836;48276671,29119020;45444974,14401409;61129613,9522637" o:connectangles="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2257B0" wp14:editId="238E8AD7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0" b="0"/>
                <wp:wrapNone/>
                <wp:docPr id="6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370" cy="153670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B814" id="KSO_Shape" o:spid="_x0000_s1026" style="position:absolute;left:0;text-align:left;margin-left:135.7pt;margin-top:82.85pt;width:13.1pt;height:1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8ABDC5" wp14:editId="0CF521C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0" b="0"/>
                <wp:wrapNone/>
                <wp:docPr id="6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" cy="14224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90A03" id="KSO_Shape" o:spid="_x0000_s1026" style="position:absolute;left:0;text-align:left;margin-left:135.25pt;margin-top:367.1pt;width:13pt;height:1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5902,130091;34556,131914;14804,132118;13132,130594;82985,80319;87007,82604;91096,82998;94588,81992;94547,131261;92468,132240;72918,131452;72117,69453;64980,131261;62901,132240;43337,131452;42549,87008;124317,131057;122368,132227;102665,131628;101684,129547;145299,35549;147364,39263;150665,41848;154361,129547;153383,131628;133737,132227;131781,131057;129834,0;157094,299;159038,1523;160247,3441;160532,30740;159921,32957;158453,34657;156401,35596;154037,35528;152025,34494;150639,32739;150136,30481;92272,75272;90071,75761;87883,75272;8874,111180;6917,112418;4702,112690;2555,111996;856,110364;41,108242;217,106012;1332,104012;63911,41812;66099,41322;68301,41812;142771,10433;128067,10011;126246,8705;125132,6760;124955,4407;125771,2299;127401,748;129576,14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9F2FAB" wp14:editId="66830C7C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0"/>
                <wp:wrapNone/>
                <wp:docPr id="18104393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6510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97CD" id="KSO_Shape" o:spid="_x0000_s1026" style="position:absolute;left:0;text-align:left;margin-left:136.25pt;margin-top:520pt;width:12.05pt;height:1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113,140567;84825,142290;86060,129812;78721,111035;58461,113515;91480,19027;83848,45884;75760,58839;79709,59691;93701,33478;95391,16016;100973,37551;90873,56888;80070,71624;76406,80222;74412,105545;62660,106151;64502,82609;62489,76813;58939,71624;47813,56528;38036,37551;19720,6282;29352,14516;32101,25532;26849,24869;21350,14440;12230,12604;6845,19475;6959,30661;14411,41166;39364,54037;49508,62819;46531,70503;38909,72150;39401,66680;43326,63311;24574,55134;4949,40049;0,24888;4039,11109;14448,5696;133231,9065;139047,22730;136044,37153;123786,49872;96780,61835;96951,65847;101284,70371;95108,72037;89615,65809;93511,56327;116431,46958;130989,33387;132718,21595;126447,12491;117077,15065;111737,25645;106529,24718;111148,12358;122322,5714" o:connectangles="0,0,0,0,0,0,0,0,0,0,0,0,0,0,0,0,0,0,0,0,0,0,0,0,0,0,0,0,0,0,0,0,0,0,0,0,0,0,0,0,0,0,0,0,0,0,0,0,0,0,0,0,0,0,0,0,0,0,0,0,0"/>
              </v:shape>
            </w:pict>
          </mc:Fallback>
        </mc:AlternateContent>
      </w:r>
    </w:p>
    <w:sectPr w:rsidR="00671CC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A83F1" w14:textId="77777777" w:rsidR="005A7C1F" w:rsidRDefault="005A7C1F" w:rsidP="00111194">
      <w:r>
        <w:separator/>
      </w:r>
    </w:p>
  </w:endnote>
  <w:endnote w:type="continuationSeparator" w:id="0">
    <w:p w14:paraId="42266B3E" w14:textId="77777777" w:rsidR="005A7C1F" w:rsidRDefault="005A7C1F" w:rsidP="00111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24D3" w14:textId="77777777" w:rsidR="005A7C1F" w:rsidRDefault="005A7C1F" w:rsidP="00111194">
      <w:r>
        <w:separator/>
      </w:r>
    </w:p>
  </w:footnote>
  <w:footnote w:type="continuationSeparator" w:id="0">
    <w:p w14:paraId="16BF27C3" w14:textId="77777777" w:rsidR="005A7C1F" w:rsidRDefault="005A7C1F" w:rsidP="0011119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352292">
    <w:abstractNumId w:val="1"/>
  </w:num>
  <w:num w:numId="2" w16cid:durableId="1967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18F52812"/>
    <w:rsid w:val="00043A94"/>
    <w:rsid w:val="00081FD2"/>
    <w:rsid w:val="000A55A2"/>
    <w:rsid w:val="000B5E8C"/>
    <w:rsid w:val="00111194"/>
    <w:rsid w:val="0018101A"/>
    <w:rsid w:val="002117DA"/>
    <w:rsid w:val="002C2436"/>
    <w:rsid w:val="0038365E"/>
    <w:rsid w:val="003C3140"/>
    <w:rsid w:val="005457A1"/>
    <w:rsid w:val="005A7C1F"/>
    <w:rsid w:val="00671CCB"/>
    <w:rsid w:val="006D204E"/>
    <w:rsid w:val="007567EA"/>
    <w:rsid w:val="00C470E3"/>
    <w:rsid w:val="00C93231"/>
    <w:rsid w:val="00CF7E52"/>
    <w:rsid w:val="00D747AD"/>
    <w:rsid w:val="00E64177"/>
    <w:rsid w:val="089023B0"/>
    <w:rsid w:val="18F52812"/>
    <w:rsid w:val="1B410BAE"/>
    <w:rsid w:val="1EB65DE6"/>
    <w:rsid w:val="2F5216F4"/>
    <w:rsid w:val="32E01532"/>
    <w:rsid w:val="37EA7F5E"/>
    <w:rsid w:val="42A2303F"/>
    <w:rsid w:val="4CE808F7"/>
    <w:rsid w:val="59A304E7"/>
    <w:rsid w:val="5E541158"/>
    <w:rsid w:val="7EF7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DB0E85"/>
  <w15:chartTrackingRefBased/>
  <w15:docId w15:val="{72B0C266-F4E0-49B7-8443-CF44DB53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2</TotalTime>
  <Pages>1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6</cp:revision>
  <dcterms:created xsi:type="dcterms:W3CDTF">2024-11-13T01:46:00Z</dcterms:created>
  <dcterms:modified xsi:type="dcterms:W3CDTF">2025-05-01T10:42:00Z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KSOSaveFontToCloudKey">
    <vt:lpwstr>525714458_btnclosed</vt:lpwstr>
  </property>
  <property fmtid="{D5CDD505-2E9C-101B-9397-08002B2CF9AE}" pid="4" name="ICV">
    <vt:lpwstr>B259F893C9F6457EBFDC7C9BCC14A74D</vt:lpwstr>
  </property>
</Properties>
</file>