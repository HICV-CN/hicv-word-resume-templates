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9F0B" w14:textId="6091E32E" w:rsidR="002C6FBD" w:rsidRDefault="00CA6DD8">
      <w:pPr>
        <w:snapToGrid w:val="0"/>
        <w:rPr>
          <w:rFonts w:hint="eastAsia"/>
        </w:rPr>
      </w:pPr>
      <w:r>
        <w:rPr>
          <w:rFonts w:ascii="微软雅黑" w:hAnsi="微软雅黑"/>
          <w:noProof/>
        </w:rPr>
        <w:drawing>
          <wp:anchor distT="0" distB="0" distL="0" distR="0" simplePos="0" relativeHeight="251683840" behindDoc="0" locked="0" layoutInCell="1" allowOverlap="1" wp14:anchorId="370BC85A" wp14:editId="2A0EF11E">
            <wp:simplePos x="0" y="0"/>
            <wp:positionH relativeFrom="column">
              <wp:posOffset>357505</wp:posOffset>
            </wp:positionH>
            <wp:positionV relativeFrom="paragraph">
              <wp:posOffset>-293370</wp:posOffset>
            </wp:positionV>
            <wp:extent cx="1339850" cy="13398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3A0BC3" wp14:editId="0B7E2CE3">
                <wp:simplePos x="0" y="0"/>
                <wp:positionH relativeFrom="column">
                  <wp:posOffset>2802255</wp:posOffset>
                </wp:positionH>
                <wp:positionV relativeFrom="paragraph">
                  <wp:posOffset>8050530</wp:posOffset>
                </wp:positionV>
                <wp:extent cx="4065905" cy="1689100"/>
                <wp:effectExtent l="0" t="0" r="0" b="635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5905" cy="168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AC8794" w14:textId="722764DE" w:rsidR="002C6FBD" w:rsidRDefault="00FF5E01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20xx.10获国家奖学金</w:t>
                            </w:r>
                          </w:p>
                          <w:p w14:paraId="51D9EECA" w14:textId="28CA8C7B" w:rsidR="002C6FBD" w:rsidRDefault="00FF5E01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20xx.11获“三好学生称号”</w:t>
                            </w:r>
                          </w:p>
                          <w:p w14:paraId="30AA93CD" w14:textId="77777777" w:rsidR="002C6FBD" w:rsidRDefault="00000000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CET-6，优秀的听说写能力</w:t>
                            </w:r>
                          </w:p>
                          <w:p w14:paraId="1AF4DFD7" w14:textId="77777777" w:rsidR="002C6FBD" w:rsidRDefault="00000000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计算机二级，熟悉计算机各项操作</w:t>
                            </w:r>
                          </w:p>
                          <w:p w14:paraId="3F3BEFB5" w14:textId="77777777" w:rsidR="002C6FBD" w:rsidRDefault="00000000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人力资源证书</w:t>
                            </w:r>
                          </w:p>
                          <w:p w14:paraId="7967B9DC" w14:textId="77777777" w:rsidR="002C6FBD" w:rsidRDefault="00000000" w:rsidP="00597C0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A0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0.65pt;margin-top:633.9pt;width:320.15pt;height:133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" filled="f" stroked="f">
                <v:textbox>
                  <w:txbxContent>
                    <w:p w14:paraId="0CAC8794" w14:textId="722764DE" w:rsidR="002C6FBD" w:rsidRDefault="00FF5E01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20xx.10获国家奖学金</w:t>
                      </w:r>
                    </w:p>
                    <w:p w14:paraId="51D9EECA" w14:textId="28CA8C7B" w:rsidR="002C6FBD" w:rsidRDefault="00FF5E01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20xx.11获“三好学生称号”</w:t>
                      </w:r>
                    </w:p>
                    <w:p w14:paraId="30AA93CD" w14:textId="77777777" w:rsidR="002C6FBD" w:rsidRDefault="00000000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CET-6，优秀的听说写能力</w:t>
                      </w:r>
                    </w:p>
                    <w:p w14:paraId="1AF4DFD7" w14:textId="77777777" w:rsidR="002C6FBD" w:rsidRDefault="00000000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计算机二级，熟悉计算机各项操作</w:t>
                      </w:r>
                    </w:p>
                    <w:p w14:paraId="3F3BEFB5" w14:textId="77777777" w:rsidR="002C6FBD" w:rsidRDefault="00000000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人力资源证书</w:t>
                      </w:r>
                    </w:p>
                    <w:p w14:paraId="7967B9DC" w14:textId="77777777" w:rsidR="002C6FBD" w:rsidRDefault="00000000" w:rsidP="00597C04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4E1B6C" wp14:editId="237EE171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9B7268" wp14:editId="4780EF20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627551" wp14:editId="343B8456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09DE6" wp14:editId="31C66569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2D335B" wp14:editId="1817E51B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CF561" wp14:editId="571E6965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BE3BC1" wp14:editId="510742D0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B0E64" wp14:editId="3D83CA3A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1D9E2" wp14:editId="7040592A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98496" wp14:editId="555050B9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5A825" wp14:editId="76804C3C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98DDD" wp14:editId="2AC418B3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F45475" wp14:editId="1B58E6A5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950F20" wp14:editId="3D720788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B6DBB1" w14:textId="77777777" w:rsidR="002C6FBD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50F20" id="_x0000_s1027" type="#_x0000_t202" style="position:absolute;left:0;text-align:left;margin-left:-7.2pt;margin-top:179.9pt;width:206.9pt;height:31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" filled="f" stroked="f">
                <v:textbox style="mso-fit-shape-to-text:t">
                  <w:txbxContent>
                    <w:p w14:paraId="52B6DBB1" w14:textId="77777777" w:rsidR="002C6FBD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97BC21" wp14:editId="0A192205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3AE01A" wp14:editId="4AB40775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3D059D" w14:textId="77777777" w:rsidR="002C6FBD" w:rsidRDefault="00000000" w:rsidP="00470478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广东省广州市</w:t>
                            </w:r>
                          </w:p>
                          <w:p w14:paraId="6B0D20A3" w14:textId="77777777" w:rsidR="002C6FBD" w:rsidRDefault="00000000" w:rsidP="00470478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电话：13800138000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邮箱：224438888q.com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AE01A" id="_x0000_s1028" type="#_x0000_t202" style="position:absolute;left:0;text-align:left;margin-left:24.55pt;margin-top:224.75pt;width:137.45pt;height:17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" filled="f" stroked="f">
                <v:textbox style="mso-fit-shape-to-text:t">
                  <w:txbxContent>
                    <w:p w14:paraId="273D059D" w14:textId="77777777" w:rsidR="002C6FBD" w:rsidRDefault="00000000" w:rsidP="00470478">
                      <w:pPr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广东省广州市</w:t>
                      </w:r>
                    </w:p>
                    <w:p w14:paraId="6B0D20A3" w14:textId="77777777" w:rsidR="002C6FBD" w:rsidRDefault="00000000" w:rsidP="00470478">
                      <w:pPr>
                        <w:snapToGrid w:val="0"/>
                        <w:spacing w:after="0"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电话：13800138000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邮箱：224438888q.com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78EEE51" wp14:editId="4F5F2045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DFF2E6" w14:textId="77777777" w:rsidR="002C6FBD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8EEE51" id="组合 13" o:spid="_x0000_s1029" style="position:absolute;left:0;text-align:left;margin-left:219.65pt;margin-top:594.05pt;width:324.2pt;height:36.8pt;z-index:251681792" coordorigin="7804,13329" coordsize="6484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">
                <v:shape id="_x0000_s1030" type="#_x0000_t202" style="position:absolute;left:8300;top:13329;width:5988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  <v:textbox>
                    <w:txbxContent>
                      <w:p w14:paraId="23DFF2E6" w14:textId="77777777" w:rsidR="002C6FBD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获得荣誉Honor</w:t>
                        </w:r>
                      </w:p>
                    </w:txbxContent>
                  </v:textbox>
                </v:shape>
                <v:line id="直接连接符 241" o:spid="_x0000_s1031" style="position:absolute;visibility:visible;mso-wrap-style:square" from="8333,13891" to="13998,13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" strokecolor="#222" strokeweight="2.25pt"/>
                <v:group id="组合 110" o:spid="_x0000_s1032" style="position:absolute;left:7804;top:13486;width:510;height:509" coordsize="32385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243" o:spid="_x0000_s1033" type="#_x0000_t120" style="position:absolute;width:32385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" fillcolor="#c0504d [3205]" stroked="f" strokeweight="2pt"/>
                  <v:shape id="Freeform 173" o:spid="_x0000_s1034" style="position:absolute;left:81024;top:69448;width:194781;height:194840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  <v:path arrowok="t" o:connecttype="custom" o:connectlocs="52209,112742;0,159277;41767,192192;96788,121444;143375,100257;114861,111607;95985,125227;153817,155494;143375,100257;139760,88529;114861,106311;80724,106311;56225,88529;45784,59019;56225,29510;80724,11728;114861,11728;139760,29510;150202,59019;160644,78693;145383,73396;145383,43886;129319,21565;97993,14377;66667,21565;50603,43886;50603,73396;66667,95718;97993,103662;129319,95718;145383,73396;145383,73396;119680,74153;107230,83233;89157,83233;75904,74153;70282,59019;75904,43886;89157,34050;107230,34050;119680,43886;125302,59019;130122,68856;130122,68856" o:connectangles="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3495A5D" wp14:editId="501C6CB6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704FF8D" w14:textId="77777777" w:rsidR="002C6FBD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495A5D" id="组合 11" o:spid="_x0000_s1035" style="position:absolute;left:0;text-align:left;margin-left:221.55pt;margin-top:475.2pt;width:324pt;height:32.8pt;z-index:251676672" coordorigin="7842,10952" coordsize="6480,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">
                <v:shape id="_x0000_s1036" type="#_x0000_t202" style="position:absolute;left:8338;top:10952;width:5984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704FF8D" w14:textId="77777777" w:rsidR="002C6FBD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教育背景Education</w:t>
                        </w:r>
                      </w:p>
                    </w:txbxContent>
                  </v:textbox>
                </v:shape>
                <v:line id="直接连接符 62" o:spid="_x0000_s1037" style="position:absolute;visibility:visible;mso-wrap-style:square" from="8393,11511" to="14054,1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" strokecolor="#222" strokeweight="2.25pt"/>
                <v:group id="组合 237" o:spid="_x0000_s1038" style="position:absolute;left:7842;top:11098;width:510;height:510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shape id="流程图: 联系 236" o:spid="_x0000_s1039" type="#_x0000_t120" style="position:absolute;width:32400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" fillcolor="#c0504d [3205]" stroked="f" strokeweight="2pt"/>
                  <v:shape id="Freeform 142" o:spid="_x0000_s1040" style="position:absolute;left:34724;top:81023;width:252000;height:1800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<v:path arrowok="t" o:connecttype="custom" o:connectlocs="244335,41087;134144,1957;121688,1957;10540,41087;10540,49891;36411,59674;23954,96848;16289,108587;22996,119348;0,169239;18205,180000;35452,118370;40243,108587;34494,97826;47909,64565;48867,63587;125521,32283;132228,35217;132228,35217;129354,43043;65156,69457;122646,89022;135103,89022;245293,50870;244335,41087;244335,41087;122646,103696;52700,80217;52700,97826;58449,111522;53658,124239;58449,131087;200259,128152;206008,118370;206008,79239;135103,103696;122646,103696;122646,103696;122646,103696;122646,103696" o:connectangles="0,0,0,0,0,0,0,0,0,0,0,0,0,0,0,0,0,0,0,0,0,0,0,0,0,0,0,0,0,0,0,0,0,0,0,0,0,0,0,0" textboxrect="0,0,256433,18000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837488" wp14:editId="671A6D41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512C8B" w14:textId="5440256C" w:rsidR="002C6FBD" w:rsidRDefault="00FF5E01" w:rsidP="00D5653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20xx.9-20xx.7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扬州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大学       行政管理（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本科）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026A71C" w14:textId="77777777" w:rsidR="002C6FBD" w:rsidRDefault="00000000" w:rsidP="00D56530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行政管理学，管理学，人力资源学，秘书学，领导学，</w:t>
                            </w:r>
                          </w:p>
                          <w:p w14:paraId="15E5DC7A" w14:textId="77777777" w:rsidR="002C6FBD" w:rsidRDefault="00000000" w:rsidP="00D56530">
                            <w:pPr>
                              <w:snapToGrid w:val="0"/>
                              <w:spacing w:after="0"/>
                              <w:ind w:firstLineChars="200" w:firstLine="40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37488" id="_x0000_s1041" type="#_x0000_t202" style="position:absolute;left:0;text-align:left;margin-left:223.6pt;margin-top:512.6pt;width:317.15pt;height:7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" filled="f" stroked="f">
                <v:textbox>
                  <w:txbxContent>
                    <w:p w14:paraId="27512C8B" w14:textId="5440256C" w:rsidR="002C6FBD" w:rsidRDefault="00FF5E01" w:rsidP="00D56530">
                      <w:pPr>
                        <w:pStyle w:val="12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20xx.9-20xx.7 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扬州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大学       行政管理（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本科）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026A71C" w14:textId="77777777" w:rsidR="002C6FBD" w:rsidRDefault="00000000" w:rsidP="00D56530">
                      <w:pPr>
                        <w:pStyle w:val="12"/>
                        <w:numPr>
                          <w:ilvl w:val="0"/>
                          <w:numId w:val="3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行政管理学，管理学，人力资源学，秘书学，领导学，</w:t>
                      </w:r>
                    </w:p>
                    <w:p w14:paraId="15E5DC7A" w14:textId="77777777" w:rsidR="002C6FBD" w:rsidRDefault="00000000" w:rsidP="00D56530">
                      <w:pPr>
                        <w:snapToGrid w:val="0"/>
                        <w:spacing w:after="0"/>
                        <w:ind w:firstLineChars="200" w:firstLine="40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BDE4D85" wp14:editId="1A50F1A3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B15266F" w14:textId="77777777" w:rsidR="002C6FBD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DE4D85" id="组合 6" o:spid="_x0000_s1042" style="position:absolute;left:0;text-align:left;margin-left:220.8pt;margin-top:-34.6pt;width:334.3pt;height:32.5pt;z-index:251684864" coordorigin="7827,756" coordsize="6686,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">
                <v:shape id="_x0000_s1043" type="#_x0000_t202" style="position:absolute;left:8269;top:756;width:624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1B15266F" w14:textId="77777777" w:rsidR="002C6FBD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About me</w:t>
                        </w:r>
                      </w:p>
                    </w:txbxContent>
                  </v:textbox>
                </v:shape>
                <v:line id="直接连接符 101" o:spid="_x0000_s1044" style="position:absolute;visibility:visible;mso-wrap-style:square" from="8430,1339" to="1433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" strokecolor="#222" strokeweight="2.25pt"/>
                <v:group id="组合 108" o:spid="_x0000_s1045" style="position:absolute;left:7827;top:898;width:510;height:509" coordsize="310604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流程图: 联系 103" o:spid="_x0000_s1046" type="#_x0000_t120" style="position:absolute;width:310604;height:323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" fillcolor="#c0504d [3205]" stroked="f" strokeweight="2pt"/>
                  <v:shape id="Freeform 30" o:spid="_x0000_s1047" style="position:absolute;left:69448;top:69448;width:180000;height:180000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white [3212]" stroked="f" strokeweight=".5pt">
                    <v:path arrowok="t" o:connecttype="custom" o:connectlocs="172857,69116;168095,74088;168095,74088;168095,74088;168095,74088;168095,160608;158571,170552;69524,170552;69524,170552;18571,170552;9524,160608;9524,19392;18571,9945;109048,9945;113810,4972;109048,0;17619,0;0,18398;0,66133;0,66133;0,161602;17619,180000;159524,180000;177619,161602;177619,74088;172857,69116;86190,131768;174762,38785;173810,17901;165238,8950;145238,7956;56190,100939;86190,131768;151905,14917;159524,15414;167619,23867;168095,32320;158095,42265;141905,24862;151905,14917;151429,49724;85238,118840;68571,101436;134762,32320;151429,49724;56190,100939;47143,135746;48095,140221;52381,141215;85714,131768;79048,124309;57143,130773;62857,107901;56190,100939;56190,100939;56190,100939" o:connectangles="0,0,0,0,0,0,0,0,0,0,0,0,0,0,0,0,0,0,0,0,0,0,0,0,0,0,0,0,0,0,0,0,0,0,0,0,0,0,0,0,0,0,0,0,0,0,0,0,0,0,0,0,0,0,0,0" textboxrect="0,0,172800,17280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52B9AE" wp14:editId="57C55625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D1E1DA" w14:textId="77777777" w:rsidR="002C6FB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 w14:paraId="6AD21B5E" w14:textId="77777777" w:rsidR="002C6FB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职业素质：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 w14:paraId="1970E7AD" w14:textId="77777777" w:rsidR="002C6FB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 w14:paraId="1B749B83" w14:textId="77777777" w:rsidR="002C6FBD" w:rsidRDefault="002C6FBD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B9AE" id="_x0000_s1048" type="#_x0000_t202" style="position:absolute;left:0;text-align:left;margin-left:221.6pt;margin-top:4.3pt;width:319.5pt;height:14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" filled="f" stroked="f">
                <v:textbox>
                  <w:txbxContent>
                    <w:p w14:paraId="0CD1E1DA" w14:textId="77777777" w:rsidR="002C6FB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 w14:paraId="6AD21B5E" w14:textId="77777777" w:rsidR="002C6FB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职业素质：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 w14:paraId="1970E7AD" w14:textId="77777777" w:rsidR="002C6FB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 w14:paraId="1B749B83" w14:textId="77777777" w:rsidR="002C6FBD" w:rsidRDefault="002C6FBD">
                      <w:pPr>
                        <w:snapToGrid w:val="0"/>
                        <w:rPr>
                          <w:rFonts w:ascii="微软雅黑" w:hAnsi="微软雅黑" w:hint="eastAsia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00DCEE3F" wp14:editId="36AC8EE6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4F2E73F" wp14:editId="459E2B16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C88906E" w14:textId="77777777" w:rsidR="002C6FBD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工作经验 Work Experience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F2E73F" id="组合 8" o:spid="_x0000_s1049" style="position:absolute;left:0;text-align:left;margin-left:221.25pt;margin-top:166.35pt;width:324.75pt;height:32.55pt;z-index:251670528" coordorigin=",-304" coordsize="41248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">
                <v:shape id="Freeform 9" o:spid="_x0000_s1050" style="position:absolute;top:589;width:3155;height:3239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0504d [3205]" stroked="f">
                  <v:path arrowok="t" o:connecttype="custom" o:connectlocs="0,161925;158624,0;315595,161925;158624,323850;0,161925;138796,173491;138796,180100;145405,186709;168538,186709;173495,180100;173495,173491;168538,166882;145405,166882;138796,173491;118968,104095;193323,104095;242892,104095;249502,112356;249502,145402;191670,170186;181756,170186;181756,163577;173495,158620;135491,158620;130534,163577;130534,170186;122272,170186;66093,145402;66093,114008;71050,104095;118968,104095;180104,104095;193323,104095;194975,82615;183409,74353;128882,74353;118968,82615;118968,104095;133839,104095;133839,92529;137143,85919;176799,85919;180104,92529;180104,104095;249502,152011;181756,178448;181756,186709;173495,196623;138796,196623;132186,186709;132186,178448;66093,152011;66093,241235;72703,249497;239588,249497;249502,239583;249502,152011;249502,152011;249502,152011" o:connectangles="0,0,0,0,0,0,0,0,0,0,0,0,0,0,0,0,0,0,0,0,0,0,0,0,0,0,0,0,0,0,0,0,0,0,0,0,0,0,0,0,0,0,0,0,0,0,0,0,0,0,0,0,0,0,0,0,0,0,0"/>
                  <o:lock v:ext="edit" aspectratio="t" verticies="t"/>
                </v:shape>
                <v:group id="组合 47" o:spid="_x0000_s1051" style="position:absolute;left:3231;top:-304;width:38017;height:4044" coordorigin="271,-305" coordsize="36747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_x0000_s1052" type="#_x0000_t202" style="position:absolute;left:271;top:-305;width:36748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0C88906E" w14:textId="77777777" w:rsidR="002C6FBD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工作经验 Work Experience</w:t>
                          </w:r>
                        </w:p>
                      </w:txbxContent>
                    </v:textbox>
                  </v:shape>
                  <v:line id="直接连接符 42" o:spid="_x0000_s1053" style="position:absolute;visibility:visible;mso-wrap-style:square" from="948,3364" to="35713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" strokecolor="#222" strokeweight="2.25pt"/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FE7C49B" wp14:editId="596E5170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1E2A29" w14:textId="0AB29B52" w:rsidR="002C6FBD" w:rsidRDefault="00FF5E01" w:rsidP="00470478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20xx.2-20xx.6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广州云梦科技有限公司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行政助理</w:t>
                            </w:r>
                          </w:p>
                          <w:p w14:paraId="3A4458B6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负责接听电话，传真、打印、复印文档、收发信件、报刊、文件等；</w:t>
                            </w:r>
                          </w:p>
                          <w:p w14:paraId="6B0C1495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负责日常办公工作，部门通知、文件、信函等的传达工作；</w:t>
                            </w:r>
                          </w:p>
                          <w:p w14:paraId="497E897F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负责部门各类资料的归档与管理，及上级交给的其它事务性工作.</w:t>
                            </w:r>
                          </w:p>
                          <w:p w14:paraId="166DA03C" w14:textId="77777777" w:rsidR="002C6FBD" w:rsidRDefault="002C6FBD" w:rsidP="00470478">
                            <w:pPr>
                              <w:pStyle w:val="11"/>
                              <w:snapToGrid w:val="0"/>
                              <w:spacing w:after="0"/>
                              <w:ind w:left="420" w:firstLineChars="0" w:firstLine="0"/>
                              <w:rPr>
                                <w:rFonts w:hint="eastAsia"/>
                                <w:color w:val="595959" w:themeColor="text1" w:themeTint="A6"/>
                                <w:sz w:val="6"/>
                                <w:szCs w:val="6"/>
                              </w:rPr>
                            </w:pPr>
                          </w:p>
                          <w:p w14:paraId="06A8E223" w14:textId="77777777" w:rsidR="002C6FBD" w:rsidRDefault="002C6FBD" w:rsidP="00470478">
                            <w:pPr>
                              <w:snapToGrid w:val="0"/>
                              <w:spacing w:after="0"/>
                              <w:rPr>
                                <w:rFonts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17F7FF02" w14:textId="5D1F1D2A" w:rsidR="002C6FBD" w:rsidRDefault="00FF5E01" w:rsidP="00470478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20xx.11-20xx.9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扬州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大学政法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学院团委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办公室助理</w:t>
                            </w:r>
                          </w:p>
                          <w:p w14:paraId="1FFE9C3C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负责协助办公室主任执行团委日常活动</w:t>
                            </w:r>
                          </w:p>
                          <w:p w14:paraId="05BC7F98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负责团支书会议的通知与签到，参与学院团代会场务工作；</w:t>
                            </w:r>
                          </w:p>
                          <w:p w14:paraId="2B779CDF" w14:textId="77777777" w:rsidR="002C6FBD" w:rsidRDefault="002C6FBD" w:rsidP="00470478">
                            <w:pPr>
                              <w:snapToGrid w:val="0"/>
                              <w:spacing w:after="0"/>
                              <w:rPr>
                                <w:rFonts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26C9E8C3" w14:textId="1C83CEA5" w:rsidR="002C6FBD" w:rsidRDefault="00FF5E01" w:rsidP="00470478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20xx.1-20xx.10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扬州大学学生会秘书处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副秘书长</w:t>
                            </w:r>
                          </w:p>
                          <w:p w14:paraId="2AF33AD6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 w14:paraId="5024EDD8" w14:textId="77777777" w:rsidR="002C6FBD" w:rsidRDefault="00000000" w:rsidP="0047047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7C49B" id="_x0000_s1054" type="#_x0000_t202" style="position:absolute;left:0;text-align:left;margin-left:222.4pt;margin-top:259.85pt;width:318.55pt;height:259.05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" filled="f" stroked="f">
                <v:textbox>
                  <w:txbxContent>
                    <w:p w14:paraId="621E2A29" w14:textId="0AB29B52" w:rsidR="002C6FBD" w:rsidRDefault="00FF5E01" w:rsidP="00470478">
                      <w:pPr>
                        <w:pStyle w:val="12"/>
                        <w:numPr>
                          <w:ilvl w:val="0"/>
                          <w:numId w:val="4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20xx.2-20xx.6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广州云梦科技有限公司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行政助理</w:t>
                      </w:r>
                    </w:p>
                    <w:p w14:paraId="3A4458B6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负责接听电话，传真、打印、复印文档、收发信件、报刊、文件等；</w:t>
                      </w:r>
                    </w:p>
                    <w:p w14:paraId="6B0C1495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负责日常办公工作，部门通知、文件、信函等的传达工作；</w:t>
                      </w:r>
                    </w:p>
                    <w:p w14:paraId="497E897F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负责部门各类资料的归档与管理，及上级交给的其它事务性工作.</w:t>
                      </w:r>
                    </w:p>
                    <w:p w14:paraId="166DA03C" w14:textId="77777777" w:rsidR="002C6FBD" w:rsidRDefault="002C6FBD" w:rsidP="00470478">
                      <w:pPr>
                        <w:pStyle w:val="11"/>
                        <w:snapToGrid w:val="0"/>
                        <w:spacing w:after="0"/>
                        <w:ind w:left="420" w:firstLineChars="0" w:firstLine="0"/>
                        <w:rPr>
                          <w:rFonts w:hint="eastAsia"/>
                          <w:color w:val="595959" w:themeColor="text1" w:themeTint="A6"/>
                          <w:sz w:val="6"/>
                          <w:szCs w:val="6"/>
                        </w:rPr>
                      </w:pPr>
                    </w:p>
                    <w:p w14:paraId="06A8E223" w14:textId="77777777" w:rsidR="002C6FBD" w:rsidRDefault="002C6FBD" w:rsidP="00470478">
                      <w:pPr>
                        <w:snapToGrid w:val="0"/>
                        <w:spacing w:after="0"/>
                        <w:rPr>
                          <w:rFonts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17F7FF02" w14:textId="5D1F1D2A" w:rsidR="002C6FBD" w:rsidRDefault="00FF5E01" w:rsidP="00470478">
                      <w:pPr>
                        <w:pStyle w:val="12"/>
                        <w:numPr>
                          <w:ilvl w:val="0"/>
                          <w:numId w:val="5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20xx.11-20xx.9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扬州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大学政法</w:t>
                      </w:r>
                      <w:proofErr w:type="gramEnd"/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学院团委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办公室助理</w:t>
                      </w:r>
                    </w:p>
                    <w:p w14:paraId="1FFE9C3C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负责协助办公室主任执行团委日常活动</w:t>
                      </w:r>
                    </w:p>
                    <w:p w14:paraId="05BC7F98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负责团支书会议的通知与签到，参与学院团代会场务工作；</w:t>
                      </w:r>
                    </w:p>
                    <w:p w14:paraId="2B779CDF" w14:textId="77777777" w:rsidR="002C6FBD" w:rsidRDefault="002C6FBD" w:rsidP="00470478">
                      <w:pPr>
                        <w:snapToGrid w:val="0"/>
                        <w:spacing w:after="0"/>
                        <w:rPr>
                          <w:rFonts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26C9E8C3" w14:textId="1C83CEA5" w:rsidR="002C6FBD" w:rsidRDefault="00FF5E01" w:rsidP="00470478">
                      <w:pPr>
                        <w:pStyle w:val="12"/>
                        <w:numPr>
                          <w:ilvl w:val="0"/>
                          <w:numId w:val="6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20xx.1-20xx.10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扬州大学学生会秘书处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副秘书长</w:t>
                      </w:r>
                    </w:p>
                    <w:p w14:paraId="2AF33AD6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负责学生会内部的文档管理，上级来文和学生组织的批复，对所有文件资料的各项工作</w:t>
                      </w:r>
                    </w:p>
                    <w:p w14:paraId="5024EDD8" w14:textId="77777777" w:rsidR="002C6FBD" w:rsidRDefault="00000000" w:rsidP="00470478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,保管印章并对学校拨付的固定资产登记注册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8371B70" wp14:editId="75248B26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B2D90" wp14:editId="600FB16C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165A58" wp14:editId="5594C134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4BC8F" wp14:editId="04829D88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21E22D3F" wp14:editId="7CEE7E42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7ECAD3" w14:textId="4159A49E" w:rsidR="002C6FBD" w:rsidRDefault="00CA6DD8" w:rsidP="000D1AAB">
                            <w:pPr>
                              <w:snapToGrid w:val="0"/>
                              <w:spacing w:after="0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  <w:p w14:paraId="1637CCEF" w14:textId="77777777" w:rsidR="002C6FBD" w:rsidRDefault="00000000" w:rsidP="000D1AAB">
                            <w:pPr>
                              <w:snapToGrid w:val="0"/>
                              <w:spacing w:after="0"/>
                              <w:jc w:val="center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2D3F" id="_x0000_s1055" type="#_x0000_t202" style="position:absolute;left:0;text-align:left;margin-left:25.65pt;margin-top:151.5pt;width:109.15pt;height:72.75pt;z-index:251615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" filled="f" stroked="f">
                <v:textbox>
                  <w:txbxContent>
                    <w:p w14:paraId="377ECAD3" w14:textId="4159A49E" w:rsidR="002C6FBD" w:rsidRDefault="00CA6DD8" w:rsidP="000D1AAB">
                      <w:pPr>
                        <w:snapToGrid w:val="0"/>
                        <w:spacing w:after="0"/>
                        <w:jc w:val="center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  <w:t>小豆</w:t>
                      </w:r>
                    </w:p>
                    <w:p w14:paraId="1637CCEF" w14:textId="77777777" w:rsidR="002C6FBD" w:rsidRDefault="00000000" w:rsidP="000D1AAB">
                      <w:pPr>
                        <w:snapToGrid w:val="0"/>
                        <w:spacing w:after="0"/>
                        <w:jc w:val="center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2816" behindDoc="0" locked="0" layoutInCell="1" allowOverlap="1" wp14:anchorId="646EA8E7" wp14:editId="04529ABC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06D897" wp14:editId="51AFFED5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374199" w14:textId="77777777" w:rsidR="002C6FB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6D897" id="_x0000_s1056" type="#_x0000_t202" style="position:absolute;left:0;text-align:left;margin-left:1.1pt;margin-top:591.9pt;width:131.35pt;height:3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" filled="f" stroked="f">
                <v:textbox inset=",0,,0">
                  <w:txbxContent>
                    <w:p w14:paraId="06374199" w14:textId="77777777" w:rsidR="002C6FB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D01375" wp14:editId="348766CA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DE1BC6" w14:textId="77777777" w:rsidR="002C6FB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1375" id="_x0000_s1057" type="#_x0000_t202" style="position:absolute;left:0;text-align:left;margin-left:.7pt;margin-top:504.9pt;width:140.2pt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" filled="f" stroked="f">
                <v:textbox inset=",0,,0">
                  <w:txbxContent>
                    <w:p w14:paraId="6BDE1BC6" w14:textId="77777777" w:rsidR="002C6FB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  <w:shd w:val="pct10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画画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7F33D1" wp14:editId="2FF3AA00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97E2AC" w14:textId="77777777" w:rsidR="002C6FBD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F33D1" id="_x0000_s1058" type="#_x0000_t202" style="position:absolute;left:0;text-align:left;margin-left:-5.5pt;margin-top:426.95pt;width:102.05pt;height:3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" filled="f" stroked="f">
                <v:textbox>
                  <w:txbxContent>
                    <w:p w14:paraId="1E97E2AC" w14:textId="77777777" w:rsidR="002C6FBD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2C6FBD">
      <w:headerReference w:type="even" r:id="rId10"/>
      <w:headerReference w:type="default" r:id="rId11"/>
      <w:footerReference w:type="default" r:id="rId14"/>
      <w:pgSz w:w="11906" w:h="16838"/>
      <w:pgMar w:top="454" w:right="454" w:bottom="454" w:left="567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867C" w14:textId="77777777" w:rsidR="00131B73" w:rsidRDefault="00131B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74890D" w14:textId="77777777" w:rsidR="00131B73" w:rsidRDefault="00131B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D666" w14:textId="77777777" w:rsidR="00131B73" w:rsidRDefault="00131B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CEAF78" w14:textId="77777777" w:rsidR="00131B73" w:rsidRDefault="00131B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BB53" w14:textId="77777777" w:rsidR="002C6FBD" w:rsidRDefault="002C6FBD">
    <w:pPr>
      <w:pStyle w:val="a5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CF36" w14:textId="77777777" w:rsidR="002C6FBD" w:rsidRDefault="002C6FBD">
    <w:pPr>
      <w:pStyle w:val="a5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012"/>
    <w:multiLevelType w:val="multilevel"/>
    <w:tmpl w:val="20B74012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122BEE"/>
    <w:multiLevelType w:val="multilevel"/>
    <w:tmpl w:val="23122BEE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1011FA"/>
    <w:multiLevelType w:val="multilevel"/>
    <w:tmpl w:val="511011FA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56015C"/>
    <w:multiLevelType w:val="multilevel"/>
    <w:tmpl w:val="5D56015C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9EB24FB"/>
    <w:multiLevelType w:val="multilevel"/>
    <w:tmpl w:val="69EB24FB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28F2579"/>
    <w:multiLevelType w:val="multilevel"/>
    <w:tmpl w:val="728F2579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86619594">
    <w:abstractNumId w:val="1"/>
  </w:num>
  <w:num w:numId="2" w16cid:durableId="1570075287">
    <w:abstractNumId w:val="5"/>
  </w:num>
  <w:num w:numId="3" w16cid:durableId="714817902">
    <w:abstractNumId w:val="2"/>
  </w:num>
  <w:num w:numId="4" w16cid:durableId="143859640">
    <w:abstractNumId w:val="3"/>
  </w:num>
  <w:num w:numId="5" w16cid:durableId="381053267">
    <w:abstractNumId w:val="0"/>
  </w:num>
  <w:num w:numId="6" w16cid:durableId="1025474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CB1CDD"/>
    <w:rsid w:val="000019F5"/>
    <w:rsid w:val="000117B1"/>
    <w:rsid w:val="000220B6"/>
    <w:rsid w:val="0004415B"/>
    <w:rsid w:val="00053E7A"/>
    <w:rsid w:val="000A2E93"/>
    <w:rsid w:val="000A4AAF"/>
    <w:rsid w:val="000D1AAB"/>
    <w:rsid w:val="000E1405"/>
    <w:rsid w:val="000F05FC"/>
    <w:rsid w:val="000F765F"/>
    <w:rsid w:val="000F7DE0"/>
    <w:rsid w:val="001179A3"/>
    <w:rsid w:val="001230C3"/>
    <w:rsid w:val="00131B7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0D33"/>
    <w:rsid w:val="002B1478"/>
    <w:rsid w:val="002C6FBD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70478"/>
    <w:rsid w:val="004A182F"/>
    <w:rsid w:val="004B5B6C"/>
    <w:rsid w:val="00502680"/>
    <w:rsid w:val="00530BD3"/>
    <w:rsid w:val="00557EDC"/>
    <w:rsid w:val="00574A56"/>
    <w:rsid w:val="00587013"/>
    <w:rsid w:val="00597C04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2F4"/>
    <w:rsid w:val="00C14EFC"/>
    <w:rsid w:val="00C467B2"/>
    <w:rsid w:val="00C702D4"/>
    <w:rsid w:val="00C735B9"/>
    <w:rsid w:val="00C74DF5"/>
    <w:rsid w:val="00CA6C0F"/>
    <w:rsid w:val="00CA6DD8"/>
    <w:rsid w:val="00CB6403"/>
    <w:rsid w:val="00CC41AA"/>
    <w:rsid w:val="00CD4E2B"/>
    <w:rsid w:val="00CE1882"/>
    <w:rsid w:val="00D0104A"/>
    <w:rsid w:val="00D10133"/>
    <w:rsid w:val="00D146DE"/>
    <w:rsid w:val="00D42F8D"/>
    <w:rsid w:val="00D56530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0FF5E01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A146BED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148</cp:revision>
  <dcterms:created xsi:type="dcterms:W3CDTF">2017-07-14T11:34:00Z</dcterms:created>
  <dcterms:modified xsi:type="dcterms:W3CDTF">2025-05-30T09:03:00Z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