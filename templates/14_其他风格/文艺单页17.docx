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A297" w14:textId="4C5ADE79" w:rsidR="0037756B" w:rsidRDefault="00111180"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2445A21" wp14:editId="62B1730E">
                <wp:simplePos x="0" y="0"/>
                <wp:positionH relativeFrom="column">
                  <wp:posOffset>1485900</wp:posOffset>
                </wp:positionH>
                <wp:positionV relativeFrom="paragraph">
                  <wp:posOffset>6553200</wp:posOffset>
                </wp:positionV>
                <wp:extent cx="4544060" cy="143510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435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6C662B" w14:textId="248A1119" w:rsidR="0037756B" w:rsidRDefault="00554E08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20xx.09 -- 20xx.06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院会计系办公室       行政助理</w:t>
                            </w:r>
                          </w:p>
                          <w:p w14:paraId="7C988969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02DC82D9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6094827E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45A21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117pt;margin-top:516pt;width:357.8pt;height:113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" filled="f" stroked="f">
                <v:textbox>
                  <w:txbxContent>
                    <w:p w14:paraId="7F6C662B" w14:textId="248A1119" w:rsidR="0037756B" w:rsidRDefault="00554E08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20xx.09 -- 20xx.06      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院会计系办公室       行政助理</w:t>
                      </w:r>
                    </w:p>
                    <w:p w14:paraId="7C988969" w14:textId="77777777" w:rsidR="0037756B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02DC82D9" w14:textId="77777777" w:rsidR="0037756B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 w14:paraId="6094827E" w14:textId="77777777" w:rsidR="0037756B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624A7C">
        <w:rPr>
          <w:noProof/>
        </w:rPr>
        <w:drawing>
          <wp:anchor distT="0" distB="0" distL="114300" distR="114300" simplePos="0" relativeHeight="251626496" behindDoc="0" locked="0" layoutInCell="1" allowOverlap="1" wp14:anchorId="770A3BE8" wp14:editId="1B19277D">
            <wp:simplePos x="0" y="0"/>
            <wp:positionH relativeFrom="column">
              <wp:posOffset>-469900</wp:posOffset>
            </wp:positionH>
            <wp:positionV relativeFrom="paragraph">
              <wp:posOffset>-577850</wp:posOffset>
            </wp:positionV>
            <wp:extent cx="1237615" cy="1237615"/>
            <wp:effectExtent l="38100" t="38100" r="38735" b="3873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7DB17553" wp14:editId="1BEEDA0E">
                <wp:simplePos x="0" y="0"/>
                <wp:positionH relativeFrom="column">
                  <wp:posOffset>-1156335</wp:posOffset>
                </wp:positionH>
                <wp:positionV relativeFrom="paragraph">
                  <wp:posOffset>-930275</wp:posOffset>
                </wp:positionV>
                <wp:extent cx="7559675" cy="10768330"/>
                <wp:effectExtent l="0" t="0" r="317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620" y="117475"/>
                          <a:ext cx="7559675" cy="10768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05pt;margin-top:-73.25pt;height:847.9pt;width:595.25pt;z-index:-251707392;v-text-anchor:middle;mso-width-relative:page;mso-height-relative:page;" fillcolor="#FFFFFF [3212]" filled="t" stroked="f" coordsize="21600,21600" o:gfxdata="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n&#10;OFPy3AAAAA8BAAAPAAAAAAAAAAEAIAAAACIAAABkcnMvZG93bnJldi54bWxQSwECFAAUAAAACACH&#10;TuJAx+VI+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3009F4" wp14:editId="0EFA9855">
                <wp:simplePos x="0" y="0"/>
                <wp:positionH relativeFrom="column">
                  <wp:posOffset>5439410</wp:posOffset>
                </wp:positionH>
                <wp:positionV relativeFrom="paragraph">
                  <wp:posOffset>-1945005</wp:posOffset>
                </wp:positionV>
                <wp:extent cx="218440" cy="2930525"/>
                <wp:effectExtent l="723900" t="0" r="79121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28.3pt;margin-top:-153.15pt;height:230.75pt;width:17.2pt;rotation:-2191241f;z-index:251650048;v-text-anchor:middle;mso-width-relative:page;mso-height-relative:page;" fillcolor="#FFFFFF" filled="t" stroked="f" coordsize="21600,21600" o:gfxdata="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4lGstwAAAAMAQAADwAAAAAAAAABACAAAAAiAAAAZHJzL2Rvd25yZXYueG1sUEsBAhQAFAAA&#10;AAgAh07iQGQ0xSf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B29B51" wp14:editId="64FD533B">
                <wp:simplePos x="0" y="0"/>
                <wp:positionH relativeFrom="column">
                  <wp:posOffset>4662170</wp:posOffset>
                </wp:positionH>
                <wp:positionV relativeFrom="paragraph">
                  <wp:posOffset>-1494790</wp:posOffset>
                </wp:positionV>
                <wp:extent cx="218440" cy="2930525"/>
                <wp:effectExtent l="723900" t="0" r="79121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67.1pt;margin-top:-117.7pt;height:230.75pt;width:17.2pt;rotation:-2191241f;z-index:251648000;v-text-anchor:middle;mso-width-relative:page;mso-height-relative:page;" fillcolor="#FFFFFF" filled="t" stroked="f" coordsize="21600,21600" o:gfxdata="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YcIex3QAAAAwBAAAPAAAAAAAAAAEAIAAAACIAAABkcnMvZG93bnJldi54bWxQSwECFAAU&#10;AAAACACHTuJAgCiwrOwBAACnAwAADgAAAAAAAAABACAAAAAs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6EF258" wp14:editId="6C541A18">
                <wp:simplePos x="0" y="0"/>
                <wp:positionH relativeFrom="column">
                  <wp:posOffset>5035550</wp:posOffset>
                </wp:positionH>
                <wp:positionV relativeFrom="paragraph">
                  <wp:posOffset>-1741170</wp:posOffset>
                </wp:positionV>
                <wp:extent cx="218440" cy="2930525"/>
                <wp:effectExtent l="723900" t="0" r="791210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6.5pt;margin-top:-137.1pt;height:230.75pt;width:17.2pt;rotation:-2191241f;z-index:251649024;v-text-anchor:middle;mso-width-relative:page;mso-height-relative:page;" fillcolor="#FFFFFF" filled="t" stroked="f" coordsize="21600,21600" o:gfxdata="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/oAed9wAAAAMAQAADwAAAAAAAAABACAAAAAiAAAAZHJzL2Rvd25yZXYueG1sUEsBAhQAFAAA&#10;AAgAh07iQBa6f2L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179FBC8" wp14:editId="6FBD2B9A">
                <wp:simplePos x="0" y="0"/>
                <wp:positionH relativeFrom="column">
                  <wp:posOffset>1564640</wp:posOffset>
                </wp:positionH>
                <wp:positionV relativeFrom="paragraph">
                  <wp:posOffset>8455025</wp:posOffset>
                </wp:positionV>
                <wp:extent cx="4327525" cy="0"/>
                <wp:effectExtent l="0" t="0" r="34925" b="1905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665.75pt;height:0pt;width:340.75pt;z-index:251610112;mso-width-relative:page;mso-height-relative:page;" filled="f" stroked="t" coordsize="21600,21600" o:gfxdata="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QKaH9oAAAANAQAADwAAAAAAAAABACAAAAAiAAAAZHJzL2Rvd25yZXYueG1sUEsBAhQAFAAAAAgA&#10;h07iQCr7+lDqAQAApw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73EAE34" wp14:editId="4AADD316">
                <wp:simplePos x="0" y="0"/>
                <wp:positionH relativeFrom="column">
                  <wp:posOffset>1482725</wp:posOffset>
                </wp:positionH>
                <wp:positionV relativeFrom="paragraph">
                  <wp:posOffset>8510905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D96203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EAE34" id="文本框 12" o:spid="_x0000_s1027" type="#_x0000_t202" style="position:absolute;left:0;text-align:left;margin-left:116.75pt;margin-top:670.15pt;width:357.8pt;height:61.2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" filled="f" stroked="f">
                <v:textbox style="mso-fit-shape-to-text:t">
                  <w:txbxContent>
                    <w:p w14:paraId="7FD96203" w14:textId="77777777" w:rsidR="0037756B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87D6CD" wp14:editId="3B4827DA">
                <wp:simplePos x="0" y="0"/>
                <wp:positionH relativeFrom="column">
                  <wp:posOffset>1483995</wp:posOffset>
                </wp:positionH>
                <wp:positionV relativeFrom="paragraph">
                  <wp:posOffset>8091170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B64334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D6CD" id="文本框 17" o:spid="_x0000_s1028" type="#_x0000_t202" style="position:absolute;left:0;text-align:left;margin-left:116.85pt;margin-top:637.1pt;width:103.4pt;height:24.2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" filled="f" stroked="f">
                <v:textbox style="mso-fit-shape-to-text:t">
                  <w:txbxContent>
                    <w:p w14:paraId="68B64334" w14:textId="77777777" w:rsidR="0037756B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A2DA492" wp14:editId="240F4EBB">
                <wp:simplePos x="0" y="0"/>
                <wp:positionH relativeFrom="column">
                  <wp:posOffset>1482725</wp:posOffset>
                </wp:positionH>
                <wp:positionV relativeFrom="paragraph">
                  <wp:posOffset>1482725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54FB48" w14:textId="5894B1C8" w:rsidR="0037756B" w:rsidRDefault="00554E08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20xx.09 -- 20xx.06      湖北工业大学       企业管理专业 / 本科</w:t>
                            </w:r>
                          </w:p>
                          <w:p w14:paraId="5C38D312" w14:textId="353F5BA0" w:rsidR="0037756B" w:rsidRDefault="00554E08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20xx.09 -- 20xx.06      湖北工业大学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DA492" id="文本框 8" o:spid="_x0000_s1029" type="#_x0000_t202" style="position:absolute;left:0;text-align:left;margin-left:116.75pt;margin-top:116.75pt;width:357.8pt;height:43.2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" filled="f" stroked="f">
                <v:textbox style="mso-fit-shape-to-text:t">
                  <w:txbxContent>
                    <w:p w14:paraId="4954FB48" w14:textId="5894B1C8" w:rsidR="0037756B" w:rsidRDefault="00554E08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20xx.09 -- 20xx.06      湖北工业大学       企业管理专业 / 本科</w:t>
                      </w:r>
                    </w:p>
                    <w:p w14:paraId="5C38D312" w14:textId="353F5BA0" w:rsidR="0037756B" w:rsidRDefault="00554E08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20xx.09 -- 20xx.06      湖北工业大学    </w:t>
                      </w:r>
                      <w:r>
                        <w:rPr>
                          <w:rFonts w:ascii="微软雅黑" w:eastAsia="微软雅黑" w:hAnsi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A4C1FAA" wp14:editId="5567C4C0">
                <wp:simplePos x="0" y="0"/>
                <wp:positionH relativeFrom="column">
                  <wp:posOffset>1483995</wp:posOffset>
                </wp:positionH>
                <wp:positionV relativeFrom="paragraph">
                  <wp:posOffset>1062990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BFE3FC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1FAA" id="文本框 13" o:spid="_x0000_s1030" type="#_x0000_t202" style="position:absolute;left:0;text-align:left;margin-left:116.85pt;margin-top:83.7pt;width:103.4pt;height:24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9VgwEAAPACAAAOAAAAZHJzL2Uyb0RvYy54bWysUk1v2zAMvQ/YfxB0X+ykQ1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" filled="f" stroked="f">
                <v:textbox style="mso-fit-shape-to-text:t">
                  <w:txbxContent>
                    <w:p w14:paraId="07BFE3FC" w14:textId="77777777" w:rsidR="0037756B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8F3EDAB" wp14:editId="10F16C86">
                <wp:simplePos x="0" y="0"/>
                <wp:positionH relativeFrom="column">
                  <wp:posOffset>1564640</wp:posOffset>
                </wp:positionH>
                <wp:positionV relativeFrom="paragraph">
                  <wp:posOffset>1426845</wp:posOffset>
                </wp:positionV>
                <wp:extent cx="4327525" cy="0"/>
                <wp:effectExtent l="0" t="0" r="34925" b="19050"/>
                <wp:wrapNone/>
                <wp:docPr id="149" name="直接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112.35pt;height:0pt;width:340.75pt;z-index:251616256;mso-width-relative:page;mso-height-relative:page;" filled="f" stroked="t" coordsize="21600,21600" o:gfxdata="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8hJ0tkAAAALAQAADwAAAAAAAAABACAAAAAiAAAAZHJzL2Rvd25yZXYueG1sUEsBAhQAFAAAAAgA&#10;h07iQCONacv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8DD1B63" wp14:editId="75705C1C">
                <wp:simplePos x="0" y="0"/>
                <wp:positionH relativeFrom="column">
                  <wp:posOffset>1482725</wp:posOffset>
                </wp:positionH>
                <wp:positionV relativeFrom="paragraph">
                  <wp:posOffset>2907030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9E0141" w14:textId="54F313D3" w:rsidR="0037756B" w:rsidRDefault="00554E08" w:rsidP="0011118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20xx.09 -- 20xx.06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科技有限公司     策划专员</w:t>
                            </w:r>
                          </w:p>
                          <w:p w14:paraId="69A2D1FC" w14:textId="77777777" w:rsidR="0037756B" w:rsidRDefault="00000000" w:rsidP="0011118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265E934E" w14:textId="77777777" w:rsidR="0037756B" w:rsidRDefault="00000000" w:rsidP="0011118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1545DA40" w14:textId="77777777" w:rsidR="0037756B" w:rsidRDefault="00000000" w:rsidP="0011118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与讲座结合获得310客户；</w:t>
                            </w:r>
                          </w:p>
                          <w:p w14:paraId="33D28498" w14:textId="77777777" w:rsidR="0037756B" w:rsidRDefault="0037756B" w:rsidP="00111180">
                            <w:pPr>
                              <w:pStyle w:val="1"/>
                              <w:spacing w:after="0" w:line="360" w:lineRule="exact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2E358FAA" w14:textId="74166234" w:rsidR="0037756B" w:rsidRDefault="00554E08" w:rsidP="0011118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20xx.09 -- 20xx.06 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科技有限公司     策划总监</w:t>
                            </w:r>
                          </w:p>
                          <w:p w14:paraId="57D53B6E" w14:textId="77777777" w:rsidR="0037756B" w:rsidRDefault="00000000" w:rsidP="0011118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2A55E086" w14:textId="77777777" w:rsidR="0037756B" w:rsidRDefault="00000000" w:rsidP="0011118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3B934E4B" w14:textId="77777777" w:rsidR="0037756B" w:rsidRDefault="00000000" w:rsidP="0011118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D1B63" id="文本框 9" o:spid="_x0000_s1031" type="#_x0000_t202" style="position:absolute;left:0;text-align:left;margin-left:116.75pt;margin-top:228.9pt;width:357.8pt;height:217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" filled="f" stroked="f">
                <v:textbox style="mso-fit-shape-to-text:t">
                  <w:txbxContent>
                    <w:p w14:paraId="159E0141" w14:textId="54F313D3" w:rsidR="0037756B" w:rsidRDefault="00554E08" w:rsidP="0011118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20xx.09 -- 20xx.06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科技有限公司     策划专员</w:t>
                      </w:r>
                    </w:p>
                    <w:p w14:paraId="69A2D1FC" w14:textId="77777777" w:rsidR="0037756B" w:rsidRDefault="00000000" w:rsidP="0011118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265E934E" w14:textId="77777777" w:rsidR="0037756B" w:rsidRDefault="00000000" w:rsidP="00111180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 w14:paraId="1545DA40" w14:textId="77777777" w:rsidR="0037756B" w:rsidRDefault="00000000" w:rsidP="00111180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与讲座结合获得310客户；</w:t>
                      </w:r>
                    </w:p>
                    <w:p w14:paraId="33D28498" w14:textId="77777777" w:rsidR="0037756B" w:rsidRDefault="0037756B" w:rsidP="00111180">
                      <w:pPr>
                        <w:pStyle w:val="1"/>
                        <w:spacing w:after="0" w:line="360" w:lineRule="exact"/>
                        <w:ind w:left="720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2E358FAA" w14:textId="74166234" w:rsidR="0037756B" w:rsidRDefault="00554E08" w:rsidP="0011118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20xx.09 -- 20xx.06 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科技有限公司     策划总监</w:t>
                      </w:r>
                    </w:p>
                    <w:p w14:paraId="57D53B6E" w14:textId="77777777" w:rsidR="0037756B" w:rsidRDefault="00000000" w:rsidP="0011118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2A55E086" w14:textId="77777777" w:rsidR="0037756B" w:rsidRDefault="00000000" w:rsidP="0011118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 w14:paraId="3B934E4B" w14:textId="77777777" w:rsidR="0037756B" w:rsidRDefault="00000000" w:rsidP="0011118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28A9262" wp14:editId="491EAF50">
                <wp:simplePos x="0" y="0"/>
                <wp:positionH relativeFrom="column">
                  <wp:posOffset>1483995</wp:posOffset>
                </wp:positionH>
                <wp:positionV relativeFrom="paragraph">
                  <wp:posOffset>2487930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DD26A1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A9262" id="文本框 14" o:spid="_x0000_s1032" type="#_x0000_t202" style="position:absolute;left:0;text-align:left;margin-left:116.85pt;margin-top:195.9pt;width:103.4pt;height:24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" filled="f" stroked="f">
                <v:textbox style="mso-fit-shape-to-text:t">
                  <w:txbxContent>
                    <w:p w14:paraId="40DD26A1" w14:textId="77777777" w:rsidR="0037756B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93877B0" wp14:editId="527E5BF5">
                <wp:simplePos x="0" y="0"/>
                <wp:positionH relativeFrom="column">
                  <wp:posOffset>1564640</wp:posOffset>
                </wp:positionH>
                <wp:positionV relativeFrom="paragraph">
                  <wp:posOffset>2851785</wp:posOffset>
                </wp:positionV>
                <wp:extent cx="4327525" cy="0"/>
                <wp:effectExtent l="0" t="0" r="34925" b="1905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3E1ED" id="直接连接符 146" o:spid="_x0000_s1026" style="position:absolute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2pt,224.55pt" to="463.95pt,2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" strokecolor="#a6a6a6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5F9812F" wp14:editId="6FDDBAA5">
                <wp:simplePos x="0" y="0"/>
                <wp:positionH relativeFrom="column">
                  <wp:posOffset>1483995</wp:posOffset>
                </wp:positionH>
                <wp:positionV relativeFrom="paragraph">
                  <wp:posOffset>6134735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210F4A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9812F" id="文本框 15" o:spid="_x0000_s1033" type="#_x0000_t202" style="position:absolute;left:0;text-align:left;margin-left:116.85pt;margin-top:483.05pt;width:103.4pt;height:24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" filled="f" stroked="f">
                <v:textbox style="mso-fit-shape-to-text:t">
                  <w:txbxContent>
                    <w:p w14:paraId="22210F4A" w14:textId="77777777" w:rsidR="0037756B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84E433B" wp14:editId="5D75E880">
                <wp:simplePos x="0" y="0"/>
                <wp:positionH relativeFrom="column">
                  <wp:posOffset>1564640</wp:posOffset>
                </wp:positionH>
                <wp:positionV relativeFrom="paragraph">
                  <wp:posOffset>6498590</wp:posOffset>
                </wp:positionV>
                <wp:extent cx="4327525" cy="0"/>
                <wp:effectExtent l="0" t="0" r="34925" b="1905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511.7pt;height:0pt;width:340.75pt;z-index:251624448;mso-width-relative:page;mso-height-relative:page;" filled="f" stroked="t" coordsize="21600,21600" o:gfxdata="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FYP42gAAAA0BAAAPAAAAAAAAAAEAIAAAACIAAABkcnMvZG93bnJldi54bWxQSwECFAAUAAAA&#10;CACHTuJAG7VtlewBAACnAwAADgAAAAAAAAABACAAAAApAQAAZHJzL2Uyb0RvYy54bWxQSwUGAAAA&#10;AAYABgBZAQAAh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F656DF0" wp14:editId="41375832">
                <wp:simplePos x="0" y="0"/>
                <wp:positionH relativeFrom="column">
                  <wp:posOffset>1073150</wp:posOffset>
                </wp:positionH>
                <wp:positionV relativeFrom="paragraph">
                  <wp:posOffset>659130</wp:posOffset>
                </wp:positionV>
                <wp:extent cx="0" cy="4542790"/>
                <wp:effectExtent l="9525" t="0" r="9525" b="1016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4.5pt;margin-top:51.9pt;height:357.7pt;width:0pt;z-index:251643904;mso-width-relative:page;mso-height-relative:page;" filled="f" stroked="t" coordsize="21600,21600" o:gfxdata="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3VXdO1QAAAAsBAAAP&#10;AAAAAAAAAAEAIAAAACIAAABkcnMvZG93bnJldi54bWxQSwECFAAUAAAACACHTuJAq7GO6uIBAACW&#10;AwAADgAAAAAAAAABACAAAAAkAQAAZHJzL2Uyb0RvYy54bWxQSwUGAAAAAAYABgBZAQAAeA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3F3F00" wp14:editId="2C608565">
                <wp:simplePos x="0" y="0"/>
                <wp:positionH relativeFrom="column">
                  <wp:posOffset>1071880</wp:posOffset>
                </wp:positionH>
                <wp:positionV relativeFrom="paragraph">
                  <wp:posOffset>5203825</wp:posOffset>
                </wp:positionV>
                <wp:extent cx="0" cy="4542790"/>
                <wp:effectExtent l="9525" t="0" r="9525" b="1016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4.4pt;margin-top:409.75pt;height:357.7pt;width:0pt;z-index:251644928;mso-width-relative:page;mso-height-relative:page;" filled="f" stroked="t" coordsize="21600,21600" o:gfxdata="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lpabrWAAAADAEA&#10;AA8AAAAAAAAAAQAgAAAAIgAAAGRycy9kb3ducmV2LnhtbFBLAQIUABQAAAAIAIdO4kAzuKUy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EA357C" wp14:editId="6D128C98">
                <wp:simplePos x="0" y="0"/>
                <wp:positionH relativeFrom="column">
                  <wp:posOffset>504825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82.85pt;height:37.45pt;width:5pt;rotation:-2191241f;z-index:251652096;v-text-anchor:middle;mso-width-relative:page;mso-height-relative:page;" fillcolor="#FFFFFF" filled="t" stroked="f" coordsize="21600,21600" o:gfxdata="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q2&#10;yCfZAAAACQEAAA8AAAAAAAAAAQAgAAAAIgAAAGRycy9kb3ducmV2LnhtbFBLAQIUABQAAAAIAIdO&#10;4kBA0sQ36QEAAKU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A8860C" wp14:editId="0B2B6AAE">
                <wp:simplePos x="0" y="0"/>
                <wp:positionH relativeFrom="column">
                  <wp:posOffset>652780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82.85pt;height:37.45pt;width:5pt;rotation:-2191241f;z-index:251653120;v-text-anchor:middle;mso-width-relative:page;mso-height-relative:page;" fillcolor="#FFFFFF" filled="t" stroked="f" coordsize="21600,21600" o:gfxdata="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2fXKtkAAAALAQAADwAAAAAAAAABACAAAAAiAAAAZHJzL2Rvd25yZXYueG1sUEsBAhQAFAAAAAgA&#10;h07iQIlErcD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A8537B" wp14:editId="239746FD">
                <wp:simplePos x="0" y="0"/>
                <wp:positionH relativeFrom="column">
                  <wp:posOffset>504825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293pt;height:37.45pt;width:5pt;rotation:-2191241f;z-index:251655168;v-text-anchor:middle;mso-width-relative:page;mso-height-relative:page;" fillcolor="#FFFFFF" filled="t" stroked="f" coordsize="21600,21600" o:gfxdata="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/n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XwHF9kAAAAJAQAADwAAAAAAAAABACAAAAAiAAAAZHJzL2Rvd25yZXYueG1sUEsBAhQAFAAAAAgA&#10;h07iQPAEefL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8B1F50" wp14:editId="5D3D443C">
                <wp:simplePos x="0" y="0"/>
                <wp:positionH relativeFrom="column">
                  <wp:posOffset>652780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293pt;height:37.45pt;width:5pt;rotation:-2191241f;z-index:251656192;v-text-anchor:middle;mso-width-relative:page;mso-height-relative:page;" fillcolor="#FFFFFF" filled="t" stroked="f" coordsize="21600,21600" o:gfxdata="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8X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yHqHdkAAAALAQAADwAAAAAAAAABACAAAAAiAAAAZHJzL2Rvd25yZXYueG1sUEsBAhQAFAAAAAgA&#10;h07iQBg5GlX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6F9B86" wp14:editId="5EAE2278">
                <wp:simplePos x="0" y="0"/>
                <wp:positionH relativeFrom="column">
                  <wp:posOffset>504825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460.45pt;height:37.45pt;width:5pt;rotation:-2191241f;z-index:251658240;v-text-anchor:middle;mso-width-relative:page;mso-height-relative:page;" fillcolor="#FFFFFF" filled="t" stroked="f" coordsize="21600,21600" o:gfxdata="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i&#10;2H2l2AAAAAkBAAAPAAAAAAAAAAEAIAAAACIAAABkcnMvZG93bnJldi54bWxQSwECFAAUAAAACACH&#10;TuJAn1W+N+sBAAClAwAADgAAAAAAAAABACAAAAAn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D37AC" wp14:editId="4DFDB8C5">
                <wp:simplePos x="0" y="0"/>
                <wp:positionH relativeFrom="column">
                  <wp:posOffset>652780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460.45pt;height:37.45pt;width:5pt;rotation:-2191241f;z-index:251659264;v-text-anchor:middle;mso-width-relative:page;mso-height-relative:page;" fillcolor="#FFFFFF" filled="t" stroked="f" coordsize="21600,21600" o:gfxdata="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e&#10;sJjYAAAACwEAAA8AAAAAAAAAAQAgAAAAIgAAAGRycy9kb3ducmV2LnhtbFBLAQIUABQAAAAIAIdO&#10;4kCo76eQ6gEAAKUDAAAOAAAAAAAAAAEAIAAAACc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9A63E00" wp14:editId="5D3DDC6D">
                <wp:simplePos x="0" y="0"/>
                <wp:positionH relativeFrom="column">
                  <wp:posOffset>-769620</wp:posOffset>
                </wp:positionH>
                <wp:positionV relativeFrom="paragraph">
                  <wp:posOffset>6429375</wp:posOffset>
                </wp:positionV>
                <wp:extent cx="147955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0A1E54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 w14:paraId="163A6E2F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 w14:paraId="5AA1C99A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 w14:paraId="0BC0128F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3E00" id="文本框 11" o:spid="_x0000_s1034" type="#_x0000_t202" style="position:absolute;left:0;text-align:left;margin-left:-60.6pt;margin-top:506.25pt;width:116.5pt;height:107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" filled="f" stroked="f">
                <v:textbox style="mso-fit-shape-to-text:t">
                  <w:txbxContent>
                    <w:p w14:paraId="630A1E54" w14:textId="77777777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 w14:paraId="163A6E2F" w14:textId="77777777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 w14:paraId="5AA1C99A" w14:textId="77777777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 w14:paraId="0BC0128F" w14:textId="77777777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99C6B14" wp14:editId="20C4A00E">
                <wp:simplePos x="0" y="0"/>
                <wp:positionH relativeFrom="column">
                  <wp:posOffset>-787400</wp:posOffset>
                </wp:positionH>
                <wp:positionV relativeFrom="paragraph">
                  <wp:posOffset>4225290</wp:posOffset>
                </wp:positionV>
                <wp:extent cx="1495425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5EF354" w14:textId="341DA785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电话：15</w:t>
                            </w:r>
                            <w:r w:rsidR="00554E08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00000</w:t>
                            </w:r>
                          </w:p>
                          <w:p w14:paraId="04A9D781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邮箱：939@qq.com</w:t>
                            </w:r>
                          </w:p>
                          <w:p w14:paraId="02BD1841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C6B14" id="文本框 43" o:spid="_x0000_s1035" type="#_x0000_t202" style="position:absolute;left:0;text-align:left;margin-left:-62pt;margin-top:332.7pt;width:117.75pt;height:8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" filled="f" stroked="f">
                <v:textbox style="mso-fit-shape-to-text:t">
                  <w:txbxContent>
                    <w:p w14:paraId="7B5EF354" w14:textId="341DA785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电话：15</w:t>
                      </w:r>
                      <w:r w:rsidR="00554E08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00000</w:t>
                      </w:r>
                    </w:p>
                    <w:p w14:paraId="04A9D781" w14:textId="77777777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邮箱：939@qq.com</w:t>
                      </w:r>
                    </w:p>
                    <w:p w14:paraId="02BD1841" w14:textId="77777777" w:rsidR="0037756B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23CFEFF" wp14:editId="690F422B">
                <wp:simplePos x="0" y="0"/>
                <wp:positionH relativeFrom="column">
                  <wp:posOffset>-769620</wp:posOffset>
                </wp:positionH>
                <wp:positionV relativeFrom="paragraph">
                  <wp:posOffset>1578610</wp:posOffset>
                </wp:positionV>
                <wp:extent cx="1482090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A04F5D" w14:textId="6AD3AAC2" w:rsidR="0037756B" w:rsidRDefault="00000000" w:rsidP="00624A7C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出生年月：  </w:t>
                            </w:r>
                            <w:r w:rsidR="009B7FD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 07</w:t>
                            </w:r>
                          </w:p>
                          <w:p w14:paraId="74119D4A" w14:textId="77777777" w:rsidR="0037756B" w:rsidRDefault="00000000" w:rsidP="00624A7C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  中共党员</w:t>
                            </w:r>
                          </w:p>
                          <w:p w14:paraId="62CC1F7C" w14:textId="77777777" w:rsidR="0037756B" w:rsidRDefault="00000000" w:rsidP="00624A7C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工作经验：  2 年销售</w:t>
                            </w:r>
                          </w:p>
                          <w:p w14:paraId="08038CE5" w14:textId="67AB3437" w:rsidR="0037756B" w:rsidRDefault="00000000" w:rsidP="0011118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  大学本科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FEFF" id="文本框 44" o:spid="_x0000_s1036" type="#_x0000_t202" style="position:absolute;left:0;text-align:left;margin-left:-60.6pt;margin-top:124.3pt;width:116.7pt;height:13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" filled="f" stroked="f">
                <v:textbox style="mso-fit-shape-to-text:t">
                  <w:txbxContent>
                    <w:p w14:paraId="6FA04F5D" w14:textId="6AD3AAC2" w:rsidR="0037756B" w:rsidRDefault="00000000" w:rsidP="00624A7C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出生年月：  </w:t>
                      </w:r>
                      <w:r w:rsidR="009B7FD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. 07</w:t>
                      </w:r>
                    </w:p>
                    <w:p w14:paraId="74119D4A" w14:textId="77777777" w:rsidR="0037756B" w:rsidRDefault="00000000" w:rsidP="00624A7C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政治面貌：  中共党员</w:t>
                      </w:r>
                    </w:p>
                    <w:p w14:paraId="62CC1F7C" w14:textId="77777777" w:rsidR="0037756B" w:rsidRDefault="00000000" w:rsidP="00624A7C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工作经验：  2 年销售</w:t>
                      </w:r>
                    </w:p>
                    <w:p w14:paraId="08038CE5" w14:textId="67AB3437" w:rsidR="0037756B" w:rsidRDefault="00000000" w:rsidP="0011118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最高学历：  大学本科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6A5B0B" wp14:editId="50336C4B">
                <wp:simplePos x="0" y="0"/>
                <wp:positionH relativeFrom="column">
                  <wp:posOffset>-763270</wp:posOffset>
                </wp:positionH>
                <wp:positionV relativeFrom="paragraph">
                  <wp:posOffset>1137285</wp:posOffset>
                </wp:positionV>
                <wp:extent cx="1471930" cy="281940"/>
                <wp:effectExtent l="0" t="0" r="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E8EFE9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A5B0B" id="文本框 128" o:spid="_x0000_s1037" type="#_x0000_t202" style="position:absolute;left:0;text-align:left;margin-left:-60.1pt;margin-top:89.55pt;width:115.9pt;height:22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" fillcolor="#8dafb1" stroked="f">
                <v:textbox style="mso-fit-shape-to-text:t">
                  <w:txbxContent>
                    <w:p w14:paraId="55E8EFE9" w14:textId="77777777" w:rsidR="0037756B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FCE5508" wp14:editId="09A1014E">
                <wp:simplePos x="0" y="0"/>
                <wp:positionH relativeFrom="column">
                  <wp:posOffset>-763270</wp:posOffset>
                </wp:positionH>
                <wp:positionV relativeFrom="paragraph">
                  <wp:posOffset>3822065</wp:posOffset>
                </wp:positionV>
                <wp:extent cx="1471930" cy="281940"/>
                <wp:effectExtent l="0" t="0" r="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024C10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E5508" id="文本框 129" o:spid="_x0000_s1038" type="#_x0000_t202" style="position:absolute;left:0;text-align:left;margin-left:-60.1pt;margin-top:300.95pt;width:115.9pt;height:22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" fillcolor="#8dafb1" stroked="f">
                <v:textbox style="mso-fit-shape-to-text:t">
                  <w:txbxContent>
                    <w:p w14:paraId="4F024C10" w14:textId="77777777" w:rsidR="0037756B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0BBC84F" wp14:editId="3F00304D">
                <wp:simplePos x="0" y="0"/>
                <wp:positionH relativeFrom="column">
                  <wp:posOffset>-763270</wp:posOffset>
                </wp:positionH>
                <wp:positionV relativeFrom="paragraph">
                  <wp:posOffset>5948045</wp:posOffset>
                </wp:positionV>
                <wp:extent cx="1471930" cy="281940"/>
                <wp:effectExtent l="0" t="0" r="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4C00CD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BC84F" id="文本框 130" o:spid="_x0000_s1039" type="#_x0000_t202" style="position:absolute;left:0;text-align:left;margin-left:-60.1pt;margin-top:468.35pt;width:115.9pt;height:22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" fillcolor="#8dafb1" stroked="f">
                <v:textbox style="mso-fit-shape-to-text:t">
                  <w:txbxContent>
                    <w:p w14:paraId="254C00CD" w14:textId="77777777" w:rsidR="0037756B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32640" behindDoc="0" locked="0" layoutInCell="1" allowOverlap="1" wp14:anchorId="0549DD42" wp14:editId="7DB9DF66">
            <wp:simplePos x="0" y="0"/>
            <wp:positionH relativeFrom="column">
              <wp:posOffset>-92075</wp:posOffset>
            </wp:positionH>
            <wp:positionV relativeFrom="paragraph">
              <wp:posOffset>8452485</wp:posOffset>
            </wp:positionV>
            <wp:extent cx="841375" cy="84137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rcRect l="6693" r="9843"/>
                    <a:stretch>
                      <a:fillRect/>
                    </a:stretch>
                  </pic:blipFill>
                  <pic:spPr>
                    <a:xfrm>
                      <a:off x="0" y="0"/>
                      <a:ext cx="841190" cy="84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EBC559F" wp14:editId="7A2DA17B">
                <wp:simplePos x="0" y="0"/>
                <wp:positionH relativeFrom="column">
                  <wp:posOffset>-864870</wp:posOffset>
                </wp:positionH>
                <wp:positionV relativeFrom="paragraph">
                  <wp:posOffset>8818880</wp:posOffset>
                </wp:positionV>
                <wp:extent cx="772795" cy="476885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3" cy="477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25A49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右可放置</w:t>
                            </w:r>
                            <w:proofErr w:type="gramEnd"/>
                          </w:p>
                          <w:p w14:paraId="7EEE8725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作品链接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559F" id="文本框 48" o:spid="_x0000_s1040" type="#_x0000_t202" style="position:absolute;left:0;text-align:left;margin-left:-68.1pt;margin-top:694.4pt;width:60.85pt;height:37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" filled="f" stroked="f">
                <v:textbox style="mso-fit-shape-to-text:t">
                  <w:txbxContent>
                    <w:p w14:paraId="56225A49" w14:textId="77777777" w:rsidR="0037756B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18"/>
                          <w:szCs w:val="18"/>
                        </w:rPr>
                        <w:t>右可放置</w:t>
                      </w:r>
                      <w:proofErr w:type="gramEnd"/>
                    </w:p>
                    <w:p w14:paraId="7EEE8725" w14:textId="77777777" w:rsidR="0037756B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18"/>
                          <w:szCs w:val="18"/>
                        </w:rPr>
                        <w:t>作品链接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398DB07" wp14:editId="5A177262">
                <wp:simplePos x="0" y="0"/>
                <wp:positionH relativeFrom="column">
                  <wp:posOffset>-769620</wp:posOffset>
                </wp:positionH>
                <wp:positionV relativeFrom="paragraph">
                  <wp:posOffset>8508365</wp:posOffset>
                </wp:positionV>
                <wp:extent cx="233045" cy="233045"/>
                <wp:effectExtent l="0" t="0" r="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7" cy="2329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0.6pt;margin-top:669.95pt;height:18.35pt;width:18.35pt;z-index:251634688;v-text-anchor:middle;mso-width-relative:page;mso-height-relative:page;" fillcolor="#000000" filled="t" stroked="f" coordsize="900473,900473" o:gfxdata="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89PAv90AAAAOAQAADwAAAAAAAAABACAAAAAiAAAAZHJzL2Rv&#10;d25yZXYueG1sUEsBAhQAFAAAAAgAh07iQNcKAHsZAwAAiAgAAA4AAAAAAAAAAQAgAAAALAEAAGRy&#10;cy9lMm9Eb2MueG1sUEsFBgAAAAAGAAYAWQEAALc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08C0772" wp14:editId="27068532">
                <wp:simplePos x="0" y="0"/>
                <wp:positionH relativeFrom="column">
                  <wp:posOffset>1567180</wp:posOffset>
                </wp:positionH>
                <wp:positionV relativeFrom="paragraph">
                  <wp:posOffset>1409065</wp:posOffset>
                </wp:positionV>
                <wp:extent cx="707390" cy="4572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110.95pt;height:3.6pt;width:55.7pt;z-index:251635712;v-text-anchor:middle;mso-width-relative:page;mso-height-relative:page;" fillcolor="#8DAFB1" filled="t" stroked="f" coordsize="21600,21600" o:gfxdata="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0qCZDbAAAACwEAAA8AAAAA&#10;AAAAAQAgAAAAIgAAAGRycy9kb3ducmV2LnhtbFBLAQIUABQAAAAIAIdO4kAFr8Jd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0308E67" wp14:editId="21D3EAF3">
                <wp:simplePos x="0" y="0"/>
                <wp:positionH relativeFrom="column">
                  <wp:posOffset>1567180</wp:posOffset>
                </wp:positionH>
                <wp:positionV relativeFrom="paragraph">
                  <wp:posOffset>2825750</wp:posOffset>
                </wp:positionV>
                <wp:extent cx="707390" cy="4572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222.5pt;height:3.6pt;width:55.7pt;z-index:251636736;v-text-anchor:middle;mso-width-relative:page;mso-height-relative:page;" fillcolor="#8DAFB1" filled="t" stroked="f" coordsize="21600,21600" o:gfxdata="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p8uM02gAAAAsBAAAPAAAAAAAA&#10;AAEAIAAAACIAAABkcnMvZG93bnJldi54bWxQSwECFAAUAAAACACHTuJAhEEq+tcBAACG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9E92479" wp14:editId="602918A3">
                <wp:simplePos x="0" y="0"/>
                <wp:positionH relativeFrom="column">
                  <wp:posOffset>1567180</wp:posOffset>
                </wp:positionH>
                <wp:positionV relativeFrom="paragraph">
                  <wp:posOffset>6473825</wp:posOffset>
                </wp:positionV>
                <wp:extent cx="70739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509.75pt;height:3.6pt;width:55.7pt;z-index:251637760;v-text-anchor:middle;mso-width-relative:page;mso-height-relative:page;" fillcolor="#8DAFB1" filled="t" stroked="f" coordsize="21600,21600" o:gfxdata="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N90JTcAAAADQEAAA8AAAAA&#10;AAAAAQAgAAAAIgAAAGRycy9kb3ducmV2LnhtbFBLAQIUABQAAAAIAIdO4kBOo0IE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3A30786" wp14:editId="40645F25">
                <wp:simplePos x="0" y="0"/>
                <wp:positionH relativeFrom="column">
                  <wp:posOffset>1567180</wp:posOffset>
                </wp:positionH>
                <wp:positionV relativeFrom="paragraph">
                  <wp:posOffset>8429625</wp:posOffset>
                </wp:positionV>
                <wp:extent cx="707390" cy="4572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663.75pt;height:3.6pt;width:55.7pt;z-index:251638784;v-text-anchor:middle;mso-width-relative:page;mso-height-relative:page;" fillcolor="#8DAFB1" filled="t" stroked="f" coordsize="21600,21600" o:gfxdata="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dK1VTcAAAADQEAAA8AAAAA&#10;AAAAAQAgAAAAIgAAAGRycy9kb3ducmV2LnhtbFBLAQIUABQAAAAIAIdO4kDPTaqj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5A2E282" wp14:editId="34D88DCA">
                <wp:simplePos x="0" y="0"/>
                <wp:positionH relativeFrom="column">
                  <wp:posOffset>-1143000</wp:posOffset>
                </wp:positionH>
                <wp:positionV relativeFrom="paragraph">
                  <wp:posOffset>-577850</wp:posOffset>
                </wp:positionV>
                <wp:extent cx="382270" cy="123825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66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45.5pt;height:97.5pt;width:30.1pt;z-index:251639808;v-text-anchor:middle;mso-width-relative:page;mso-height-relative:page;" fillcolor="#8DAFB1" filled="t" stroked="f" coordsize="21600,21600" o:gfxdata="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vcsXjaAAAADQEAAA8AAAAAAAAA&#10;AQAgAAAAIgAAAGRycy9kb3ducmV2LnhtbFBLAQIUABQAAAAIAIdO4kADs3ru1gEAAIg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2C43BD2" wp14:editId="6D37E564">
                <wp:simplePos x="0" y="0"/>
                <wp:positionH relativeFrom="column">
                  <wp:posOffset>1062355</wp:posOffset>
                </wp:positionH>
                <wp:positionV relativeFrom="paragraph">
                  <wp:posOffset>-577850</wp:posOffset>
                </wp:positionV>
                <wp:extent cx="5353685" cy="123825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908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3.65pt;margin-top:-45.5pt;height:97.5pt;width:421.55pt;z-index:251640832;v-text-anchor:middle;mso-width-relative:page;mso-height-relative:page;" fillcolor="#8DAFB1" filled="t" stroked="f" coordsize="21600,21600" o:gfxdata="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QEwbXZAAAADAEAAA8AAAAA&#10;AAAAAQAgAAAAIgAAAGRycy9kb3ducmV2LnhtbFBLAQIUABQAAAAIAIdO4kD7cSMJ2gEAAIkDAAAO&#10;AAAAAAAAAAEAIAAAACg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4682225" wp14:editId="79F29FCF">
                <wp:simplePos x="0" y="0"/>
                <wp:positionH relativeFrom="column">
                  <wp:posOffset>1530350</wp:posOffset>
                </wp:positionH>
                <wp:positionV relativeFrom="paragraph">
                  <wp:posOffset>-454025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23AD84" w14:textId="37FBBFEC" w:rsidR="0037756B" w:rsidRDefault="00000000">
                            <w:pPr>
                              <w:pStyle w:val="a3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 xml:space="preserve">刘 </w:t>
                            </w:r>
                            <w:r w:rsidR="00624A7C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>一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4CC46656" w14:textId="77777777" w:rsidR="0037756B" w:rsidRDefault="00000000">
                            <w:pPr>
                              <w:pStyle w:val="a3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</w:rPr>
                              <w:t>网页设计师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82225" id="文本框 42" o:spid="_x0000_s1041" type="#_x0000_t202" style="position:absolute;left:0;text-align:left;margin-left:120.5pt;margin-top:-35.75pt;width:299.95pt;height:8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" filled="f" stroked="f">
                <v:textbox style="mso-fit-shape-to-text:t">
                  <w:txbxContent>
                    <w:p w14:paraId="2D23AD84" w14:textId="37FBBFEC" w:rsidR="0037756B" w:rsidRDefault="00000000">
                      <w:pPr>
                        <w:pStyle w:val="a3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 xml:space="preserve">刘 </w:t>
                      </w:r>
                      <w:r w:rsidR="00624A7C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>一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4CC46656" w14:textId="77777777" w:rsidR="0037756B" w:rsidRDefault="00000000">
                      <w:pPr>
                        <w:pStyle w:val="a3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</w:rPr>
                        <w:t>求职意向：平面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</w:rPr>
                        <w:t>/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37756B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20F34" w14:textId="77777777" w:rsidR="003F0777" w:rsidRDefault="003F0777" w:rsidP="00554E08">
      <w:pPr>
        <w:spacing w:after="0" w:line="240" w:lineRule="auto"/>
      </w:pPr>
      <w:r>
        <w:separator/>
      </w:r>
    </w:p>
  </w:endnote>
  <w:endnote w:type="continuationSeparator" w:id="0">
    <w:p w14:paraId="232A9511" w14:textId="77777777" w:rsidR="003F0777" w:rsidRDefault="003F0777" w:rsidP="00554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BD04" w14:textId="77777777" w:rsidR="003F0777" w:rsidRDefault="003F0777" w:rsidP="00554E08">
      <w:pPr>
        <w:spacing w:after="0" w:line="240" w:lineRule="auto"/>
      </w:pPr>
      <w:r>
        <w:separator/>
      </w:r>
    </w:p>
  </w:footnote>
  <w:footnote w:type="continuationSeparator" w:id="0">
    <w:p w14:paraId="4BC33084" w14:textId="77777777" w:rsidR="003F0777" w:rsidRDefault="003F0777" w:rsidP="00554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29FF"/>
    <w:multiLevelType w:val="multilevel"/>
    <w:tmpl w:val="705B29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33750FB"/>
    <w:multiLevelType w:val="multilevel"/>
    <w:tmpl w:val="733750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94905665">
    <w:abstractNumId w:val="0"/>
  </w:num>
  <w:num w:numId="2" w16cid:durableId="118878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E186A"/>
    <w:rsid w:val="00066FEA"/>
    <w:rsid w:val="00111180"/>
    <w:rsid w:val="001B63B4"/>
    <w:rsid w:val="0037756B"/>
    <w:rsid w:val="003A168D"/>
    <w:rsid w:val="003F0777"/>
    <w:rsid w:val="00554E08"/>
    <w:rsid w:val="00607387"/>
    <w:rsid w:val="00624A7C"/>
    <w:rsid w:val="007E7B64"/>
    <w:rsid w:val="009616ED"/>
    <w:rsid w:val="009B7FD0"/>
    <w:rsid w:val="00A9243B"/>
    <w:rsid w:val="00D55567"/>
    <w:rsid w:val="00F2771D"/>
    <w:rsid w:val="05BE186A"/>
    <w:rsid w:val="0D5E64E2"/>
    <w:rsid w:val="21E96D3E"/>
    <w:rsid w:val="23F64DCB"/>
    <w:rsid w:val="41F35B38"/>
    <w:rsid w:val="70D15A16"/>
    <w:rsid w:val="7782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7E8FB2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54E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E0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E0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E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简历--七芒星素颜51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2017-07-11T10:40:00Z</dcterms:created>
  <dcterms:modified xsi:type="dcterms:W3CDTF">2025-05-30T10:23:00Z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