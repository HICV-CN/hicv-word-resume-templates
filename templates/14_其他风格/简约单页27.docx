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038C" w14:textId="0544BAF2" w:rsidR="00923C6C" w:rsidRDefault="00386F3D"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C69810B" wp14:editId="6FC76B1D">
                <wp:simplePos x="0" y="0"/>
                <wp:positionH relativeFrom="column">
                  <wp:posOffset>1365250</wp:posOffset>
                </wp:positionH>
                <wp:positionV relativeFrom="paragraph">
                  <wp:posOffset>2222500</wp:posOffset>
                </wp:positionV>
                <wp:extent cx="4813935" cy="337185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935" cy="337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6225C0" w14:textId="490EDB43" w:rsidR="00923C6C" w:rsidRDefault="0004264D" w:rsidP="00D1376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20XX.07-20XX.09      深圳南山区向阳国际中学      实习语文教师</w:t>
                            </w:r>
                          </w:p>
                          <w:p w14:paraId="374EEC66" w14:textId="77777777" w:rsidR="00923C6C" w:rsidRDefault="00000000" w:rsidP="00D13768">
                            <w:pPr>
                              <w:pStyle w:val="1"/>
                              <w:spacing w:after="0" w:line="380" w:lineRule="exact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69CFE0FD" w14:textId="77777777" w:rsidR="00923C6C" w:rsidRDefault="00000000" w:rsidP="00D1376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ind w:firstLine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协助语文老师完成日常授课活动，并定期检查辅导学生作业</w:t>
                            </w:r>
                          </w:p>
                          <w:p w14:paraId="66F7453D" w14:textId="77777777" w:rsidR="00923C6C" w:rsidRDefault="00000000" w:rsidP="00D1376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ind w:firstLine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融入学生团里，近距离了解学生所需，并在教学中改进方式方法</w:t>
                            </w:r>
                          </w:p>
                          <w:p w14:paraId="3728349D" w14:textId="77777777" w:rsidR="00923C6C" w:rsidRDefault="00000000" w:rsidP="00D1376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ind w:firstLine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实习期间多次获得专业教师赞扬和学生们的认可</w:t>
                            </w:r>
                          </w:p>
                          <w:p w14:paraId="1C7743C1" w14:textId="77777777" w:rsidR="00923C6C" w:rsidRDefault="00923C6C" w:rsidP="00D13768">
                            <w:pPr>
                              <w:spacing w:after="0" w:line="380" w:lineRule="exact"/>
                              <w:ind w:left="360"/>
                              <w:jc w:val="left"/>
                            </w:pPr>
                          </w:p>
                          <w:p w14:paraId="266EF8FD" w14:textId="1CB2A5D3" w:rsidR="00923C6C" w:rsidRDefault="0004264D" w:rsidP="00D1376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20XX.09-20XX.09      深圳南山区向阳国际中学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 w14:paraId="0A52CC64" w14:textId="77777777" w:rsidR="00923C6C" w:rsidRDefault="00000000" w:rsidP="00D13768">
                            <w:pPr>
                              <w:pStyle w:val="1"/>
                              <w:spacing w:after="0" w:line="380" w:lineRule="exact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 w14:paraId="2577E0F0" w14:textId="77777777" w:rsidR="00923C6C" w:rsidRDefault="00000000" w:rsidP="00D1376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ind w:firstLine="420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负责高一学生日常授课，辅导学生作业，组织学生互帮互助解决难题</w:t>
                            </w:r>
                          </w:p>
                          <w:p w14:paraId="02FD0B0B" w14:textId="77777777" w:rsidR="00923C6C" w:rsidRDefault="00000000" w:rsidP="00D1376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ind w:firstLine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融入学生团体，了解学生的学习情况及状况，选择适合的教学方法</w:t>
                            </w:r>
                          </w:p>
                          <w:p w14:paraId="409D4CC9" w14:textId="77777777" w:rsidR="00923C6C" w:rsidRDefault="00000000" w:rsidP="00D1376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ind w:firstLine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与参与两次月考出卷、改卷，与课题组老师讨论年级教学问题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9810B" id="矩形 30" o:spid="_x0000_s1026" style="position:absolute;left:0;text-align:left;margin-left:107.5pt;margin-top:175pt;width:379.05pt;height:265.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" filled="f" stroked="f">
                <v:textbox>
                  <w:txbxContent>
                    <w:p w14:paraId="136225C0" w14:textId="490EDB43" w:rsidR="00923C6C" w:rsidRDefault="0004264D" w:rsidP="00D1376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20XX.07-20XX.09      深圳南山区向阳国际中学      实习语文教师</w:t>
                      </w:r>
                    </w:p>
                    <w:p w14:paraId="374EEC66" w14:textId="77777777" w:rsidR="00923C6C" w:rsidRDefault="00000000" w:rsidP="00D13768">
                      <w:pPr>
                        <w:pStyle w:val="1"/>
                        <w:spacing w:after="0" w:line="380" w:lineRule="exact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69CFE0FD" w14:textId="77777777" w:rsidR="00923C6C" w:rsidRDefault="00000000" w:rsidP="00D1376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80" w:lineRule="exact"/>
                        <w:ind w:firstLine="42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协助语文老师完成日常授课活动，并定期检查辅导学生作业</w:t>
                      </w:r>
                    </w:p>
                    <w:p w14:paraId="66F7453D" w14:textId="77777777" w:rsidR="00923C6C" w:rsidRDefault="00000000" w:rsidP="00D1376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80" w:lineRule="exact"/>
                        <w:ind w:firstLine="42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融入学生团里，近距离了解学生所需，并在教学中改进方式方法</w:t>
                      </w:r>
                    </w:p>
                    <w:p w14:paraId="3728349D" w14:textId="77777777" w:rsidR="00923C6C" w:rsidRDefault="00000000" w:rsidP="00D1376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80" w:lineRule="exact"/>
                        <w:ind w:firstLine="42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实习期间多次获得专业教师赞扬和学生们的认可</w:t>
                      </w:r>
                    </w:p>
                    <w:p w14:paraId="1C7743C1" w14:textId="77777777" w:rsidR="00923C6C" w:rsidRDefault="00923C6C" w:rsidP="00D13768">
                      <w:pPr>
                        <w:spacing w:after="0" w:line="380" w:lineRule="exact"/>
                        <w:ind w:left="360"/>
                        <w:jc w:val="left"/>
                      </w:pPr>
                    </w:p>
                    <w:p w14:paraId="266EF8FD" w14:textId="1CB2A5D3" w:rsidR="00923C6C" w:rsidRDefault="0004264D" w:rsidP="00D1376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20XX.09-20XX.09      深圳南山区向阳国际中学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 w14:paraId="0A52CC64" w14:textId="77777777" w:rsidR="00923C6C" w:rsidRDefault="00000000" w:rsidP="00D13768">
                      <w:pPr>
                        <w:pStyle w:val="1"/>
                        <w:spacing w:after="0" w:line="380" w:lineRule="exact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 w14:paraId="2577E0F0" w14:textId="77777777" w:rsidR="00923C6C" w:rsidRDefault="00000000" w:rsidP="00D1376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80" w:lineRule="exact"/>
                        <w:ind w:firstLine="420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负责高一学生日常授课，辅导学生作业，组织学生互帮互助解决难题</w:t>
                      </w:r>
                    </w:p>
                    <w:p w14:paraId="02FD0B0B" w14:textId="77777777" w:rsidR="00923C6C" w:rsidRDefault="00000000" w:rsidP="00D1376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80" w:lineRule="exact"/>
                        <w:ind w:firstLine="42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融入学生团体，了解学生的学习情况及状况，选择适合的教学方法</w:t>
                      </w:r>
                    </w:p>
                    <w:p w14:paraId="409D4CC9" w14:textId="77777777" w:rsidR="00923C6C" w:rsidRDefault="00000000" w:rsidP="00D13768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80" w:lineRule="exact"/>
                        <w:ind w:firstLine="420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27A1AF0" wp14:editId="1D3EDCB9">
                <wp:simplePos x="0" y="0"/>
                <wp:positionH relativeFrom="column">
                  <wp:posOffset>1365249</wp:posOffset>
                </wp:positionH>
                <wp:positionV relativeFrom="paragraph">
                  <wp:posOffset>177800</wp:posOffset>
                </wp:positionV>
                <wp:extent cx="4778375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37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B41583C" w14:textId="12ADFBF6" w:rsidR="00923C6C" w:rsidRDefault="0004264D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20XX.09-20XX.07           北京语言大学          汉语文学专业                   </w:t>
                            </w:r>
                          </w:p>
                          <w:p w14:paraId="04E2B38B" w14:textId="77777777" w:rsidR="00923C6C" w:rsidRDefault="00000000">
                            <w:pPr>
                              <w:pStyle w:val="1"/>
                              <w:spacing w:line="380" w:lineRule="exact"/>
                              <w:ind w:firstLineChars="0" w:firstLine="0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</w:t>
                            </w:r>
                          </w:p>
                          <w:p w14:paraId="080E8263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jc w:val="both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语言学概论、现代汉语、古代汉语、文字、声韵学、训诂学、中国古代文学、中国现代文学、中国当代文学、外国文学、文学概论、中国文化概论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7A1AF0" id="矩形 29" o:spid="_x0000_s1027" style="position:absolute;left:0;text-align:left;margin-left:107.5pt;margin-top:14pt;width:376.25pt;height:83.2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" filled="f" stroked="f">
                <v:textbox style="mso-fit-shape-to-text:t">
                  <w:txbxContent>
                    <w:p w14:paraId="2B41583C" w14:textId="12ADFBF6" w:rsidR="00923C6C" w:rsidRDefault="0004264D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20XX.09-20XX.07           北京语言大学          汉语文学专业                   </w:t>
                      </w:r>
                    </w:p>
                    <w:p w14:paraId="04E2B38B" w14:textId="77777777" w:rsidR="00923C6C" w:rsidRDefault="00000000">
                      <w:pPr>
                        <w:pStyle w:val="1"/>
                        <w:spacing w:line="380" w:lineRule="exact"/>
                        <w:ind w:firstLineChars="0" w:firstLine="0"/>
                        <w:jc w:val="both"/>
                        <w:rPr>
                          <w:rFonts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</w:t>
                      </w:r>
                    </w:p>
                    <w:p w14:paraId="080E8263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jc w:val="both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 w:rsidR="00B6620B">
        <w:rPr>
          <w:noProof/>
        </w:rPr>
        <w:drawing>
          <wp:anchor distT="0" distB="0" distL="114300" distR="114300" simplePos="0" relativeHeight="251697664" behindDoc="0" locked="0" layoutInCell="1" allowOverlap="1" wp14:anchorId="56D2E44D" wp14:editId="356ECD12">
            <wp:simplePos x="0" y="0"/>
            <wp:positionH relativeFrom="margin">
              <wp:posOffset>-533400</wp:posOffset>
            </wp:positionH>
            <wp:positionV relativeFrom="paragraph">
              <wp:posOffset>-266700</wp:posOffset>
            </wp:positionV>
            <wp:extent cx="1390650" cy="1390650"/>
            <wp:effectExtent l="19050" t="19050" r="19050" b="190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4544" behindDoc="1" locked="0" layoutInCell="1" allowOverlap="1" wp14:anchorId="1403C81C" wp14:editId="7020A120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4F6D5" id="矩形 21" o:spid="_x0000_s1026" style="position:absolute;margin-left:-91.45pt;margin-top:-74.4pt;width:599.9pt;height:844.05pt;z-index:-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2ED2495A" wp14:editId="1DBBEF94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D1BA65D" w14:textId="00879C87" w:rsidR="00923C6C" w:rsidRDefault="005D6093">
                            <w:pPr>
                              <w:pStyle w:val="a3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  <w:p w14:paraId="38CA123B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D2495A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8" type="#_x0000_t202" style="position:absolute;left:0;text-align:left;margin-left:-74.85pt;margin-top:102.75pt;width:178.5pt;height:59.2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" filled="f" stroked="f">
                <v:textbox style="mso-fit-shape-to-text:t">
                  <w:txbxContent>
                    <w:p w14:paraId="4D1BA65D" w14:textId="00879C87" w:rsidR="00923C6C" w:rsidRDefault="005D6093">
                      <w:pPr>
                        <w:pStyle w:val="a3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48"/>
                          <w:szCs w:val="48"/>
                        </w:rPr>
                        <w:t>小豆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  <w:p w14:paraId="38CA123B" w14:textId="77777777" w:rsidR="00923C6C" w:rsidRDefault="00000000">
                      <w:pPr>
                        <w:pStyle w:val="a3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0ECD93C5" wp14:editId="7FAA945A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141012" id="矩形 49" o:spid="_x0000_s1026" style="position:absolute;margin-left:-2.9pt;margin-top:603.25pt;width:77.65pt;height:5.6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E0A2BD8" wp14:editId="7740CDB7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CB7EC84" id="矩形 50" o:spid="_x0000_s1026" style="position:absolute;margin-left:-2.9pt;margin-top:629.05pt;width:57.75pt;height:5.6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C20D3EE" wp14:editId="626EFB0B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4065AB" id="矩形 51" o:spid="_x0000_s1026" style="position:absolute;margin-left:-2.9pt;margin-top:653.35pt;width:82.7pt;height:5.6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56A1CDEE" wp14:editId="186603BF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359F40" id="矩形 52" o:spid="_x0000_s1026" style="position:absolute;margin-left:-2.9pt;margin-top:678.4pt;width:69.55pt;height:5.6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CAA7986" wp14:editId="5304D9ED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4FD8C4" id="矩形 53" o:spid="_x0000_s1026" style="position:absolute;margin-left:-2.9pt;margin-top:702.7pt;width:74.05pt;height:5.6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C29478A" wp14:editId="56AA6F4B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4136D" id="直接连接符 12" o:spid="_x0000_s1026" style="position:absolute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609.85pt" to="483.6pt,6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637C7B51" wp14:editId="3993C1EB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C5E5F" id="直接连接符 11" o:spid="_x0000_s1026" style="position:absolute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448.8pt" to="483.6pt,4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748338FF" wp14:editId="692E8CAA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8AF07" id="直接连接符 8" o:spid="_x0000_s1026" style="position:absolute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85pt,151.8pt" to="483.6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" strokecolor="#d8d8d8 [2732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9D743AE" wp14:editId="124C2F99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B0B6E" id="直接连接符 41" o:spid="_x0000_s1026" style="position:absolute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5pt,-9.2pt" to="483.6pt,-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" strokecolor="#d8d8d8 [2732]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FCABBB4" wp14:editId="6F8FA7ED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84715F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ABBB4" id="矩形 45" o:spid="_x0000_s1029" style="position:absolute;left:0;text-align:left;margin-left:143.55pt;margin-top:-22.6pt;width:108.15pt;height:26.2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" filled="f" stroked="f">
                <v:textbox style="mso-fit-shape-to-text:t">
                  <w:txbxContent>
                    <w:p w14:paraId="5C84715F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52A307F" wp14:editId="6E936CA6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39665C2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A307F" id="矩形 46" o:spid="_x0000_s1030" style="position:absolute;left:0;text-align:left;margin-left:143.55pt;margin-top:434.45pt;width:109.9pt;height:26.2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" filled="f" stroked="f">
                <v:textbox style="mso-fit-shape-to-text:t">
                  <w:txbxContent>
                    <w:p w14:paraId="339665C2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8BC0787" wp14:editId="50799D2F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0B4BC1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C0787" id="矩形 47" o:spid="_x0000_s1031" style="position:absolute;left:0;text-align:left;margin-left:143.55pt;margin-top:595.65pt;width:99.35pt;height:26.2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" filled="f" stroked="f">
                <v:textbox style="mso-fit-shape-to-text:t">
                  <w:txbxContent>
                    <w:p w14:paraId="130B4BC1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48FF76D" wp14:editId="02140B42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591FE9B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FF76D" id="矩形 48" o:spid="_x0000_s1032" style="position:absolute;left:0;text-align:left;margin-left:143.55pt;margin-top:138.55pt;width:154.2pt;height:26.2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" filled="f" stroked="f">
                <v:textbox style="mso-fit-shape-to-text:t">
                  <w:txbxContent>
                    <w:p w14:paraId="6591FE9B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600A3B7" wp14:editId="71957AEC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5FBB184" id="同侧圆角矩形 32" o:spid="_x0000_s1026" style="position:absolute;margin-left:-19.1pt;margin-top:323.15pt;width:27.3pt;height:155.65pt;rotation:-90;flip:x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" path="m173341,r,c269075,,346682,77607,346682,173341r,1803359l346682,1976700,,1976700r,l,173341c,77607,77607,,173341,xe" fillcolor="#448ad7" stroked="f" strokeweight="1pt">
                <v:stroke joinstyle="miter"/>
                <v:path arrowok="t" o:connecttype="custom" o:connectlocs="173341,0;173341,0;346682,173341;346682,1976700;346682,1976700;0,1976700;0,1976700;0,173341;173341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E999F9B" wp14:editId="368CB821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93086F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3" o:spid="_x0000_s1026" type="#_x0000_t6" style="position:absolute;margin-left:-83.3pt;margin-top:250.8pt;width:12pt;height:9.9pt;rotation:180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" fillcolor="#0b5395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F809404" wp14:editId="12BB48FA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DF42C30" id="直角三角形 34" o:spid="_x0000_s1026" type="#_x0000_t6" style="position:absolute;margin-left:-83.3pt;margin-top:414.65pt;width:12pt;height:9.9pt;rotation:180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" fillcolor="#0b5395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5EB6B66" wp14:editId="2383F3F6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CD3857E" id="直角三角形 35" o:spid="_x0000_s1026" type="#_x0000_t6" style="position:absolute;margin-left:-83.3pt;margin-top:565.05pt;width:12pt;height:9.9pt;rotation:180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" fillcolor="#0b5395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832D7EC" wp14:editId="71922B02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F0CFFAE" id="同侧圆角矩形 36" o:spid="_x0000_s1026" style="position:absolute;margin-left:-19.1pt;margin-top:159.35pt;width:27.3pt;height:155.65pt;rotation:-90;flip:x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" path="m173341,r,c269075,,346682,77607,346682,173341r,1803360l346682,1976701,,1976701r,l,173341c,77607,77607,,173341,xe" fillcolor="#448ad7" stroked="f" strokeweight="1pt">
                <v:stroke joinstyle="miter"/>
                <v:path arrowok="t" o:connecttype="custom" o:connectlocs="173341,0;173341,0;346682,173341;346682,1976701;346682,1976701;0,1976701;0,1976701;0,173341;173341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F88E75D" wp14:editId="1220832D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DFB2A31" id="同侧圆角矩形 37" o:spid="_x0000_s1026" style="position:absolute;margin-left:-19.1pt;margin-top:473.95pt;width:27.3pt;height:155.65pt;rotation:-90;flip:x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682,1976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" path="m173341,r,c269075,,346682,77607,346682,173341r,1803360l346682,1976701,,1976701r,l,173341c,77607,77607,,173341,xe" fillcolor="#448ad7" stroked="f" strokeweight="1pt">
                <v:stroke joinstyle="miter"/>
                <v:path arrowok="t" o:connecttype="custom" o:connectlocs="173341,0;173341,0;346682,173341;346682,1976701;346682,1976701;0,1976701;0,1976701;0,173341;173341,0" o:connectangles="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4550528" wp14:editId="4CB37EA9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585FDD26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边形 38" o:spid="_x0000_s1026" type="#_x0000_t9" style="position:absolute;margin-left:-9.05pt;margin-top:387.35pt;width:93.4pt;height:27.3pt;flip:x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" adj="1578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D0EFCE7" wp14:editId="6308E5C9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45C473F" id="六边形 39" o:spid="_x0000_s1026" type="#_x0000_t9" style="position:absolute;margin-left:23.9pt;margin-top:223.5pt;width:60.4pt;height:27.3pt;flip:x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" adj="2440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7642EE0" wp14:editId="096745EF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0D66AEF" id="六边形 40" o:spid="_x0000_s1026" type="#_x0000_t9" style="position:absolute;margin-left:19.7pt;margin-top:538.1pt;width:64.6pt;height:27.3pt;flip:x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" adj="2281" fillcolor="#448ad7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68640" behindDoc="1" locked="0" layoutInCell="1" allowOverlap="1" wp14:anchorId="59F28D48" wp14:editId="4922EA7B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27DD090" id="矩形 3" o:spid="_x0000_s1026" style="position:absolute;margin-left:-70.9pt;margin-top:-1in;width:170.55pt;height:841.75pt;z-index:-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" fillcolor="#f2f2f2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5B8A5D07" wp14:editId="661FC868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82D305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现居：湖北武汉    </w:t>
                            </w:r>
                          </w:p>
                          <w:p w14:paraId="21E63EA2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政治面貌：党员    </w:t>
                            </w:r>
                          </w:p>
                          <w:p w14:paraId="18FDA233" w14:textId="7C94DCB4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533AF3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55442DBB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A5D07" id="文本框 9" o:spid="_x0000_s1033" type="#_x0000_t202" style="position:absolute;left:0;text-align:left;margin-left:-47pt;margin-top:261.25pt;width:154.7pt;height:107.2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" filled="f" stroked="f">
                <v:textbox style="mso-fit-shape-to-text:t">
                  <w:txbxContent>
                    <w:p w14:paraId="5C82D305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现居：湖北武汉    </w:t>
                      </w:r>
                    </w:p>
                    <w:p w14:paraId="21E63EA2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政治面貌：党员    </w:t>
                      </w:r>
                    </w:p>
                    <w:p w14:paraId="18FDA233" w14:textId="7C94DCB4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533AF3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55442DBB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6C582914" wp14:editId="0D2CC24E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75BF8E4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电话：180714000000</w:t>
                            </w:r>
                          </w:p>
                          <w:p w14:paraId="4E682210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邮箱：99999@qq.com</w:t>
                            </w:r>
                          </w:p>
                          <w:p w14:paraId="0BEF947C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微信：XG99999999999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82914" id="文本框 10" o:spid="_x0000_s1034" type="#_x0000_t202" style="position:absolute;left:0;text-align:left;margin-left:-47pt;margin-top:425.05pt;width:149.6pt;height:82.2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" filled="f" stroked="f">
                <v:textbox style="mso-fit-shape-to-text:t">
                  <w:txbxContent>
                    <w:p w14:paraId="675BF8E4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电话：180714000000</w:t>
                      </w:r>
                    </w:p>
                    <w:p w14:paraId="4E682210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邮箱：99999@qq.com</w:t>
                      </w:r>
                    </w:p>
                    <w:p w14:paraId="0BEF947C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微信：XG99999999999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926DC51" wp14:editId="32DEC8D2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702F18A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 w14:paraId="56F915DF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 w14:paraId="2CC8F00B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 w14:paraId="33AD9C48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 w14:paraId="2651382C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DC51" id="文本框 17" o:spid="_x0000_s1035" type="#_x0000_t202" style="position:absolute;left:0;text-align:left;margin-left:-51.05pt;margin-top:584.75pt;width:48.2pt;height:132.2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" filled="f" stroked="f">
                <v:textbox style="mso-fit-shape-to-text:t">
                  <w:txbxContent>
                    <w:p w14:paraId="4702F18A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 w14:paraId="56F915DF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 w14:paraId="2CC8F00B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 w14:paraId="33AD9C48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 w14:paraId="2651382C" w14:textId="77777777" w:rsidR="00923C6C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7CAFF60" wp14:editId="31B3CC9C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28515DC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语言类：大学英语六级证书，普通话二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甲资格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证 </w:t>
                            </w:r>
                          </w:p>
                          <w:p w14:paraId="66A46319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软件类：熟练掌握PS、PR、AU软件以及Office办公软件   </w:t>
                            </w:r>
                          </w:p>
                          <w:p w14:paraId="4B7AAF8A" w14:textId="7B0B7678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荣誉类：华南大学三等奖学金、华南大学</w:t>
                            </w:r>
                            <w:r w:rsidR="0004264D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04264D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年度优秀团员</w:t>
                            </w:r>
                          </w:p>
                          <w:p w14:paraId="3CAD2BD5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AFF60" id="矩形 9" o:spid="_x0000_s1036" style="position:absolute;left:0;text-align:left;margin-left:141.9pt;margin-top:470.6pt;width:354.5pt;height:83.2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" filled="f" stroked="f">
                <v:textbox style="mso-fit-shape-to-text:t">
                  <w:txbxContent>
                    <w:p w14:paraId="228515DC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语言类：大学英语六级证书，普通话二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甲资格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证 </w:t>
                      </w:r>
                    </w:p>
                    <w:p w14:paraId="66A46319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软件类：熟练掌握PS、PR、AU软件以及Office办公软件   </w:t>
                      </w:r>
                    </w:p>
                    <w:p w14:paraId="4B7AAF8A" w14:textId="7B0B7678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荣誉类：华南大学三等奖学金、华南大学</w:t>
                      </w:r>
                      <w:r w:rsidR="0004264D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04264D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年度优秀团员</w:t>
                      </w:r>
                    </w:p>
                    <w:p w14:paraId="3CAD2BD5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9BD4221" wp14:editId="4C9ED470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F52A0C7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作为一位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的职场新人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，我以积极主动的工作态度来迎接工作。</w:t>
                            </w:r>
                          </w:p>
                          <w:p w14:paraId="0FEEC817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团队配合能力：善于沟通，具备一定的活动策划和组织协调能力。</w:t>
                            </w:r>
                          </w:p>
                          <w:p w14:paraId="567ECD02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工作态度评价：良好的心态和责任感，吃苦耐劳，擅于管理时间。</w:t>
                            </w:r>
                          </w:p>
                          <w:p w14:paraId="598B9779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D4221" id="矩形 10" o:spid="_x0000_s1037" style="position:absolute;left:0;text-align:left;margin-left:141.9pt;margin-top:632.15pt;width:344.55pt;height:83.2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" filled="f" stroked="f">
                <v:textbox style="mso-fit-shape-to-text:t">
                  <w:txbxContent>
                    <w:p w14:paraId="2F52A0C7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作为一位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的职场新人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，我以积极主动的工作态度来迎接工作。</w:t>
                      </w:r>
                    </w:p>
                    <w:p w14:paraId="0FEEC817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团队配合能力：善于沟通，具备一定的活动策划和组织协调能力。</w:t>
                      </w:r>
                    </w:p>
                    <w:p w14:paraId="567ECD02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工作态度评价：良好的心态和责任感，吃苦耐劳，擅于管理时间。</w:t>
                      </w:r>
                    </w:p>
                    <w:p w14:paraId="598B9779" w14:textId="77777777" w:rsidR="00923C6C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448AE79" wp14:editId="735A0D01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59879BD4" id="椭圆 13" o:spid="_x0000_s1026" style="position:absolute;margin-left:116.05pt;margin-top:-20.65pt;width:25pt;height:2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" fillcolor="#448ad7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0B1D047" wp14:editId="209029CF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6C706F4E" id="椭圆 14" o:spid="_x0000_s1026" style="position:absolute;margin-left:115.95pt;margin-top:596.05pt;width:25pt;height:2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AsjEErgAAAA&#10;DQ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5A0A0E5" wp14:editId="0E4961F6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3BF5AA9E" id="椭圆 15" o:spid="_x0000_s1026" style="position:absolute;margin-left:115.95pt;margin-top:435.15pt;width:25pt;height: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EjO1GjgAAAA&#10;Cw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03FDC01" wp14:editId="1CE7F0B3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ABB7EF3" id="椭圆 16" o:spid="_x0000_s1026" style="position:absolute;margin-left:115.8pt;margin-top:139pt;width:25pt;height: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" fillcolor="#448ad7" stroked="f" strokeweight="1pt">
                <v:stroke joinstyle="miter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09D0CE" wp14:editId="589C3724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w14:anchorId="7400D21E" id="Freeform 142" o:spid="_x0000_s1026" style="position:absolute;margin-left:119.55pt;margin-top:-13.7pt;width:17.95pt;height:12.5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BFC44C7" wp14:editId="17E78B4B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56122" id="KSO_Shape" o:spid="_x0000_s1026" style="position:absolute;margin-left:122.25pt;margin-top:600.65pt;width:12.5pt;height:15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NNpi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7969,88084;60881,94766;60183,98684;59377,103379;60934,108370;87133,158495;83590,107324;84583,102226;83509,98040;86516,94337;98918,87494;110272,88111;118621,96349;125815,105580;131827,115830;136498,127288;139827,139980;141679,154014;135827,164399;117225,172368;97710,177493;77577,179694;56264,178728;35192,174354;15032,166706;0,158173;1450,143281;4456,129891;8912,117870;14710,107163;21770,97691;29984,89292;40346,81188;78475,484;87466,2928;95598,7227;102549,13110;108051,20310;111942,28638;113955,37853;113714,48492;110600,59130;104991,68425;97235,75921;86339,81831;78985,83765;71041,84303;62157,83148;53999,80219;46672,75760;40043,69500;34621,61440;31186,52226;29925,42151;30998,32614;34111,23910;38942,16146;45276,9618;52898,4621;61567,1316;70960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8D77F9C" wp14:editId="6E474276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EC1ED" id="KSO_Shape" o:spid="_x0000_s1026" style="position:absolute;margin-left:121.7pt;margin-top:145.1pt;width:13.05pt;height:13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8700,229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fillcolor="window" stroked="f">
                <v:path arrowok="t" o:connecttype="custom" o:connectlocs="63592,93264;64749,131305;62663,134426;34011,134622;31615,131697;32446,93558;84131,65010;112410,66480;113241,131698;110879,134622;82209,134426;80124,131306;81280,66170;157754,32448;161097,34228;161619,132091;158961,134737;130312,134247;128534,130883;130002,33362;105427,2742;107515,3477;108819,5226;110842,36647;108232,39098;105019,38559;103470,36255;97077,25716;87405,36533;72694,48199;60038,54948;49128,58869;37678,61385;29083,62072;26931,60372;26572,57219;29165,54702;38559,53444;48932,50879;58766,47088;71227,39931;84339,28706;92314,19229;78240,20438;75141,18641;74896,14997;104090,2905;9240,245;12358,1943;14333,4865;158418,150648;161879,151709;164361,154190;165422,157667;164720,161242;162467,163952;159169,165356;5191,165112;2139,163267;327,160247;65,6285;1453,2987;4163,751" o:connectangles="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ECD8AF3" wp14:editId="6E585D46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5F62CDB8" id="KSO_Shape" o:spid="_x0000_s1026" style="position:absolute;margin-left:120.75pt;margin-top:440.6pt;width:16.3pt;height:1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EFF2DD5" wp14:editId="2E8E1155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BD3688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F2DD5" id="文本框 23" o:spid="_x0000_s1038" type="#_x0000_t202" style="position:absolute;left:0;text-align:left;margin-left:-40pt;margin-top:225pt;width:119.85pt;height:24.2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" filled="f" stroked="f">
                <v:textbox style="mso-fit-shape-to-text:t">
                  <w:txbxContent>
                    <w:p w14:paraId="15BD3688" w14:textId="77777777" w:rsidR="00923C6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1B3BB243" wp14:editId="5C3279A6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4A0F39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BB243" id="文本框 24" o:spid="_x0000_s1039" type="#_x0000_t202" style="position:absolute;left:0;text-align:left;margin-left:-40pt;margin-top:388.75pt;width:119.85pt;height:24.25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" filled="f" stroked="f">
                <v:textbox style="mso-fit-shape-to-text:t">
                  <w:txbxContent>
                    <w:p w14:paraId="6F4A0F39" w14:textId="77777777" w:rsidR="00923C6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771AFD2" wp14:editId="6706101F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1AF5CDF" w14:textId="77777777" w:rsidR="00923C6C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1AFD2" id="文本框 25" o:spid="_x0000_s1040" type="#_x0000_t202" style="position:absolute;left:0;text-align:left;margin-left:-40pt;margin-top:539.9pt;width:119.85pt;height:24.2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" filled="f" stroked="f">
                <v:textbox style="mso-fit-shape-to-text:t">
                  <w:txbxContent>
                    <w:p w14:paraId="61AF5CDF" w14:textId="77777777" w:rsidR="00923C6C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923C6C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F97D" w14:textId="77777777" w:rsidR="00C62BE0" w:rsidRDefault="00C62BE0" w:rsidP="0004264D">
      <w:pPr>
        <w:spacing w:after="0" w:line="240" w:lineRule="auto"/>
      </w:pPr>
      <w:r>
        <w:separator/>
      </w:r>
    </w:p>
  </w:endnote>
  <w:endnote w:type="continuationSeparator" w:id="0">
    <w:p w14:paraId="643CB4FE" w14:textId="77777777" w:rsidR="00C62BE0" w:rsidRDefault="00C62BE0" w:rsidP="00042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9031" w14:textId="77777777" w:rsidR="00C62BE0" w:rsidRDefault="00C62BE0" w:rsidP="0004264D">
      <w:pPr>
        <w:spacing w:after="0" w:line="240" w:lineRule="auto"/>
      </w:pPr>
      <w:r>
        <w:separator/>
      </w:r>
    </w:p>
  </w:footnote>
  <w:footnote w:type="continuationSeparator" w:id="0">
    <w:p w14:paraId="644A2663" w14:textId="77777777" w:rsidR="00C62BE0" w:rsidRDefault="00C62BE0" w:rsidP="00042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770"/>
    <w:multiLevelType w:val="singleLevel"/>
    <w:tmpl w:val="595E377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1623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4563574"/>
    <w:rsid w:val="0004264D"/>
    <w:rsid w:val="00052B3A"/>
    <w:rsid w:val="00064013"/>
    <w:rsid w:val="00242D94"/>
    <w:rsid w:val="002F3E3E"/>
    <w:rsid w:val="00386F3D"/>
    <w:rsid w:val="00533AF3"/>
    <w:rsid w:val="005D6093"/>
    <w:rsid w:val="00747EE9"/>
    <w:rsid w:val="008541DF"/>
    <w:rsid w:val="00923C6C"/>
    <w:rsid w:val="00A864F0"/>
    <w:rsid w:val="00B6620B"/>
    <w:rsid w:val="00C62BE0"/>
    <w:rsid w:val="00D13768"/>
    <w:rsid w:val="00D21718"/>
    <w:rsid w:val="00D4779F"/>
    <w:rsid w:val="01A7107A"/>
    <w:rsid w:val="04C74577"/>
    <w:rsid w:val="0E665223"/>
    <w:rsid w:val="11E11DAB"/>
    <w:rsid w:val="13847596"/>
    <w:rsid w:val="13BF0CA9"/>
    <w:rsid w:val="1E7235BA"/>
    <w:rsid w:val="26411B71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6FF75B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426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64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64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64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2017-07-06T08:02:00Z</dcterms:created>
  <dcterms:modified xsi:type="dcterms:W3CDTF">2025-05-29T10:38:00Z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