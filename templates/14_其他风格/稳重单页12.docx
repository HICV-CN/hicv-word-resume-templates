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46FB" w14:textId="6063DB80" w:rsidR="000662C4" w:rsidRDefault="00895CE1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0D5DEDC" wp14:editId="332969A3">
                <wp:simplePos x="0" y="0"/>
                <wp:positionH relativeFrom="column">
                  <wp:posOffset>-628650</wp:posOffset>
                </wp:positionH>
                <wp:positionV relativeFrom="paragraph">
                  <wp:posOffset>3549650</wp:posOffset>
                </wp:positionV>
                <wp:extent cx="6786880" cy="3060700"/>
                <wp:effectExtent l="0" t="0" r="0" b="0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306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27974B" w14:textId="577242AA" w:rsidR="000662C4" w:rsidRDefault="005B596B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20xx.05-20xx.05                  约克逊能源科技有限公司               销售实习生</w:t>
                            </w:r>
                          </w:p>
                          <w:p w14:paraId="01E40D4A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24DE78B9" w14:textId="77777777" w:rsidR="000662C4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5CA0477" w14:textId="77777777" w:rsidR="000662C4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3219F6A3" w14:textId="77777777" w:rsidR="000662C4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锻炼了销售的商务沟通能力，能够从营销的角度规划销售方案。</w:t>
                            </w:r>
                          </w:p>
                          <w:p w14:paraId="2917A7E7" w14:textId="77777777" w:rsidR="000662C4" w:rsidRDefault="000662C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B9116D9" w14:textId="2168D982" w:rsidR="000662C4" w:rsidRDefault="005B596B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20xx.11-20xx.04                  金山WPS稻壳儿平台                 原创设计师</w:t>
                            </w:r>
                          </w:p>
                          <w:p w14:paraId="582632B6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4C744C94" w14:textId="77777777" w:rsidR="000662C4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 w14:paraId="24AAA927" w14:textId="77777777" w:rsidR="000662C4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 w14:paraId="4227F969" w14:textId="77777777" w:rsidR="000662C4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5DEDC" id="Rectangle 3" o:spid="_x0000_s1026" style="position:absolute;left:0;text-align:left;margin-left:-49.5pt;margin-top:279.5pt;width:534.4pt;height:241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" filled="f" stroked="f">
                <v:textbox>
                  <w:txbxContent>
                    <w:p w14:paraId="5827974B" w14:textId="577242AA" w:rsidR="000662C4" w:rsidRDefault="005B596B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20xx.05-20xx.05                  约克逊能源科技有限公司               销售实习生</w:t>
                      </w:r>
                    </w:p>
                    <w:p w14:paraId="01E40D4A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24DE78B9" w14:textId="77777777" w:rsidR="000662C4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5CA0477" w14:textId="77777777" w:rsidR="000662C4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3219F6A3" w14:textId="77777777" w:rsidR="000662C4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锻炼了销售的商务沟通能力，能够从营销的角度规划销售方案。</w:t>
                      </w:r>
                    </w:p>
                    <w:p w14:paraId="2917A7E7" w14:textId="77777777" w:rsidR="000662C4" w:rsidRDefault="000662C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0B9116D9" w14:textId="2168D982" w:rsidR="000662C4" w:rsidRDefault="005B596B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20xx.11-20xx.04                  金山WPS稻壳儿平台                 原创设计师</w:t>
                      </w:r>
                    </w:p>
                    <w:p w14:paraId="582632B6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4C744C94" w14:textId="77777777" w:rsidR="000662C4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担任WPS稻壳儿平台原创设计师，完成简历、PPT、表格等多方面的文档创作；</w:t>
                      </w:r>
                    </w:p>
                    <w:p w14:paraId="24AAA927" w14:textId="77777777" w:rsidR="000662C4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通过对平台网站的深入研究，对网站运营，单品开发，搜索优化有一定的心得；</w:t>
                      </w:r>
                    </w:p>
                    <w:p w14:paraId="4227F969" w14:textId="77777777" w:rsidR="000662C4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26C34B37" wp14:editId="71E89ADC">
            <wp:simplePos x="0" y="0"/>
            <wp:positionH relativeFrom="column">
              <wp:posOffset>4413250</wp:posOffset>
            </wp:positionH>
            <wp:positionV relativeFrom="paragraph">
              <wp:posOffset>-212725</wp:posOffset>
            </wp:positionV>
            <wp:extent cx="1073150" cy="1456690"/>
            <wp:effectExtent l="0" t="0" r="0" b="0"/>
            <wp:wrapNone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456690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85E4E0" wp14:editId="49AA291C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48.45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F7F8CE" wp14:editId="0710C451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98.85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4803DC" wp14:editId="4AC8DDBF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73.65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EFC587" wp14:editId="0779770E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81.25pt;margin-top:83.05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D9119A" wp14:editId="77851FA7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6.2pt;margin-top:82.5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1C3A49" wp14:editId="5AF4DCA8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81.75pt;margin-top:57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C20693" wp14:editId="748324AB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7pt;margin-top:57.0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22AA48" wp14:editId="5AEB773A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79.5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49DB91" wp14:editId="2A7907F1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61.2pt;margin-top:79.5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328039" wp14:editId="2C6DABC0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54.5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62C291" wp14:editId="15CEE010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61.2pt;margin-top:55.0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67FCF" wp14:editId="2911F24E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AFD3D6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672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张悦然</w:t>
                            </w:r>
                          </w:p>
                          <w:p w14:paraId="285E9834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67FCF" id="矩形 31" o:spid="_x0000_s1027" style="position:absolute;left:0;text-align:left;margin-left:-68.2pt;margin-top:-10.85pt;width:264pt;height:5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" filled="f" stroked="f">
                <v:textbox style="mso-fit-shape-to-text:t">
                  <w:txbxContent>
                    <w:p w14:paraId="44AFD3D6" w14:textId="77777777" w:rsidR="000662C4" w:rsidRDefault="00000000">
                      <w:pPr>
                        <w:pStyle w:val="a3"/>
                        <w:spacing w:before="0" w:beforeAutospacing="0" w:after="0" w:afterAutospacing="0" w:line="672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张悦然</w:t>
                      </w:r>
                    </w:p>
                    <w:p w14:paraId="285E9834" w14:textId="77777777" w:rsidR="000662C4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896677" wp14:editId="7663C88C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9AAA9" w14:textId="41EC419F" w:rsidR="000662C4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C33887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.05.07            现居：江苏南通市</w:t>
                            </w:r>
                          </w:p>
                          <w:p w14:paraId="46B4FFB8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          邮箱：888@qq.com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896677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8" type="#_x0000_t202" style="position:absolute;left:0;text-align:left;margin-left:-49.35pt;margin-top:42.55pt;width:290pt;height:5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" filled="f" stroked="f">
                <v:textbox style="mso-fit-shape-to-text:t">
                  <w:txbxContent>
                    <w:p w14:paraId="6F19AAA9" w14:textId="41EC419F" w:rsidR="000662C4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C33887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.05.07            现居：江苏南通市</w:t>
                      </w:r>
                    </w:p>
                    <w:p w14:paraId="46B4FFB8" w14:textId="77777777" w:rsidR="000662C4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          邮箱：888@qq.com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5704DE9" wp14:editId="6069BAC9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138.0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32F9460" wp14:editId="635BFB2B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8.1pt;margin-top:137.7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5ABF87B9" wp14:editId="00C69BA7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85pt;margin-top:-71.95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E4E082B" wp14:editId="729C43CB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555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FE1B6CF" wp14:editId="412F0AFA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674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4C4E253" wp14:editId="502B6B42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272.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CBEAC67" wp14:editId="29E8B4B3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535.8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F69033A" wp14:editId="5AADBDDB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535.8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596914" wp14:editId="3F20FB08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535.8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F4B48C8" wp14:editId="3634098F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535.8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5F71D1" wp14:editId="399E219D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556.2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27C50D7" wp14:editId="7636028C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253.6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10CA8C7" wp14:editId="2DB3A4B3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253.6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C228AA" wp14:editId="369EE018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253.6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07C680" wp14:editId="2D56BE72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253.6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D4D9C0" wp14:editId="47B29FBF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274.1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AA74C1D" wp14:editId="6F1FB353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118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2F593C" wp14:editId="697F23CB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118.85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D8D0A26" wp14:editId="36CB20C2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118.85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B47ADC" wp14:editId="0BDA0F3C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118.85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8724F2" wp14:editId="26A141F1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139.3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6B6EDB" wp14:editId="1B8872CB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654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A8A82A" wp14:editId="4D484BF8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654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73478" wp14:editId="68C4D574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654.6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3DB8A0" wp14:editId="74E0CB22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654.6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DBE9A" wp14:editId="4BE5FF79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675.1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186A397" wp14:editId="353EC181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CD8ECC" w14:textId="0EDC1E12" w:rsidR="000662C4" w:rsidRDefault="005B596B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20xx.09—20xx.6                  西南石油大学                  物流管理（本科） </w:t>
                            </w:r>
                          </w:p>
                          <w:p w14:paraId="54EC1E45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 w14:paraId="01522811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6A397" id="矩形 2" o:spid="_x0000_s1029" style="position:absolute;left:0;text-align:left;margin-left:-49.4pt;margin-top:145.2pt;width:534.4pt;height:71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" filled="f" stroked="f">
                <v:textbox style="mso-fit-shape-to-text:t">
                  <w:txbxContent>
                    <w:p w14:paraId="5CCD8ECC" w14:textId="0EDC1E12" w:rsidR="000662C4" w:rsidRDefault="005B596B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20xx.09—20xx.6                  西南石油大学                  物流管理（本科） </w:t>
                      </w:r>
                    </w:p>
                    <w:p w14:paraId="54EC1E45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</w:t>
                      </w:r>
                    </w:p>
                    <w:p w14:paraId="01522811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392500C" wp14:editId="0992A88B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4689FE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 w14:paraId="3328B808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 w14:paraId="3C28CDD1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2500C" id="矩形 4" o:spid="_x0000_s1030" style="position:absolute;left:0;text-align:left;margin-left:-49.4pt;margin-top:565.2pt;width:534.45pt;height:61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" filled="f" stroked="f">
                <v:textbox style="mso-fit-shape-to-text:t">
                  <w:txbxContent>
                    <w:p w14:paraId="3E4689FE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 w14:paraId="3328B808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 w14:paraId="3C28CDD1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82A540D" wp14:editId="6AE76337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23B4A1" w14:textId="77777777" w:rsidR="000662C4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A540D" id="矩形 6" o:spid="_x0000_s1031" style="position:absolute;left:0;text-align:left;margin-left:-49.4pt;margin-top:681.05pt;width:511.75pt;height:61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" filled="f" stroked="f">
                <v:textbox style="mso-fit-shape-to-text:t">
                  <w:txbxContent>
                    <w:p w14:paraId="6E23B4A1" w14:textId="77777777" w:rsidR="000662C4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D635C8" wp14:editId="39DA1CC9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6496A8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D635C8" id="矩形 14" o:spid="_x0000_s1032" style="position:absolute;left:0;text-align:left;margin-left:-43pt;margin-top:654.45pt;width:74.25pt;height:2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" filled="f" stroked="f" strokeweight="1pt">
                <v:textbox>
                  <w:txbxContent>
                    <w:p w14:paraId="1B6496A8" w14:textId="77777777" w:rsidR="000662C4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F30C5" wp14:editId="334EE908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BDB431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F8F30C5" id="矩形 15" o:spid="_x0000_s1033" style="position:absolute;left:0;text-align:left;margin-left:-43pt;margin-top:534.65pt;width:74.25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" filled="f" stroked="f" strokeweight="1pt">
                <v:textbox>
                  <w:txbxContent>
                    <w:p w14:paraId="45BDB431" w14:textId="77777777" w:rsidR="000662C4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4EAE4C" wp14:editId="66818401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F3821D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4EAE4C" id="矩形 16" o:spid="_x0000_s1034" style="position:absolute;left:0;text-align:left;margin-left:-43pt;margin-top:252.5pt;width:74.25pt;height:2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" filled="f" stroked="f" strokeweight="1pt">
                <v:textbox>
                  <w:txbxContent>
                    <w:p w14:paraId="0CF3821D" w14:textId="77777777" w:rsidR="000662C4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B217DF" wp14:editId="784A8300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5C4E4A" w14:textId="77777777" w:rsidR="000662C4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1B217DF" id="矩形 17" o:spid="_x0000_s1035" style="position:absolute;left:0;text-align:left;margin-left:-43pt;margin-top:118.15pt;width:74.25pt;height:2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" filled="f" stroked="f" strokeweight="1pt">
                <v:textbox>
                  <w:txbxContent>
                    <w:p w14:paraId="6B5C4E4A" w14:textId="77777777" w:rsidR="000662C4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9091A8" wp14:editId="0E30C136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70ECA9" wp14:editId="2A340A81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59.6pt;margin-top:122.85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3BB20" wp14:editId="3DAE804F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y;margin-left:-57.4pt;margin-top:539.5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7D2DB0" wp14:editId="5F4EB4B8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9.6pt;margin-top:65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77D361" wp14:editId="34F51697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707D57" wp14:editId="2B854E52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894AEA" w14:textId="77777777" w:rsidR="000662C4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707D57" id="矩形 24" o:spid="_x0000_s1036" style="position:absolute;left:0;text-align:left;margin-left:-68.2pt;margin-top:-76.15pt;width:91.7pt;height:42.55pt;rotation:180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" filled="f" stroked="f" strokeweight="1pt">
                <v:textbox>
                  <w:txbxContent>
                    <w:p w14:paraId="27894AEA" w14:textId="77777777" w:rsidR="000662C4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方正超粗黑简体" w:hAnsi="Impact" w:cstheme="minorBidi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</w:rPr>
        <w:t xml:space="preserve">  </w:t>
      </w:r>
    </w:p>
    <w:sectPr w:rsidR="000662C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99D4" w14:textId="77777777" w:rsidR="007F6B64" w:rsidRDefault="007F6B64" w:rsidP="005B596B">
      <w:pPr>
        <w:spacing w:after="0" w:line="240" w:lineRule="auto"/>
      </w:pPr>
      <w:r>
        <w:separator/>
      </w:r>
    </w:p>
  </w:endnote>
  <w:endnote w:type="continuationSeparator" w:id="0">
    <w:p w14:paraId="6E246E84" w14:textId="77777777" w:rsidR="007F6B64" w:rsidRDefault="007F6B64" w:rsidP="005B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3196D" w14:textId="77777777" w:rsidR="007F6B64" w:rsidRDefault="007F6B64" w:rsidP="005B596B">
      <w:pPr>
        <w:spacing w:after="0" w:line="240" w:lineRule="auto"/>
      </w:pPr>
      <w:r>
        <w:separator/>
      </w:r>
    </w:p>
  </w:footnote>
  <w:footnote w:type="continuationSeparator" w:id="0">
    <w:p w14:paraId="44EBF20E" w14:textId="77777777" w:rsidR="007F6B64" w:rsidRDefault="007F6B64" w:rsidP="005B5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BAAA"/>
    <w:multiLevelType w:val="singleLevel"/>
    <w:tmpl w:val="5968BA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3042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E6713"/>
    <w:rsid w:val="000662C4"/>
    <w:rsid w:val="000A2E93"/>
    <w:rsid w:val="0022594A"/>
    <w:rsid w:val="002B0D33"/>
    <w:rsid w:val="002B4BF0"/>
    <w:rsid w:val="005B596B"/>
    <w:rsid w:val="007F6B64"/>
    <w:rsid w:val="00895CE1"/>
    <w:rsid w:val="008A4E74"/>
    <w:rsid w:val="008D251E"/>
    <w:rsid w:val="00C33887"/>
    <w:rsid w:val="00E96A5E"/>
    <w:rsid w:val="00EC4901"/>
    <w:rsid w:val="00ED1F7A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452C56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B59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96B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96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96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2017-07-14T11:16:00Z</dcterms:created>
  <dcterms:modified xsi:type="dcterms:W3CDTF">2025-05-30T09:07:00Z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