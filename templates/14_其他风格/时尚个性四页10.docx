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/>
      </w:pPr>
      <w:r>
        <w:rPr/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-1236980</wp:posOffset>
            </wp:positionH>
            <wp:positionV relativeFrom="paragraph">
              <wp:posOffset>-1045210</wp:posOffset>
            </wp:positionV>
            <wp:extent cx="7722870" cy="10876915"/>
            <wp:effectExtent l="0" t="0" r="0" b="0"/>
            <wp:wrapNone/>
            <wp:docPr id="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2870" cy="1087691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FFFFFF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widowControl/>
        <w:numPr>
          <w:ilvl w:val="0"/>
          <w:numId w:val="0"/>
        </w:numPr>
        <w:jc w:val="start"/>
        <w:rPr/>
      </w:pPr>
      <w:r>
        <w:rPr/>
        <w:drawing>
          <wp:anchor behindDoc="0" distT="0" distB="0" distL="114935" distR="114935" simplePos="0" locked="0" layoutInCell="0" allowOverlap="1" relativeHeight="3">
            <wp:simplePos x="0" y="0"/>
            <wp:positionH relativeFrom="margin">
              <wp:posOffset>-310515</wp:posOffset>
            </wp:positionH>
            <wp:positionV relativeFrom="margin">
              <wp:posOffset>1574165</wp:posOffset>
            </wp:positionV>
            <wp:extent cx="5619115" cy="2266315"/>
            <wp:effectExtent l="0" t="0" r="0" b="0"/>
            <wp:wrapNone/>
            <wp:docPr id="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" t="-5" r="-2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15" cy="2266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3505200</wp:posOffset>
                </wp:positionH>
                <wp:positionV relativeFrom="paragraph">
                  <wp:posOffset>3807460</wp:posOffset>
                </wp:positionV>
                <wp:extent cx="137795" cy="137795"/>
                <wp:effectExtent l="635" t="635" r="0" b="0"/>
                <wp:wrapNone/>
                <wp:docPr id="3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80" cy="137880"/>
                        </a:xfrm>
                        <a:custGeom>
                          <a:avLst/>
                          <a:gdLst>
                            <a:gd name="GluePoint1X" fmla="*/ 0 w 5581"/>
                            <a:gd name="GluePoint1Y" fmla="*/ 0 h 5581"/>
                            <a:gd name="GluePoint2X" fmla="*/ 0 w 5581"/>
                            <a:gd name="GluePoint2Y" fmla="*/ 0 h 5581"/>
                            <a:gd name="GluePoint3X" fmla="*/ 0 w 5581"/>
                            <a:gd name="GluePoint3Y" fmla="*/ 0 h 5581"/>
                            <a:gd name="GluePoint4X" fmla="*/ 0 w 5581"/>
                            <a:gd name="GluePoint4Y" fmla="*/ 0 h 5581"/>
                            <a:gd name="GluePoint5X" fmla="*/ 0 w 5581"/>
                            <a:gd name="GluePoint5Y" fmla="*/ 0 h 5581"/>
                            <a:gd name="GluePoint6X" fmla="*/ 0 w 5581"/>
                            <a:gd name="GluePoint6Y" fmla="*/ 0 h 5581"/>
                            <a:gd name="GluePoint7X" fmla="*/ 0 w 5581"/>
                            <a:gd name="GluePoint7Y" fmla="*/ 0 h 5581"/>
                            <a:gd name="GluePoint8X" fmla="*/ 0 w 5581"/>
                            <a:gd name="GluePoint8Y" fmla="*/ 0 h 5581"/>
                            <a:gd name="GluePoint9X" fmla="*/ 0 w 5581"/>
                            <a:gd name="GluePoint9Y" fmla="*/ 0 h 5581"/>
                            <a:gd name="GluePoint10X" fmla="*/ 0 w 5581"/>
                            <a:gd name="GluePoint10Y" fmla="*/ 0 h 5581"/>
                            <a:gd name="GluePoint11X" fmla="*/ 0 w 5581"/>
                            <a:gd name="GluePoint11Y" fmla="*/ 0 h 5581"/>
                            <a:gd name="GluePoint12X" fmla="*/ 0 w 5581"/>
                            <a:gd name="GluePoint12Y" fmla="*/ 0 h 5581"/>
                            <a:gd name="GluePoint13X" fmla="*/ 0 w 5581"/>
                            <a:gd name="GluePoint13Y" fmla="*/ 0 h 5581"/>
                            <a:gd name="GluePoint14X" fmla="*/ 0 w 5581"/>
                            <a:gd name="GluePoint14Y" fmla="*/ 0 h 5581"/>
                            <a:gd name="GluePoint15X" fmla="*/ 0 w 5581"/>
                            <a:gd name="GluePoint15Y" fmla="*/ 0 h 5581"/>
                            <a:gd name="GluePoint16X" fmla="*/ 0 w 5581"/>
                            <a:gd name="GluePoint16Y" fmla="*/ 0 h 5581"/>
                            <a:gd name="GluePoint17X" fmla="*/ 0 w 5581"/>
                            <a:gd name="GluePoint17Y" fmla="*/ 0 h 5581"/>
                            <a:gd name="GluePoint18X" fmla="*/ 0 w 5581"/>
                            <a:gd name="GluePoint18Y" fmla="*/ 0 h 5581"/>
                            <a:gd name="GluePoint19X" fmla="*/ 0 w 5581"/>
                            <a:gd name="GluePoint19Y" fmla="*/ 0 h 5581"/>
                            <a:gd name="GluePoint20X" fmla="*/ 0 w 5581"/>
                            <a:gd name="GluePoint20Y" fmla="*/ 0 h 5581"/>
                            <a:gd name="GluePoint21X" fmla="*/ 0 w 5581"/>
                            <a:gd name="GluePoint21Y" fmla="*/ 980940013 h 5581"/>
                            <a:gd name="GluePoint22X" fmla="*/ 0 w 5581"/>
                            <a:gd name="GluePoint22Y" fmla="*/ 0 h 5581"/>
                            <a:gd name="GluePoint23X" fmla="*/ 0 w 5581"/>
                            <a:gd name="GluePoint23Y" fmla="*/ 0 h 5581"/>
                            <a:gd name="GluePoint24X" fmla="*/ 0 w 5581"/>
                            <a:gd name="GluePoint24Y" fmla="*/ 0 h 5581"/>
                            <a:gd name="GluePoint25X" fmla="*/ 0 w 5581"/>
                            <a:gd name="GluePoint25Y" fmla="*/ 0 h 5581"/>
                            <a:gd name="GluePoint26X" fmla="*/ 980940013 w 5581"/>
                            <a:gd name="GluePoint26Y" fmla="*/ 0 h 5581"/>
                            <a:gd name="GluePoint27X" fmla="*/ 0 w 5581"/>
                            <a:gd name="GluePoint27Y" fmla="*/ 0 h 5581"/>
                            <a:gd name="GluePoint28X" fmla="*/ 0 w 5581"/>
                            <a:gd name="GluePoint28Y" fmla="*/ 0 h 5581"/>
                            <a:gd name="GluePoint29X" fmla="*/ 0 w 5581"/>
                            <a:gd name="GluePoint29Y" fmla="*/ 0 h 5581"/>
                            <a:gd name="GluePoint30X" fmla="*/ 0 w 5581"/>
                            <a:gd name="GluePoint30Y" fmla="*/ 0 h 5581"/>
                            <a:gd name="GluePoint31X" fmla="*/ 0 w 5581"/>
                            <a:gd name="GluePoint31Y" fmla="*/ 0 h 5581"/>
                            <a:gd name="GluePoint32X" fmla="*/ 0 w 5581"/>
                            <a:gd name="GluePoint32Y" fmla="*/ 0 h 5581"/>
                            <a:gd name="GluePoint33X" fmla="*/ 0 w 5581"/>
                            <a:gd name="GluePoint33Y" fmla="*/ 0 h 5581"/>
                            <a:gd name="GluePoint34X" fmla="*/ 0 w 5581"/>
                            <a:gd name="GluePoint34Y" fmla="*/ 0 h 5581"/>
                            <a:gd name="GluePoint35X" fmla="*/ 0 w 5581"/>
                            <a:gd name="GluePoint35Y" fmla="*/ 0 h 5581"/>
                            <a:gd name="GluePoint36X" fmla="*/ 0 w 5581"/>
                            <a:gd name="GluePoint36Y" fmla="*/ 0 h 5581"/>
                            <a:gd name="GluePoint37X" fmla="*/ 0 w 5581"/>
                            <a:gd name="GluePoint37Y" fmla="*/ 0 h 5581"/>
                            <a:gd name="GluePoint38X" fmla="*/ 0 w 5581"/>
                            <a:gd name="GluePoint38Y" fmla="*/ 0 h 5581"/>
                            <a:gd name="GluePoint39X" fmla="*/ 0 w 5581"/>
                            <a:gd name="GluePoint39Y" fmla="*/ 0 h 5581"/>
                            <a:gd name="GluePoint40X" fmla="*/ 0 w 5581"/>
                            <a:gd name="GluePoint40Y" fmla="*/ 0 h 5581"/>
                            <a:gd name="GluePoint41X" fmla="*/ 0 w 5581"/>
                            <a:gd name="GluePoint41Y" fmla="*/ 0 h 5581"/>
                            <a:gd name="GluePoint42X" fmla="*/ 0 w 5581"/>
                            <a:gd name="GluePoint42Y" fmla="*/ 0 h 5581"/>
                            <a:gd name="GluePoint43X" fmla="*/ 0 w 5581"/>
                            <a:gd name="GluePoint43Y" fmla="*/ 0 h 5581"/>
                            <a:gd name="GluePoint44X" fmla="*/ 0 w 5581"/>
                            <a:gd name="GluePoint44Y" fmla="*/ 0 h 5581"/>
                            <a:gd name="GluePoint45X" fmla="*/ 0 w 5581"/>
                            <a:gd name="GluePoint45Y" fmla="*/ 0 h 5581"/>
                            <a:gd name="GluePoint46X" fmla="*/ 0 w 5581"/>
                            <a:gd name="GluePoint46Y" fmla="*/ 0 h 5581"/>
                            <a:gd name="GluePoint47X" fmla="*/ 0 w 5581"/>
                            <a:gd name="GluePoint47Y" fmla="*/ 0 h 5581"/>
                            <a:gd name="GluePoint48X" fmla="*/ 0 w 5581"/>
                            <a:gd name="GluePoint48Y" fmla="*/ 0 h 5581"/>
                            <a:gd name="GluePoint49X" fmla="*/ 0 w 5581"/>
                            <a:gd name="GluePoint49Y" fmla="*/ 0 h 5581"/>
                            <a:gd name="GluePoint50X" fmla="*/ 0 w 5581"/>
                            <a:gd name="GluePoint50Y" fmla="*/ 0 h 5581"/>
                            <a:gd name="GluePoint51X" fmla="*/ 0 w 5581"/>
                            <a:gd name="GluePoint51Y" fmla="*/ 0 h 5581"/>
                            <a:gd name="GluePoint52X" fmla="*/ 0 w 5581"/>
                            <a:gd name="GluePoint52Y" fmla="*/ 0 h 5581"/>
                            <a:gd name="GluePoint53X" fmla="*/ 0 w 5581"/>
                            <a:gd name="GluePoint53Y" fmla="*/ 0 h 5581"/>
                            <a:gd name="GluePoint54X" fmla="*/ 0 w 5581"/>
                            <a:gd name="GluePoint54Y" fmla="*/ 0 h 5581"/>
                            <a:gd name="GluePoint55X" fmla="*/ 0 w 5581"/>
                            <a:gd name="GluePoint55Y" fmla="*/ 0 h 5581"/>
                            <a:gd name="GluePoint56X" fmla="*/ 0 w 5581"/>
                            <a:gd name="GluePoint56Y" fmla="*/ 0 h 5581"/>
                            <a:gd name="GluePoint57X" fmla="*/ 0 w 5581"/>
                            <a:gd name="GluePoint57Y" fmla="*/ 0 h 5581"/>
                            <a:gd name="GluePoint58X" fmla="*/ 0 w 5581"/>
                            <a:gd name="GluePoint58Y" fmla="*/ 0 h 5581"/>
                            <a:gd name="GluePoint59X" fmla="*/ 0 w 5581"/>
                            <a:gd name="GluePoint59Y" fmla="*/ 0 h 558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</a:cxnLst>
                          <a:rect l="l" t="t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5581,5581" path="m5522,4281l5522,4281l5508,4269l5494,4258l5494,4257l4294,3400l4293,3401l4278,3390l4262,3382l4245,3375l4229,3369l4211,3364l4194,3361l4176,3360l4158,3361l4140,3363l4123,3366l4105,3371l4089,3378l4072,3387l4056,3396l4042,3407l4027,3420l4018,3432l4008,3444l4004,3451l3999,3458l3971,3498l3951,3529l3920,3579l3892,3627l3875,3655l3854,3688l3818,3747l3782,3812l3745,3882l3707,3959l3667,4040l3629,4127l3589,4218l3550,4311l3517,4305l3484,4298l3450,4289l3416,4280l3380,4269l3343,4256l3306,4241l3267,4227l3229,4209l3189,4191l3149,4171l3107,4150l3065,4128l3023,4104l2980,4077l2936,4051l2891,4022l2846,3992l2800,3960l2754,3928l2707,3893l2659,3857l2612,3820l2563,3782l2515,3741l2465,3699l2416,3656l2366,3612l2315,3565l2265,3517l2214,3468l2163,3418l2112,3366l2063,3316l2015,3265l1970,3214l1925,3165l1881,3115l1840,3066l1800,3018l1761,2969l1723,2921l1688,2874l1653,2828l1620,2781l1589,2735l1559,2690l1530,2646l1504,2601l1477,2558l1454,2515l1431,2473l1410,2432l1390,2392l1372,2352l1355,2313l1340,2276l1325,2237l1312,2201l1301,2165l1292,2131l1284,2097l1276,2064l1272,2031l1365,1992l1455,1952l1541,1913l1622,1875l1699,1836l1770,1799l1835,1763l1893,1727l1926,1706l1954,1689l2002,1661l2052,1630l2083,1610l2123,1584l2137,1573l2138,1572l2149,1563l2161,1554l2174,1539l2185,1524l2195,1508l2203,1493l2210,1476l2215,1458l2219,1441l2220,1423l2221,1405l2220,1387l2217,1370l2213,1353l2208,1336l2201,1319l2191,1302l2181,1287l2181,1285l1325,87l1323,87l1312,73l1300,58l1286,46l1270,34l1255,25l1238,16l1221,10l1203,6l1187,2l1169,0l1149,0l1131,1l1114,3l1097,8l1079,14l1062,22l1046,31l1031,42l924,116l819,191l717,268l668,306l619,344l571,384l525,423l480,463l436,504l394,543l353,584l315,625l278,667l242,708l208,750l177,792l149,835l122,878l97,922l76,966l56,1010l40,1054l25,1100l20,1123l15,1145l11,1168l6,1191l4,1215l1,1238l0,1262l0,1284l0,1308l1,1332l3,1356l6,1380l15,1433l26,1490l41,1550l60,1615l82,1682l105,1751l133,1824l163,1900l196,1976l232,2057l272,2138l313,2222l357,2308l404,2394l453,2483l503,2571l557,2661l613,2752l671,2843l730,2935l793,3026l856,3118l922,3209l990,3300l1060,3391l1130,3481l1203,3570l1278,3657l1353,3743l1430,3828l1509,3912l1588,3994l1669,4073l1753,4150l1837,4228l1924,4304l2011,4378l2100,4451l2190,4522l2281,4591l2372,4658l2463,4724l2555,4789l2646,4851l2738,4911l2829,4968l2920,5024l3010,5078l3100,5129l3187,5178l3274,5224l3359,5269l3443,5309l3525,5349l3605,5385l3683,5417l3757,5448l3830,5476l3901,5500l3966,5521l4031,5539l4091,5555l4148,5567l4201,5575l4225,5578l4249,5580l4273,5581l4297,5581l4320,5581l4344,5579l4366,5578l4390,5574l4413,5570l4436,5567l4458,5561l4481,5555l4527,5542l4571,5525l4615,5506l4660,5483l4703,5459l4746,5433l4789,5404l4831,5373l4873,5339l4915,5303l4956,5266l4997,5228l5038,5187l5077,5145l5118,5101l5158,5057l5197,5010l5237,4962l5275,4914l5313,4864l5352,4814l5390,4762l5465,4657l5540,4550l5550,4535l5559,4518l5567,4501l5573,4484l5578,4467l5580,4449l5581,4431l5581,4413l5579,4395l5575,4377l5571,4360l5565,4343l5556,4326l5547,4310l5535,4295l5522,4281xm5006,2620l5286,2547l5247,2453l5206,2361l5161,2268l5115,2177l5067,2088l5015,1999l4962,1912l4906,1825l4849,1740l4789,1658l4728,1575l4663,1495l4597,1417l4530,1341l4461,1265l4389,1192l4316,1120l4241,1051l4164,983l4085,917l4005,853l3923,791l3840,732l3756,674l3670,619l3582,566l3494,514l3404,465l3313,420l3221,376l3128,334l3034,295l2961,576l3047,610l3131,647l3215,687l3297,729l3380,772l3460,819l3540,866l3618,917l3696,968l3771,1022l3846,1078l3919,1136l3990,1196l4061,1257l4129,1320l4195,1386l4261,1452l4324,1520l4385,1591l4445,1663l4503,1736l4559,1810l4613,1885l4664,1963l4715,2041l4763,2121l4809,2201l4852,2284l4894,2367l4934,2450l4971,2534l5006,2620xm3200,1125l3104,1404l3150,1424l3194,1445l3240,1466l3285,1489l3330,1512l3374,1536l3418,1561l3461,1586l3503,1614l3545,1641l3586,1670l3626,1700l3666,1731l3703,1763l3740,1797l3776,1831l3811,1867l3844,1904l3877,1943l3908,1982l3939,2023l3968,2064l3995,2106l4023,2149l4049,2192l4074,2236l4098,2280l4121,2326l4144,2370l4165,2416l4186,2461l4206,2507l4446,2391l4424,2337l4400,2284l4376,2231l4351,2180l4326,2130l4298,2080l4271,2031l4242,1983l4212,1937l4180,1890l4147,1845l4114,1799l4078,1755l4041,1712l4002,1670l3962,1628l3921,1588l3879,1549l3836,1512l3792,1476l3747,1440l3701,1406l3654,1373l3607,1342l3558,1311l3509,1281l3459,1252l3409,1226l3357,1198l3306,1173l3253,1149l3200,1125xe" fillcolor="white" stroked="f" o:allowincell="f" style="position:absolute;margin-left:276pt;margin-top:299.8pt;width:10.8pt;height:10.8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300" simplePos="0" locked="0" layoutInCell="1" allowOverlap="1" relativeHeight="5">
                <wp:simplePos x="0" y="0"/>
                <wp:positionH relativeFrom="column">
                  <wp:posOffset>3505200</wp:posOffset>
                </wp:positionH>
                <wp:positionV relativeFrom="paragraph">
                  <wp:posOffset>4186555</wp:posOffset>
                </wp:positionV>
                <wp:extent cx="137795" cy="142875"/>
                <wp:effectExtent l="1270" t="0" r="0" b="0"/>
                <wp:wrapNone/>
                <wp:docPr id="4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80" cy="142920"/>
                        </a:xfrm>
                        <a:custGeom>
                          <a:avLst/>
                          <a:gdLst>
                            <a:gd name="GluePoint1X" fmla="*/ 0 w 90"/>
                            <a:gd name="GluePoint1Y" fmla="*/ 0 h 93"/>
                            <a:gd name="GluePoint2X" fmla="*/ 0 w 90"/>
                            <a:gd name="GluePoint2Y" fmla="*/ 0 h 93"/>
                            <a:gd name="GluePoint3X" fmla="*/ 0 w 90"/>
                            <a:gd name="GluePoint3Y" fmla="*/ 0 h 93"/>
                            <a:gd name="GluePoint4X" fmla="*/ 0 w 90"/>
                            <a:gd name="GluePoint4Y" fmla="*/ 0 h 93"/>
                            <a:gd name="GluePoint5X" fmla="*/ 0 w 90"/>
                            <a:gd name="GluePoint5Y" fmla="*/ 0 h 93"/>
                            <a:gd name="GluePoint6X" fmla="*/ 0 w 90"/>
                            <a:gd name="GluePoint6Y" fmla="*/ 0 h 93"/>
                            <a:gd name="GluePoint7X" fmla="*/ 0 w 90"/>
                            <a:gd name="GluePoint7Y" fmla="*/ 0 h 93"/>
                            <a:gd name="GluePoint8X" fmla="*/ 0 w 90"/>
                            <a:gd name="GluePoint8Y" fmla="*/ 0 h 93"/>
                            <a:gd name="GluePoint9X" fmla="*/ 0 w 90"/>
                            <a:gd name="GluePoint9Y" fmla="*/ 0 h 93"/>
                            <a:gd name="GluePoint10X" fmla="*/ 0 w 90"/>
                            <a:gd name="GluePoint10Y" fmla="*/ 0 h 93"/>
                            <a:gd name="GluePoint11X" fmla="*/ 0 w 90"/>
                            <a:gd name="GluePoint11Y" fmla="*/ 0 h 93"/>
                            <a:gd name="GluePoint12X" fmla="*/ 0 w 90"/>
                            <a:gd name="GluePoint12Y" fmla="*/ 0 h 93"/>
                            <a:gd name="GluePoint13X" fmla="*/ 0 w 90"/>
                            <a:gd name="GluePoint13Y" fmla="*/ 0 h 93"/>
                            <a:gd name="GluePoint14X" fmla="*/ 0 w 90"/>
                            <a:gd name="GluePoint14Y" fmla="*/ 0 h 93"/>
                            <a:gd name="GluePoint15X" fmla="*/ 0 w 90"/>
                            <a:gd name="GluePoint15Y" fmla="*/ 0 h 93"/>
                            <a:gd name="GluePoint16X" fmla="*/ 0 w 90"/>
                            <a:gd name="GluePoint16Y" fmla="*/ 0 h 93"/>
                            <a:gd name="GluePoint17X" fmla="*/ 0 w 90"/>
                            <a:gd name="GluePoint17Y" fmla="*/ 0 h 93"/>
                            <a:gd name="GluePoint18X" fmla="*/ 0 w 90"/>
                            <a:gd name="GluePoint18Y" fmla="*/ 0 h 93"/>
                            <a:gd name="GluePoint19X" fmla="*/ 0 w 90"/>
                            <a:gd name="GluePoint19Y" fmla="*/ 0 h 93"/>
                            <a:gd name="GluePoint20X" fmla="*/ 0 w 90"/>
                            <a:gd name="GluePoint20Y" fmla="*/ 0 h 93"/>
                            <a:gd name="GluePoint21X" fmla="*/ 0 w 90"/>
                            <a:gd name="GluePoint21Y" fmla="*/ 0 h 93"/>
                            <a:gd name="GluePoint22X" fmla="*/ 0 w 90"/>
                            <a:gd name="GluePoint22Y" fmla="*/ 0 h 93"/>
                            <a:gd name="GluePoint23X" fmla="*/ 0 w 90"/>
                            <a:gd name="GluePoint23Y" fmla="*/ 0 h 93"/>
                            <a:gd name="GluePoint24X" fmla="*/ 0 w 90"/>
                            <a:gd name="GluePoint24Y" fmla="*/ 0 h 93"/>
                            <a:gd name="GluePoint25X" fmla="*/ 0 w 90"/>
                            <a:gd name="GluePoint25Y" fmla="*/ 0 h 93"/>
                            <a:gd name="GluePoint26X" fmla="*/ 0 w 90"/>
                            <a:gd name="GluePoint26Y" fmla="*/ 0 h 93"/>
                            <a:gd name="GluePoint27X" fmla="*/ 0 w 90"/>
                            <a:gd name="GluePoint27Y" fmla="*/ 0 h 93"/>
                            <a:gd name="GluePoint28X" fmla="*/ 0 w 90"/>
                            <a:gd name="GluePoint28Y" fmla="*/ 0 h 93"/>
                            <a:gd name="GluePoint29X" fmla="*/ 0 w 90"/>
                            <a:gd name="GluePoint29Y" fmla="*/ 0 h 93"/>
                            <a:gd name="GluePoint30X" fmla="*/ 0 w 90"/>
                            <a:gd name="GluePoint30Y" fmla="*/ 0 h 93"/>
                            <a:gd name="GluePoint31X" fmla="*/ 0 w 90"/>
                            <a:gd name="GluePoint31Y" fmla="*/ 0 h 93"/>
                            <a:gd name="GluePoint32X" fmla="*/ 0 w 90"/>
                            <a:gd name="GluePoint32Y" fmla="*/ 0 h 93"/>
                            <a:gd name="GluePoint33X" fmla="*/ 0 w 90"/>
                            <a:gd name="GluePoint33Y" fmla="*/ 0 h 93"/>
                            <a:gd name="GluePoint34X" fmla="*/ 0 w 90"/>
                            <a:gd name="GluePoint34Y" fmla="*/ 0 h 93"/>
                            <a:gd name="GluePoint35X" fmla="*/ 0 w 90"/>
                            <a:gd name="GluePoint35Y" fmla="*/ 0 h 93"/>
                            <a:gd name="GluePoint36X" fmla="*/ 0 w 90"/>
                            <a:gd name="GluePoint36Y" fmla="*/ 0 h 93"/>
                            <a:gd name="GluePoint37X" fmla="*/ 0 w 90"/>
                            <a:gd name="GluePoint37Y" fmla="*/ 0 h 93"/>
                            <a:gd name="GluePoint38X" fmla="*/ 0 w 90"/>
                            <a:gd name="GluePoint38Y" fmla="*/ 0 h 93"/>
                            <a:gd name="GluePoint39X" fmla="*/ 0 w 90"/>
                            <a:gd name="GluePoint39Y" fmla="*/ 0 h 93"/>
                            <a:gd name="GluePoint40X" fmla="*/ 0 w 90"/>
                            <a:gd name="GluePoint40Y" fmla="*/ 0 h 93"/>
                            <a:gd name="GluePoint41X" fmla="*/ 0 w 90"/>
                            <a:gd name="GluePoint41Y" fmla="*/ 0 h 93"/>
                            <a:gd name="GluePoint42X" fmla="*/ 0 w 90"/>
                            <a:gd name="GluePoint42Y" fmla="*/ 0 h 93"/>
                            <a:gd name="GluePoint43X" fmla="*/ 0 w 90"/>
                            <a:gd name="GluePoint43Y" fmla="*/ 0 h 93"/>
                            <a:gd name="GluePoint44X" fmla="*/ 0 w 90"/>
                            <a:gd name="GluePoint44Y" fmla="*/ 0 h 93"/>
                            <a:gd name="GluePoint45X" fmla="*/ 0 w 90"/>
                            <a:gd name="GluePoint45Y" fmla="*/ 0 h 93"/>
                            <a:gd name="GluePoint46X" fmla="*/ 0 w 90"/>
                            <a:gd name="GluePoint46Y" fmla="*/ 0 h 93"/>
                            <a:gd name="GluePoint47X" fmla="*/ 0 w 90"/>
                            <a:gd name="GluePoint47Y" fmla="*/ 0 h 93"/>
                            <a:gd name="GluePoint48X" fmla="*/ 0 w 90"/>
                            <a:gd name="GluePoint48Y" fmla="*/ 0 h 93"/>
                            <a:gd name="GluePoint49X" fmla="*/ 0 w 90"/>
                            <a:gd name="GluePoint49Y" fmla="*/ 0 h 93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</a:cxnLst>
                          <a:rect l="l" t="t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90,93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color="white" stroked="f" o:allowincell="f" style="position:absolute;margin-left:276pt;margin-top:329.65pt;width:10.8pt;height:11.2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1">
                <wp:simplePos x="0" y="0"/>
                <wp:positionH relativeFrom="column">
                  <wp:posOffset>1194435</wp:posOffset>
                </wp:positionH>
                <wp:positionV relativeFrom="paragraph">
                  <wp:posOffset>7470775</wp:posOffset>
                </wp:positionV>
                <wp:extent cx="3048635" cy="1981200"/>
                <wp:effectExtent l="0" t="0" r="0" b="0"/>
                <wp:wrapNone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635" cy="1981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4382" w:type="dxa"/>
                              <w:jc w:val="start"/>
                              <w:tblInd w:w="0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626"/>
                              <w:gridCol w:w="3756"/>
                            </w:tblGrid>
                            <w:tr>
                              <w:trPr/>
                              <w:tc>
                                <w:tcPr>
                                  <w:tcW w:w="626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tLeast" w:line="340"/>
                                    <w:jc w:val="center"/>
                                    <w:rPr>
                                      <w:rFonts w:ascii="幼圆;宋体" w:hAnsi="幼圆;宋体" w:eastAsia="幼圆;宋体" w:cs="幼圆;宋体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幼圆;宋体" w:hAnsi="幼圆;宋体" w:cs="幼圆;宋体" w:hint="eastAsia" w:eastAsia="幼圆;宋体"/>
                                      <w:color w:val="FFFFFF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>
                                        <wp:extent cx="165100" cy="196850"/>
                                        <wp:effectExtent l="0" t="0" r="0" b="0"/>
                                        <wp:docPr id="6" name="图片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图片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biLevel thresh="50000"/>
                                                </a:blip>
                                                <a:srcRect l="-40" t="-33" r="-40" b="-3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5100" cy="1968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tLeast" w:line="340"/>
                                    <w:rPr>
                                      <w:rFonts w:ascii="微软雅黑" w:hAnsi="微软雅黑" w:eastAsia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hAnsi="微软雅黑" w:cs="微软雅黑" w:hint="eastAsia" w:eastAsia="微软雅黑"/>
                                      <w:sz w:val="28"/>
                                      <w:szCs w:val="28"/>
                                    </w:rPr>
                                    <w:t>姓名：张潇铭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626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tLeast" w:line="340"/>
                                    <w:jc w:val="center"/>
                                    <w:rPr>
                                      <w:rFonts w:ascii="幼圆;宋体" w:hAnsi="幼圆;宋体" w:eastAsia="幼圆;宋体" w:cs="幼圆;宋体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幼圆;宋体" w:hAnsi="幼圆;宋体" w:cs="幼圆;宋体" w:hint="eastAsia" w:eastAsia="幼圆;宋体"/>
                                      <w:color w:val="FFFFFF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>
                                        <wp:extent cx="200660" cy="302260"/>
                                        <wp:effectExtent l="0" t="0" r="0" b="0"/>
                                        <wp:docPr id="7" name="图片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图片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/>
                                                <a:srcRect l="-39" t="-26" r="-39" b="-2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00660" cy="3022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tLeast" w:line="340"/>
                                    <w:rPr>
                                      <w:rFonts w:ascii="微软雅黑" w:hAnsi="微软雅黑" w:eastAsia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hAnsi="微软雅黑" w:cs="微软雅黑" w:hint="eastAsia" w:eastAsia="微软雅黑"/>
                                      <w:sz w:val="28"/>
                                      <w:szCs w:val="28"/>
                                    </w:rPr>
                                    <w:t>电话：</w:t>
                                  </w:r>
                                  <w:r>
                                    <w:rPr>
                                      <w:rFonts w:eastAsia="微软雅黑" w:cs="微软雅黑" w:hint="eastAsia" w:ascii="微软雅黑" w:hAnsi="微软雅黑"/>
                                      <w:sz w:val="28"/>
                                      <w:szCs w:val="28"/>
                                    </w:rPr>
                                    <w:t>188-0000-0000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626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tLeast" w:line="340"/>
                                    <w:jc w:val="center"/>
                                    <w:rPr>
                                      <w:rFonts w:ascii="幼圆;宋体" w:hAnsi="幼圆;宋体" w:eastAsia="幼圆;宋体" w:cs="幼圆;宋体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幼圆;宋体" w:hAnsi="幼圆;宋体" w:cs="幼圆;宋体" w:hint="eastAsia" w:eastAsia="幼圆;宋体"/>
                                      <w:color w:val="FFFFFF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>
                                        <wp:extent cx="240665" cy="232410"/>
                                        <wp:effectExtent l="0" t="0" r="0" b="0"/>
                                        <wp:docPr id="8" name="图片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" name="图片 6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biLevel thresh="50000"/>
                                                </a:blip>
                                                <a:srcRect l="-140" t="-146" r="-140" b="-14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0665" cy="232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pacing w:lineRule="atLeast" w:line="340"/>
                                    <w:rPr>
                                      <w:rFonts w:ascii="微软雅黑" w:hAnsi="微软雅黑" w:eastAsia="微软雅黑" w:cs="微软雅黑" w:hint="eastAsi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hAnsi="微软雅黑" w:cs="微软雅黑" w:hint="eastAsia" w:eastAsia="微软雅黑"/>
                                      <w:sz w:val="28"/>
                                      <w:szCs w:val="28"/>
                                    </w:rPr>
                                    <w:t>邮箱：</w:t>
                                  </w:r>
                                  <w:r>
                                    <w:rPr>
                                      <w:rFonts w:eastAsia="微软雅黑" w:cs="微软雅黑" w:hint="eastAsia" w:ascii="微软雅黑" w:hAnsi="微软雅黑"/>
                                      <w:sz w:val="28"/>
                                      <w:szCs w:val="28"/>
                                    </w:rPr>
                                    <w:t>123456@超级简历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626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tLeast" w:line="340"/>
                                    <w:rPr>
                                      <w:rFonts w:ascii="幼圆;宋体" w:hAnsi="幼圆;宋体" w:eastAsia="幼圆;宋体" w:cs="幼圆;宋体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eastAsia="幼圆;宋体" w:cs="幼圆;宋体" w:hint="eastAsia" w:ascii="幼圆;宋体" w:hAnsi="幼圆;宋体"/>
                                      <w:color w:val="FFFFFF"/>
                                      <w:sz w:val="28"/>
                                      <w:szCs w:val="28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3756" w:type="dxa"/>
                                  <w:tcBorders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atLeast" w:line="340"/>
                                    <w:rPr>
                                      <w:rFonts w:ascii="幼圆;宋体" w:hAnsi="幼圆;宋体" w:eastAsia="幼圆;宋体" w:cs="幼圆;宋体" w:hint="eastAsia"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eastAsia="幼圆;宋体" w:cs="幼圆;宋体" w:hint="eastAsia" w:ascii="幼圆;宋体" w:hAnsi="幼圆;宋体"/>
                                      <w:color w:val="FFFFFF"/>
                                      <w:sz w:val="28"/>
                                      <w:szCs w:val="2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0.05pt;height:156pt;mso-wrap-distance-left:9.05pt;mso-wrap-distance-right:9.05pt;mso-wrap-distance-top:0pt;mso-wrap-distance-bottom:0pt;margin-top:588.25pt;mso-position-vertical-relative:text;margin-left:94.05pt;mso-position-horizontal-relative:text">
                <v:fill opacity="0f"/>
                <v:textbox inset="0.100694444444444in,0.0506944444444444in,0.100694444444444in,0.0506944444444444in">
                  <w:txbxContent>
                    <w:tbl>
                      <w:tblPr>
                        <w:tblW w:w="4382" w:type="dxa"/>
                        <w:jc w:val="start"/>
                        <w:tblInd w:w="0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626"/>
                        <w:gridCol w:w="3756"/>
                      </w:tblGrid>
                      <w:tr>
                        <w:trPr/>
                        <w:tc>
                          <w:tcPr>
                            <w:tcW w:w="626" w:type="dxa"/>
                            <w:tcBorders/>
                            <w:vAlign w:val="center"/>
                          </w:tcPr>
                          <w:p>
                            <w:pPr>
                              <w:pStyle w:val="Normal"/>
                              <w:spacing w:lineRule="atLeast" w:line="340"/>
                              <w:jc w:val="center"/>
                              <w:rPr>
                                <w:rFonts w:ascii="幼圆;宋体" w:hAnsi="幼圆;宋体" w:eastAsia="幼圆;宋体" w:cs="幼圆;宋体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幼圆;宋体" w:hAnsi="幼圆;宋体" w:cs="幼圆;宋体" w:hint="eastAsia" w:eastAsia="幼圆;宋体"/>
                                <w:color w:val="FFFFFF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165100" cy="196850"/>
                                  <wp:effectExtent l="0" t="0" r="0" b="0"/>
                                  <wp:docPr id="9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图片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biLevel thresh="50000"/>
                                          </a:blip>
                                          <a:srcRect l="-40" t="-33" r="-40" b="-3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5100" cy="196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756" w:type="dxa"/>
                            <w:tcBorders/>
                            <w:vAlign w:val="center"/>
                          </w:tcPr>
                          <w:p>
                            <w:pPr>
                              <w:pStyle w:val="Normal"/>
                              <w:spacing w:lineRule="atLeast" w:line="340"/>
                              <w:rPr>
                                <w:rFonts w:ascii="微软雅黑" w:hAnsi="微软雅黑" w:eastAsia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8"/>
                                <w:szCs w:val="28"/>
                              </w:rPr>
                              <w:t>姓名：张潇铭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626" w:type="dxa"/>
                            <w:tcBorders/>
                            <w:vAlign w:val="center"/>
                          </w:tcPr>
                          <w:p>
                            <w:pPr>
                              <w:pStyle w:val="Normal"/>
                              <w:spacing w:lineRule="atLeast" w:line="340"/>
                              <w:jc w:val="center"/>
                              <w:rPr>
                                <w:rFonts w:ascii="幼圆;宋体" w:hAnsi="幼圆;宋体" w:eastAsia="幼圆;宋体" w:cs="幼圆;宋体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幼圆;宋体" w:hAnsi="幼圆;宋体" w:cs="幼圆;宋体" w:hint="eastAsia" w:eastAsia="幼圆;宋体"/>
                                <w:color w:val="FFFFFF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00660" cy="302260"/>
                                  <wp:effectExtent l="0" t="0" r="0" b="0"/>
                                  <wp:docPr id="10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图片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l="-39" t="-26" r="-39" b="-2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660" cy="3022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756" w:type="dxa"/>
                            <w:tcBorders/>
                            <w:vAlign w:val="center"/>
                          </w:tcPr>
                          <w:p>
                            <w:pPr>
                              <w:pStyle w:val="Normal"/>
                              <w:spacing w:lineRule="atLeast" w:line="340"/>
                              <w:rPr>
                                <w:rFonts w:ascii="微软雅黑" w:hAnsi="微软雅黑" w:eastAsia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8"/>
                                <w:szCs w:val="28"/>
                              </w:rPr>
                              <w:t>188-0000-0000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626" w:type="dxa"/>
                            <w:tcBorders/>
                            <w:vAlign w:val="center"/>
                          </w:tcPr>
                          <w:p>
                            <w:pPr>
                              <w:pStyle w:val="Normal"/>
                              <w:spacing w:lineRule="atLeast" w:line="340"/>
                              <w:jc w:val="center"/>
                              <w:rPr>
                                <w:rFonts w:ascii="幼圆;宋体" w:hAnsi="幼圆;宋体" w:eastAsia="幼圆;宋体" w:cs="幼圆;宋体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幼圆;宋体" w:hAnsi="幼圆;宋体" w:cs="幼圆;宋体" w:hint="eastAsia" w:eastAsia="幼圆;宋体"/>
                                <w:color w:val="FFFFFF"/>
                                <w:sz w:val="28"/>
                                <w:szCs w:val="28"/>
                              </w:rPr>
                              <w:drawing>
                                <wp:inline distT="0" distB="0" distL="0" distR="0">
                                  <wp:extent cx="240665" cy="232410"/>
                                  <wp:effectExtent l="0" t="0" r="0" b="0"/>
                                  <wp:docPr id="11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biLevel thresh="50000"/>
                                          </a:blip>
                                          <a:srcRect l="-140" t="-146" r="-140" b="-14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0665" cy="232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3756" w:type="dxa"/>
                            <w:tcBorders/>
                            <w:vAlign w:val="center"/>
                          </w:tcPr>
                          <w:p>
                            <w:pPr>
                              <w:pStyle w:val="Normal"/>
                              <w:spacing w:lineRule="atLeast" w:line="340"/>
                              <w:rPr>
                                <w:rFonts w:ascii="微软雅黑" w:hAnsi="微软雅黑" w:eastAsia="微软雅黑" w:cs="微软雅黑"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sz w:val="28"/>
                                <w:szCs w:val="28"/>
                              </w:rPr>
                              <w:t>邮箱：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sz w:val="28"/>
                                <w:szCs w:val="28"/>
                              </w:rPr>
                              <w:t>123456@超级简历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626" w:type="dxa"/>
                            <w:tcBorders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tLeast" w:line="340"/>
                              <w:rPr>
                                <w:rFonts w:ascii="幼圆;宋体" w:hAnsi="幼圆;宋体" w:eastAsia="幼圆;宋体" w:cs="幼圆;宋体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幼圆;宋体" w:cs="幼圆;宋体" w:hint="eastAsia" w:ascii="幼圆;宋体" w:hAnsi="幼圆;宋体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c>
                        <w:tc>
                          <w:tcPr>
                            <w:tcW w:w="3756" w:type="dxa"/>
                            <w:tcBorders/>
                            <w:vAlign w:val="center"/>
                          </w:tcPr>
                          <w:p>
                            <w:pPr>
                              <w:pStyle w:val="Normal"/>
                              <w:snapToGrid w:val="false"/>
                              <w:spacing w:lineRule="atLeast" w:line="340"/>
                              <w:rPr>
                                <w:rFonts w:ascii="幼圆;宋体" w:hAnsi="幼圆;宋体" w:eastAsia="幼圆;宋体" w:cs="幼圆;宋体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幼圆;宋体" w:cs="幼圆;宋体" w:hint="eastAsia" w:ascii="幼圆;宋体" w:hAnsi="幼圆;宋体"/>
                                <w:color w:val="FFFFFF"/>
                                <w:sz w:val="28"/>
                                <w:szCs w:val="2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6">
                <wp:simplePos x="0" y="0"/>
                <wp:positionH relativeFrom="column">
                  <wp:posOffset>3156585</wp:posOffset>
                </wp:positionH>
                <wp:positionV relativeFrom="paragraph">
                  <wp:posOffset>2107565</wp:posOffset>
                </wp:positionV>
                <wp:extent cx="1209040" cy="382270"/>
                <wp:effectExtent l="0" t="0" r="0" b="0"/>
                <wp:wrapNone/>
                <wp:docPr id="1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40" cy="382270"/>
                        </a:xfrm>
                        <a:prstGeom prst="rect"/>
                        <a:solidFill>
                          <a:srgbClr val="72C0C4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eastAsia="微软雅黑" w:cs="微软雅黑" w:hint="eastAsia"/>
                                <w:color w:val="FFFFFF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微软雅黑" w:cs="微软雅黑" w:hint="eastAsia"/>
                                <w:color w:val="FFFFFF"/>
                                <w:sz w:val="32"/>
                                <w:szCs w:val="32"/>
                                <w:lang w:val="en-US" w:eastAsia="zh-CN"/>
                              </w:rPr>
                              <w:t>2023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72C0C4" style="position:absolute;rotation:-0;width:95.2pt;height:30.1pt;mso-wrap-distance-left:9.05pt;mso-wrap-distance-right:9.05pt;mso-wrap-distance-top:0pt;mso-wrap-distance-bottom:0pt;margin-top:165.95pt;mso-position-vertical-relative:text;margin-left:248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end"/>
                        <w:rPr>
                          <w:rFonts w:eastAsia="微软雅黑" w:cs="微软雅黑" w:hint="eastAsia"/>
                          <w:color w:val="FFFFFF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eastAsia="微软雅黑" w:cs="微软雅黑" w:hint="eastAsia"/>
                          <w:color w:val="FFFFFF"/>
                          <w:sz w:val="32"/>
                          <w:szCs w:val="32"/>
                          <w:lang w:val="en-US" w:eastAsia="zh-CN"/>
                        </w:rPr>
                        <w:t>2023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star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jc w:val="start"/>
        <w:rPr/>
      </w:pPr>
      <w:r>
        <w:rPr/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-910590</wp:posOffset>
                </wp:positionH>
                <wp:positionV relativeFrom="paragraph">
                  <wp:posOffset>-1117600</wp:posOffset>
                </wp:positionV>
                <wp:extent cx="2162810" cy="10696575"/>
                <wp:effectExtent l="0" t="635" r="0" b="0"/>
                <wp:wrapNone/>
                <wp:docPr id="13" name="矩形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80" cy="106966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6" fillcolor="#f2f2f2" stroked="f" o:allowincell="f" style="position:absolute;margin-left:-71.7pt;margin-top:-88pt;width:170.25pt;height:842.2pt;mso-wrap-style:none;v-text-anchor:middle">
                <v:fill o:detectmouseclick="t" type="solid" color2="#0d0d0d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300" simplePos="0" locked="0" layoutInCell="1" allowOverlap="1" relativeHeight="7">
                <wp:simplePos x="0" y="0"/>
                <wp:positionH relativeFrom="column">
                  <wp:posOffset>-982345</wp:posOffset>
                </wp:positionH>
                <wp:positionV relativeFrom="paragraph">
                  <wp:posOffset>2399665</wp:posOffset>
                </wp:positionV>
                <wp:extent cx="2229485" cy="3075940"/>
                <wp:effectExtent l="635" t="0" r="0" b="0"/>
                <wp:wrapNone/>
                <wp:docPr id="14" name="矩形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9480" cy="307584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7" fillcolor="#eaeaea" stroked="f" o:allowincell="f" style="position:absolute;margin-left:-77.35pt;margin-top:188.95pt;width:175.5pt;height:242.15pt;mso-wrap-style:none;v-text-anchor:middle">
                <v:fill o:detectmouseclick="t" type="solid" color2="#151515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-914400</wp:posOffset>
                </wp:positionH>
                <wp:positionV relativeFrom="paragraph">
                  <wp:posOffset>2782570</wp:posOffset>
                </wp:positionV>
                <wp:extent cx="2162810" cy="0"/>
                <wp:effectExtent l="0" t="5080" r="0" b="5080"/>
                <wp:wrapNone/>
                <wp:docPr id="15" name="直接连接符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2pt,219.1pt" to="98.25pt,219.1pt" ID="直接连接符 14" stroked="t" o:allowincell="f" style="position:absolute">
                <v:stroke color="white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-914400</wp:posOffset>
                </wp:positionH>
                <wp:positionV relativeFrom="paragraph">
                  <wp:posOffset>3165475</wp:posOffset>
                </wp:positionV>
                <wp:extent cx="2162810" cy="0"/>
                <wp:effectExtent l="0" t="5080" r="0" b="5080"/>
                <wp:wrapNone/>
                <wp:docPr id="16" name="直接连接符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2pt,249.25pt" to="98.25pt,249.25pt" ID="直接连接符 15" stroked="t" o:allowincell="f" style="position:absolute">
                <v:stroke color="white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-914400</wp:posOffset>
                </wp:positionH>
                <wp:positionV relativeFrom="paragraph">
                  <wp:posOffset>3548380</wp:posOffset>
                </wp:positionV>
                <wp:extent cx="2162810" cy="0"/>
                <wp:effectExtent l="0" t="5080" r="0" b="5080"/>
                <wp:wrapNone/>
                <wp:docPr id="17" name="直接连接符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2pt,279.4pt" to="98.25pt,279.4pt" ID="直接连接符 16" stroked="t" o:allowincell="f" style="position:absolute">
                <v:stroke color="white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-914400</wp:posOffset>
                </wp:positionH>
                <wp:positionV relativeFrom="paragraph">
                  <wp:posOffset>3930650</wp:posOffset>
                </wp:positionV>
                <wp:extent cx="2162810" cy="0"/>
                <wp:effectExtent l="0" t="5080" r="0" b="5080"/>
                <wp:wrapNone/>
                <wp:docPr id="18" name="直接连接符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2pt,309.5pt" to="98.25pt,309.5pt" ID="直接连接符 17" stroked="t" o:allowincell="f" style="position:absolute">
                <v:stroke color="white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-914400</wp:posOffset>
                </wp:positionH>
                <wp:positionV relativeFrom="paragraph">
                  <wp:posOffset>4313555</wp:posOffset>
                </wp:positionV>
                <wp:extent cx="2162810" cy="0"/>
                <wp:effectExtent l="0" t="5080" r="0" b="5080"/>
                <wp:wrapNone/>
                <wp:docPr id="19" name="直接连接符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2pt,339.65pt" to="98.25pt,339.65pt" ID="直接连接符 18" stroked="t" o:allowincell="f" style="position:absolute">
                <v:stroke color="white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-914400</wp:posOffset>
                </wp:positionH>
                <wp:positionV relativeFrom="paragraph">
                  <wp:posOffset>4696460</wp:posOffset>
                </wp:positionV>
                <wp:extent cx="2162810" cy="0"/>
                <wp:effectExtent l="0" t="5080" r="0" b="5080"/>
                <wp:wrapNone/>
                <wp:docPr id="20" name="直接连接符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2pt,369.8pt" to="98.25pt,369.8pt" ID="直接连接符 19" stroked="t" o:allowincell="f" style="position:absolute">
                <v:stroke color="white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-914400</wp:posOffset>
                </wp:positionH>
                <wp:positionV relativeFrom="paragraph">
                  <wp:posOffset>5078730</wp:posOffset>
                </wp:positionV>
                <wp:extent cx="2162810" cy="0"/>
                <wp:effectExtent l="0" t="5080" r="0" b="5080"/>
                <wp:wrapNone/>
                <wp:docPr id="21" name="直接连接符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2pt,399.9pt" to="98.25pt,399.9pt" ID="直接连接符 21" stroked="t" o:allowincell="f" style="position:absolute">
                <v:stroke color="white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-914400</wp:posOffset>
                </wp:positionH>
                <wp:positionV relativeFrom="paragraph">
                  <wp:posOffset>5461635</wp:posOffset>
                </wp:positionV>
                <wp:extent cx="2162810" cy="0"/>
                <wp:effectExtent l="0" t="5080" r="0" b="5080"/>
                <wp:wrapNone/>
                <wp:docPr id="22" name="直接连接符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2pt,430.05pt" to="98.25pt,430.05pt" ID="直接连接符 22" stroked="t" o:allowincell="f" style="position:absolute">
                <v:stroke color="white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-914400</wp:posOffset>
                </wp:positionH>
                <wp:positionV relativeFrom="paragraph">
                  <wp:posOffset>2400300</wp:posOffset>
                </wp:positionV>
                <wp:extent cx="2162810" cy="0"/>
                <wp:effectExtent l="0" t="5080" r="0" b="5080"/>
                <wp:wrapNone/>
                <wp:docPr id="23" name="直接连接符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2pt,189pt" to="98.25pt,189pt" ID="直接连接符 23" stroked="t" o:allowincell="f" style="position:absolute">
                <v:stroke color="white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-746760</wp:posOffset>
                </wp:positionH>
                <wp:positionV relativeFrom="paragraph">
                  <wp:posOffset>4434840</wp:posOffset>
                </wp:positionV>
                <wp:extent cx="123825" cy="120015"/>
                <wp:effectExtent l="635" t="635" r="635" b="0"/>
                <wp:wrapNone/>
                <wp:docPr id="24" name="微信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40" cy="119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微信" coordsize="969654,903534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l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l214226,696474c11680,595442,-59861,368389,54436,189343c128564,73222,264598,4010,408549,168xe" fillcolor="#333f50" stroked="f" o:allowincell="f" style="position:absolute;margin-left:-58.8pt;margin-top:349.2pt;width:9.7pt;height:9.4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-756285</wp:posOffset>
                </wp:positionH>
                <wp:positionV relativeFrom="paragraph">
                  <wp:posOffset>4810125</wp:posOffset>
                </wp:positionV>
                <wp:extent cx="133350" cy="120015"/>
                <wp:effectExtent l="635" t="635" r="635" b="0"/>
                <wp:wrapNone/>
                <wp:docPr id="25" name="微博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0" cy="119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4048" h="556307">
                              <a:moveTo>
                                <a:pt x="222901" y="383453"/>
                              </a:moveTo>
                              <a:cubicBezTo>
                                <a:pt x="218315" y="383977"/>
                                <a:pt x="213613" y="385281"/>
                                <a:pt x="209039" y="387420"/>
                              </a:cubicBezTo>
                              <a:cubicBezTo>
                                <a:pt x="190739" y="395979"/>
                                <a:pt x="181407" y="414680"/>
                                <a:pt x="188193" y="429191"/>
                              </a:cubicBezTo>
                              <a:cubicBezTo>
                                <a:pt x="194980" y="443702"/>
                                <a:pt x="215317" y="448527"/>
                                <a:pt x="233616" y="439969"/>
                              </a:cubicBezTo>
                              <a:cubicBezTo>
                                <a:pt x="251915" y="431410"/>
                                <a:pt x="261248" y="412709"/>
                                <a:pt x="254461" y="398198"/>
                              </a:cubicBezTo>
                              <a:cubicBezTo>
                                <a:pt x="249371" y="387315"/>
                                <a:pt x="236659" y="381879"/>
                                <a:pt x="222901" y="383453"/>
                              </a:cubicBezTo>
                              <a:close/>
                              <a:moveTo>
                                <a:pt x="284035" y="369073"/>
                              </a:moveTo>
                              <a:cubicBezTo>
                                <a:pt x="281538" y="368297"/>
                                <a:pt x="278657" y="368441"/>
                                <a:pt x="275985" y="369691"/>
                              </a:cubicBezTo>
                              <a:cubicBezTo>
                                <a:pt x="270641" y="372190"/>
                                <a:pt x="268154" y="378164"/>
                                <a:pt x="270432" y="383034"/>
                              </a:cubicBezTo>
                              <a:cubicBezTo>
                                <a:pt x="272710" y="387904"/>
                                <a:pt x="278888" y="389825"/>
                                <a:pt x="284233" y="387325"/>
                              </a:cubicBezTo>
                              <a:cubicBezTo>
                                <a:pt x="289577" y="384826"/>
                                <a:pt x="292063" y="378852"/>
                                <a:pt x="289785" y="373982"/>
                              </a:cubicBezTo>
                              <a:cubicBezTo>
                                <a:pt x="288647" y="371547"/>
                                <a:pt x="286533" y="369850"/>
                                <a:pt x="284035" y="369073"/>
                              </a:cubicBezTo>
                              <a:close/>
                              <a:moveTo>
                                <a:pt x="266604" y="297070"/>
                              </a:moveTo>
                              <a:cubicBezTo>
                                <a:pt x="319078" y="300338"/>
                                <a:pt x="362309" y="335548"/>
                                <a:pt x="367763" y="383070"/>
                              </a:cubicBezTo>
                              <a:cubicBezTo>
                                <a:pt x="373996" y="437381"/>
                                <a:pt x="328527" y="487207"/>
                                <a:pt x="266205" y="494360"/>
                              </a:cubicBezTo>
                              <a:cubicBezTo>
                                <a:pt x="203883" y="501513"/>
                                <a:pt x="148308" y="463284"/>
                                <a:pt x="142074" y="408972"/>
                              </a:cubicBezTo>
                              <a:cubicBezTo>
                                <a:pt x="135841" y="354661"/>
                                <a:pt x="181310" y="304835"/>
                                <a:pt x="243632" y="297682"/>
                              </a:cubicBezTo>
                              <a:cubicBezTo>
                                <a:pt x="251423" y="296788"/>
                                <a:pt x="259108" y="296603"/>
                                <a:pt x="266604" y="297070"/>
                              </a:cubicBezTo>
                              <a:close/>
                              <a:moveTo>
                                <a:pt x="297042" y="252387"/>
                              </a:moveTo>
                              <a:cubicBezTo>
                                <a:pt x="283618" y="252176"/>
                                <a:pt x="269820" y="252839"/>
                                <a:pt x="255793" y="254449"/>
                              </a:cubicBezTo>
                              <a:cubicBezTo>
                                <a:pt x="143583" y="267328"/>
                                <a:pt x="59288" y="335880"/>
                                <a:pt x="67516" y="407566"/>
                              </a:cubicBezTo>
                              <a:cubicBezTo>
                                <a:pt x="75743" y="479252"/>
                                <a:pt x="173377" y="526925"/>
                                <a:pt x="285587" y="514046"/>
                              </a:cubicBezTo>
                              <a:cubicBezTo>
                                <a:pt x="397797" y="501168"/>
                                <a:pt x="482091" y="432615"/>
                                <a:pt x="473864" y="360929"/>
                              </a:cubicBezTo>
                              <a:cubicBezTo>
                                <a:pt x="466665" y="298204"/>
                                <a:pt x="391015" y="253864"/>
                                <a:pt x="297042" y="252387"/>
                              </a:cubicBezTo>
                              <a:close/>
                              <a:moveTo>
                                <a:pt x="509416" y="97868"/>
                              </a:moveTo>
                              <a:cubicBezTo>
                                <a:pt x="544841" y="99182"/>
                                <a:pt x="588107" y="127580"/>
                                <a:pt x="590257" y="183051"/>
                              </a:cubicBezTo>
                              <a:cubicBezTo>
                                <a:pt x="592352" y="199448"/>
                                <a:pt x="588214" y="215684"/>
                                <a:pt x="579852" y="229407"/>
                              </a:cubicBezTo>
                              <a:lnTo>
                                <a:pt x="580228" y="229581"/>
                              </a:lnTo>
                              <a:cubicBezTo>
                                <a:pt x="580244" y="229743"/>
                                <a:pt x="580186" y="229872"/>
                                <a:pt x="580126" y="230000"/>
                              </a:cubicBezTo>
                              <a:lnTo>
                                <a:pt x="578707" y="232024"/>
                              </a:lnTo>
                              <a:cubicBezTo>
                                <a:pt x="578590" y="232839"/>
                                <a:pt x="578192" y="233485"/>
                                <a:pt x="577787" y="234126"/>
                              </a:cubicBezTo>
                              <a:lnTo>
                                <a:pt x="577385" y="233908"/>
                              </a:lnTo>
                              <a:cubicBezTo>
                                <a:pt x="572286" y="241165"/>
                                <a:pt x="563167" y="244302"/>
                                <a:pt x="554750" y="241632"/>
                              </a:cubicBezTo>
                              <a:lnTo>
                                <a:pt x="548315" y="238643"/>
                              </a:lnTo>
                              <a:cubicBezTo>
                                <a:pt x="539522" y="233101"/>
                                <a:pt x="536249" y="221620"/>
                                <a:pt x="540834" y="211750"/>
                              </a:cubicBezTo>
                              <a:lnTo>
                                <a:pt x="541088" y="211402"/>
                              </a:lnTo>
                              <a:lnTo>
                                <a:pt x="541243" y="211474"/>
                              </a:lnTo>
                              <a:cubicBezTo>
                                <a:pt x="549302" y="193084"/>
                                <a:pt x="546794" y="175359"/>
                                <a:pt x="541863" y="165391"/>
                              </a:cubicBezTo>
                              <a:cubicBezTo>
                                <a:pt x="534763" y="151042"/>
                                <a:pt x="514479" y="135118"/>
                                <a:pt x="480142" y="145181"/>
                              </a:cubicBezTo>
                              <a:lnTo>
                                <a:pt x="480025" y="144483"/>
                              </a:lnTo>
                              <a:cubicBezTo>
                                <a:pt x="471706" y="144624"/>
                                <a:pt x="464282" y="140887"/>
                                <a:pt x="461009" y="134412"/>
                              </a:cubicBezTo>
                              <a:lnTo>
                                <a:pt x="458966" y="128175"/>
                              </a:lnTo>
                              <a:cubicBezTo>
                                <a:pt x="457496" y="119354"/>
                                <a:pt x="463572" y="110158"/>
                                <a:pt x="473636" y="106144"/>
                              </a:cubicBezTo>
                              <a:lnTo>
                                <a:pt x="473571" y="105761"/>
                              </a:lnTo>
                              <a:cubicBezTo>
                                <a:pt x="485121" y="99922"/>
                                <a:pt x="497817" y="97438"/>
                                <a:pt x="509416" y="97868"/>
                              </a:cubicBezTo>
                              <a:close/>
                              <a:moveTo>
                                <a:pt x="286518" y="82088"/>
                              </a:moveTo>
                              <a:cubicBezTo>
                                <a:pt x="376738" y="91976"/>
                                <a:pt x="317665" y="163994"/>
                                <a:pt x="337363" y="184000"/>
                              </a:cubicBezTo>
                              <a:cubicBezTo>
                                <a:pt x="387081" y="179119"/>
                                <a:pt x="437510" y="146098"/>
                                <a:pt x="486517" y="169358"/>
                              </a:cubicBezTo>
                              <a:cubicBezTo>
                                <a:pt x="533076" y="203014"/>
                                <a:pt x="494312" y="233925"/>
                                <a:pt x="501054" y="264835"/>
                              </a:cubicBezTo>
                              <a:cubicBezTo>
                                <a:pt x="649340" y="323962"/>
                                <a:pt x="585744" y="409170"/>
                                <a:pt x="562675" y="436725"/>
                              </a:cubicBezTo>
                              <a:cubicBezTo>
                                <a:pt x="354965" y="648778"/>
                                <a:pt x="45454" y="533772"/>
                                <a:pt x="10807" y="435328"/>
                              </a:cubicBezTo>
                              <a:cubicBezTo>
                                <a:pt x="-41075" y="330306"/>
                                <a:pt x="100878" y="89491"/>
                                <a:pt x="286518" y="82088"/>
                              </a:cubicBezTo>
                              <a:close/>
                              <a:moveTo>
                                <a:pt x="489068" y="0"/>
                              </a:moveTo>
                              <a:cubicBezTo>
                                <a:pt x="596753" y="0"/>
                                <a:pt x="684048" y="87296"/>
                                <a:pt x="684048" y="194980"/>
                              </a:cubicBezTo>
                              <a:cubicBezTo>
                                <a:pt x="684048" y="216847"/>
                                <a:pt x="680448" y="237874"/>
                                <a:pt x="672966" y="257215"/>
                              </a:cubicBezTo>
                              <a:lnTo>
                                <a:pt x="672379" y="257003"/>
                              </a:lnTo>
                              <a:cubicBezTo>
                                <a:pt x="668967" y="265617"/>
                                <a:pt x="657523" y="269364"/>
                                <a:pt x="645725" y="265916"/>
                              </a:cubicBezTo>
                              <a:lnTo>
                                <a:pt x="637884" y="262819"/>
                              </a:lnTo>
                              <a:cubicBezTo>
                                <a:pt x="627530" y="257587"/>
                                <a:pt x="621785" y="247890"/>
                                <a:pt x="624308" y="239644"/>
                              </a:cubicBezTo>
                              <a:lnTo>
                                <a:pt x="623975" y="239524"/>
                              </a:lnTo>
                              <a:cubicBezTo>
                                <a:pt x="629260" y="225659"/>
                                <a:pt x="631774" y="210613"/>
                                <a:pt x="631774" y="194980"/>
                              </a:cubicBezTo>
                              <a:cubicBezTo>
                                <a:pt x="631774" y="116165"/>
                                <a:pt x="567883" y="52274"/>
                                <a:pt x="489068" y="52274"/>
                              </a:cubicBezTo>
                              <a:lnTo>
                                <a:pt x="469942" y="54202"/>
                              </a:lnTo>
                              <a:lnTo>
                                <a:pt x="469951" y="54239"/>
                              </a:lnTo>
                              <a:cubicBezTo>
                                <a:pt x="469861" y="54366"/>
                                <a:pt x="469744" y="54397"/>
                                <a:pt x="469627" y="54427"/>
                              </a:cubicBezTo>
                              <a:cubicBezTo>
                                <a:pt x="460634" y="56697"/>
                                <a:pt x="450861" y="49439"/>
                                <a:pt x="446718" y="37636"/>
                              </a:cubicBezTo>
                              <a:lnTo>
                                <a:pt x="444619" y="29323"/>
                              </a:lnTo>
                              <a:cubicBezTo>
                                <a:pt x="442667" y="16995"/>
                                <a:pt x="447797" y="5987"/>
                                <a:pt x="456757" y="3699"/>
                              </a:cubicBezTo>
                              <a:lnTo>
                                <a:pt x="456661" y="3267"/>
                              </a:lnTo>
                              <a:cubicBezTo>
                                <a:pt x="467135" y="923"/>
                                <a:pt x="477994" y="0"/>
                                <a:pt x="48906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微博" coordsize="684048,556307" path="m222901,383453c218315,383977,213613,385281,209039,387420c190739,395979,181407,414680,188193,429191c194980,443702,215317,448527,233616,439969c251915,431410,261248,412709,254461,398198c249371,387315,236659,381879,222901,383453xm284035,369073c281538,368297,278657,368441,275985,369691c270641,372190,268154,378164,270432,383034c272710,387904,278888,389825,284233,387325c289577,384826,292063,378852,289785,373982c288647,371547,286533,369850,284035,369073xm266604,297070c319078,300338,362309,335548,367763,383070c373996,437381,328527,487207,266205,494360c203883,501513,148308,463284,142074,408972c135841,354661,181310,304835,243632,297682c251423,296788,259108,296603,266604,297070xm297042,252387c283618,252176,269820,252839,255793,254449c143583,267328,59288,335880,67516,407566c75743,479252,173377,526925,285587,514046c397797,501168,482091,432615,473864,360929c466665,298204,391015,253864,297042,252387xm509416,97868c544841,99182,588107,127580,590257,183051c592352,199448,588214,215684,579852,229407l580228,229581c580244,229743,580186,229872,580126,230000l578707,232024c578590,232839,578192,233485,577787,234126l577385,233908c572286,241165,563167,244302,554750,241632l548315,238643c539522,233101,536249,221620,540834,211750l541088,211402l541243,211474c549302,193084,546794,175359,541863,165391c534763,151042,514479,135118,480142,145181l480025,144483c471706,144624,464282,140887,461009,134412l458966,128175c457496,119354,463572,110158,473636,106144l473571,105761c485121,99922,497817,97438,509416,97868xm286518,82088c376738,91976,317665,163994,337363,184000c387081,179119,437510,146098,486517,169358c533076,203014,494312,233925,501054,264835c649340,323962,585744,409170,562675,436725c354965,648778,45454,533772,10807,435328c-41075,330306,100878,89491,286518,82088xm489068,0c596753,0,684048,87296,684048,194980c684048,216847,680448,237874,672966,257215l672379,257003c668967,265617,657523,269364,645725,265916l637884,262819c627530,257587,621785,247890,624308,239644l623975,239524c629260,225659,631774,210613,631774,194980c631774,116165,567883,52274,489068,52274l469942,54202l469951,54239c469861,54366,469744,54397,469627,54427c460634,56697,450861,49439,446718,37636l444619,29323c442667,16995,447797,5987,456757,3699l456661,3267c467135,923,477994,0,489068,0xe" fillcolor="#333f50" stroked="f" o:allowincell="f" style="position:absolute;margin-left:-59.55pt;margin-top:378.75pt;width:10.45pt;height:9.4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column">
                  <wp:posOffset>-727075</wp:posOffset>
                </wp:positionH>
                <wp:positionV relativeFrom="paragraph">
                  <wp:posOffset>2907665</wp:posOffset>
                </wp:positionV>
                <wp:extent cx="81280" cy="138430"/>
                <wp:effectExtent l="17145" t="0" r="17780" b="635"/>
                <wp:wrapNone/>
                <wp:docPr id="26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60" cy="138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559792,955625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l0,675729c-154583,521146,-154583,270519,0,115937c77291,38646,178594,-1,279896,0xe" fillcolor="#333f50" stroked="f" o:allowincell="f" style="position:absolute;margin-left:-57.25pt;margin-top:228.95pt;width:6.35pt;height:10.85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5">
                <wp:simplePos x="0" y="0"/>
                <wp:positionH relativeFrom="column">
                  <wp:posOffset>-748030</wp:posOffset>
                </wp:positionH>
                <wp:positionV relativeFrom="paragraph">
                  <wp:posOffset>4053840</wp:posOffset>
                </wp:positionV>
                <wp:extent cx="127000" cy="127000"/>
                <wp:effectExtent l="0" t="0" r="635" b="0"/>
                <wp:wrapNone/>
                <wp:docPr id="27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" cy="127080"/>
                        </a:xfrm>
                        <a:custGeom>
                          <a:avLst/>
                          <a:gdLst>
                            <a:gd name="GluePoint1X" fmla="*/ 0 w 5581"/>
                            <a:gd name="GluePoint1Y" fmla="*/ 0 h 5581"/>
                            <a:gd name="GluePoint2X" fmla="*/ 0 w 5581"/>
                            <a:gd name="GluePoint2Y" fmla="*/ 0 h 5581"/>
                            <a:gd name="GluePoint3X" fmla="*/ 0 w 5581"/>
                            <a:gd name="GluePoint3Y" fmla="*/ 0 h 5581"/>
                            <a:gd name="GluePoint4X" fmla="*/ 0 w 5581"/>
                            <a:gd name="GluePoint4Y" fmla="*/ 0 h 5581"/>
                            <a:gd name="GluePoint5X" fmla="*/ 0 w 5581"/>
                            <a:gd name="GluePoint5Y" fmla="*/ 0 h 5581"/>
                            <a:gd name="GluePoint6X" fmla="*/ 0 w 5581"/>
                            <a:gd name="GluePoint6Y" fmla="*/ 0 h 5581"/>
                            <a:gd name="GluePoint7X" fmla="*/ 0 w 5581"/>
                            <a:gd name="GluePoint7Y" fmla="*/ 0 h 5581"/>
                            <a:gd name="GluePoint8X" fmla="*/ 0 w 5581"/>
                            <a:gd name="GluePoint8Y" fmla="*/ 0 h 5581"/>
                            <a:gd name="GluePoint9X" fmla="*/ 0 w 5581"/>
                            <a:gd name="GluePoint9Y" fmla="*/ 0 h 5581"/>
                            <a:gd name="GluePoint10X" fmla="*/ 0 w 5581"/>
                            <a:gd name="GluePoint10Y" fmla="*/ 0 h 5581"/>
                            <a:gd name="GluePoint11X" fmla="*/ 0 w 5581"/>
                            <a:gd name="GluePoint11Y" fmla="*/ 0 h 5581"/>
                            <a:gd name="GluePoint12X" fmla="*/ 0 w 5581"/>
                            <a:gd name="GluePoint12Y" fmla="*/ 0 h 5581"/>
                            <a:gd name="GluePoint13X" fmla="*/ 0 w 5581"/>
                            <a:gd name="GluePoint13Y" fmla="*/ 0 h 5581"/>
                            <a:gd name="GluePoint14X" fmla="*/ 0 w 5581"/>
                            <a:gd name="GluePoint14Y" fmla="*/ 0 h 5581"/>
                            <a:gd name="GluePoint15X" fmla="*/ 0 w 5581"/>
                            <a:gd name="GluePoint15Y" fmla="*/ 0 h 5581"/>
                            <a:gd name="GluePoint16X" fmla="*/ 0 w 5581"/>
                            <a:gd name="GluePoint16Y" fmla="*/ 0 h 5581"/>
                            <a:gd name="GluePoint17X" fmla="*/ 0 w 5581"/>
                            <a:gd name="GluePoint17Y" fmla="*/ 0 h 5581"/>
                            <a:gd name="GluePoint18X" fmla="*/ 0 w 5581"/>
                            <a:gd name="GluePoint18Y" fmla="*/ 0 h 5581"/>
                            <a:gd name="GluePoint19X" fmla="*/ 0 w 5581"/>
                            <a:gd name="GluePoint19Y" fmla="*/ 0 h 5581"/>
                            <a:gd name="GluePoint20X" fmla="*/ 0 w 5581"/>
                            <a:gd name="GluePoint20Y" fmla="*/ 0 h 5581"/>
                            <a:gd name="GluePoint21X" fmla="*/ 0 w 5581"/>
                            <a:gd name="GluePoint21Y" fmla="*/ 902141617 h 5581"/>
                            <a:gd name="GluePoint22X" fmla="*/ 0 w 5581"/>
                            <a:gd name="GluePoint22Y" fmla="*/ 0 h 5581"/>
                            <a:gd name="GluePoint23X" fmla="*/ 0 w 5581"/>
                            <a:gd name="GluePoint23Y" fmla="*/ 0 h 5581"/>
                            <a:gd name="GluePoint24X" fmla="*/ 0 w 5581"/>
                            <a:gd name="GluePoint24Y" fmla="*/ 0 h 5581"/>
                            <a:gd name="GluePoint25X" fmla="*/ 0 w 5581"/>
                            <a:gd name="GluePoint25Y" fmla="*/ 0 h 5581"/>
                            <a:gd name="GluePoint26X" fmla="*/ 902141617 w 5581"/>
                            <a:gd name="GluePoint26Y" fmla="*/ 0 h 5581"/>
                            <a:gd name="GluePoint27X" fmla="*/ 0 w 5581"/>
                            <a:gd name="GluePoint27Y" fmla="*/ 0 h 5581"/>
                            <a:gd name="GluePoint28X" fmla="*/ 0 w 5581"/>
                            <a:gd name="GluePoint28Y" fmla="*/ 0 h 5581"/>
                            <a:gd name="GluePoint29X" fmla="*/ 0 w 5581"/>
                            <a:gd name="GluePoint29Y" fmla="*/ 0 h 5581"/>
                            <a:gd name="GluePoint30X" fmla="*/ 0 w 5581"/>
                            <a:gd name="GluePoint30Y" fmla="*/ 0 h 5581"/>
                            <a:gd name="GluePoint31X" fmla="*/ 0 w 5581"/>
                            <a:gd name="GluePoint31Y" fmla="*/ 0 h 5581"/>
                            <a:gd name="GluePoint32X" fmla="*/ 0 w 5581"/>
                            <a:gd name="GluePoint32Y" fmla="*/ 0 h 5581"/>
                            <a:gd name="GluePoint33X" fmla="*/ 0 w 5581"/>
                            <a:gd name="GluePoint33Y" fmla="*/ 0 h 5581"/>
                            <a:gd name="GluePoint34X" fmla="*/ 0 w 5581"/>
                            <a:gd name="GluePoint34Y" fmla="*/ 0 h 5581"/>
                            <a:gd name="GluePoint35X" fmla="*/ 0 w 5581"/>
                            <a:gd name="GluePoint35Y" fmla="*/ 0 h 5581"/>
                            <a:gd name="GluePoint36X" fmla="*/ 0 w 5581"/>
                            <a:gd name="GluePoint36Y" fmla="*/ 0 h 5581"/>
                            <a:gd name="GluePoint37X" fmla="*/ 0 w 5581"/>
                            <a:gd name="GluePoint37Y" fmla="*/ 0 h 5581"/>
                            <a:gd name="GluePoint38X" fmla="*/ 0 w 5581"/>
                            <a:gd name="GluePoint38Y" fmla="*/ 0 h 5581"/>
                            <a:gd name="GluePoint39X" fmla="*/ 0 w 5581"/>
                            <a:gd name="GluePoint39Y" fmla="*/ 0 h 5581"/>
                            <a:gd name="GluePoint40X" fmla="*/ 0 w 5581"/>
                            <a:gd name="GluePoint40Y" fmla="*/ 0 h 5581"/>
                            <a:gd name="GluePoint41X" fmla="*/ 0 w 5581"/>
                            <a:gd name="GluePoint41Y" fmla="*/ 0 h 5581"/>
                            <a:gd name="GluePoint42X" fmla="*/ 0 w 5581"/>
                            <a:gd name="GluePoint42Y" fmla="*/ 0 h 5581"/>
                            <a:gd name="GluePoint43X" fmla="*/ 0 w 5581"/>
                            <a:gd name="GluePoint43Y" fmla="*/ 0 h 5581"/>
                            <a:gd name="GluePoint44X" fmla="*/ 0 w 5581"/>
                            <a:gd name="GluePoint44Y" fmla="*/ 0 h 5581"/>
                            <a:gd name="GluePoint45X" fmla="*/ 0 w 5581"/>
                            <a:gd name="GluePoint45Y" fmla="*/ 0 h 5581"/>
                            <a:gd name="GluePoint46X" fmla="*/ 0 w 5581"/>
                            <a:gd name="GluePoint46Y" fmla="*/ 0 h 5581"/>
                            <a:gd name="GluePoint47X" fmla="*/ 0 w 5581"/>
                            <a:gd name="GluePoint47Y" fmla="*/ 0 h 5581"/>
                            <a:gd name="GluePoint48X" fmla="*/ 0 w 5581"/>
                            <a:gd name="GluePoint48Y" fmla="*/ 0 h 5581"/>
                            <a:gd name="GluePoint49X" fmla="*/ 0 w 5581"/>
                            <a:gd name="GluePoint49Y" fmla="*/ 0 h 5581"/>
                            <a:gd name="GluePoint50X" fmla="*/ 0 w 5581"/>
                            <a:gd name="GluePoint50Y" fmla="*/ 0 h 5581"/>
                            <a:gd name="GluePoint51X" fmla="*/ 0 w 5581"/>
                            <a:gd name="GluePoint51Y" fmla="*/ 0 h 5581"/>
                            <a:gd name="GluePoint52X" fmla="*/ 0 w 5581"/>
                            <a:gd name="GluePoint52Y" fmla="*/ 0 h 5581"/>
                            <a:gd name="GluePoint53X" fmla="*/ 0 w 5581"/>
                            <a:gd name="GluePoint53Y" fmla="*/ 0 h 5581"/>
                            <a:gd name="GluePoint54X" fmla="*/ 0 w 5581"/>
                            <a:gd name="GluePoint54Y" fmla="*/ 0 h 5581"/>
                            <a:gd name="GluePoint55X" fmla="*/ 0 w 5581"/>
                            <a:gd name="GluePoint55Y" fmla="*/ 0 h 5581"/>
                            <a:gd name="GluePoint56X" fmla="*/ 0 w 5581"/>
                            <a:gd name="GluePoint56Y" fmla="*/ 0 h 5581"/>
                            <a:gd name="GluePoint57X" fmla="*/ 0 w 5581"/>
                            <a:gd name="GluePoint57Y" fmla="*/ 0 h 5581"/>
                            <a:gd name="GluePoint58X" fmla="*/ 0 w 5581"/>
                            <a:gd name="GluePoint58Y" fmla="*/ 0 h 5581"/>
                            <a:gd name="GluePoint59X" fmla="*/ 0 w 5581"/>
                            <a:gd name="GluePoint59Y" fmla="*/ 0 h 5581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</a:cxnLst>
                          <a:rect l="l" t="t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5581,5581" path="m5522,4281l5522,4281l5508,4269l5494,4258l5494,4257l4294,3400l4293,3401l4278,3390l4262,3382l4245,3375l4229,3369l4211,3364l4194,3361l4176,3360l4158,3361l4140,3363l4123,3366l4105,3371l4089,3378l4072,3387l4056,3396l4042,3407l4027,3420l4018,3432l4008,3444l4004,3451l3999,3458l3971,3498l3951,3529l3920,3579l3892,3627l3875,3655l3854,3688l3818,3747l3782,3812l3745,3882l3707,3959l3667,4040l3629,4127l3589,4218l3550,4311l3517,4305l3484,4298l3450,4289l3416,4280l3380,4269l3343,4256l3306,4241l3267,4227l3229,4209l3189,4191l3149,4171l3107,4150l3065,4128l3023,4104l2980,4077l2936,4051l2891,4022l2846,3992l2800,3960l2754,3928l2707,3893l2659,3857l2612,3820l2563,3782l2515,3741l2465,3699l2416,3656l2366,3612l2315,3565l2265,3517l2214,3468l2163,3418l2112,3366l2063,3316l2015,3265l1970,3214l1925,3165l1881,3115l1840,3066l1800,3018l1761,2969l1723,2921l1688,2874l1653,2828l1620,2781l1589,2735l1559,2690l1530,2646l1504,2601l1477,2558l1454,2515l1431,2473l1410,2432l1390,2392l1372,2352l1355,2313l1340,2276l1325,2237l1312,2201l1301,2165l1292,2131l1284,2097l1276,2064l1272,2031l1365,1992l1455,1952l1541,1913l1622,1875l1699,1836l1770,1799l1835,1763l1893,1727l1926,1706l1954,1689l2002,1661l2052,1630l2083,1610l2123,1584l2137,1573l2138,1572l2149,1563l2161,1554l2174,1539l2185,1524l2195,1508l2203,1493l2210,1476l2215,1458l2219,1441l2220,1423l2221,1405l2220,1387l2217,1370l2213,1353l2208,1336l2201,1319l2191,1302l2181,1287l2181,1285l1325,87l1323,87l1312,73l1300,58l1286,46l1270,34l1255,25l1238,16l1221,10l1203,6l1187,2l1169,0l1149,0l1131,1l1114,3l1097,8l1079,14l1062,22l1046,31l1031,42l924,116l819,191l717,268l668,306l619,344l571,384l525,423l480,463l436,504l394,543l353,584l315,625l278,667l242,708l208,750l177,792l149,835l122,878l97,922l76,966l56,1010l40,1054l25,1100l20,1123l15,1145l11,1168l6,1191l4,1215l1,1238l0,1262l0,1284l0,1308l1,1332l3,1356l6,1380l15,1433l26,1490l41,1550l60,1615l82,1682l105,1751l133,1824l163,1900l196,1976l232,2057l272,2138l313,2222l357,2308l404,2394l453,2483l503,2571l557,2661l613,2752l671,2843l730,2935l793,3026l856,3118l922,3209l990,3300l1060,3391l1130,3481l1203,3570l1278,3657l1353,3743l1430,3828l1509,3912l1588,3994l1669,4073l1753,4150l1837,4228l1924,4304l2011,4378l2100,4451l2190,4522l2281,4591l2372,4658l2463,4724l2555,4789l2646,4851l2738,4911l2829,4968l2920,5024l3010,5078l3100,5129l3187,5178l3274,5224l3359,5269l3443,5309l3525,5349l3605,5385l3683,5417l3757,5448l3830,5476l3901,5500l3966,5521l4031,5539l4091,5555l4148,5567l4201,5575l4225,5578l4249,5580l4273,5581l4297,5581l4320,5581l4344,5579l4366,5578l4390,5574l4413,5570l4436,5567l4458,5561l4481,5555l4527,5542l4571,5525l4615,5506l4660,5483l4703,5459l4746,5433l4789,5404l4831,5373l4873,5339l4915,5303l4956,5266l4997,5228l5038,5187l5077,5145l5118,5101l5158,5057l5197,5010l5237,4962l5275,4914l5313,4864l5352,4814l5390,4762l5465,4657l5540,4550l5550,4535l5559,4518l5567,4501l5573,4484l5578,4467l5580,4449l5581,4431l5581,4413l5579,4395l5575,4377l5571,4360l5565,4343l5556,4326l5547,4310l5535,4295l5522,4281xm5006,2620l5286,2547l5247,2453l5206,2361l5161,2268l5115,2177l5067,2088l5015,1999l4962,1912l4906,1825l4849,1740l4789,1658l4728,1575l4663,1495l4597,1417l4530,1341l4461,1265l4389,1192l4316,1120l4241,1051l4164,983l4085,917l4005,853l3923,791l3840,732l3756,674l3670,619l3582,566l3494,514l3404,465l3313,420l3221,376l3128,334l3034,295l2961,576l3047,610l3131,647l3215,687l3297,729l3380,772l3460,819l3540,866l3618,917l3696,968l3771,1022l3846,1078l3919,1136l3990,1196l4061,1257l4129,1320l4195,1386l4261,1452l4324,1520l4385,1591l4445,1663l4503,1736l4559,1810l4613,1885l4664,1963l4715,2041l4763,2121l4809,2201l4852,2284l4894,2367l4934,2450l4971,2534l5006,2620xm3200,1125l3104,1404l3150,1424l3194,1445l3240,1466l3285,1489l3330,1512l3374,1536l3418,1561l3461,1586l3503,1614l3545,1641l3586,1670l3626,1700l3666,1731l3703,1763l3740,1797l3776,1831l3811,1867l3844,1904l3877,1943l3908,1982l3939,2023l3968,2064l3995,2106l4023,2149l4049,2192l4074,2236l4098,2280l4121,2326l4144,2370l4165,2416l4186,2461l4206,2507l4446,2391l4424,2337l4400,2284l4376,2231l4351,2180l4326,2130l4298,2080l4271,2031l4242,1983l4212,1937l4180,1890l4147,1845l4114,1799l4078,1755l4041,1712l4002,1670l3962,1628l3921,1588l3879,1549l3836,1512l3792,1476l3747,1440l3701,1406l3654,1373l3607,1342l3558,1311l3509,1281l3459,1252l3409,1226l3357,1198l3306,1173l3253,1149l3200,1125xe" fillcolor="#333f50" stroked="f" o:allowincell="f" style="position:absolute;margin-left:-58.9pt;margin-top:319.2pt;width:9.95pt;height:9.95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column">
                  <wp:posOffset>-756285</wp:posOffset>
                </wp:positionH>
                <wp:positionV relativeFrom="paragraph">
                  <wp:posOffset>2531110</wp:posOffset>
                </wp:positionV>
                <wp:extent cx="134620" cy="126365"/>
                <wp:effectExtent l="0" t="635" r="635" b="0"/>
                <wp:wrapNone/>
                <wp:docPr id="28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40" cy="126360"/>
                        </a:xfrm>
                        <a:custGeom>
                          <a:avLst/>
                          <a:gdLst>
                            <a:gd name="GluePoint1X" fmla="*/ 12606 w 1993900"/>
                            <a:gd name="GluePoint1Y" fmla="*/ 99525 h 1873250"/>
                            <a:gd name="GluePoint2X" fmla="*/ 87614 w 1993900"/>
                            <a:gd name="GluePoint2Y" fmla="*/ 38989 h 1873250"/>
                            <a:gd name="GluePoint3X" fmla="*/ 77962 w 1993900"/>
                            <a:gd name="GluePoint3Y" fmla="*/ 76794 h 1873250"/>
                            <a:gd name="GluePoint4X" fmla="*/ 74137 w 1993900"/>
                            <a:gd name="GluePoint4Y" fmla="*/ 53952 h 1873250"/>
                            <a:gd name="GluePoint5X" fmla="*/ 69747 w 1993900"/>
                            <a:gd name="GluePoint5Y" fmla="*/ 47638 h 1873250"/>
                            <a:gd name="GluePoint6X" fmla="*/ 72904 w 1993900"/>
                            <a:gd name="GluePoint6Y" fmla="*/ 46945 h 1873250"/>
                            <a:gd name="GluePoint7X" fmla="*/ 75471 w 1993900"/>
                            <a:gd name="GluePoint7Y" fmla="*/ 45739 h 1873250"/>
                            <a:gd name="GluePoint8X" fmla="*/ 77499 w 1993900"/>
                            <a:gd name="GluePoint8Y" fmla="*/ 44096 h 1873250"/>
                            <a:gd name="GluePoint9X" fmla="*/ 78963 w 1993900"/>
                            <a:gd name="GluePoint9Y" fmla="*/ 41966 h 1873250"/>
                            <a:gd name="GluePoint10X" fmla="*/ 80067 w 1993900"/>
                            <a:gd name="GluePoint10Y" fmla="*/ 38989 h 1873250"/>
                            <a:gd name="GluePoint11X" fmla="*/ 38434 w 1993900"/>
                            <a:gd name="GluePoint11Y" fmla="*/ 83826 h 1873250"/>
                            <a:gd name="GluePoint12X" fmla="*/ 45494 w 1993900"/>
                            <a:gd name="GluePoint12Y" fmla="*/ 53541 h 1873250"/>
                            <a:gd name="GluePoint13X" fmla="*/ 38434 w 1993900"/>
                            <a:gd name="GluePoint13Y" fmla="*/ 54285 h 1873250"/>
                            <a:gd name="GluePoint14X" fmla="*/ 41181 w 1993900"/>
                            <a:gd name="GluePoint14Y" fmla="*/ 47227 h 1873250"/>
                            <a:gd name="GluePoint15X" fmla="*/ 43928 w 1993900"/>
                            <a:gd name="GluePoint15Y" fmla="*/ 46175 h 1873250"/>
                            <a:gd name="GluePoint16X" fmla="*/ 46136 w 1993900"/>
                            <a:gd name="GluePoint16Y" fmla="*/ 44686 h 1873250"/>
                            <a:gd name="GluePoint17X" fmla="*/ 47779 w 1993900"/>
                            <a:gd name="GluePoint17Y" fmla="*/ 42736 h 1873250"/>
                            <a:gd name="GluePoint18X" fmla="*/ 48934 w 1993900"/>
                            <a:gd name="GluePoint18Y" fmla="*/ 40323 h 1873250"/>
                            <a:gd name="GluePoint19X" fmla="*/ 14505 w 1993900"/>
                            <a:gd name="GluePoint19Y" fmla="*/ 18032 h 1873250"/>
                            <a:gd name="GluePoint20X" fmla="*/ 11609 w 1993900"/>
                            <a:gd name="GluePoint20Y" fmla="*/ 20007 h 1873250"/>
                            <a:gd name="GluePoint21X" fmla="*/ 10225 w 1993900"/>
                            <a:gd name="GluePoint21Y" fmla="*/ 23265 h 1873250"/>
                            <a:gd name="GluePoint22X" fmla="*/ 10687 w 1993900"/>
                            <a:gd name="GluePoint22Y" fmla="*/ 107092 h 1873250"/>
                            <a:gd name="GluePoint23X" fmla="*/ 12891 w 1993900"/>
                            <a:gd name="GluePoint23Y" fmla="*/ 109785 h 1873250"/>
                            <a:gd name="GluePoint24X" fmla="*/ 16325 w 1993900"/>
                            <a:gd name="GluePoint24Y" fmla="*/ 110837 h 1873250"/>
                            <a:gd name="GluePoint25X" fmla="*/ 115301 w 1993900"/>
                            <a:gd name="GluePoint25Y" fmla="*/ 110067 h 1873250"/>
                            <a:gd name="GluePoint26X" fmla="*/ 117787 w 1993900"/>
                            <a:gd name="GluePoint26Y" fmla="*/ 107630 h 1873250"/>
                            <a:gd name="GluePoint27X" fmla="*/ 118530 w 1993900"/>
                            <a:gd name="GluePoint27Y" fmla="*/ 23880 h 1873250"/>
                            <a:gd name="GluePoint28X" fmla="*/ 117454 w 1993900"/>
                            <a:gd name="GluePoint28Y" fmla="*/ 20469 h 1873250"/>
                            <a:gd name="GluePoint29X" fmla="*/ 114763 w 1993900"/>
                            <a:gd name="GluePoint29Y" fmla="*/ 18237 h 1873250"/>
                            <a:gd name="GluePoint30X" fmla="*/ 104153 w 1993900"/>
                            <a:gd name="GluePoint30Y" fmla="*/ 21905 h 1873250"/>
                            <a:gd name="GluePoint31X" fmla="*/ 22578 w 1993900"/>
                            <a:gd name="GluePoint31Y" fmla="*/ 17750 h 1873250"/>
                            <a:gd name="GluePoint32X" fmla="*/ 90211 w 1993900"/>
                            <a:gd name="GluePoint32Y" fmla="*/ 13928 h 1873250"/>
                            <a:gd name="GluePoint33X" fmla="*/ 112405 w 1993900"/>
                            <a:gd name="GluePoint33Y" fmla="*/ 7515 h 1873250"/>
                            <a:gd name="GluePoint34X" fmla="*/ 117249 w 1993900"/>
                            <a:gd name="GluePoint34Y" fmla="*/ 8259 h 1873250"/>
                            <a:gd name="GluePoint35X" fmla="*/ 121529 w 1993900"/>
                            <a:gd name="GluePoint35Y" fmla="*/ 10311 h 1873250"/>
                            <a:gd name="GluePoint36X" fmla="*/ 124988 w 1993900"/>
                            <a:gd name="GluePoint36Y" fmla="*/ 13492 h 1873250"/>
                            <a:gd name="GluePoint37X" fmla="*/ 127449 w 1993900"/>
                            <a:gd name="GluePoint37Y" fmla="*/ 17519 h 1873250"/>
                            <a:gd name="GluePoint38X" fmla="*/ 128653 w 1993900"/>
                            <a:gd name="GluePoint38Y" fmla="*/ 22239 h 1873250"/>
                            <a:gd name="GluePoint39X" fmla="*/ 128551 w 1993900"/>
                            <a:gd name="GluePoint39Y" fmla="*/ 107194 h 1873250"/>
                            <a:gd name="GluePoint40X" fmla="*/ 127116 w 1993900"/>
                            <a:gd name="GluePoint40Y" fmla="*/ 111786 h 1873250"/>
                            <a:gd name="GluePoint41X" fmla="*/ 124476 w 1993900"/>
                            <a:gd name="GluePoint41Y" fmla="*/ 115685 h 1873250"/>
                            <a:gd name="GluePoint42X" fmla="*/ 120862 w 1993900"/>
                            <a:gd name="GluePoint42Y" fmla="*/ 118686 h 1873250"/>
                            <a:gd name="GluePoint43X" fmla="*/ 116480 w 1993900"/>
                            <a:gd name="GluePoint43Y" fmla="*/ 120533 h 1873250"/>
                            <a:gd name="GluePoint44X" fmla="*/ 16325 w 1993900"/>
                            <a:gd name="GluePoint44Y" fmla="*/ 121071 h 1873250"/>
                            <a:gd name="GluePoint45X" fmla="*/ 11481 w 1993900"/>
                            <a:gd name="GluePoint45Y" fmla="*/ 120327 h 1873250"/>
                            <a:gd name="GluePoint46X" fmla="*/ 7175 w 1993900"/>
                            <a:gd name="GluePoint46Y" fmla="*/ 118250 h 1873250"/>
                            <a:gd name="GluePoint47X" fmla="*/ 3716 w 1993900"/>
                            <a:gd name="GluePoint47Y" fmla="*/ 115095 h 1873250"/>
                            <a:gd name="GluePoint48X" fmla="*/ 1281 w 1993900"/>
                            <a:gd name="GluePoint48Y" fmla="*/ 111067 h 1873250"/>
                            <a:gd name="GluePoint49X" fmla="*/ 76 w 1993900"/>
                            <a:gd name="GluePoint49Y" fmla="*/ 106373 h 1873250"/>
                            <a:gd name="GluePoint50X" fmla="*/ 179 w 1993900"/>
                            <a:gd name="GluePoint50Y" fmla="*/ 21392 h 1873250"/>
                            <a:gd name="GluePoint51X" fmla="*/ 1588 w 1993900"/>
                            <a:gd name="GluePoint51Y" fmla="*/ 16801 h 1873250"/>
                            <a:gd name="GluePoint52X" fmla="*/ 4228 w 1993900"/>
                            <a:gd name="GluePoint52Y" fmla="*/ 12876 h 1873250"/>
                            <a:gd name="GluePoint53X" fmla="*/ 7867 w 1993900"/>
                            <a:gd name="GluePoint53Y" fmla="*/ 9875 h 1873250"/>
                            <a:gd name="GluePoint54X" fmla="*/ 12250 w 1993900"/>
                            <a:gd name="GluePoint54Y" fmla="*/ 8028 h 1873250"/>
                            <a:gd name="GluePoint55X" fmla="*/ 24577 w 1993900"/>
                            <a:gd name="GluePoint55Y" fmla="*/ 7515 h 1873250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</a:cxnLst>
                          <a:rect l="l" t="t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1993900,1873250" path="m195263,1631950l1766888,1631950l1766888,1663700l195263,1663700l195263,1631950xm195263,1539875l1766888,1539875l1766888,1570038l195263,1570038l195263,1539875xm1240155,603250l1357056,603250l1357056,1188182l1493838,1188182l1493838,1296988l1071563,1296988l1071563,1188182l1207550,1188182l1207550,820068l1201586,822053l1194826,824833l1180909,828407l1165402,831981l1148304,834760l1130809,837143l1111723,838732l1091842,839526l1071563,839923l1071563,738265l1080311,737073l1089456,735882l1097806,734294l1106156,732705l1114109,730720l1121664,728734l1129218,726352l1136376,723969l1143931,720792l1150690,718012l1156654,714438l1163016,711262l1168981,707688l1174945,704114l1180512,699746l1186079,695775l1191248,691407l1195621,686641l1200393,682273l1204767,677111l1208743,671551l1213117,666389l1216298,661227l1220274,655270l1223057,649314l1226636,643357l1229022,637003l1231407,630650l1234191,623899l1236179,617148l1240155,603250xm763507,603250l880806,603250l880806,1188182l1017588,1188182l1017588,1296988l595313,1296988l595313,1188182l731300,1188182l731300,820068l725336,822053l718576,824833l704659,828407l688754,831981l672054,834760l654161,837143l635473,838732l615592,839526l595313,839923l595313,738265l604061,737073l612809,735882l621159,734294l629906,732705l637859,730720l645414,728734l652968,726352l660126,723969l667283,720792l674042,718012l680404,714438l686766,711262l692731,707688l698695,704114l704262,699746l709431,695775l714600,691407l719371,686641l724143,682273l728119,677111l732493,671551l736469,666389l740048,661227l744024,655270l746807,649314l749988,643357l752772,637003l755157,630650l757941,623899l759929,617148l763507,603250xm252860,274637l243333,275431l233806,276622l224676,279003l216340,282178l207607,286147l199668,290909l192523,296465l185774,302815l179820,309562l174263,316706l169499,324644l165530,332581l162354,341312l159972,350837l158385,359965l157988,369490l157988,1619647l158385,1629569l159972,1639094l162354,1647825l165530,1656953l169499,1665288l174263,1672828l179820,1679972l185774,1686719l192523,1693069l199668,1698625l207607,1702991l216340,1707356l224676,1710531l233806,1712913l243333,1714103l252860,1714897l1741040,1714897l1750567,1714103l1759697,1712913l1769224,1710531l1777560,1707356l1785896,1702991l1794232,1698625l1801377,1693069l1808126,1686719l1813683,1679972l1819240,1672828l1824401,1665288l1828370,1656953l1831546,1647825l1833531,1639094l1835516,1629569l1835912,1619647l1835912,369490l1835516,359965l1833531,350837l1831546,341312l1828370,332581l1824401,324644l1819240,316706l1813683,309562l1808126,302815l1801377,296465l1794232,290909l1785896,286147l1777560,282178l1769224,279003l1759697,276622l1750567,275431l1741040,274637l1613221,274637l1613221,338931l1366316,338931l1366316,274637l596622,274637l596622,338931l349717,338931l349717,274637l252860,274637xm442207,0l565660,0l565660,116284l1397278,116284l1397278,215503l1397278,307975l1461188,307975l1461188,0l1551296,0l1551296,116284l1741040,116284l1754140,116681l1766446,117475l1779148,119062l1791851,121840l1804156,124222l1816065,127794l1827973,131762l1839088,136525l1850600,141684l1861318,147240l1872035,152797l1882356,159544l1892280,167084l1901807,174228l1911334,182165l1919670,190500l1928006,199231l1935945,208756l1943884,218281l1951029,228203l1957380,238125l1963732,249237l1968892,259953l1974052,271065l1978816,282575l1982389,294084l1985961,306387l1988740,318690l1991122,330994l1992709,344090l1993503,356790l1993900,369490l1993900,1619647l1993503,1632744l1992709,1645841l1991122,1658541l1988740,1670844l1985961,1682750l1982389,1695053l1978816,1706960l1974052,1718469l1968892,1729581l1963732,1740694l1957380,1751410l1951029,1761331l1943884,1771650l1935945,1780778l1928006,1789906l1919670,1799035l1911334,1807369l1901807,1815306l1892280,1822847l1882356,1829594l1872035,1836341l1861318,1842294l1850600,1848247l1839088,1853406l1827973,1857375l1816065,1861741l1804156,1864916l1791851,1868091l1779148,1870075l1766446,1871663l1754140,1872456l1741040,1873250l252860,1873250l239760,1872456l227058,1871663l214355,1870075l201653,1868091l189744,1864916l177835,1861741l165927,1857375l154018,1853406l143300,1848247l132186,1842294l121865,1836341l111147,1829594l101620,1822847l91696,1815306l82566,1807369l74230,1799035l65497,1789906l57558,1780778l50016,1771650l42871,1761331l36520,1751410l30168,1740694l24611,1729581l19848,1718469l15084,1706960l11115,1695053l7939,1682750l4763,1670844l2779,1658541l1191,1645841l0,1632744l0,1619647l0,369490l0,356790l1191,344090l2779,330994l4763,318690l7939,306387l11115,294084l15084,282575l19848,271065l24611,259953l30168,249237l36520,238125l42871,228203l50016,218281l57558,208756l65497,199231l74230,190500l82566,182165l91696,174228l101620,167084l111147,159544l121865,152797l132186,147240l143300,141684l154018,136525l165927,131762l177835,127794l189744,124222l201653,121840l214355,119062l227058,117475l239760,116681l252860,116284l380679,116284l380679,215503l380679,307975l442207,307975l442207,0xe" fillcolor="#333f50" stroked="f" o:allowincell="f" style="position:absolute;margin-left:-59.55pt;margin-top:199.3pt;width:10.55pt;height:9.9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7">
                <wp:simplePos x="0" y="0"/>
                <wp:positionH relativeFrom="column">
                  <wp:posOffset>-756285</wp:posOffset>
                </wp:positionH>
                <wp:positionV relativeFrom="paragraph">
                  <wp:posOffset>3670300</wp:posOffset>
                </wp:positionV>
                <wp:extent cx="139065" cy="132080"/>
                <wp:effectExtent l="0" t="0" r="1270" b="0"/>
                <wp:wrapNone/>
                <wp:docPr id="29" name="齿轮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60" cy="132120"/>
                        </a:xfrm>
                        <a:custGeom>
                          <a:avLst/>
                          <a:gdLst>
                            <a:gd name="GluePoint1X" fmla="*/ 84182202 w 2768"/>
                            <a:gd name="GluePoint1Y" fmla="*/ 34374621 h 2768"/>
                            <a:gd name="GluePoint2X" fmla="*/ 76881860 w 2768"/>
                            <a:gd name="GluePoint2Y" fmla="*/ 34374621 h 2768"/>
                            <a:gd name="GluePoint3X" fmla="*/ 73850896 w 2768"/>
                            <a:gd name="GluePoint3Y" fmla="*/ 27449989 h 2768"/>
                            <a:gd name="GluePoint4X" fmla="*/ 79098047 w 2768"/>
                            <a:gd name="GluePoint4Y" fmla="*/ 22419561 h 2768"/>
                            <a:gd name="GluePoint5X" fmla="*/ 79098047 w 2768"/>
                            <a:gd name="GluePoint5Y" fmla="*/ 14283941 h 2768"/>
                            <a:gd name="GluePoint6X" fmla="*/ 74828618 w 2768"/>
                            <a:gd name="GluePoint6Y" fmla="*/ 10216107 h 2768"/>
                            <a:gd name="GluePoint7X" fmla="*/ 66289812 w 2768"/>
                            <a:gd name="GluePoint7Y" fmla="*/ 10216107 h 2768"/>
                            <a:gd name="GluePoint8X" fmla="*/ 60944914 w 2768"/>
                            <a:gd name="GluePoint8Y" fmla="*/ 15308646 h 2768"/>
                            <a:gd name="GluePoint9X" fmla="*/ 54133458 w 2768"/>
                            <a:gd name="GluePoint9Y" fmla="*/ 12669211 h 2768"/>
                            <a:gd name="GluePoint10X" fmla="*/ 54133458 w 2768"/>
                            <a:gd name="GluePoint10Y" fmla="*/ 5713595 h 2768"/>
                            <a:gd name="GluePoint11X" fmla="*/ 48104130 w 2768"/>
                            <a:gd name="GluePoint11Y" fmla="*/ 0 h 2768"/>
                            <a:gd name="GluePoint12X" fmla="*/ 42107400 w 2768"/>
                            <a:gd name="GluePoint12Y" fmla="*/ 0 h 2768"/>
                            <a:gd name="GluePoint13X" fmla="*/ 36078072 w 2768"/>
                            <a:gd name="GluePoint13Y" fmla="*/ 5713595 h 2768"/>
                            <a:gd name="GluePoint14X" fmla="*/ 36078072 w 2768"/>
                            <a:gd name="GluePoint14Y" fmla="*/ 12669211 h 2768"/>
                            <a:gd name="GluePoint15X" fmla="*/ 29038473 w 2768"/>
                            <a:gd name="GluePoint15Y" fmla="*/ 15432867 h 2768"/>
                            <a:gd name="GluePoint16X" fmla="*/ 23530629 w 2768"/>
                            <a:gd name="GluePoint16Y" fmla="*/ 10216107 h 2768"/>
                            <a:gd name="GluePoint17X" fmla="*/ 14991823 w 2768"/>
                            <a:gd name="GluePoint17Y" fmla="*/ 10216107 h 2768"/>
                            <a:gd name="GluePoint18X" fmla="*/ 10722394 w 2768"/>
                            <a:gd name="GluePoint18Y" fmla="*/ 14283941 h 2768"/>
                            <a:gd name="GluePoint19X" fmla="*/ 10722394 w 2768"/>
                            <a:gd name="GluePoint19Y" fmla="*/ 22419561 h 2768"/>
                            <a:gd name="GluePoint20X" fmla="*/ 16197638 w 2768"/>
                            <a:gd name="GluePoint20Y" fmla="*/ 27667352 h 2768"/>
                            <a:gd name="GluePoint21X" fmla="*/ 13297071 w 2768"/>
                            <a:gd name="GluePoint21Y" fmla="*/ 34374621 h 2768"/>
                            <a:gd name="GluePoint22X" fmla="*/ 5996729 w 2768"/>
                            <a:gd name="GluePoint22Y" fmla="*/ 34374621 h 2768"/>
                            <a:gd name="GluePoint23X" fmla="*/ 0 w 2768"/>
                            <a:gd name="GluePoint23Y" fmla="*/ 40088169 h 2768"/>
                            <a:gd name="GluePoint24X" fmla="*/ 0 w 2768"/>
                            <a:gd name="GluePoint24Y" fmla="*/ 45832796 h 2768"/>
                            <a:gd name="GluePoint25X" fmla="*/ 5996729 w 2768"/>
                            <a:gd name="GluePoint25Y" fmla="*/ 51577424 h 2768"/>
                            <a:gd name="GluePoint26X" fmla="*/ 13297071 w 2768"/>
                            <a:gd name="GluePoint26Y" fmla="*/ 51577424 h 2768"/>
                            <a:gd name="GluePoint27X" fmla="*/ 16067292 w 2768"/>
                            <a:gd name="GluePoint27Y" fmla="*/ 58067329 h 2768"/>
                            <a:gd name="GluePoint28X" fmla="*/ 10722394 w 2768"/>
                            <a:gd name="GluePoint28Y" fmla="*/ 63159868 h 2768"/>
                            <a:gd name="GluePoint29X" fmla="*/ 10722394 w 2768"/>
                            <a:gd name="GluePoint29Y" fmla="*/ 71295488 h 2768"/>
                            <a:gd name="GluePoint30X" fmla="*/ 14991823 w 2768"/>
                            <a:gd name="GluePoint30Y" fmla="*/ 75363322 h 2768"/>
                            <a:gd name="GluePoint31X" fmla="*/ 23530629 w 2768"/>
                            <a:gd name="GluePoint31Y" fmla="*/ 75363322 h 2768"/>
                            <a:gd name="GluePoint32X" fmla="*/ 28777730 w 2768"/>
                            <a:gd name="GluePoint32Y" fmla="*/ 70363925 h 2768"/>
                            <a:gd name="GluePoint33X" fmla="*/ 36078072 w 2768"/>
                            <a:gd name="GluePoint33Y" fmla="*/ 73251755 h 2768"/>
                            <a:gd name="GluePoint34X" fmla="*/ 36078072 w 2768"/>
                            <a:gd name="GluePoint34Y" fmla="*/ 80207418 h 2768"/>
                            <a:gd name="GluePoint35X" fmla="*/ 42107400 w 2768"/>
                            <a:gd name="GluePoint35Y" fmla="*/ 85952045 h 2768"/>
                            <a:gd name="GluePoint36X" fmla="*/ 48104130 w 2768"/>
                            <a:gd name="GluePoint36Y" fmla="*/ 85952045 h 2768"/>
                            <a:gd name="GluePoint37X" fmla="*/ 54133458 w 2768"/>
                            <a:gd name="GluePoint37Y" fmla="*/ 80207418 h 2768"/>
                            <a:gd name="GluePoint38X" fmla="*/ 54133458 w 2768"/>
                            <a:gd name="GluePoint38Y" fmla="*/ 73251755 h 2768"/>
                            <a:gd name="GluePoint39X" fmla="*/ 61173057 w 2768"/>
                            <a:gd name="GluePoint39Y" fmla="*/ 70488146 h 2768"/>
                            <a:gd name="GluePoint40X" fmla="*/ 66289812 w 2768"/>
                            <a:gd name="GluePoint40Y" fmla="*/ 75363322 h 2768"/>
                            <a:gd name="GluePoint41X" fmla="*/ 74828618 w 2768"/>
                            <a:gd name="GluePoint41Y" fmla="*/ 75363322 h 2768"/>
                            <a:gd name="GluePoint42X" fmla="*/ 79098047 w 2768"/>
                            <a:gd name="GluePoint42Y" fmla="*/ 71295488 h 2768"/>
                            <a:gd name="GluePoint43X" fmla="*/ 79098047 w 2768"/>
                            <a:gd name="GluePoint43Y" fmla="*/ 63159868 h 2768"/>
                            <a:gd name="GluePoint44X" fmla="*/ 73981293 w 2768"/>
                            <a:gd name="GluePoint44Y" fmla="*/ 58284692 h 2768"/>
                            <a:gd name="GluePoint45X" fmla="*/ 76881860 w 2768"/>
                            <a:gd name="GluePoint45Y" fmla="*/ 51577424 h 2768"/>
                            <a:gd name="GluePoint46X" fmla="*/ 84182202 w 2768"/>
                            <a:gd name="GluePoint46Y" fmla="*/ 51577424 h 2768"/>
                            <a:gd name="GluePoint47X" fmla="*/ 90211530 w 2768"/>
                            <a:gd name="GluePoint47Y" fmla="*/ 45832796 h 2768"/>
                            <a:gd name="GluePoint48X" fmla="*/ 90211530 w 2768"/>
                            <a:gd name="GluePoint48Y" fmla="*/ 40088169 h 2768"/>
                            <a:gd name="GluePoint49X" fmla="*/ 84182202 w 2768"/>
                            <a:gd name="GluePoint49Y" fmla="*/ 34374621 h 2768"/>
                            <a:gd name="GluePoint50X" fmla="*/ 45105765 w 2768"/>
                            <a:gd name="GluePoint50Y" fmla="*/ 60147817 h 2768"/>
                            <a:gd name="GluePoint51X" fmla="*/ 27050429 w 2768"/>
                            <a:gd name="GluePoint51Y" fmla="*/ 42976046 h 2768"/>
                            <a:gd name="GluePoint52X" fmla="*/ 45105765 w 2768"/>
                            <a:gd name="GluePoint52Y" fmla="*/ 25773196 h 2768"/>
                            <a:gd name="GluePoint53X" fmla="*/ 63128502 w 2768"/>
                            <a:gd name="GluePoint53Y" fmla="*/ 42976046 h 2768"/>
                            <a:gd name="GluePoint54X" fmla="*/ 45105765 w 2768"/>
                            <a:gd name="GluePoint54Y" fmla="*/ 60147817 h 2768"/>
                            <a:gd name="GluePoint55X" fmla="*/ 45105765 w 2768"/>
                            <a:gd name="GluePoint55Y" fmla="*/ 34374621 h 2768"/>
                            <a:gd name="GluePoint56X" fmla="*/ 36078072 w 2768"/>
                            <a:gd name="GluePoint56Y" fmla="*/ 42976046 h 2768"/>
                            <a:gd name="GluePoint57X" fmla="*/ 45105765 w 2768"/>
                            <a:gd name="GluePoint57Y" fmla="*/ 51577424 h 2768"/>
                            <a:gd name="GluePoint58X" fmla="*/ 54133458 w 2768"/>
                            <a:gd name="GluePoint58Y" fmla="*/ 42976046 h 2768"/>
                            <a:gd name="GluePoint59X" fmla="*/ 45105765 w 2768"/>
                            <a:gd name="GluePoint59Y" fmla="*/ 34374621 h 2768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</a:cxnLst>
                          <a:rect l="l" t="t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齿轮" coordsize="2768,2768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 fillcolor="#333f50" stroked="f" o:allowincell="f" style="position:absolute;margin-left:-59.55pt;margin-top:289pt;width:10.9pt;height:10.35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8">
                <wp:simplePos x="0" y="0"/>
                <wp:positionH relativeFrom="column">
                  <wp:posOffset>-748030</wp:posOffset>
                </wp:positionH>
                <wp:positionV relativeFrom="paragraph">
                  <wp:posOffset>5182235</wp:posOffset>
                </wp:positionV>
                <wp:extent cx="127000" cy="131445"/>
                <wp:effectExtent l="0" t="0" r="635" b="0"/>
                <wp:wrapNone/>
                <wp:docPr id="30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" cy="131400"/>
                        </a:xfrm>
                        <a:custGeom>
                          <a:avLst/>
                          <a:gdLst>
                            <a:gd name="GluePoint1X" fmla="*/ 0 w 90"/>
                            <a:gd name="GluePoint1Y" fmla="*/ 0 h 93"/>
                            <a:gd name="GluePoint2X" fmla="*/ 0 w 90"/>
                            <a:gd name="GluePoint2Y" fmla="*/ 0 h 93"/>
                            <a:gd name="GluePoint3X" fmla="*/ 0 w 90"/>
                            <a:gd name="GluePoint3Y" fmla="*/ 0 h 93"/>
                            <a:gd name="GluePoint4X" fmla="*/ 0 w 90"/>
                            <a:gd name="GluePoint4Y" fmla="*/ 0 h 93"/>
                            <a:gd name="GluePoint5X" fmla="*/ 0 w 90"/>
                            <a:gd name="GluePoint5Y" fmla="*/ 0 h 93"/>
                            <a:gd name="GluePoint6X" fmla="*/ 0 w 90"/>
                            <a:gd name="GluePoint6Y" fmla="*/ 0 h 93"/>
                            <a:gd name="GluePoint7X" fmla="*/ 0 w 90"/>
                            <a:gd name="GluePoint7Y" fmla="*/ 0 h 93"/>
                            <a:gd name="GluePoint8X" fmla="*/ 0 w 90"/>
                            <a:gd name="GluePoint8Y" fmla="*/ 0 h 93"/>
                            <a:gd name="GluePoint9X" fmla="*/ 0 w 90"/>
                            <a:gd name="GluePoint9Y" fmla="*/ 0 h 93"/>
                            <a:gd name="GluePoint10X" fmla="*/ 0 w 90"/>
                            <a:gd name="GluePoint10Y" fmla="*/ 0 h 93"/>
                            <a:gd name="GluePoint11X" fmla="*/ 0 w 90"/>
                            <a:gd name="GluePoint11Y" fmla="*/ 0 h 93"/>
                            <a:gd name="GluePoint12X" fmla="*/ 0 w 90"/>
                            <a:gd name="GluePoint12Y" fmla="*/ 0 h 93"/>
                            <a:gd name="GluePoint13X" fmla="*/ 0 w 90"/>
                            <a:gd name="GluePoint13Y" fmla="*/ 0 h 93"/>
                            <a:gd name="GluePoint14X" fmla="*/ 0 w 90"/>
                            <a:gd name="GluePoint14Y" fmla="*/ 0 h 93"/>
                            <a:gd name="GluePoint15X" fmla="*/ 0 w 90"/>
                            <a:gd name="GluePoint15Y" fmla="*/ 0 h 93"/>
                            <a:gd name="GluePoint16X" fmla="*/ 0 w 90"/>
                            <a:gd name="GluePoint16Y" fmla="*/ 0 h 93"/>
                            <a:gd name="GluePoint17X" fmla="*/ 0 w 90"/>
                            <a:gd name="GluePoint17Y" fmla="*/ 0 h 93"/>
                            <a:gd name="GluePoint18X" fmla="*/ 0 w 90"/>
                            <a:gd name="GluePoint18Y" fmla="*/ 0 h 93"/>
                            <a:gd name="GluePoint19X" fmla="*/ 0 w 90"/>
                            <a:gd name="GluePoint19Y" fmla="*/ 0 h 93"/>
                            <a:gd name="GluePoint20X" fmla="*/ 0 w 90"/>
                            <a:gd name="GluePoint20Y" fmla="*/ 0 h 93"/>
                            <a:gd name="GluePoint21X" fmla="*/ 0 w 90"/>
                            <a:gd name="GluePoint21Y" fmla="*/ 0 h 93"/>
                            <a:gd name="GluePoint22X" fmla="*/ 0 w 90"/>
                            <a:gd name="GluePoint22Y" fmla="*/ 0 h 93"/>
                            <a:gd name="GluePoint23X" fmla="*/ 0 w 90"/>
                            <a:gd name="GluePoint23Y" fmla="*/ 0 h 93"/>
                            <a:gd name="GluePoint24X" fmla="*/ 0 w 90"/>
                            <a:gd name="GluePoint24Y" fmla="*/ 0 h 93"/>
                            <a:gd name="GluePoint25X" fmla="*/ 0 w 90"/>
                            <a:gd name="GluePoint25Y" fmla="*/ 0 h 93"/>
                            <a:gd name="GluePoint26X" fmla="*/ 0 w 90"/>
                            <a:gd name="GluePoint26Y" fmla="*/ 0 h 93"/>
                            <a:gd name="GluePoint27X" fmla="*/ 0 w 90"/>
                            <a:gd name="GluePoint27Y" fmla="*/ 0 h 93"/>
                            <a:gd name="GluePoint28X" fmla="*/ 0 w 90"/>
                            <a:gd name="GluePoint28Y" fmla="*/ 0 h 93"/>
                            <a:gd name="GluePoint29X" fmla="*/ 0 w 90"/>
                            <a:gd name="GluePoint29Y" fmla="*/ 0 h 93"/>
                            <a:gd name="GluePoint30X" fmla="*/ 0 w 90"/>
                            <a:gd name="GluePoint30Y" fmla="*/ 0 h 93"/>
                            <a:gd name="GluePoint31X" fmla="*/ 0 w 90"/>
                            <a:gd name="GluePoint31Y" fmla="*/ 0 h 93"/>
                            <a:gd name="GluePoint32X" fmla="*/ 0 w 90"/>
                            <a:gd name="GluePoint32Y" fmla="*/ 0 h 93"/>
                            <a:gd name="GluePoint33X" fmla="*/ 0 w 90"/>
                            <a:gd name="GluePoint33Y" fmla="*/ 0 h 93"/>
                            <a:gd name="GluePoint34X" fmla="*/ 0 w 90"/>
                            <a:gd name="GluePoint34Y" fmla="*/ 0 h 93"/>
                            <a:gd name="GluePoint35X" fmla="*/ 0 w 90"/>
                            <a:gd name="GluePoint35Y" fmla="*/ 0 h 93"/>
                            <a:gd name="GluePoint36X" fmla="*/ 0 w 90"/>
                            <a:gd name="GluePoint36Y" fmla="*/ 0 h 93"/>
                            <a:gd name="GluePoint37X" fmla="*/ 0 w 90"/>
                            <a:gd name="GluePoint37Y" fmla="*/ 0 h 93"/>
                            <a:gd name="GluePoint38X" fmla="*/ 0 w 90"/>
                            <a:gd name="GluePoint38Y" fmla="*/ 0 h 93"/>
                            <a:gd name="GluePoint39X" fmla="*/ 0 w 90"/>
                            <a:gd name="GluePoint39Y" fmla="*/ 0 h 93"/>
                            <a:gd name="GluePoint40X" fmla="*/ 0 w 90"/>
                            <a:gd name="GluePoint40Y" fmla="*/ 0 h 93"/>
                            <a:gd name="GluePoint41X" fmla="*/ 0 w 90"/>
                            <a:gd name="GluePoint41Y" fmla="*/ 0 h 93"/>
                            <a:gd name="GluePoint42X" fmla="*/ 0 w 90"/>
                            <a:gd name="GluePoint42Y" fmla="*/ 0 h 93"/>
                            <a:gd name="GluePoint43X" fmla="*/ 0 w 90"/>
                            <a:gd name="GluePoint43Y" fmla="*/ 0 h 93"/>
                            <a:gd name="GluePoint44X" fmla="*/ 0 w 90"/>
                            <a:gd name="GluePoint44Y" fmla="*/ 0 h 93"/>
                            <a:gd name="GluePoint45X" fmla="*/ 0 w 90"/>
                            <a:gd name="GluePoint45Y" fmla="*/ 0 h 93"/>
                            <a:gd name="GluePoint46X" fmla="*/ 0 w 90"/>
                            <a:gd name="GluePoint46Y" fmla="*/ 0 h 93"/>
                            <a:gd name="GluePoint47X" fmla="*/ 0 w 90"/>
                            <a:gd name="GluePoint47Y" fmla="*/ 0 h 93"/>
                            <a:gd name="GluePoint48X" fmla="*/ 0 w 90"/>
                            <a:gd name="GluePoint48Y" fmla="*/ 0 h 93"/>
                            <a:gd name="GluePoint49X" fmla="*/ 0 w 90"/>
                            <a:gd name="GluePoint49Y" fmla="*/ 0 h 93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</a:cxnLst>
                          <a:rect l="l" t="t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90,93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 fillcolor="#333f50" stroked="f" o:allowincell="f" style="position:absolute;margin-left:-58.9pt;margin-top:408.05pt;width:9.95pt;height:10.3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9">
                <wp:simplePos x="0" y="0"/>
                <wp:positionH relativeFrom="column">
                  <wp:posOffset>-760095</wp:posOffset>
                </wp:positionH>
                <wp:positionV relativeFrom="paragraph">
                  <wp:posOffset>3307080</wp:posOffset>
                </wp:positionV>
                <wp:extent cx="154305" cy="107950"/>
                <wp:effectExtent l="0" t="0" r="0" b="635"/>
                <wp:wrapNone/>
                <wp:docPr id="31" name="Freeform 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40" cy="108000"/>
                        </a:xfrm>
                        <a:custGeom>
                          <a:avLst/>
                          <a:gdLst>
                            <a:gd name="GluePoint1X" fmla="*/ 255 w 263"/>
                            <a:gd name="GluePoint1Y" fmla="*/ 42 h 184"/>
                            <a:gd name="GluePoint2X" fmla="*/ 140 w 263"/>
                            <a:gd name="GluePoint2Y" fmla="*/ 2 h 184"/>
                            <a:gd name="GluePoint3X" fmla="*/ 127 w 263"/>
                            <a:gd name="GluePoint3Y" fmla="*/ 2 h 184"/>
                            <a:gd name="GluePoint4X" fmla="*/ 11 w 263"/>
                            <a:gd name="GluePoint4Y" fmla="*/ 42 h 184"/>
                            <a:gd name="GluePoint5X" fmla="*/ 11 w 263"/>
                            <a:gd name="GluePoint5Y" fmla="*/ 51 h 184"/>
                            <a:gd name="GluePoint6X" fmla="*/ 38 w 263"/>
                            <a:gd name="GluePoint6Y" fmla="*/ 61 h 184"/>
                            <a:gd name="GluePoint7X" fmla="*/ 25 w 263"/>
                            <a:gd name="GluePoint7Y" fmla="*/ 99 h 184"/>
                            <a:gd name="GluePoint8X" fmla="*/ 17 w 263"/>
                            <a:gd name="GluePoint8Y" fmla="*/ 111 h 184"/>
                            <a:gd name="GluePoint9X" fmla="*/ 24 w 263"/>
                            <a:gd name="GluePoint9Y" fmla="*/ 122 h 184"/>
                            <a:gd name="GluePoint10X" fmla="*/ 0 w 263"/>
                            <a:gd name="GluePoint10Y" fmla="*/ 173 h 184"/>
                            <a:gd name="GluePoint11X" fmla="*/ 19 w 263"/>
                            <a:gd name="GluePoint11Y" fmla="*/ 184 h 184"/>
                            <a:gd name="GluePoint12X" fmla="*/ 37 w 263"/>
                            <a:gd name="GluePoint12Y" fmla="*/ 121 h 184"/>
                            <a:gd name="GluePoint13X" fmla="*/ 42 w 263"/>
                            <a:gd name="GluePoint13Y" fmla="*/ 111 h 184"/>
                            <a:gd name="GluePoint14X" fmla="*/ 36 w 263"/>
                            <a:gd name="GluePoint14Y" fmla="*/ 100 h 184"/>
                            <a:gd name="GluePoint15X" fmla="*/ 50 w 263"/>
                            <a:gd name="GluePoint15Y" fmla="*/ 66 h 184"/>
                            <a:gd name="GluePoint16X" fmla="*/ 51 w 263"/>
                            <a:gd name="GluePoint16Y" fmla="*/ 65 h 184"/>
                            <a:gd name="GluePoint17X" fmla="*/ 131 w 263"/>
                            <a:gd name="GluePoint17Y" fmla="*/ 33 h 184"/>
                            <a:gd name="GluePoint18X" fmla="*/ 138 w 263"/>
                            <a:gd name="GluePoint18Y" fmla="*/ 36 h 184"/>
                            <a:gd name="GluePoint19X" fmla="*/ 138 w 263"/>
                            <a:gd name="GluePoint19Y" fmla="*/ 36 h 184"/>
                            <a:gd name="GluePoint20X" fmla="*/ 135 w 263"/>
                            <a:gd name="GluePoint20Y" fmla="*/ 44 h 184"/>
                            <a:gd name="GluePoint21X" fmla="*/ 68 w 263"/>
                            <a:gd name="GluePoint21Y" fmla="*/ 71 h 184"/>
                            <a:gd name="GluePoint22X" fmla="*/ 128 w 263"/>
                            <a:gd name="GluePoint22Y" fmla="*/ 91 h 184"/>
                            <a:gd name="GluePoint23X" fmla="*/ 141 w 263"/>
                            <a:gd name="GluePoint23Y" fmla="*/ 91 h 184"/>
                            <a:gd name="GluePoint24X" fmla="*/ 256 w 263"/>
                            <a:gd name="GluePoint24Y" fmla="*/ 52 h 184"/>
                            <a:gd name="GluePoint25X" fmla="*/ 255 w 263"/>
                            <a:gd name="GluePoint25Y" fmla="*/ 42 h 184"/>
                            <a:gd name="GluePoint26X" fmla="*/ 255 w 263"/>
                            <a:gd name="GluePoint26Y" fmla="*/ 42 h 184"/>
                            <a:gd name="GluePoint27X" fmla="*/ 128 w 263"/>
                            <a:gd name="GluePoint27Y" fmla="*/ 106 h 184"/>
                            <a:gd name="GluePoint28X" fmla="*/ 55 w 263"/>
                            <a:gd name="GluePoint28Y" fmla="*/ 82 h 184"/>
                            <a:gd name="GluePoint29X" fmla="*/ 55 w 263"/>
                            <a:gd name="GluePoint29Y" fmla="*/ 100 h 184"/>
                            <a:gd name="GluePoint30X" fmla="*/ 61 w 263"/>
                            <a:gd name="GluePoint30Y" fmla="*/ 114 h 184"/>
                            <a:gd name="GluePoint31X" fmla="*/ 56 w 263"/>
                            <a:gd name="GluePoint31Y" fmla="*/ 127 h 184"/>
                            <a:gd name="GluePoint32X" fmla="*/ 61 w 263"/>
                            <a:gd name="GluePoint32Y" fmla="*/ 134 h 184"/>
                            <a:gd name="GluePoint33X" fmla="*/ 209 w 263"/>
                            <a:gd name="GluePoint33Y" fmla="*/ 131 h 184"/>
                            <a:gd name="GluePoint34X" fmla="*/ 215 w 263"/>
                            <a:gd name="GluePoint34Y" fmla="*/ 121 h 184"/>
                            <a:gd name="GluePoint35X" fmla="*/ 215 w 263"/>
                            <a:gd name="GluePoint35Y" fmla="*/ 81 h 184"/>
                            <a:gd name="GluePoint36X" fmla="*/ 141 w 263"/>
                            <a:gd name="GluePoint36Y" fmla="*/ 106 h 184"/>
                            <a:gd name="GluePoint37X" fmla="*/ 128 w 263"/>
                            <a:gd name="GluePoint37Y" fmla="*/ 106 h 184"/>
                            <a:gd name="GluePoint38X" fmla="*/ 128 w 263"/>
                            <a:gd name="GluePoint38Y" fmla="*/ 106 h 184"/>
                            <a:gd name="GluePoint39X" fmla="*/ 128 w 263"/>
                            <a:gd name="GluePoint39Y" fmla="*/ 106 h 184"/>
                            <a:gd name="GluePoint40X" fmla="*/ 128 w 263"/>
                            <a:gd name="GluePoint40Y" fmla="*/ 106 h 184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</a:cxnLst>
                          <a:rect l="l" t="t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reeform 142" coordsize="263,184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 fillcolor="#333f50" stroked="f" o:allowincell="f" style="position:absolute;margin-left:-59.85pt;margin-top:260.4pt;width:12.1pt;height:8.45pt;mso-wrap-style:none;v-text-anchor:middle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0">
                <wp:simplePos x="0" y="0"/>
                <wp:positionH relativeFrom="column">
                  <wp:posOffset>1104900</wp:posOffset>
                </wp:positionH>
                <wp:positionV relativeFrom="paragraph">
                  <wp:posOffset>2533650</wp:posOffset>
                </wp:positionV>
                <wp:extent cx="59055" cy="127635"/>
                <wp:effectExtent l="635" t="635" r="0" b="0"/>
                <wp:wrapNone/>
                <wp:docPr id="32" name="燕尾形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0" cy="127800"/>
                        </a:xfrm>
                        <a:custGeom>
                          <a:avLst/>
                          <a:gdLst>
                            <a:gd name="textAreaLeft" fmla="*/ 0 w 33480"/>
                            <a:gd name="textAreaRight" fmla="*/ 33840 w 33480"/>
                            <a:gd name="textAreaTop" fmla="*/ 0 h 72360"/>
                            <a:gd name="textAreaBottom" fmla="*/ 72720 h 72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4719" y="0"/>
                              </a:lnTo>
                              <a:lnTo>
                                <a:pt x="21600" y="10800"/>
                              </a:lnTo>
                              <a:lnTo>
                                <a:pt x="4719" y="21600"/>
                              </a:lnTo>
                              <a:lnTo>
                                <a:pt x="0" y="21600"/>
                              </a:lnTo>
                              <a:lnTo>
                                <a:pt x="16881" y="10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55" coordsize="21600,21600" o:spt="55" adj="10800" path="m,l@2,l21600,10800l@2,21600l,21600l@1,10800xe">
                <v:stroke joinstyle="miter"/>
                <v:formulas>
                  <v:f eqn="val 21600"/>
                  <v:f eqn="val #0"/>
                  <v:f eqn="sum width 0 @1"/>
                  <v:f eqn="prod @2 1 2"/>
                  <v:f eqn="sum @2 0 @1"/>
                  <v:f eqn="if @4 @1 0"/>
                  <v:f eqn="if @4 @2 width"/>
                </v:formulas>
                <v:path gradientshapeok="t" o:connecttype="rect" textboxrect="@5,0,@6,21600"/>
                <v:handles>
                  <v:h position="@2,0"/>
                </v:handles>
              </v:shapetype>
              <v:shape id="shape_0" ID="燕尾形 37" fillcolor="#333f50" stroked="f" o:allowincell="f" style="position:absolute;margin-left:87pt;margin-top:199.5pt;width:4.6pt;height:10pt;mso-wrap-style:none;v-text-anchor:middle" type="_x0000_t55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1">
                <wp:simplePos x="0" y="0"/>
                <wp:positionH relativeFrom="column">
                  <wp:posOffset>1104900</wp:posOffset>
                </wp:positionH>
                <wp:positionV relativeFrom="paragraph">
                  <wp:posOffset>5197475</wp:posOffset>
                </wp:positionV>
                <wp:extent cx="59055" cy="127635"/>
                <wp:effectExtent l="635" t="635" r="0" b="635"/>
                <wp:wrapNone/>
                <wp:docPr id="33" name="燕尾形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0" cy="127800"/>
                        </a:xfrm>
                        <a:custGeom>
                          <a:avLst/>
                          <a:gdLst>
                            <a:gd name="textAreaLeft" fmla="*/ 0 w 33480"/>
                            <a:gd name="textAreaRight" fmla="*/ 33840 w 33480"/>
                            <a:gd name="textAreaTop" fmla="*/ 0 h 72360"/>
                            <a:gd name="textAreaBottom" fmla="*/ 72720 h 72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4719" y="0"/>
                              </a:lnTo>
                              <a:lnTo>
                                <a:pt x="21600" y="10800"/>
                              </a:lnTo>
                              <a:lnTo>
                                <a:pt x="4719" y="21600"/>
                              </a:lnTo>
                              <a:lnTo>
                                <a:pt x="0" y="21600"/>
                              </a:lnTo>
                              <a:lnTo>
                                <a:pt x="16881" y="10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燕尾形 38" fillcolor="#333f50" stroked="f" o:allowincell="f" style="position:absolute;margin-left:87pt;margin-top:409.25pt;width:4.6pt;height:10pt;mso-wrap-style:none;v-text-anchor:middle" type="_x0000_t55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2">
                <wp:simplePos x="0" y="0"/>
                <wp:positionH relativeFrom="column">
                  <wp:posOffset>1104900</wp:posOffset>
                </wp:positionH>
                <wp:positionV relativeFrom="paragraph">
                  <wp:posOffset>2914015</wp:posOffset>
                </wp:positionV>
                <wp:extent cx="59055" cy="127635"/>
                <wp:effectExtent l="635" t="635" r="0" b="0"/>
                <wp:wrapNone/>
                <wp:docPr id="34" name="燕尾形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0" cy="127800"/>
                        </a:xfrm>
                        <a:custGeom>
                          <a:avLst/>
                          <a:gdLst>
                            <a:gd name="textAreaLeft" fmla="*/ 0 w 33480"/>
                            <a:gd name="textAreaRight" fmla="*/ 33840 w 33480"/>
                            <a:gd name="textAreaTop" fmla="*/ 0 h 72360"/>
                            <a:gd name="textAreaBottom" fmla="*/ 72720 h 72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4719" y="0"/>
                              </a:lnTo>
                              <a:lnTo>
                                <a:pt x="21600" y="10800"/>
                              </a:lnTo>
                              <a:lnTo>
                                <a:pt x="4719" y="21600"/>
                              </a:lnTo>
                              <a:lnTo>
                                <a:pt x="0" y="21600"/>
                              </a:lnTo>
                              <a:lnTo>
                                <a:pt x="16881" y="10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燕尾形 39" fillcolor="#333f50" stroked="f" o:allowincell="f" style="position:absolute;margin-left:87pt;margin-top:229.45pt;width:4.6pt;height:10pt;mso-wrap-style:none;v-text-anchor:middle" type="_x0000_t55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3">
                <wp:simplePos x="0" y="0"/>
                <wp:positionH relativeFrom="column">
                  <wp:posOffset>1104900</wp:posOffset>
                </wp:positionH>
                <wp:positionV relativeFrom="paragraph">
                  <wp:posOffset>3294380</wp:posOffset>
                </wp:positionV>
                <wp:extent cx="59055" cy="127635"/>
                <wp:effectExtent l="635" t="635" r="0" b="635"/>
                <wp:wrapNone/>
                <wp:docPr id="35" name="燕尾形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0" cy="127800"/>
                        </a:xfrm>
                        <a:custGeom>
                          <a:avLst/>
                          <a:gdLst>
                            <a:gd name="textAreaLeft" fmla="*/ 0 w 33480"/>
                            <a:gd name="textAreaRight" fmla="*/ 33840 w 33480"/>
                            <a:gd name="textAreaTop" fmla="*/ 0 h 72360"/>
                            <a:gd name="textAreaBottom" fmla="*/ 72720 h 72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4719" y="0"/>
                              </a:lnTo>
                              <a:lnTo>
                                <a:pt x="21600" y="10800"/>
                              </a:lnTo>
                              <a:lnTo>
                                <a:pt x="4719" y="21600"/>
                              </a:lnTo>
                              <a:lnTo>
                                <a:pt x="0" y="21600"/>
                              </a:lnTo>
                              <a:lnTo>
                                <a:pt x="16881" y="10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燕尾形 40" fillcolor="#333f50" stroked="f" o:allowincell="f" style="position:absolute;margin-left:87pt;margin-top:259.4pt;width:4.6pt;height:10pt;mso-wrap-style:none;v-text-anchor:middle" type="_x0000_t55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4">
                <wp:simplePos x="0" y="0"/>
                <wp:positionH relativeFrom="column">
                  <wp:posOffset>1104900</wp:posOffset>
                </wp:positionH>
                <wp:positionV relativeFrom="paragraph">
                  <wp:posOffset>3675380</wp:posOffset>
                </wp:positionV>
                <wp:extent cx="59055" cy="127635"/>
                <wp:effectExtent l="635" t="635" r="0" b="0"/>
                <wp:wrapNone/>
                <wp:docPr id="36" name="燕尾形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0" cy="127800"/>
                        </a:xfrm>
                        <a:custGeom>
                          <a:avLst/>
                          <a:gdLst>
                            <a:gd name="textAreaLeft" fmla="*/ 0 w 33480"/>
                            <a:gd name="textAreaRight" fmla="*/ 33840 w 33480"/>
                            <a:gd name="textAreaTop" fmla="*/ 0 h 72360"/>
                            <a:gd name="textAreaBottom" fmla="*/ 72720 h 72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4719" y="0"/>
                              </a:lnTo>
                              <a:lnTo>
                                <a:pt x="21600" y="10800"/>
                              </a:lnTo>
                              <a:lnTo>
                                <a:pt x="4719" y="21600"/>
                              </a:lnTo>
                              <a:lnTo>
                                <a:pt x="0" y="21600"/>
                              </a:lnTo>
                              <a:lnTo>
                                <a:pt x="16881" y="10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燕尾形 41" fillcolor="#333f50" stroked="f" o:allowincell="f" style="position:absolute;margin-left:87pt;margin-top:289.4pt;width:4.6pt;height:10pt;mso-wrap-style:none;v-text-anchor:middle" type="_x0000_t55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5">
                <wp:simplePos x="0" y="0"/>
                <wp:positionH relativeFrom="column">
                  <wp:posOffset>1104900</wp:posOffset>
                </wp:positionH>
                <wp:positionV relativeFrom="paragraph">
                  <wp:posOffset>4055745</wp:posOffset>
                </wp:positionV>
                <wp:extent cx="59055" cy="127635"/>
                <wp:effectExtent l="635" t="635" r="0" b="635"/>
                <wp:wrapNone/>
                <wp:docPr id="37" name="燕尾形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0" cy="127800"/>
                        </a:xfrm>
                        <a:custGeom>
                          <a:avLst/>
                          <a:gdLst>
                            <a:gd name="textAreaLeft" fmla="*/ 0 w 33480"/>
                            <a:gd name="textAreaRight" fmla="*/ 33840 w 33480"/>
                            <a:gd name="textAreaTop" fmla="*/ 0 h 72360"/>
                            <a:gd name="textAreaBottom" fmla="*/ 72720 h 72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4719" y="0"/>
                              </a:lnTo>
                              <a:lnTo>
                                <a:pt x="21600" y="10800"/>
                              </a:lnTo>
                              <a:lnTo>
                                <a:pt x="4719" y="21600"/>
                              </a:lnTo>
                              <a:lnTo>
                                <a:pt x="0" y="21600"/>
                              </a:lnTo>
                              <a:lnTo>
                                <a:pt x="16881" y="10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燕尾形 42" fillcolor="#333f50" stroked="f" o:allowincell="f" style="position:absolute;margin-left:87pt;margin-top:319.35pt;width:4.6pt;height:10pt;mso-wrap-style:none;v-text-anchor:middle" type="_x0000_t55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6">
                <wp:simplePos x="0" y="0"/>
                <wp:positionH relativeFrom="column">
                  <wp:posOffset>1104900</wp:posOffset>
                </wp:positionH>
                <wp:positionV relativeFrom="paragraph">
                  <wp:posOffset>4436110</wp:posOffset>
                </wp:positionV>
                <wp:extent cx="59055" cy="127635"/>
                <wp:effectExtent l="635" t="635" r="0" b="0"/>
                <wp:wrapNone/>
                <wp:docPr id="38" name="燕尾形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0" cy="127800"/>
                        </a:xfrm>
                        <a:custGeom>
                          <a:avLst/>
                          <a:gdLst>
                            <a:gd name="textAreaLeft" fmla="*/ 0 w 33480"/>
                            <a:gd name="textAreaRight" fmla="*/ 33840 w 33480"/>
                            <a:gd name="textAreaTop" fmla="*/ 0 h 72360"/>
                            <a:gd name="textAreaBottom" fmla="*/ 72720 h 72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4719" y="0"/>
                              </a:lnTo>
                              <a:lnTo>
                                <a:pt x="21600" y="10800"/>
                              </a:lnTo>
                              <a:lnTo>
                                <a:pt x="4719" y="21600"/>
                              </a:lnTo>
                              <a:lnTo>
                                <a:pt x="0" y="21600"/>
                              </a:lnTo>
                              <a:lnTo>
                                <a:pt x="16881" y="10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燕尾形 43" fillcolor="#333f50" stroked="f" o:allowincell="f" style="position:absolute;margin-left:87pt;margin-top:349.3pt;width:4.6pt;height:10pt;mso-wrap-style:none;v-text-anchor:middle" type="_x0000_t55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37">
                <wp:simplePos x="0" y="0"/>
                <wp:positionH relativeFrom="column">
                  <wp:posOffset>1104900</wp:posOffset>
                </wp:positionH>
                <wp:positionV relativeFrom="paragraph">
                  <wp:posOffset>4817110</wp:posOffset>
                </wp:positionV>
                <wp:extent cx="59055" cy="127635"/>
                <wp:effectExtent l="635" t="635" r="0" b="0"/>
                <wp:wrapNone/>
                <wp:docPr id="39" name="燕尾形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0" cy="127800"/>
                        </a:xfrm>
                        <a:custGeom>
                          <a:avLst/>
                          <a:gdLst>
                            <a:gd name="textAreaLeft" fmla="*/ 0 w 33480"/>
                            <a:gd name="textAreaRight" fmla="*/ 33840 w 33480"/>
                            <a:gd name="textAreaTop" fmla="*/ 0 h 72360"/>
                            <a:gd name="textAreaBottom" fmla="*/ 72720 h 7236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4719" y="0"/>
                              </a:lnTo>
                              <a:lnTo>
                                <a:pt x="21600" y="10800"/>
                              </a:lnTo>
                              <a:lnTo>
                                <a:pt x="4719" y="21600"/>
                              </a:lnTo>
                              <a:lnTo>
                                <a:pt x="0" y="21600"/>
                              </a:lnTo>
                              <a:lnTo>
                                <a:pt x="16881" y="10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燕尾形 44" fillcolor="#333f50" stroked="f" o:allowincell="f" style="position:absolute;margin-left:87pt;margin-top:379.3pt;width:4.6pt;height:10pt;mso-wrap-style:none;v-text-anchor:middle" type="_x0000_t55">
                <v:fill o:detectmouseclick="t" type="solid" color2="#ccc0af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6">
                <wp:simplePos x="0" y="0"/>
                <wp:positionH relativeFrom="column">
                  <wp:posOffset>1664335</wp:posOffset>
                </wp:positionH>
                <wp:positionV relativeFrom="paragraph">
                  <wp:posOffset>-89535</wp:posOffset>
                </wp:positionV>
                <wp:extent cx="4336415" cy="0"/>
                <wp:effectExtent l="0" t="6350" r="0" b="6350"/>
                <wp:wrapNone/>
                <wp:docPr id="40" name="直接连接符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65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a6a6a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05pt,-7.05pt" to="472.45pt,-7.05pt" ID="直接连接符 53" stroked="t" o:allowincell="f" style="position:absolute">
                <v:stroke color="#a6a6a6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7">
                <wp:simplePos x="0" y="0"/>
                <wp:positionH relativeFrom="column">
                  <wp:posOffset>1664335</wp:posOffset>
                </wp:positionH>
                <wp:positionV relativeFrom="paragraph">
                  <wp:posOffset>1326515</wp:posOffset>
                </wp:positionV>
                <wp:extent cx="4336415" cy="0"/>
                <wp:effectExtent l="0" t="6350" r="0" b="6350"/>
                <wp:wrapNone/>
                <wp:docPr id="41" name="直接连接符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65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a6a6a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05pt,104.45pt" to="472.45pt,104.45pt" ID="直接连接符 54" stroked="t" o:allowincell="f" style="position:absolute">
                <v:stroke color="#a6a6a6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8">
                <wp:simplePos x="0" y="0"/>
                <wp:positionH relativeFrom="column">
                  <wp:posOffset>1664335</wp:posOffset>
                </wp:positionH>
                <wp:positionV relativeFrom="paragraph">
                  <wp:posOffset>4974590</wp:posOffset>
                </wp:positionV>
                <wp:extent cx="4336415" cy="0"/>
                <wp:effectExtent l="0" t="6350" r="0" b="6350"/>
                <wp:wrapNone/>
                <wp:docPr id="42" name="直接连接符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65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a6a6a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05pt,391.7pt" to="472.45pt,391.7pt" ID="直接连接符 55" stroked="t" o:allowincell="f" style="position:absolute">
                <v:stroke color="#a6a6a6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49">
                <wp:simplePos x="0" y="0"/>
                <wp:positionH relativeFrom="column">
                  <wp:posOffset>1664335</wp:posOffset>
                </wp:positionH>
                <wp:positionV relativeFrom="paragraph">
                  <wp:posOffset>6930390</wp:posOffset>
                </wp:positionV>
                <wp:extent cx="4336415" cy="0"/>
                <wp:effectExtent l="0" t="6350" r="0" b="6350"/>
                <wp:wrapNone/>
                <wp:docPr id="43" name="直接连接符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65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a6a6a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05pt,545.7pt" to="472.45pt,545.7pt" ID="直接连接符 56" stroked="t" o:allowincell="f" style="position:absolute">
                <v:stroke color="#a6a6a6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50">
                <wp:simplePos x="0" y="0"/>
                <wp:positionH relativeFrom="column">
                  <wp:posOffset>1664335</wp:posOffset>
                </wp:positionH>
                <wp:positionV relativeFrom="paragraph">
                  <wp:posOffset>8577580</wp:posOffset>
                </wp:positionV>
                <wp:extent cx="4336415" cy="0"/>
                <wp:effectExtent l="0" t="6350" r="0" b="6350"/>
                <wp:wrapNone/>
                <wp:docPr id="44" name="直接连接符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65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a6a6a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1.05pt,675.4pt" to="472.45pt,675.4pt" ID="直接连接符 57" stroked="t" o:allowincell="f" style="position:absolute">
                <v:stroke color="#a6a6a6" weight="1260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300" simplePos="0" locked="0" layoutInCell="1" allowOverlap="1" relativeHeight="54">
                <wp:simplePos x="0" y="0"/>
                <wp:positionH relativeFrom="column">
                  <wp:posOffset>1664335</wp:posOffset>
                </wp:positionH>
                <wp:positionV relativeFrom="paragraph">
                  <wp:posOffset>-427355</wp:posOffset>
                </wp:positionV>
                <wp:extent cx="285115" cy="285115"/>
                <wp:effectExtent l="635" t="0" r="0" b="0"/>
                <wp:wrapNone/>
                <wp:docPr id="45" name="矩形 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20" cy="285120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60" fillcolor="#72c0c4" stroked="f" o:allowincell="f" style="position:absolute;margin-left:131.05pt;margin-top:-33.65pt;width:22.4pt;height:22.4pt;mso-wrap-style:none;v-text-anchor:middle">
                <v:fill o:detectmouseclick="t" type="solid" color2="#8d3f3b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300" simplePos="0" locked="0" layoutInCell="1" allowOverlap="1" relativeHeight="55">
                <wp:simplePos x="0" y="0"/>
                <wp:positionH relativeFrom="column">
                  <wp:posOffset>1664335</wp:posOffset>
                </wp:positionH>
                <wp:positionV relativeFrom="paragraph">
                  <wp:posOffset>986155</wp:posOffset>
                </wp:positionV>
                <wp:extent cx="285115" cy="285115"/>
                <wp:effectExtent l="635" t="635" r="0" b="0"/>
                <wp:wrapNone/>
                <wp:docPr id="46" name="矩形 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20" cy="285120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61" fillcolor="#72c0c4" stroked="f" o:allowincell="f" style="position:absolute;margin-left:131.05pt;margin-top:77.65pt;width:22.4pt;height:22.4pt;mso-wrap-style:none;v-text-anchor:middle">
                <v:fill o:detectmouseclick="t" type="solid" color2="#8d3f3b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300" simplePos="0" locked="0" layoutInCell="1" allowOverlap="1" relativeHeight="56">
                <wp:simplePos x="0" y="0"/>
                <wp:positionH relativeFrom="column">
                  <wp:posOffset>1664335</wp:posOffset>
                </wp:positionH>
                <wp:positionV relativeFrom="paragraph">
                  <wp:posOffset>4600575</wp:posOffset>
                </wp:positionV>
                <wp:extent cx="285115" cy="285115"/>
                <wp:effectExtent l="635" t="635" r="0" b="0"/>
                <wp:wrapNone/>
                <wp:docPr id="47" name="矩形 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20" cy="285120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62" fillcolor="#72c0c4" stroked="f" o:allowincell="f" style="position:absolute;margin-left:131.05pt;margin-top:362.25pt;width:22.4pt;height:22.4pt;mso-wrap-style:none;v-text-anchor:middle">
                <v:fill o:detectmouseclick="t" type="solid" color2="#8d3f3b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300" simplePos="0" locked="0" layoutInCell="1" allowOverlap="1" relativeHeight="57">
                <wp:simplePos x="0" y="0"/>
                <wp:positionH relativeFrom="column">
                  <wp:posOffset>1664335</wp:posOffset>
                </wp:positionH>
                <wp:positionV relativeFrom="paragraph">
                  <wp:posOffset>6539865</wp:posOffset>
                </wp:positionV>
                <wp:extent cx="285115" cy="285115"/>
                <wp:effectExtent l="635" t="635" r="0" b="0"/>
                <wp:wrapNone/>
                <wp:docPr id="48" name="矩形 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20" cy="285120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63" fillcolor="#72c0c4" stroked="f" o:allowincell="f" style="position:absolute;margin-left:131.05pt;margin-top:514.95pt;width:22.4pt;height:22.4pt;mso-wrap-style:none;v-text-anchor:middle">
                <v:fill o:detectmouseclick="t" type="solid" color2="#8d3f3b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300" simplePos="0" locked="0" layoutInCell="1" allowOverlap="1" relativeHeight="58">
                <wp:simplePos x="0" y="0"/>
                <wp:positionH relativeFrom="column">
                  <wp:posOffset>1664335</wp:posOffset>
                </wp:positionH>
                <wp:positionV relativeFrom="paragraph">
                  <wp:posOffset>8213090</wp:posOffset>
                </wp:positionV>
                <wp:extent cx="285115" cy="285115"/>
                <wp:effectExtent l="635" t="635" r="0" b="0"/>
                <wp:wrapNone/>
                <wp:docPr id="49" name="矩形 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20" cy="285120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64" fillcolor="#72c0c4" stroked="f" o:allowincell="f" style="position:absolute;margin-left:131.05pt;margin-top:646.7pt;width:22.4pt;height:22.4pt;mso-wrap-style:none;v-text-anchor:middle">
                <v:fill o:detectmouseclick="t" type="solid" color2="#8d3f3b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59">
                <wp:simplePos x="0" y="0"/>
                <wp:positionH relativeFrom="column">
                  <wp:posOffset>1706245</wp:posOffset>
                </wp:positionH>
                <wp:positionV relativeFrom="paragraph">
                  <wp:posOffset>-346075</wp:posOffset>
                </wp:positionV>
                <wp:extent cx="213360" cy="123190"/>
                <wp:effectExtent l="635" t="0" r="635" b="1270"/>
                <wp:wrapNone/>
                <wp:docPr id="50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480" cy="123120"/>
                        </a:xfrm>
                        <a:custGeom>
                          <a:avLst/>
                          <a:gdLst>
                            <a:gd name="GluePoint1X" fmla="*/ 61096378 w 6649"/>
                            <a:gd name="GluePoint1Y" fmla="*/ 9511892 h 3908"/>
                            <a:gd name="GluePoint2X" fmla="*/ 30543602 w 6649"/>
                            <a:gd name="GluePoint2Y" fmla="*/ 0 h 3908"/>
                            <a:gd name="GluePoint3X" fmla="*/ 0 w 6649"/>
                            <a:gd name="GluePoint3Y" fmla="*/ 9511892 h 3908"/>
                            <a:gd name="GluePoint4X" fmla="*/ 15676111 w 6649"/>
                            <a:gd name="GluePoint4Y" fmla="*/ 14385159 h 3908"/>
                            <a:gd name="GluePoint5X" fmla="*/ 12845954 w 6649"/>
                            <a:gd name="GluePoint5Y" fmla="*/ 29086164 h 3908"/>
                            <a:gd name="GluePoint6X" fmla="*/ 30543602 w 6649"/>
                            <a:gd name="GluePoint6Y" fmla="*/ 35267997 h 3908"/>
                            <a:gd name="GluePoint7X" fmla="*/ 48250423 w 6649"/>
                            <a:gd name="GluePoint7Y" fmla="*/ 29086164 h 3908"/>
                            <a:gd name="GluePoint8X" fmla="*/ 45420266 w 6649"/>
                            <a:gd name="GluePoint8Y" fmla="*/ 14385159 h 3908"/>
                            <a:gd name="GluePoint9X" fmla="*/ 61096378 w 6649"/>
                            <a:gd name="GluePoint9Y" fmla="*/ 9511892 h 3908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</a:cxnLst>
                          <a:rect l="l" t="t" r="r" b="b"/>
                          <a:pathLst>
                            <a:path w="6649" h="3908">
                              <a:moveTo>
                                <a:pt x="6649" y="1054"/>
                              </a:moveTo>
                              <a:lnTo>
                                <a:pt x="3324" y="0"/>
                              </a:lnTo>
                              <a:lnTo>
                                <a:pt x="0" y="1054"/>
                              </a:lnTo>
                              <a:lnTo>
                                <a:pt x="1706" y="1594"/>
                              </a:lnTo>
                              <a:lnTo>
                                <a:pt x="1398" y="3223"/>
                              </a:lnTo>
                              <a:lnTo>
                                <a:pt x="3324" y="3908"/>
                              </a:lnTo>
                              <a:lnTo>
                                <a:pt x="5251" y="3223"/>
                              </a:lnTo>
                              <a:lnTo>
                                <a:pt x="4943" y="1594"/>
                              </a:lnTo>
                              <a:lnTo>
                                <a:pt x="6649" y="10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6649,3908" path="m6649,1054l3324,0l0,1054l1706,1594l1398,3223l3324,3908l5251,3223l4943,1594l6649,1054xe" fillcolor="white" stroked="f" o:allowincell="f" style="position:absolute;margin-left:134.35pt;margin-top:-27.25pt;width:16.75pt;height:9.65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60">
                <wp:simplePos x="0" y="0"/>
                <wp:positionH relativeFrom="column">
                  <wp:posOffset>1723390</wp:posOffset>
                </wp:positionH>
                <wp:positionV relativeFrom="paragraph">
                  <wp:posOffset>1052195</wp:posOffset>
                </wp:positionV>
                <wp:extent cx="166370" cy="153670"/>
                <wp:effectExtent l="0" t="0" r="635" b="635"/>
                <wp:wrapNone/>
                <wp:docPr id="51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20" cy="153720"/>
                        </a:xfrm>
                        <a:custGeom>
                          <a:avLst/>
                          <a:gdLst>
                            <a:gd name="GluePoint1X" fmla="*/ 0 w 4477"/>
                            <a:gd name="GluePoint1Y" fmla="*/ 0 h 4133"/>
                            <a:gd name="GluePoint2X" fmla="*/ 0 w 4477"/>
                            <a:gd name="GluePoint2Y" fmla="*/ 0 h 4133"/>
                            <a:gd name="GluePoint3X" fmla="*/ 0 w 4477"/>
                            <a:gd name="GluePoint3Y" fmla="*/ 0 h 4133"/>
                            <a:gd name="GluePoint4X" fmla="*/ 0 w 4477"/>
                            <a:gd name="GluePoint4Y" fmla="*/ 0 h 4133"/>
                            <a:gd name="GluePoint5X" fmla="*/ 0 w 4477"/>
                            <a:gd name="GluePoint5Y" fmla="*/ 0 h 4133"/>
                            <a:gd name="GluePoint6X" fmla="*/ 0 w 4477"/>
                            <a:gd name="GluePoint6Y" fmla="*/ 0 h 4133"/>
                            <a:gd name="GluePoint7X" fmla="*/ 0 w 4477"/>
                            <a:gd name="GluePoint7Y" fmla="*/ 0 h 4133"/>
                            <a:gd name="GluePoint8X" fmla="*/ 0 w 4477"/>
                            <a:gd name="GluePoint8Y" fmla="*/ 0 h 4133"/>
                            <a:gd name="GluePoint9X" fmla="*/ 0 w 4477"/>
                            <a:gd name="GluePoint9Y" fmla="*/ 0 h 4133"/>
                            <a:gd name="GluePoint10X" fmla="*/ 0 w 4477"/>
                            <a:gd name="GluePoint10Y" fmla="*/ 0 h 4133"/>
                            <a:gd name="GluePoint11X" fmla="*/ 0 w 4477"/>
                            <a:gd name="GluePoint11Y" fmla="*/ 0 h 4133"/>
                            <a:gd name="GluePoint12X" fmla="*/ 0 w 4477"/>
                            <a:gd name="GluePoint12Y" fmla="*/ 0 h 4133"/>
                            <a:gd name="GluePoint13X" fmla="*/ 0 w 4477"/>
                            <a:gd name="GluePoint13Y" fmla="*/ 0 h 4133"/>
                            <a:gd name="GluePoint14X" fmla="*/ 0 w 4477"/>
                            <a:gd name="GluePoint14Y" fmla="*/ 0 h 4133"/>
                            <a:gd name="GluePoint15X" fmla="*/ 0 w 4477"/>
                            <a:gd name="GluePoint15Y" fmla="*/ 0 h 4133"/>
                            <a:gd name="GluePoint16X" fmla="*/ 0 w 4477"/>
                            <a:gd name="GluePoint16Y" fmla="*/ 0 h 4133"/>
                            <a:gd name="GluePoint17X" fmla="*/ 0 w 4477"/>
                            <a:gd name="GluePoint17Y" fmla="*/ 0 h 4133"/>
                            <a:gd name="GluePoint18X" fmla="*/ 0 w 4477"/>
                            <a:gd name="GluePoint18Y" fmla="*/ 0 h 4133"/>
                            <a:gd name="GluePoint19X" fmla="*/ 0 w 4477"/>
                            <a:gd name="GluePoint19Y" fmla="*/ 0 h 4133"/>
                            <a:gd name="GluePoint20X" fmla="*/ 0 w 4477"/>
                            <a:gd name="GluePoint20Y" fmla="*/ 0 h 4133"/>
                            <a:gd name="GluePoint21X" fmla="*/ 0 w 4477"/>
                            <a:gd name="GluePoint21Y" fmla="*/ 0 h 4133"/>
                            <a:gd name="GluePoint22X" fmla="*/ 0 w 4477"/>
                            <a:gd name="GluePoint22Y" fmla="*/ 0 h 4133"/>
                            <a:gd name="GluePoint23X" fmla="*/ 0 w 4477"/>
                            <a:gd name="GluePoint23Y" fmla="*/ 0 h 4133"/>
                            <a:gd name="GluePoint24X" fmla="*/ 0 w 4477"/>
                            <a:gd name="GluePoint24Y" fmla="*/ 0 h 4133"/>
                            <a:gd name="GluePoint25X" fmla="*/ 0 w 4477"/>
                            <a:gd name="GluePoint25Y" fmla="*/ 0 h 4133"/>
                            <a:gd name="GluePoint26X" fmla="*/ 0 w 4477"/>
                            <a:gd name="GluePoint26Y" fmla="*/ 0 h 4133"/>
                            <a:gd name="GluePoint27X" fmla="*/ 0 w 4477"/>
                            <a:gd name="GluePoint27Y" fmla="*/ 0 h 4133"/>
                            <a:gd name="GluePoint28X" fmla="*/ 0 w 4477"/>
                            <a:gd name="GluePoint28Y" fmla="*/ 0 h 4133"/>
                            <a:gd name="GluePoint29X" fmla="*/ 0 w 4477"/>
                            <a:gd name="GluePoint29Y" fmla="*/ 0 h 4133"/>
                            <a:gd name="GluePoint30X" fmla="*/ 0 w 4477"/>
                            <a:gd name="GluePoint30Y" fmla="*/ 0 h 4133"/>
                            <a:gd name="GluePoint31X" fmla="*/ 0 w 4477"/>
                            <a:gd name="GluePoint31Y" fmla="*/ 0 h 4133"/>
                            <a:gd name="GluePoint32X" fmla="*/ 0 w 4477"/>
                            <a:gd name="GluePoint32Y" fmla="*/ 0 h 4133"/>
                            <a:gd name="GluePoint33X" fmla="*/ 0 w 4477"/>
                            <a:gd name="GluePoint33Y" fmla="*/ 0 h 4133"/>
                            <a:gd name="GluePoint34X" fmla="*/ 0 w 4477"/>
                            <a:gd name="GluePoint34Y" fmla="*/ 0 h 4133"/>
                            <a:gd name="GluePoint35X" fmla="*/ 0 w 4477"/>
                            <a:gd name="GluePoint35Y" fmla="*/ 0 h 4133"/>
                            <a:gd name="GluePoint36X" fmla="*/ 0 w 4477"/>
                            <a:gd name="GluePoint36Y" fmla="*/ 0 h 4133"/>
                            <a:gd name="GluePoint37X" fmla="*/ 0 w 4477"/>
                            <a:gd name="GluePoint37Y" fmla="*/ 0 h 4133"/>
                            <a:gd name="GluePoint38X" fmla="*/ 0 w 4477"/>
                            <a:gd name="GluePoint38Y" fmla="*/ 0 h 4133"/>
                            <a:gd name="GluePoint39X" fmla="*/ 0 w 4477"/>
                            <a:gd name="GluePoint39Y" fmla="*/ 0 h 4133"/>
                            <a:gd name="GluePoint40X" fmla="*/ 0 w 4477"/>
                            <a:gd name="GluePoint40Y" fmla="*/ 0 h 4133"/>
                            <a:gd name="GluePoint41X" fmla="*/ 0 w 4477"/>
                            <a:gd name="GluePoint41Y" fmla="*/ 0 h 4133"/>
                            <a:gd name="GluePoint42X" fmla="*/ 0 w 4477"/>
                            <a:gd name="GluePoint42Y" fmla="*/ 0 h 4133"/>
                            <a:gd name="GluePoint43X" fmla="*/ 0 w 4477"/>
                            <a:gd name="GluePoint43Y" fmla="*/ 0 h 4133"/>
                            <a:gd name="GluePoint44X" fmla="*/ 0 w 4477"/>
                            <a:gd name="GluePoint44Y" fmla="*/ 0 h 4133"/>
                            <a:gd name="GluePoint45X" fmla="*/ 0 w 4477"/>
                            <a:gd name="GluePoint45Y" fmla="*/ 0 h 4133"/>
                            <a:gd name="GluePoint46X" fmla="*/ 0 w 4477"/>
                            <a:gd name="GluePoint46Y" fmla="*/ 0 h 4133"/>
                            <a:gd name="GluePoint47X" fmla="*/ 0 w 4477"/>
                            <a:gd name="GluePoint47Y" fmla="*/ 0 h 4133"/>
                            <a:gd name="GluePoint48X" fmla="*/ 0 w 4477"/>
                            <a:gd name="GluePoint48Y" fmla="*/ 0 h 4133"/>
                            <a:gd name="GluePoint49X" fmla="*/ 0 w 4477"/>
                            <a:gd name="GluePoint49Y" fmla="*/ 0 h 4133"/>
                            <a:gd name="GluePoint50X" fmla="*/ 0 w 4477"/>
                            <a:gd name="GluePoint50Y" fmla="*/ 0 h 4133"/>
                            <a:gd name="GluePoint51X" fmla="*/ 0 w 4477"/>
                            <a:gd name="GluePoint51Y" fmla="*/ 0 h 4133"/>
                            <a:gd name="GluePoint52X" fmla="*/ 0 w 4477"/>
                            <a:gd name="GluePoint52Y" fmla="*/ 0 h 4133"/>
                            <a:gd name="GluePoint53X" fmla="*/ 0 w 4477"/>
                            <a:gd name="GluePoint53Y" fmla="*/ 0 h 4133"/>
                            <a:gd name="GluePoint54X" fmla="*/ 0 w 4477"/>
                            <a:gd name="GluePoint54Y" fmla="*/ 0 h 4133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</a:cxnLst>
                          <a:rect l="l" t="t" r="r" b="b"/>
                          <a:pathLst>
                            <a:path w="4477" h="4133">
                              <a:moveTo>
                                <a:pt x="3646" y="48"/>
                              </a:moveTo>
                              <a:lnTo>
                                <a:pt x="3646" y="48"/>
                              </a:lnTo>
                              <a:lnTo>
                                <a:pt x="3623" y="39"/>
                              </a:lnTo>
                              <a:lnTo>
                                <a:pt x="3600" y="31"/>
                              </a:lnTo>
                              <a:lnTo>
                                <a:pt x="3578" y="24"/>
                              </a:lnTo>
                              <a:lnTo>
                                <a:pt x="3557" y="18"/>
                              </a:lnTo>
                              <a:lnTo>
                                <a:pt x="3536" y="13"/>
                              </a:lnTo>
                              <a:lnTo>
                                <a:pt x="3515" y="8"/>
                              </a:lnTo>
                              <a:lnTo>
                                <a:pt x="3494" y="5"/>
                              </a:lnTo>
                              <a:lnTo>
                                <a:pt x="3473" y="3"/>
                              </a:lnTo>
                              <a:lnTo>
                                <a:pt x="3454" y="1"/>
                              </a:lnTo>
                              <a:lnTo>
                                <a:pt x="3434" y="0"/>
                              </a:lnTo>
                              <a:lnTo>
                                <a:pt x="3415" y="0"/>
                              </a:lnTo>
                              <a:lnTo>
                                <a:pt x="3395" y="1"/>
                              </a:lnTo>
                              <a:lnTo>
                                <a:pt x="3376" y="3"/>
                              </a:lnTo>
                              <a:lnTo>
                                <a:pt x="3358" y="5"/>
                              </a:lnTo>
                              <a:lnTo>
                                <a:pt x="3339" y="9"/>
                              </a:lnTo>
                              <a:lnTo>
                                <a:pt x="3321" y="13"/>
                              </a:lnTo>
                              <a:lnTo>
                                <a:pt x="3303" y="18"/>
                              </a:lnTo>
                              <a:lnTo>
                                <a:pt x="3285" y="23"/>
                              </a:lnTo>
                              <a:lnTo>
                                <a:pt x="3268" y="30"/>
                              </a:lnTo>
                              <a:lnTo>
                                <a:pt x="3251" y="37"/>
                              </a:lnTo>
                              <a:lnTo>
                                <a:pt x="3235" y="45"/>
                              </a:lnTo>
                              <a:lnTo>
                                <a:pt x="3219" y="54"/>
                              </a:lnTo>
                              <a:lnTo>
                                <a:pt x="3201" y="63"/>
                              </a:lnTo>
                              <a:lnTo>
                                <a:pt x="3186" y="74"/>
                              </a:lnTo>
                              <a:lnTo>
                                <a:pt x="3170" y="85"/>
                              </a:lnTo>
                              <a:lnTo>
                                <a:pt x="3155" y="96"/>
                              </a:lnTo>
                              <a:lnTo>
                                <a:pt x="3139" y="108"/>
                              </a:lnTo>
                              <a:lnTo>
                                <a:pt x="3124" y="121"/>
                              </a:lnTo>
                              <a:lnTo>
                                <a:pt x="3110" y="134"/>
                              </a:lnTo>
                              <a:lnTo>
                                <a:pt x="3094" y="149"/>
                              </a:lnTo>
                              <a:lnTo>
                                <a:pt x="3066" y="179"/>
                              </a:lnTo>
                              <a:lnTo>
                                <a:pt x="3079" y="337"/>
                              </a:lnTo>
                              <a:lnTo>
                                <a:pt x="3094" y="494"/>
                              </a:lnTo>
                              <a:lnTo>
                                <a:pt x="3112" y="649"/>
                              </a:lnTo>
                              <a:lnTo>
                                <a:pt x="3131" y="802"/>
                              </a:lnTo>
                              <a:lnTo>
                                <a:pt x="3151" y="954"/>
                              </a:lnTo>
                              <a:lnTo>
                                <a:pt x="3174" y="1104"/>
                              </a:lnTo>
                              <a:lnTo>
                                <a:pt x="3198" y="1252"/>
                              </a:lnTo>
                              <a:lnTo>
                                <a:pt x="3226" y="1398"/>
                              </a:lnTo>
                              <a:lnTo>
                                <a:pt x="3254" y="1543"/>
                              </a:lnTo>
                              <a:lnTo>
                                <a:pt x="3284" y="1686"/>
                              </a:lnTo>
                              <a:lnTo>
                                <a:pt x="3318" y="1827"/>
                              </a:lnTo>
                              <a:lnTo>
                                <a:pt x="3352" y="1967"/>
                              </a:lnTo>
                              <a:lnTo>
                                <a:pt x="3388" y="2104"/>
                              </a:lnTo>
                              <a:lnTo>
                                <a:pt x="3407" y="2172"/>
                              </a:lnTo>
                              <a:lnTo>
                                <a:pt x="3427" y="2240"/>
                              </a:lnTo>
                              <a:lnTo>
                                <a:pt x="3447" y="2307"/>
                              </a:lnTo>
                              <a:lnTo>
                                <a:pt x="3468" y="2374"/>
                              </a:lnTo>
                              <a:lnTo>
                                <a:pt x="3488" y="2441"/>
                              </a:lnTo>
                              <a:lnTo>
                                <a:pt x="3510" y="2506"/>
                              </a:lnTo>
                              <a:lnTo>
                                <a:pt x="4267" y="2335"/>
                              </a:lnTo>
                              <a:lnTo>
                                <a:pt x="4258" y="2257"/>
                              </a:lnTo>
                              <a:lnTo>
                                <a:pt x="4249" y="2179"/>
                              </a:lnTo>
                              <a:lnTo>
                                <a:pt x="4238" y="2102"/>
                              </a:lnTo>
                              <a:lnTo>
                                <a:pt x="4227" y="2026"/>
                              </a:lnTo>
                              <a:lnTo>
                                <a:pt x="4214" y="1950"/>
                              </a:lnTo>
                              <a:lnTo>
                                <a:pt x="4202" y="1874"/>
                              </a:lnTo>
                              <a:lnTo>
                                <a:pt x="4189" y="1798"/>
                              </a:lnTo>
                              <a:lnTo>
                                <a:pt x="4175" y="1724"/>
                              </a:lnTo>
                              <a:lnTo>
                                <a:pt x="4161" y="1649"/>
                              </a:lnTo>
                              <a:lnTo>
                                <a:pt x="4146" y="1574"/>
                              </a:lnTo>
                              <a:lnTo>
                                <a:pt x="4130" y="1500"/>
                              </a:lnTo>
                              <a:lnTo>
                                <a:pt x="4113" y="1428"/>
                              </a:lnTo>
                              <a:lnTo>
                                <a:pt x="4096" y="1354"/>
                              </a:lnTo>
                              <a:lnTo>
                                <a:pt x="4078" y="1282"/>
                              </a:lnTo>
                              <a:lnTo>
                                <a:pt x="4060" y="1210"/>
                              </a:lnTo>
                              <a:lnTo>
                                <a:pt x="4041" y="1138"/>
                              </a:lnTo>
                              <a:lnTo>
                                <a:pt x="4020" y="1067"/>
                              </a:lnTo>
                              <a:lnTo>
                                <a:pt x="4000" y="995"/>
                              </a:lnTo>
                              <a:lnTo>
                                <a:pt x="3979" y="926"/>
                              </a:lnTo>
                              <a:lnTo>
                                <a:pt x="3957" y="855"/>
                              </a:lnTo>
                              <a:lnTo>
                                <a:pt x="3935" y="785"/>
                              </a:lnTo>
                              <a:lnTo>
                                <a:pt x="3911" y="717"/>
                              </a:lnTo>
                              <a:lnTo>
                                <a:pt x="3888" y="648"/>
                              </a:lnTo>
                              <a:lnTo>
                                <a:pt x="3863" y="579"/>
                              </a:lnTo>
                              <a:lnTo>
                                <a:pt x="3839" y="512"/>
                              </a:lnTo>
                              <a:lnTo>
                                <a:pt x="3812" y="444"/>
                              </a:lnTo>
                              <a:lnTo>
                                <a:pt x="3786" y="377"/>
                              </a:lnTo>
                              <a:lnTo>
                                <a:pt x="3759" y="310"/>
                              </a:lnTo>
                              <a:lnTo>
                                <a:pt x="3732" y="244"/>
                              </a:lnTo>
                              <a:lnTo>
                                <a:pt x="3703" y="179"/>
                              </a:lnTo>
                              <a:lnTo>
                                <a:pt x="3675" y="113"/>
                              </a:lnTo>
                              <a:lnTo>
                                <a:pt x="3646" y="48"/>
                              </a:lnTo>
                              <a:close/>
                              <a:moveTo>
                                <a:pt x="831" y="2804"/>
                              </a:moveTo>
                              <a:lnTo>
                                <a:pt x="2810" y="2804"/>
                              </a:lnTo>
                              <a:lnTo>
                                <a:pt x="2810" y="2949"/>
                              </a:lnTo>
                              <a:lnTo>
                                <a:pt x="831" y="2949"/>
                              </a:lnTo>
                              <a:lnTo>
                                <a:pt x="831" y="2804"/>
                              </a:lnTo>
                              <a:close/>
                              <a:moveTo>
                                <a:pt x="3516" y="3370"/>
                              </a:moveTo>
                              <a:lnTo>
                                <a:pt x="3637" y="3750"/>
                              </a:lnTo>
                              <a:lnTo>
                                <a:pt x="190" y="3750"/>
                              </a:lnTo>
                              <a:lnTo>
                                <a:pt x="0" y="3750"/>
                              </a:lnTo>
                              <a:lnTo>
                                <a:pt x="0" y="3559"/>
                              </a:lnTo>
                              <a:lnTo>
                                <a:pt x="0" y="1320"/>
                              </a:lnTo>
                              <a:lnTo>
                                <a:pt x="0" y="1240"/>
                              </a:lnTo>
                              <a:lnTo>
                                <a:pt x="59" y="1183"/>
                              </a:lnTo>
                              <a:lnTo>
                                <a:pt x="764" y="503"/>
                              </a:lnTo>
                              <a:lnTo>
                                <a:pt x="819" y="449"/>
                              </a:lnTo>
                              <a:lnTo>
                                <a:pt x="895" y="449"/>
                              </a:lnTo>
                              <a:lnTo>
                                <a:pt x="2831" y="449"/>
                              </a:lnTo>
                              <a:lnTo>
                                <a:pt x="2840" y="545"/>
                              </a:lnTo>
                              <a:lnTo>
                                <a:pt x="2849" y="640"/>
                              </a:lnTo>
                              <a:lnTo>
                                <a:pt x="2859" y="735"/>
                              </a:lnTo>
                              <a:lnTo>
                                <a:pt x="2870" y="829"/>
                              </a:lnTo>
                              <a:lnTo>
                                <a:pt x="1084" y="829"/>
                              </a:lnTo>
                              <a:lnTo>
                                <a:pt x="1138" y="1419"/>
                              </a:lnTo>
                              <a:lnTo>
                                <a:pt x="1148" y="1526"/>
                              </a:lnTo>
                              <a:lnTo>
                                <a:pt x="1040" y="1522"/>
                              </a:lnTo>
                              <a:lnTo>
                                <a:pt x="380" y="1497"/>
                              </a:lnTo>
                              <a:lnTo>
                                <a:pt x="380" y="3370"/>
                              </a:lnTo>
                              <a:lnTo>
                                <a:pt x="3516" y="3370"/>
                              </a:lnTo>
                              <a:close/>
                              <a:moveTo>
                                <a:pt x="472" y="1312"/>
                              </a:moveTo>
                              <a:lnTo>
                                <a:pt x="939" y="1329"/>
                              </a:lnTo>
                              <a:lnTo>
                                <a:pt x="900" y="898"/>
                              </a:lnTo>
                              <a:lnTo>
                                <a:pt x="472" y="1312"/>
                              </a:lnTo>
                              <a:close/>
                              <a:moveTo>
                                <a:pt x="2810" y="2206"/>
                              </a:moveTo>
                              <a:lnTo>
                                <a:pt x="831" y="2206"/>
                              </a:lnTo>
                              <a:lnTo>
                                <a:pt x="831" y="2351"/>
                              </a:lnTo>
                              <a:lnTo>
                                <a:pt x="2810" y="2351"/>
                              </a:lnTo>
                              <a:lnTo>
                                <a:pt x="2810" y="2206"/>
                              </a:lnTo>
                              <a:close/>
                              <a:moveTo>
                                <a:pt x="2810" y="1666"/>
                              </a:moveTo>
                              <a:lnTo>
                                <a:pt x="1621" y="1666"/>
                              </a:lnTo>
                              <a:lnTo>
                                <a:pt x="1621" y="1810"/>
                              </a:lnTo>
                              <a:lnTo>
                                <a:pt x="2810" y="1810"/>
                              </a:lnTo>
                              <a:lnTo>
                                <a:pt x="2810" y="1666"/>
                              </a:lnTo>
                              <a:close/>
                              <a:moveTo>
                                <a:pt x="2810" y="1112"/>
                              </a:moveTo>
                              <a:lnTo>
                                <a:pt x="1621" y="1112"/>
                              </a:lnTo>
                              <a:lnTo>
                                <a:pt x="1621" y="1256"/>
                              </a:lnTo>
                              <a:lnTo>
                                <a:pt x="2810" y="1256"/>
                              </a:lnTo>
                              <a:lnTo>
                                <a:pt x="2810" y="1112"/>
                              </a:lnTo>
                              <a:close/>
                              <a:moveTo>
                                <a:pt x="4318" y="3463"/>
                              </a:moveTo>
                              <a:lnTo>
                                <a:pt x="4002" y="3540"/>
                              </a:lnTo>
                              <a:lnTo>
                                <a:pt x="4007" y="3867"/>
                              </a:lnTo>
                              <a:lnTo>
                                <a:pt x="4237" y="4133"/>
                              </a:lnTo>
                              <a:lnTo>
                                <a:pt x="4387" y="4100"/>
                              </a:lnTo>
                              <a:lnTo>
                                <a:pt x="4477" y="3751"/>
                              </a:lnTo>
                              <a:lnTo>
                                <a:pt x="4318" y="3463"/>
                              </a:lnTo>
                              <a:close/>
                              <a:moveTo>
                                <a:pt x="4272" y="2491"/>
                              </a:moveTo>
                              <a:lnTo>
                                <a:pt x="4272" y="2491"/>
                              </a:lnTo>
                              <a:lnTo>
                                <a:pt x="4388" y="3367"/>
                              </a:lnTo>
                              <a:lnTo>
                                <a:pt x="3870" y="3485"/>
                              </a:lnTo>
                              <a:lnTo>
                                <a:pt x="3583" y="2648"/>
                              </a:lnTo>
                              <a:lnTo>
                                <a:pt x="4272" y="24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4477,4133" path="m3646,48l3646,48l3623,39l3600,31l3578,24l3557,18l3536,13l3515,8l3494,5l3473,3l3454,1l3434,0l3415,0l3395,1l3376,3l3358,5l3339,9l3321,13l3303,18l3285,23l3268,30l3251,37l3235,45l3219,54l3201,63l3186,74l3170,85l3155,96l3139,108l3124,121l3110,134l3094,149l3066,179l3079,337l3094,494l3112,649l3131,802l3151,954l3174,1104l3198,1252l3226,1398l3254,1543l3284,1686l3318,1827l3352,1967l3388,2104l3407,2172l3427,2240l3447,2307l3468,2374l3488,2441l3510,2506l4267,2335l4258,2257l4249,2179l4238,2102l4227,2026l4214,1950l4202,1874l4189,1798l4175,1724l4161,1649l4146,1574l4130,1500l4113,1428l4096,1354l4078,1282l4060,1210l4041,1138l4020,1067l4000,995l3979,926l3957,855l3935,785l3911,717l3888,648l3863,579l3839,512l3812,444l3786,377l3759,310l3732,244l3703,179l3675,113l3646,48xm831,2804l2810,2804l2810,2949l831,2949l831,2804xm3516,3370l3637,3750l190,3750l0,3750l0,3559l0,1320l0,1240l59,1183l764,503l819,449l895,449l2831,449l2840,545l2849,640l2859,735l2870,829l1084,829l1138,1419l1148,1526l1040,1522l380,1497l380,3370l3516,3370xm472,1312l939,1329l900,898l472,1312xm2810,2206l831,2206l831,2351l2810,2351l2810,2206xm2810,1666l1621,1666l1621,1810l2810,1810l2810,1666xm2810,1112l1621,1112l1621,1256l2810,1256l2810,1112xm4318,3463l4002,3540l4007,3867l4237,4133l4387,4100l4477,3751l4318,3463xm4272,2491l4272,2491l4388,3367l3870,3485l3583,2648l4272,2491xe" fillcolor="white" stroked="f" o:allowincell="f" style="position:absolute;margin-left:135.7pt;margin-top:82.85pt;width:13.05pt;height:12.05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61">
                <wp:simplePos x="0" y="0"/>
                <wp:positionH relativeFrom="column">
                  <wp:posOffset>1717675</wp:posOffset>
                </wp:positionH>
                <wp:positionV relativeFrom="paragraph">
                  <wp:posOffset>4662170</wp:posOffset>
                </wp:positionV>
                <wp:extent cx="165100" cy="142240"/>
                <wp:effectExtent l="0" t="0" r="635" b="635"/>
                <wp:wrapNone/>
                <wp:docPr id="52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240" cy="142200"/>
                        </a:xfrm>
                        <a:custGeom>
                          <a:avLst/>
                          <a:gdLst>
                            <a:gd name="GluePoint1X" fmla="*/ 35928 w 3856038"/>
                            <a:gd name="GluePoint1Y" fmla="*/ 130206 h 3319463"/>
                            <a:gd name="GluePoint2X" fmla="*/ 34581 w 3856038"/>
                            <a:gd name="GluePoint2Y" fmla="*/ 132030 h 3319463"/>
                            <a:gd name="GluePoint3X" fmla="*/ 14814 w 3856038"/>
                            <a:gd name="GluePoint3Y" fmla="*/ 132234 h 3319463"/>
                            <a:gd name="GluePoint4X" fmla="*/ 13141 w 3856038"/>
                            <a:gd name="GluePoint4Y" fmla="*/ 130709 h 3319463"/>
                            <a:gd name="GluePoint5X" fmla="*/ 83046 w 3856038"/>
                            <a:gd name="GluePoint5Y" fmla="*/ 80390 h 3319463"/>
                            <a:gd name="GluePoint6X" fmla="*/ 87070 w 3856038"/>
                            <a:gd name="GluePoint6Y" fmla="*/ 82676 h 3319463"/>
                            <a:gd name="GluePoint7X" fmla="*/ 91163 w 3856038"/>
                            <a:gd name="GluePoint7Y" fmla="*/ 83071 h 3319463"/>
                            <a:gd name="GluePoint8X" fmla="*/ 94657 w 3856038"/>
                            <a:gd name="GluePoint8Y" fmla="*/ 82064 h 3319463"/>
                            <a:gd name="GluePoint9X" fmla="*/ 94616 w 3856038"/>
                            <a:gd name="GluePoint9Y" fmla="*/ 131377 h 3319463"/>
                            <a:gd name="GluePoint10X" fmla="*/ 92536 w 3856038"/>
                            <a:gd name="GluePoint10Y" fmla="*/ 132357 h 3319463"/>
                            <a:gd name="GluePoint11X" fmla="*/ 72971 w 3856038"/>
                            <a:gd name="GluePoint11Y" fmla="*/ 131568 h 3319463"/>
                            <a:gd name="GluePoint12X" fmla="*/ 72169 w 3856038"/>
                            <a:gd name="GluePoint12Y" fmla="*/ 69514 h 3319463"/>
                            <a:gd name="GluePoint13X" fmla="*/ 65027 w 3856038"/>
                            <a:gd name="GluePoint13Y" fmla="*/ 131377 h 3319463"/>
                            <a:gd name="GluePoint14X" fmla="*/ 62947 w 3856038"/>
                            <a:gd name="GluePoint14Y" fmla="*/ 132357 h 3319463"/>
                            <a:gd name="GluePoint15X" fmla="*/ 43369 w 3856038"/>
                            <a:gd name="GluePoint15Y" fmla="*/ 131568 h 3319463"/>
                            <a:gd name="GluePoint16X" fmla="*/ 42580 w 3856038"/>
                            <a:gd name="GluePoint16Y" fmla="*/ 87085 h 3319463"/>
                            <a:gd name="GluePoint17X" fmla="*/ 124407 w 3856038"/>
                            <a:gd name="GluePoint17Y" fmla="*/ 131173 h 3319463"/>
                            <a:gd name="GluePoint18X" fmla="*/ 122457 w 3856038"/>
                            <a:gd name="GluePoint18Y" fmla="*/ 132343 h 3319463"/>
                            <a:gd name="GluePoint19X" fmla="*/ 102739 w 3856038"/>
                            <a:gd name="GluePoint19Y" fmla="*/ 131744 h 3319463"/>
                            <a:gd name="GluePoint20X" fmla="*/ 101758 w 3856038"/>
                            <a:gd name="GluePoint20Y" fmla="*/ 129661 h 3319463"/>
                            <a:gd name="GluePoint21X" fmla="*/ 145405 w 3856038"/>
                            <a:gd name="GluePoint21Y" fmla="*/ 35580 h 3319463"/>
                            <a:gd name="GluePoint22X" fmla="*/ 147471 w 3856038"/>
                            <a:gd name="GluePoint22Y" fmla="*/ 39297 h 3319463"/>
                            <a:gd name="GluePoint23X" fmla="*/ 150775 w 3856038"/>
                            <a:gd name="GluePoint23Y" fmla="*/ 41884 h 3319463"/>
                            <a:gd name="GluePoint24X" fmla="*/ 154473 w 3856038"/>
                            <a:gd name="GluePoint24Y" fmla="*/ 129661 h 3319463"/>
                            <a:gd name="GluePoint25X" fmla="*/ 153494 w 3856038"/>
                            <a:gd name="GluePoint25Y" fmla="*/ 131744 h 3319463"/>
                            <a:gd name="GluePoint26X" fmla="*/ 133835 w 3856038"/>
                            <a:gd name="GluePoint26Y" fmla="*/ 132343 h 3319463"/>
                            <a:gd name="GluePoint27X" fmla="*/ 131877 w 3856038"/>
                            <a:gd name="GluePoint27Y" fmla="*/ 131172 h 3319463"/>
                            <a:gd name="GluePoint28X" fmla="*/ 129928 w 3856038"/>
                            <a:gd name="GluePoint28Y" fmla="*/ 0 h 3319463"/>
                            <a:gd name="GluePoint29X" fmla="*/ 157209 w 3856038"/>
                            <a:gd name="GluePoint29Y" fmla="*/ 299 h 3319463"/>
                            <a:gd name="GluePoint30X" fmla="*/ 159154 w 3856038"/>
                            <a:gd name="GluePoint30Y" fmla="*/ 1524 h 3319463"/>
                            <a:gd name="GluePoint31X" fmla="*/ 160364 w 3856038"/>
                            <a:gd name="GluePoint31Y" fmla="*/ 3444 h 3319463"/>
                            <a:gd name="GluePoint32X" fmla="*/ 160650 w 3856038"/>
                            <a:gd name="GluePoint32Y" fmla="*/ 30767 h 3319463"/>
                            <a:gd name="GluePoint33X" fmla="*/ 160038 w 3856038"/>
                            <a:gd name="GluePoint33Y" fmla="*/ 32986 h 3319463"/>
                            <a:gd name="GluePoint34X" fmla="*/ 158569 w 3856038"/>
                            <a:gd name="GluePoint34Y" fmla="*/ 34687 h 3319463"/>
                            <a:gd name="GluePoint35X" fmla="*/ 156515 w 3856038"/>
                            <a:gd name="GluePoint35Y" fmla="*/ 35627 h 3319463"/>
                            <a:gd name="GluePoint36X" fmla="*/ 154149 w 3856038"/>
                            <a:gd name="GluePoint36Y" fmla="*/ 35559 h 3319463"/>
                            <a:gd name="GluePoint37X" fmla="*/ 152136 w 3856038"/>
                            <a:gd name="GluePoint37Y" fmla="*/ 34524 h 3319463"/>
                            <a:gd name="GluePoint38X" fmla="*/ 150749 w 3856038"/>
                            <a:gd name="GluePoint38Y" fmla="*/ 32768 h 3319463"/>
                            <a:gd name="GluePoint39X" fmla="*/ 150246 w 3856038"/>
                            <a:gd name="GluePoint39Y" fmla="*/ 30508 h 3319463"/>
                            <a:gd name="GluePoint40X" fmla="*/ 92340 w 3856038"/>
                            <a:gd name="GluePoint40Y" fmla="*/ 75338 h 3319463"/>
                            <a:gd name="GluePoint41X" fmla="*/ 90137 w 3856038"/>
                            <a:gd name="GluePoint41Y" fmla="*/ 75828 h 3319463"/>
                            <a:gd name="GluePoint42X" fmla="*/ 87947 w 3856038"/>
                            <a:gd name="GluePoint42Y" fmla="*/ 75338 h 3319463"/>
                            <a:gd name="GluePoint43X" fmla="*/ 8880 w 3856038"/>
                            <a:gd name="GluePoint43Y" fmla="*/ 111278 h 3319463"/>
                            <a:gd name="GluePoint44X" fmla="*/ 6922 w 3856038"/>
                            <a:gd name="GluePoint44Y" fmla="*/ 112517 h 3319463"/>
                            <a:gd name="GluePoint45X" fmla="*/ 4705 w 3856038"/>
                            <a:gd name="GluePoint45Y" fmla="*/ 112789 h 3319463"/>
                            <a:gd name="GluePoint46X" fmla="*/ 2556 w 3856038"/>
                            <a:gd name="GluePoint46Y" fmla="*/ 112095 h 3319463"/>
                            <a:gd name="GluePoint47X" fmla="*/ 856 w 3856038"/>
                            <a:gd name="GluePoint47Y" fmla="*/ 110461 h 3319463"/>
                            <a:gd name="GluePoint48X" fmla="*/ 40 w 3856038"/>
                            <a:gd name="GluePoint48Y" fmla="*/ 108338 h 3319463"/>
                            <a:gd name="GluePoint49X" fmla="*/ 217 w 3856038"/>
                            <a:gd name="GluePoint49Y" fmla="*/ 106105 h 3319463"/>
                            <a:gd name="GluePoint50X" fmla="*/ 1332 w 3856038"/>
                            <a:gd name="GluePoint50Y" fmla="*/ 104104 h 3319463"/>
                            <a:gd name="GluePoint51X" fmla="*/ 63958 w 3856038"/>
                            <a:gd name="GluePoint51Y" fmla="*/ 41848 h 3319463"/>
                            <a:gd name="GluePoint52X" fmla="*/ 66147 w 3856038"/>
                            <a:gd name="GluePoint52Y" fmla="*/ 41358 h 3319463"/>
                            <a:gd name="GluePoint53X" fmla="*/ 68350 w 3856038"/>
                            <a:gd name="GluePoint53Y" fmla="*/ 41848 h 3319463"/>
                            <a:gd name="GluePoint54X" fmla="*/ 142875 w 3856038"/>
                            <a:gd name="GluePoint54Y" fmla="*/ 10441 h 3319463"/>
                            <a:gd name="GluePoint55X" fmla="*/ 128161 w 3856038"/>
                            <a:gd name="GluePoint55Y" fmla="*/ 10019 h 3319463"/>
                            <a:gd name="GluePoint56X" fmla="*/ 126338 w 3856038"/>
                            <a:gd name="GluePoint56Y" fmla="*/ 8712 h 3319463"/>
                            <a:gd name="GluePoint57X" fmla="*/ 125223 w 3856038"/>
                            <a:gd name="GluePoint57Y" fmla="*/ 6766 h 3319463"/>
                            <a:gd name="GluePoint58X" fmla="*/ 125046 w 3856038"/>
                            <a:gd name="GluePoint58Y" fmla="*/ 4410 h 3319463"/>
                            <a:gd name="GluePoint59X" fmla="*/ 125862 w 3856038"/>
                            <a:gd name="GluePoint59Y" fmla="*/ 2300 h 3319463"/>
                            <a:gd name="GluePoint60X" fmla="*/ 127494 w 3856038"/>
                            <a:gd name="GluePoint60Y" fmla="*/ 748 h 3319463"/>
                            <a:gd name="GluePoint61X" fmla="*/ 129670 w 3856038"/>
                            <a:gd name="GluePoint61Y" fmla="*/ 13 h 3319463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  <a:cxn ang="0">
                              <a:pos x="GluePoint60X" y="GluePoint60Y"/>
                            </a:cxn>
                            <a:cxn ang="0">
                              <a:pos x="GluePoint61X" y="GluePoint61Y"/>
                            </a:cxn>
                          </a:cxnLst>
                          <a:rect l="l" t="t" r="r" b="b"/>
                          <a:pathLst>
                            <a:path w="3856038" h="3319463">
                              <a:moveTo>
                                <a:pt x="50800" y="3187700"/>
                              </a:moveTo>
                              <a:lnTo>
                                <a:pt x="3856038" y="3187700"/>
                              </a:lnTo>
                              <a:lnTo>
                                <a:pt x="3856038" y="3319463"/>
                              </a:lnTo>
                              <a:lnTo>
                                <a:pt x="50800" y="3319463"/>
                              </a:lnTo>
                              <a:lnTo>
                                <a:pt x="50800" y="3187700"/>
                              </a:lnTo>
                              <a:close/>
                              <a:moveTo>
                                <a:pt x="839788" y="2182813"/>
                              </a:moveTo>
                              <a:lnTo>
                                <a:pt x="839788" y="3023236"/>
                              </a:lnTo>
                              <a:lnTo>
                                <a:pt x="839471" y="3029586"/>
                              </a:lnTo>
                              <a:lnTo>
                                <a:pt x="838518" y="3035936"/>
                              </a:lnTo>
                              <a:lnTo>
                                <a:pt x="837248" y="3041969"/>
                              </a:lnTo>
                              <a:lnTo>
                                <a:pt x="834708" y="3047684"/>
                              </a:lnTo>
                              <a:lnTo>
                                <a:pt x="832486" y="3053399"/>
                              </a:lnTo>
                              <a:lnTo>
                                <a:pt x="829311" y="3058479"/>
                              </a:lnTo>
                              <a:lnTo>
                                <a:pt x="825501" y="3063241"/>
                              </a:lnTo>
                              <a:lnTo>
                                <a:pt x="821373" y="3067686"/>
                              </a:lnTo>
                              <a:lnTo>
                                <a:pt x="816928" y="3071814"/>
                              </a:lnTo>
                              <a:lnTo>
                                <a:pt x="812166" y="3075306"/>
                              </a:lnTo>
                              <a:lnTo>
                                <a:pt x="807086" y="3078481"/>
                              </a:lnTo>
                              <a:lnTo>
                                <a:pt x="801688" y="3081339"/>
                              </a:lnTo>
                              <a:lnTo>
                                <a:pt x="795656" y="3083244"/>
                              </a:lnTo>
                              <a:lnTo>
                                <a:pt x="789623" y="3084831"/>
                              </a:lnTo>
                              <a:lnTo>
                                <a:pt x="783591" y="3085784"/>
                              </a:lnTo>
                              <a:lnTo>
                                <a:pt x="777241" y="3086101"/>
                              </a:lnTo>
                              <a:lnTo>
                                <a:pt x="364173" y="3086101"/>
                              </a:lnTo>
                              <a:lnTo>
                                <a:pt x="357823" y="3085784"/>
                              </a:lnTo>
                              <a:lnTo>
                                <a:pt x="351473" y="3084831"/>
                              </a:lnTo>
                              <a:lnTo>
                                <a:pt x="345758" y="3083244"/>
                              </a:lnTo>
                              <a:lnTo>
                                <a:pt x="339725" y="3081339"/>
                              </a:lnTo>
                              <a:lnTo>
                                <a:pt x="334328" y="3078481"/>
                              </a:lnTo>
                              <a:lnTo>
                                <a:pt x="329248" y="3075306"/>
                              </a:lnTo>
                              <a:lnTo>
                                <a:pt x="324485" y="3071814"/>
                              </a:lnTo>
                              <a:lnTo>
                                <a:pt x="320040" y="3067686"/>
                              </a:lnTo>
                              <a:lnTo>
                                <a:pt x="315595" y="3063241"/>
                              </a:lnTo>
                              <a:lnTo>
                                <a:pt x="312103" y="3058479"/>
                              </a:lnTo>
                              <a:lnTo>
                                <a:pt x="308928" y="3053399"/>
                              </a:lnTo>
                              <a:lnTo>
                                <a:pt x="306705" y="3047684"/>
                              </a:lnTo>
                              <a:lnTo>
                                <a:pt x="304165" y="3041969"/>
                              </a:lnTo>
                              <a:lnTo>
                                <a:pt x="302578" y="3035936"/>
                              </a:lnTo>
                              <a:lnTo>
                                <a:pt x="301943" y="3029586"/>
                              </a:lnTo>
                              <a:lnTo>
                                <a:pt x="301625" y="3023236"/>
                              </a:lnTo>
                              <a:lnTo>
                                <a:pt x="301625" y="2721293"/>
                              </a:lnTo>
                              <a:lnTo>
                                <a:pt x="839788" y="2182813"/>
                              </a:lnTo>
                              <a:close/>
                              <a:moveTo>
                                <a:pt x="1684338" y="1620838"/>
                              </a:moveTo>
                              <a:lnTo>
                                <a:pt x="1929304" y="1865842"/>
                              </a:lnTo>
                              <a:lnTo>
                                <a:pt x="1938189" y="1874411"/>
                              </a:lnTo>
                              <a:lnTo>
                                <a:pt x="1947708" y="1882345"/>
                              </a:lnTo>
                              <a:lnTo>
                                <a:pt x="1957227" y="1889644"/>
                              </a:lnTo>
                              <a:lnTo>
                                <a:pt x="1967064" y="1896944"/>
                              </a:lnTo>
                              <a:lnTo>
                                <a:pt x="1977218" y="1903291"/>
                              </a:lnTo>
                              <a:lnTo>
                                <a:pt x="1987690" y="1909003"/>
                              </a:lnTo>
                              <a:lnTo>
                                <a:pt x="1998478" y="1914716"/>
                              </a:lnTo>
                              <a:lnTo>
                                <a:pt x="2009267" y="1919476"/>
                              </a:lnTo>
                              <a:lnTo>
                                <a:pt x="2020690" y="1923602"/>
                              </a:lnTo>
                              <a:lnTo>
                                <a:pt x="2032113" y="1927728"/>
                              </a:lnTo>
                              <a:lnTo>
                                <a:pt x="2043537" y="1930901"/>
                              </a:lnTo>
                              <a:lnTo>
                                <a:pt x="2055277" y="1933440"/>
                              </a:lnTo>
                              <a:lnTo>
                                <a:pt x="2067335" y="1935344"/>
                              </a:lnTo>
                              <a:lnTo>
                                <a:pt x="2079393" y="1936931"/>
                              </a:lnTo>
                              <a:lnTo>
                                <a:pt x="2091768" y="1937883"/>
                              </a:lnTo>
                              <a:lnTo>
                                <a:pt x="2103826" y="1938201"/>
                              </a:lnTo>
                              <a:lnTo>
                                <a:pt x="2111759" y="1937883"/>
                              </a:lnTo>
                              <a:lnTo>
                                <a:pt x="2119692" y="1937566"/>
                              </a:lnTo>
                              <a:lnTo>
                                <a:pt x="2127625" y="1936931"/>
                              </a:lnTo>
                              <a:lnTo>
                                <a:pt x="2135240" y="1935979"/>
                              </a:lnTo>
                              <a:lnTo>
                                <a:pt x="2142856" y="1934710"/>
                              </a:lnTo>
                              <a:lnTo>
                                <a:pt x="2150788" y="1933440"/>
                              </a:lnTo>
                              <a:lnTo>
                                <a:pt x="2158404" y="1931536"/>
                              </a:lnTo>
                              <a:lnTo>
                                <a:pt x="2165702" y="1929949"/>
                              </a:lnTo>
                              <a:lnTo>
                                <a:pt x="2173318" y="1927728"/>
                              </a:lnTo>
                              <a:lnTo>
                                <a:pt x="2180299" y="1925189"/>
                              </a:lnTo>
                              <a:lnTo>
                                <a:pt x="2194895" y="1919794"/>
                              </a:lnTo>
                              <a:lnTo>
                                <a:pt x="2209174" y="1913446"/>
                              </a:lnTo>
                              <a:lnTo>
                                <a:pt x="2222501" y="1906782"/>
                              </a:lnTo>
                              <a:lnTo>
                                <a:pt x="2222501" y="3023263"/>
                              </a:lnTo>
                              <a:lnTo>
                                <a:pt x="2222501" y="3029611"/>
                              </a:lnTo>
                              <a:lnTo>
                                <a:pt x="2221232" y="3035958"/>
                              </a:lnTo>
                              <a:lnTo>
                                <a:pt x="2219645" y="3041988"/>
                              </a:lnTo>
                              <a:lnTo>
                                <a:pt x="2217742" y="3047700"/>
                              </a:lnTo>
                              <a:lnTo>
                                <a:pt x="2214886" y="3053413"/>
                              </a:lnTo>
                              <a:lnTo>
                                <a:pt x="2211713" y="3058491"/>
                              </a:lnTo>
                              <a:lnTo>
                                <a:pt x="2208222" y="3063251"/>
                              </a:lnTo>
                              <a:lnTo>
                                <a:pt x="2204414" y="3067694"/>
                              </a:lnTo>
                              <a:lnTo>
                                <a:pt x="2199655" y="3071820"/>
                              </a:lnTo>
                              <a:lnTo>
                                <a:pt x="2194895" y="3075311"/>
                              </a:lnTo>
                              <a:lnTo>
                                <a:pt x="2189818" y="3078484"/>
                              </a:lnTo>
                              <a:lnTo>
                                <a:pt x="2184424" y="3081341"/>
                              </a:lnTo>
                              <a:lnTo>
                                <a:pt x="2178712" y="3083245"/>
                              </a:lnTo>
                              <a:lnTo>
                                <a:pt x="2172366" y="3084832"/>
                              </a:lnTo>
                              <a:lnTo>
                                <a:pt x="2166654" y="3085784"/>
                              </a:lnTo>
                              <a:lnTo>
                                <a:pt x="2159673" y="3086101"/>
                              </a:lnTo>
                              <a:lnTo>
                                <a:pt x="1747166" y="3086101"/>
                              </a:lnTo>
                              <a:lnTo>
                                <a:pt x="1740820" y="3085784"/>
                              </a:lnTo>
                              <a:lnTo>
                                <a:pt x="1734474" y="3084832"/>
                              </a:lnTo>
                              <a:lnTo>
                                <a:pt x="1728445" y="3083245"/>
                              </a:lnTo>
                              <a:lnTo>
                                <a:pt x="1723050" y="3081341"/>
                              </a:lnTo>
                              <a:lnTo>
                                <a:pt x="1717656" y="3078484"/>
                              </a:lnTo>
                              <a:lnTo>
                                <a:pt x="1712579" y="3075311"/>
                              </a:lnTo>
                              <a:lnTo>
                                <a:pt x="1707185" y="3071820"/>
                              </a:lnTo>
                              <a:lnTo>
                                <a:pt x="1703060" y="3067694"/>
                              </a:lnTo>
                              <a:lnTo>
                                <a:pt x="1698935" y="3063251"/>
                              </a:lnTo>
                              <a:lnTo>
                                <a:pt x="1695444" y="3058491"/>
                              </a:lnTo>
                              <a:lnTo>
                                <a:pt x="1692271" y="3053413"/>
                              </a:lnTo>
                              <a:lnTo>
                                <a:pt x="1689415" y="3047700"/>
                              </a:lnTo>
                              <a:lnTo>
                                <a:pt x="1687511" y="3041988"/>
                              </a:lnTo>
                              <a:lnTo>
                                <a:pt x="1685925" y="3035958"/>
                              </a:lnTo>
                              <a:lnTo>
                                <a:pt x="1684973" y="3029611"/>
                              </a:lnTo>
                              <a:lnTo>
                                <a:pt x="1684338" y="3023263"/>
                              </a:lnTo>
                              <a:lnTo>
                                <a:pt x="1684338" y="1620838"/>
                              </a:lnTo>
                              <a:close/>
                              <a:moveTo>
                                <a:pt x="1531938" y="1492251"/>
                              </a:moveTo>
                              <a:lnTo>
                                <a:pt x="1531938" y="3023260"/>
                              </a:lnTo>
                              <a:lnTo>
                                <a:pt x="1531304" y="3029608"/>
                              </a:lnTo>
                              <a:lnTo>
                                <a:pt x="1530669" y="3035955"/>
                              </a:lnTo>
                              <a:lnTo>
                                <a:pt x="1529082" y="3041985"/>
                              </a:lnTo>
                              <a:lnTo>
                                <a:pt x="1527178" y="3047698"/>
                              </a:lnTo>
                              <a:lnTo>
                                <a:pt x="1524323" y="3053411"/>
                              </a:lnTo>
                              <a:lnTo>
                                <a:pt x="1521150" y="3058489"/>
                              </a:lnTo>
                              <a:lnTo>
                                <a:pt x="1517659" y="3063249"/>
                              </a:lnTo>
                              <a:lnTo>
                                <a:pt x="1513217" y="3067693"/>
                              </a:lnTo>
                              <a:lnTo>
                                <a:pt x="1509092" y="3071818"/>
                              </a:lnTo>
                              <a:lnTo>
                                <a:pt x="1504332" y="3075309"/>
                              </a:lnTo>
                              <a:lnTo>
                                <a:pt x="1498938" y="3078483"/>
                              </a:lnTo>
                              <a:lnTo>
                                <a:pt x="1493543" y="3081340"/>
                              </a:lnTo>
                              <a:lnTo>
                                <a:pt x="1487514" y="3083244"/>
                              </a:lnTo>
                              <a:lnTo>
                                <a:pt x="1481803" y="3084831"/>
                              </a:lnTo>
                              <a:lnTo>
                                <a:pt x="1475456" y="3085783"/>
                              </a:lnTo>
                              <a:lnTo>
                                <a:pt x="1469110" y="3086100"/>
                              </a:lnTo>
                              <a:lnTo>
                                <a:pt x="1056286" y="3086100"/>
                              </a:lnTo>
                              <a:lnTo>
                                <a:pt x="1050257" y="3085783"/>
                              </a:lnTo>
                              <a:lnTo>
                                <a:pt x="1043911" y="3084831"/>
                              </a:lnTo>
                              <a:lnTo>
                                <a:pt x="1037882" y="3083244"/>
                              </a:lnTo>
                              <a:lnTo>
                                <a:pt x="1031853" y="3081340"/>
                              </a:lnTo>
                              <a:lnTo>
                                <a:pt x="1026776" y="3078483"/>
                              </a:lnTo>
                              <a:lnTo>
                                <a:pt x="1021381" y="3075309"/>
                              </a:lnTo>
                              <a:lnTo>
                                <a:pt x="1016622" y="3071818"/>
                              </a:lnTo>
                              <a:lnTo>
                                <a:pt x="1012179" y="3067693"/>
                              </a:lnTo>
                              <a:lnTo>
                                <a:pt x="1008372" y="3063249"/>
                              </a:lnTo>
                              <a:lnTo>
                                <a:pt x="1004246" y="3058489"/>
                              </a:lnTo>
                              <a:lnTo>
                                <a:pt x="1001391" y="3053411"/>
                              </a:lnTo>
                              <a:lnTo>
                                <a:pt x="998852" y="3047698"/>
                              </a:lnTo>
                              <a:lnTo>
                                <a:pt x="996631" y="3041985"/>
                              </a:lnTo>
                              <a:lnTo>
                                <a:pt x="995044" y="3035955"/>
                              </a:lnTo>
                              <a:lnTo>
                                <a:pt x="994092" y="3029608"/>
                              </a:lnTo>
                              <a:lnTo>
                                <a:pt x="993775" y="3023260"/>
                              </a:lnTo>
                              <a:lnTo>
                                <a:pt x="993775" y="2030516"/>
                              </a:lnTo>
                              <a:lnTo>
                                <a:pt x="1531938" y="1492251"/>
                              </a:lnTo>
                              <a:close/>
                              <a:moveTo>
                                <a:pt x="2914650" y="1230313"/>
                              </a:moveTo>
                              <a:lnTo>
                                <a:pt x="2914650" y="3023247"/>
                              </a:lnTo>
                              <a:lnTo>
                                <a:pt x="2914014" y="3029596"/>
                              </a:lnTo>
                              <a:lnTo>
                                <a:pt x="2913059" y="3035945"/>
                              </a:lnTo>
                              <a:lnTo>
                                <a:pt x="2911468" y="3041976"/>
                              </a:lnTo>
                              <a:lnTo>
                                <a:pt x="2909240" y="3047690"/>
                              </a:lnTo>
                              <a:lnTo>
                                <a:pt x="2906694" y="3053404"/>
                              </a:lnTo>
                              <a:lnTo>
                                <a:pt x="2903512" y="3058483"/>
                              </a:lnTo>
                              <a:lnTo>
                                <a:pt x="2900011" y="3063245"/>
                              </a:lnTo>
                              <a:lnTo>
                                <a:pt x="2895874" y="3067689"/>
                              </a:lnTo>
                              <a:lnTo>
                                <a:pt x="2891736" y="3071816"/>
                              </a:lnTo>
                              <a:lnTo>
                                <a:pt x="2886326" y="3075308"/>
                              </a:lnTo>
                              <a:lnTo>
                                <a:pt x="2881234" y="3078482"/>
                              </a:lnTo>
                              <a:lnTo>
                                <a:pt x="2875824" y="3081340"/>
                              </a:lnTo>
                              <a:lnTo>
                                <a:pt x="2870414" y="3083244"/>
                              </a:lnTo>
                              <a:lnTo>
                                <a:pt x="2864367" y="3084831"/>
                              </a:lnTo>
                              <a:lnTo>
                                <a:pt x="2858002" y="3085784"/>
                              </a:lnTo>
                              <a:lnTo>
                                <a:pt x="2851637" y="3086101"/>
                              </a:lnTo>
                              <a:lnTo>
                                <a:pt x="2437914" y="3086101"/>
                              </a:lnTo>
                              <a:lnTo>
                                <a:pt x="2430912" y="3085784"/>
                              </a:lnTo>
                              <a:lnTo>
                                <a:pt x="2425184" y="3084831"/>
                              </a:lnTo>
                              <a:lnTo>
                                <a:pt x="2418819" y="3083244"/>
                              </a:lnTo>
                              <a:lnTo>
                                <a:pt x="2413090" y="3081340"/>
                              </a:lnTo>
                              <a:lnTo>
                                <a:pt x="2407680" y="3078482"/>
                              </a:lnTo>
                              <a:lnTo>
                                <a:pt x="2402588" y="3075308"/>
                              </a:lnTo>
                              <a:lnTo>
                                <a:pt x="2397814" y="3071816"/>
                              </a:lnTo>
                              <a:lnTo>
                                <a:pt x="2393040" y="3067689"/>
                              </a:lnTo>
                              <a:lnTo>
                                <a:pt x="2389221" y="3063245"/>
                              </a:lnTo>
                              <a:lnTo>
                                <a:pt x="2385721" y="3058483"/>
                              </a:lnTo>
                              <a:lnTo>
                                <a:pt x="2382538" y="3053404"/>
                              </a:lnTo>
                              <a:lnTo>
                                <a:pt x="2379674" y="3047690"/>
                              </a:lnTo>
                              <a:lnTo>
                                <a:pt x="2377764" y="3041976"/>
                              </a:lnTo>
                              <a:lnTo>
                                <a:pt x="2376173" y="3035945"/>
                              </a:lnTo>
                              <a:lnTo>
                                <a:pt x="2374900" y="3029596"/>
                              </a:lnTo>
                              <a:lnTo>
                                <a:pt x="2374900" y="3023247"/>
                              </a:lnTo>
                              <a:lnTo>
                                <a:pt x="2374900" y="1768701"/>
                              </a:lnTo>
                              <a:lnTo>
                                <a:pt x="2914650" y="1230313"/>
                              </a:lnTo>
                              <a:close/>
                              <a:moveTo>
                                <a:pt x="3382142" y="762000"/>
                              </a:moveTo>
                              <a:lnTo>
                                <a:pt x="3382777" y="774063"/>
                              </a:lnTo>
                              <a:lnTo>
                                <a:pt x="3384046" y="785492"/>
                              </a:lnTo>
                              <a:lnTo>
                                <a:pt x="3385633" y="796920"/>
                              </a:lnTo>
                              <a:lnTo>
                                <a:pt x="3387536" y="808031"/>
                              </a:lnTo>
                              <a:lnTo>
                                <a:pt x="3390392" y="818825"/>
                              </a:lnTo>
                              <a:lnTo>
                                <a:pt x="3393565" y="829618"/>
                              </a:lnTo>
                              <a:lnTo>
                                <a:pt x="3397056" y="840094"/>
                              </a:lnTo>
                              <a:lnTo>
                                <a:pt x="3401181" y="850888"/>
                              </a:lnTo>
                              <a:lnTo>
                                <a:pt x="3405623" y="860729"/>
                              </a:lnTo>
                              <a:lnTo>
                                <a:pt x="3410383" y="870570"/>
                              </a:lnTo>
                              <a:lnTo>
                                <a:pt x="3416095" y="880411"/>
                              </a:lnTo>
                              <a:lnTo>
                                <a:pt x="3421806" y="889935"/>
                              </a:lnTo>
                              <a:lnTo>
                                <a:pt x="3427835" y="899141"/>
                              </a:lnTo>
                              <a:lnTo>
                                <a:pt x="3434499" y="907713"/>
                              </a:lnTo>
                              <a:lnTo>
                                <a:pt x="3441797" y="916284"/>
                              </a:lnTo>
                              <a:lnTo>
                                <a:pt x="3448778" y="924220"/>
                              </a:lnTo>
                              <a:lnTo>
                                <a:pt x="3456711" y="932157"/>
                              </a:lnTo>
                              <a:lnTo>
                                <a:pt x="3464644" y="939776"/>
                              </a:lnTo>
                              <a:lnTo>
                                <a:pt x="3472894" y="946760"/>
                              </a:lnTo>
                              <a:lnTo>
                                <a:pt x="3481461" y="953426"/>
                              </a:lnTo>
                              <a:lnTo>
                                <a:pt x="3490663" y="960093"/>
                              </a:lnTo>
                              <a:lnTo>
                                <a:pt x="3499548" y="966125"/>
                              </a:lnTo>
                              <a:lnTo>
                                <a:pt x="3509067" y="971521"/>
                              </a:lnTo>
                              <a:lnTo>
                                <a:pt x="3518904" y="976601"/>
                              </a:lnTo>
                              <a:lnTo>
                                <a:pt x="3529058" y="981363"/>
                              </a:lnTo>
                              <a:lnTo>
                                <a:pt x="3539529" y="985807"/>
                              </a:lnTo>
                              <a:lnTo>
                                <a:pt x="3549683" y="989616"/>
                              </a:lnTo>
                              <a:lnTo>
                                <a:pt x="3560155" y="992791"/>
                              </a:lnTo>
                              <a:lnTo>
                                <a:pt x="3571261" y="995966"/>
                              </a:lnTo>
                              <a:lnTo>
                                <a:pt x="3582367" y="998505"/>
                              </a:lnTo>
                              <a:lnTo>
                                <a:pt x="3593790" y="1000093"/>
                              </a:lnTo>
                              <a:lnTo>
                                <a:pt x="3605213" y="1001680"/>
                              </a:lnTo>
                              <a:lnTo>
                                <a:pt x="3605213" y="3023244"/>
                              </a:lnTo>
                              <a:lnTo>
                                <a:pt x="3604896" y="3029593"/>
                              </a:lnTo>
                              <a:lnTo>
                                <a:pt x="3603944" y="3035942"/>
                              </a:lnTo>
                              <a:lnTo>
                                <a:pt x="3602357" y="3041974"/>
                              </a:lnTo>
                              <a:lnTo>
                                <a:pt x="3600136" y="3047688"/>
                              </a:lnTo>
                              <a:lnTo>
                                <a:pt x="3597598" y="3053402"/>
                              </a:lnTo>
                              <a:lnTo>
                                <a:pt x="3594425" y="3058481"/>
                              </a:lnTo>
                              <a:lnTo>
                                <a:pt x="3590617" y="3063243"/>
                              </a:lnTo>
                              <a:lnTo>
                                <a:pt x="3586809" y="3067688"/>
                              </a:lnTo>
                              <a:lnTo>
                                <a:pt x="3582367" y="3071815"/>
                              </a:lnTo>
                              <a:lnTo>
                                <a:pt x="3577607" y="3075307"/>
                              </a:lnTo>
                              <a:lnTo>
                                <a:pt x="3572213" y="3078481"/>
                              </a:lnTo>
                              <a:lnTo>
                                <a:pt x="3567136" y="3081338"/>
                              </a:lnTo>
                              <a:lnTo>
                                <a:pt x="3561107" y="3083243"/>
                              </a:lnTo>
                              <a:lnTo>
                                <a:pt x="3555078" y="3084830"/>
                              </a:lnTo>
                              <a:lnTo>
                                <a:pt x="3548732" y="3085783"/>
                              </a:lnTo>
                              <a:lnTo>
                                <a:pt x="3542703" y="3086100"/>
                              </a:lnTo>
                              <a:lnTo>
                                <a:pt x="3129878" y="3086100"/>
                              </a:lnTo>
                              <a:lnTo>
                                <a:pt x="3123532" y="3085783"/>
                              </a:lnTo>
                              <a:lnTo>
                                <a:pt x="3117186" y="3084830"/>
                              </a:lnTo>
                              <a:lnTo>
                                <a:pt x="3111474" y="3083243"/>
                              </a:lnTo>
                              <a:lnTo>
                                <a:pt x="3105445" y="3081338"/>
                              </a:lnTo>
                              <a:lnTo>
                                <a:pt x="3099733" y="3078481"/>
                              </a:lnTo>
                              <a:lnTo>
                                <a:pt x="3094656" y="3075307"/>
                              </a:lnTo>
                              <a:lnTo>
                                <a:pt x="3089897" y="3071815"/>
                              </a:lnTo>
                              <a:lnTo>
                                <a:pt x="3085454" y="3067688"/>
                              </a:lnTo>
                              <a:lnTo>
                                <a:pt x="3081329" y="3063243"/>
                              </a:lnTo>
                              <a:lnTo>
                                <a:pt x="3077839" y="3058481"/>
                              </a:lnTo>
                              <a:lnTo>
                                <a:pt x="3074666" y="3053402"/>
                              </a:lnTo>
                              <a:lnTo>
                                <a:pt x="3071810" y="3047688"/>
                              </a:lnTo>
                              <a:lnTo>
                                <a:pt x="3069906" y="3041974"/>
                              </a:lnTo>
                              <a:lnTo>
                                <a:pt x="3068320" y="3035942"/>
                              </a:lnTo>
                              <a:lnTo>
                                <a:pt x="3067685" y="3029593"/>
                              </a:lnTo>
                              <a:lnTo>
                                <a:pt x="3067050" y="3023244"/>
                              </a:lnTo>
                              <a:lnTo>
                                <a:pt x="3067050" y="1077552"/>
                              </a:lnTo>
                              <a:lnTo>
                                <a:pt x="3382142" y="762000"/>
                              </a:lnTo>
                              <a:close/>
                              <a:moveTo>
                                <a:pt x="3032368" y="0"/>
                              </a:moveTo>
                              <a:lnTo>
                                <a:pt x="3038399" y="0"/>
                              </a:lnTo>
                              <a:lnTo>
                                <a:pt x="3628114" y="0"/>
                              </a:lnTo>
                              <a:lnTo>
                                <a:pt x="3634144" y="0"/>
                              </a:lnTo>
                              <a:lnTo>
                                <a:pt x="3640175" y="318"/>
                              </a:lnTo>
                              <a:lnTo>
                                <a:pt x="3646205" y="1270"/>
                              </a:lnTo>
                              <a:lnTo>
                                <a:pt x="3651918" y="2222"/>
                              </a:lnTo>
                              <a:lnTo>
                                <a:pt x="3657631" y="3492"/>
                              </a:lnTo>
                              <a:lnTo>
                                <a:pt x="3663344" y="5079"/>
                              </a:lnTo>
                              <a:lnTo>
                                <a:pt x="3669057" y="6984"/>
                              </a:lnTo>
                              <a:lnTo>
                                <a:pt x="3674453" y="9206"/>
                              </a:lnTo>
                              <a:lnTo>
                                <a:pt x="3680166" y="11428"/>
                              </a:lnTo>
                              <a:lnTo>
                                <a:pt x="3685562" y="14284"/>
                              </a:lnTo>
                              <a:lnTo>
                                <a:pt x="3690640" y="17459"/>
                              </a:lnTo>
                              <a:lnTo>
                                <a:pt x="3695718" y="20633"/>
                              </a:lnTo>
                              <a:lnTo>
                                <a:pt x="3700479" y="23807"/>
                              </a:lnTo>
                              <a:lnTo>
                                <a:pt x="3705240" y="27616"/>
                              </a:lnTo>
                              <a:lnTo>
                                <a:pt x="3710001" y="31425"/>
                              </a:lnTo>
                              <a:lnTo>
                                <a:pt x="3714445" y="35552"/>
                              </a:lnTo>
                              <a:lnTo>
                                <a:pt x="3718253" y="39678"/>
                              </a:lnTo>
                              <a:lnTo>
                                <a:pt x="3722062" y="44440"/>
                              </a:lnTo>
                              <a:lnTo>
                                <a:pt x="3725871" y="49201"/>
                              </a:lnTo>
                              <a:lnTo>
                                <a:pt x="3729362" y="53962"/>
                              </a:lnTo>
                              <a:lnTo>
                                <a:pt x="3732536" y="59041"/>
                              </a:lnTo>
                              <a:lnTo>
                                <a:pt x="3735075" y="64437"/>
                              </a:lnTo>
                              <a:lnTo>
                                <a:pt x="3737932" y="69516"/>
                              </a:lnTo>
                              <a:lnTo>
                                <a:pt x="3740471" y="74912"/>
                              </a:lnTo>
                              <a:lnTo>
                                <a:pt x="3742692" y="80308"/>
                              </a:lnTo>
                              <a:lnTo>
                                <a:pt x="3744279" y="86339"/>
                              </a:lnTo>
                              <a:lnTo>
                                <a:pt x="3745866" y="91736"/>
                              </a:lnTo>
                              <a:lnTo>
                                <a:pt x="3747453" y="97767"/>
                              </a:lnTo>
                              <a:lnTo>
                                <a:pt x="3748088" y="103798"/>
                              </a:lnTo>
                              <a:lnTo>
                                <a:pt x="3749040" y="109511"/>
                              </a:lnTo>
                              <a:lnTo>
                                <a:pt x="3749358" y="115542"/>
                              </a:lnTo>
                              <a:lnTo>
                                <a:pt x="3749675" y="121573"/>
                              </a:lnTo>
                              <a:lnTo>
                                <a:pt x="3749675" y="711346"/>
                              </a:lnTo>
                              <a:lnTo>
                                <a:pt x="3749358" y="717377"/>
                              </a:lnTo>
                              <a:lnTo>
                                <a:pt x="3749040" y="723726"/>
                              </a:lnTo>
                              <a:lnTo>
                                <a:pt x="3748088" y="729757"/>
                              </a:lnTo>
                              <a:lnTo>
                                <a:pt x="3747453" y="735788"/>
                              </a:lnTo>
                              <a:lnTo>
                                <a:pt x="3745866" y="741819"/>
                              </a:lnTo>
                              <a:lnTo>
                                <a:pt x="3744279" y="747215"/>
                              </a:lnTo>
                              <a:lnTo>
                                <a:pt x="3742375" y="753246"/>
                              </a:lnTo>
                              <a:lnTo>
                                <a:pt x="3740471" y="758642"/>
                              </a:lnTo>
                              <a:lnTo>
                                <a:pt x="3737614" y="764039"/>
                              </a:lnTo>
                              <a:lnTo>
                                <a:pt x="3735075" y="769117"/>
                              </a:lnTo>
                              <a:lnTo>
                                <a:pt x="3732219" y="774196"/>
                              </a:lnTo>
                              <a:lnTo>
                                <a:pt x="3729045" y="779275"/>
                              </a:lnTo>
                              <a:lnTo>
                                <a:pt x="3725871" y="784036"/>
                              </a:lnTo>
                              <a:lnTo>
                                <a:pt x="3721745" y="788798"/>
                              </a:lnTo>
                              <a:lnTo>
                                <a:pt x="3718253" y="793242"/>
                              </a:lnTo>
                              <a:lnTo>
                                <a:pt x="3714445" y="797368"/>
                              </a:lnTo>
                              <a:lnTo>
                                <a:pt x="3710001" y="801495"/>
                              </a:lnTo>
                              <a:lnTo>
                                <a:pt x="3705558" y="804986"/>
                              </a:lnTo>
                              <a:lnTo>
                                <a:pt x="3700797" y="808795"/>
                              </a:lnTo>
                              <a:lnTo>
                                <a:pt x="3696036" y="811970"/>
                              </a:lnTo>
                              <a:lnTo>
                                <a:pt x="3690958" y="815144"/>
                              </a:lnTo>
                              <a:lnTo>
                                <a:pt x="3685879" y="818318"/>
                              </a:lnTo>
                              <a:lnTo>
                                <a:pt x="3680801" y="820857"/>
                              </a:lnTo>
                              <a:lnTo>
                                <a:pt x="3675405" y="823397"/>
                              </a:lnTo>
                              <a:lnTo>
                                <a:pt x="3669692" y="825301"/>
                              </a:lnTo>
                              <a:lnTo>
                                <a:pt x="3664297" y="827523"/>
                              </a:lnTo>
                              <a:lnTo>
                                <a:pt x="3658583" y="829110"/>
                              </a:lnTo>
                              <a:lnTo>
                                <a:pt x="3652870" y="830698"/>
                              </a:lnTo>
                              <a:lnTo>
                                <a:pt x="3646523" y="831332"/>
                              </a:lnTo>
                              <a:lnTo>
                                <a:pt x="3640492" y="832285"/>
                              </a:lnTo>
                              <a:lnTo>
                                <a:pt x="3634144" y="832919"/>
                              </a:lnTo>
                              <a:lnTo>
                                <a:pt x="3628114" y="832919"/>
                              </a:lnTo>
                              <a:lnTo>
                                <a:pt x="3622083" y="832919"/>
                              </a:lnTo>
                              <a:lnTo>
                                <a:pt x="3615735" y="832285"/>
                              </a:lnTo>
                              <a:lnTo>
                                <a:pt x="3609705" y="831332"/>
                              </a:lnTo>
                              <a:lnTo>
                                <a:pt x="3603675" y="830698"/>
                              </a:lnTo>
                              <a:lnTo>
                                <a:pt x="3597644" y="829110"/>
                              </a:lnTo>
                              <a:lnTo>
                                <a:pt x="3592248" y="827523"/>
                              </a:lnTo>
                              <a:lnTo>
                                <a:pt x="3586218" y="825301"/>
                              </a:lnTo>
                              <a:lnTo>
                                <a:pt x="3580822" y="823397"/>
                              </a:lnTo>
                              <a:lnTo>
                                <a:pt x="3575427" y="820857"/>
                              </a:lnTo>
                              <a:lnTo>
                                <a:pt x="3570031" y="818318"/>
                              </a:lnTo>
                              <a:lnTo>
                                <a:pt x="3565270" y="815144"/>
                              </a:lnTo>
                              <a:lnTo>
                                <a:pt x="3560192" y="811970"/>
                              </a:lnTo>
                              <a:lnTo>
                                <a:pt x="3555431" y="808795"/>
                              </a:lnTo>
                              <a:lnTo>
                                <a:pt x="3550670" y="804986"/>
                              </a:lnTo>
                              <a:lnTo>
                                <a:pt x="3546227" y="801495"/>
                              </a:lnTo>
                              <a:lnTo>
                                <a:pt x="3542100" y="797368"/>
                              </a:lnTo>
                              <a:lnTo>
                                <a:pt x="3537974" y="793242"/>
                              </a:lnTo>
                              <a:lnTo>
                                <a:pt x="3534166" y="788798"/>
                              </a:lnTo>
                              <a:lnTo>
                                <a:pt x="3530674" y="784036"/>
                              </a:lnTo>
                              <a:lnTo>
                                <a:pt x="3527500" y="779275"/>
                              </a:lnTo>
                              <a:lnTo>
                                <a:pt x="3524326" y="774196"/>
                              </a:lnTo>
                              <a:lnTo>
                                <a:pt x="3521153" y="769117"/>
                              </a:lnTo>
                              <a:lnTo>
                                <a:pt x="3518296" y="764039"/>
                              </a:lnTo>
                              <a:lnTo>
                                <a:pt x="3516074" y="758642"/>
                              </a:lnTo>
                              <a:lnTo>
                                <a:pt x="3514170" y="753246"/>
                              </a:lnTo>
                              <a:lnTo>
                                <a:pt x="3511948" y="747215"/>
                              </a:lnTo>
                              <a:lnTo>
                                <a:pt x="3510361" y="741819"/>
                              </a:lnTo>
                              <a:lnTo>
                                <a:pt x="3508774" y="735788"/>
                              </a:lnTo>
                              <a:lnTo>
                                <a:pt x="3508139" y="729757"/>
                              </a:lnTo>
                              <a:lnTo>
                                <a:pt x="3507187" y="723726"/>
                              </a:lnTo>
                              <a:lnTo>
                                <a:pt x="3506552" y="717377"/>
                              </a:lnTo>
                              <a:lnTo>
                                <a:pt x="3506552" y="711346"/>
                              </a:lnTo>
                              <a:lnTo>
                                <a:pt x="3506552" y="415190"/>
                              </a:lnTo>
                              <a:lnTo>
                                <a:pt x="2189691" y="1732180"/>
                              </a:lnTo>
                              <a:lnTo>
                                <a:pt x="2185247" y="1736624"/>
                              </a:lnTo>
                              <a:lnTo>
                                <a:pt x="2180487" y="1740433"/>
                              </a:lnTo>
                              <a:lnTo>
                                <a:pt x="2175726" y="1744242"/>
                              </a:lnTo>
                              <a:lnTo>
                                <a:pt x="2170647" y="1748051"/>
                              </a:lnTo>
                              <a:lnTo>
                                <a:pt x="2165569" y="1750908"/>
                              </a:lnTo>
                              <a:lnTo>
                                <a:pt x="2160491" y="1753765"/>
                              </a:lnTo>
                              <a:lnTo>
                                <a:pt x="2155095" y="1756621"/>
                              </a:lnTo>
                              <a:lnTo>
                                <a:pt x="2149382" y="1758843"/>
                              </a:lnTo>
                              <a:lnTo>
                                <a:pt x="2143986" y="1761065"/>
                              </a:lnTo>
                              <a:lnTo>
                                <a:pt x="2138273" y="1762970"/>
                              </a:lnTo>
                              <a:lnTo>
                                <a:pt x="2132878" y="1764557"/>
                              </a:lnTo>
                              <a:lnTo>
                                <a:pt x="2126847" y="1765509"/>
                              </a:lnTo>
                              <a:lnTo>
                                <a:pt x="2121452" y="1766461"/>
                              </a:lnTo>
                              <a:lnTo>
                                <a:pt x="2115421" y="1767096"/>
                              </a:lnTo>
                              <a:lnTo>
                                <a:pt x="2109708" y="1767731"/>
                              </a:lnTo>
                              <a:lnTo>
                                <a:pt x="2103678" y="1768049"/>
                              </a:lnTo>
                              <a:lnTo>
                                <a:pt x="2098282" y="1767731"/>
                              </a:lnTo>
                              <a:lnTo>
                                <a:pt x="2092252" y="1767096"/>
                              </a:lnTo>
                              <a:lnTo>
                                <a:pt x="2086221" y="1766461"/>
                              </a:lnTo>
                              <a:lnTo>
                                <a:pt x="2080508" y="1765509"/>
                              </a:lnTo>
                              <a:lnTo>
                                <a:pt x="2074795" y="1764557"/>
                              </a:lnTo>
                              <a:lnTo>
                                <a:pt x="2069399" y="1762970"/>
                              </a:lnTo>
                              <a:lnTo>
                                <a:pt x="2063369" y="1761065"/>
                              </a:lnTo>
                              <a:lnTo>
                                <a:pt x="2057973" y="1758843"/>
                              </a:lnTo>
                              <a:lnTo>
                                <a:pt x="2052577" y="1756621"/>
                              </a:lnTo>
                              <a:lnTo>
                                <a:pt x="2047182" y="1753765"/>
                              </a:lnTo>
                              <a:lnTo>
                                <a:pt x="2042104" y="1750908"/>
                              </a:lnTo>
                              <a:lnTo>
                                <a:pt x="2037025" y="1748051"/>
                              </a:lnTo>
                              <a:lnTo>
                                <a:pt x="2031947" y="1744242"/>
                              </a:lnTo>
                              <a:lnTo>
                                <a:pt x="2027186" y="1740433"/>
                              </a:lnTo>
                              <a:lnTo>
                                <a:pt x="2022425" y="1736624"/>
                              </a:lnTo>
                              <a:lnTo>
                                <a:pt x="2017664" y="1732180"/>
                              </a:lnTo>
                              <a:lnTo>
                                <a:pt x="1543797" y="1257949"/>
                              </a:lnTo>
                              <a:lnTo>
                                <a:pt x="207257" y="2594619"/>
                              </a:lnTo>
                              <a:lnTo>
                                <a:pt x="202814" y="2599063"/>
                              </a:lnTo>
                              <a:lnTo>
                                <a:pt x="198053" y="2602872"/>
                              </a:lnTo>
                              <a:lnTo>
                                <a:pt x="193292" y="2606999"/>
                              </a:lnTo>
                              <a:lnTo>
                                <a:pt x="188214" y="2610490"/>
                              </a:lnTo>
                              <a:lnTo>
                                <a:pt x="183136" y="2613665"/>
                              </a:lnTo>
                              <a:lnTo>
                                <a:pt x="178057" y="2616204"/>
                              </a:lnTo>
                              <a:lnTo>
                                <a:pt x="172662" y="2619061"/>
                              </a:lnTo>
                              <a:lnTo>
                                <a:pt x="166949" y="2621600"/>
                              </a:lnTo>
                              <a:lnTo>
                                <a:pt x="161553" y="2623505"/>
                              </a:lnTo>
                              <a:lnTo>
                                <a:pt x="155840" y="2625409"/>
                              </a:lnTo>
                              <a:lnTo>
                                <a:pt x="150444" y="2626996"/>
                              </a:lnTo>
                              <a:lnTo>
                                <a:pt x="144414" y="2628266"/>
                              </a:lnTo>
                              <a:lnTo>
                                <a:pt x="139018" y="2628901"/>
                              </a:lnTo>
                              <a:lnTo>
                                <a:pt x="132988" y="2629853"/>
                              </a:lnTo>
                              <a:lnTo>
                                <a:pt x="127275" y="2630171"/>
                              </a:lnTo>
                              <a:lnTo>
                                <a:pt x="121244" y="2630488"/>
                              </a:lnTo>
                              <a:lnTo>
                                <a:pt x="115214" y="2630171"/>
                              </a:lnTo>
                              <a:lnTo>
                                <a:pt x="109818" y="2629853"/>
                              </a:lnTo>
                              <a:lnTo>
                                <a:pt x="103787" y="2628901"/>
                              </a:lnTo>
                              <a:lnTo>
                                <a:pt x="98074" y="2628266"/>
                              </a:lnTo>
                              <a:lnTo>
                                <a:pt x="92361" y="2626996"/>
                              </a:lnTo>
                              <a:lnTo>
                                <a:pt x="86648" y="2625409"/>
                              </a:lnTo>
                              <a:lnTo>
                                <a:pt x="80935" y="2623505"/>
                              </a:lnTo>
                              <a:lnTo>
                                <a:pt x="75540" y="2621600"/>
                              </a:lnTo>
                              <a:lnTo>
                                <a:pt x="70144" y="2619061"/>
                              </a:lnTo>
                              <a:lnTo>
                                <a:pt x="64748" y="2616204"/>
                              </a:lnTo>
                              <a:lnTo>
                                <a:pt x="59670" y="2613665"/>
                              </a:lnTo>
                              <a:lnTo>
                                <a:pt x="54592" y="2610490"/>
                              </a:lnTo>
                              <a:lnTo>
                                <a:pt x="49513" y="2606999"/>
                              </a:lnTo>
                              <a:lnTo>
                                <a:pt x="44752" y="2602872"/>
                              </a:lnTo>
                              <a:lnTo>
                                <a:pt x="39992" y="2599063"/>
                              </a:lnTo>
                              <a:lnTo>
                                <a:pt x="35231" y="2594619"/>
                              </a:lnTo>
                              <a:lnTo>
                                <a:pt x="31105" y="2590175"/>
                              </a:lnTo>
                              <a:lnTo>
                                <a:pt x="26978" y="2585731"/>
                              </a:lnTo>
                              <a:lnTo>
                                <a:pt x="23170" y="2580335"/>
                              </a:lnTo>
                              <a:lnTo>
                                <a:pt x="19996" y="2575574"/>
                              </a:lnTo>
                              <a:lnTo>
                                <a:pt x="16822" y="2570495"/>
                              </a:lnTo>
                              <a:lnTo>
                                <a:pt x="13648" y="2565099"/>
                              </a:lnTo>
                              <a:lnTo>
                                <a:pt x="10791" y="2560020"/>
                              </a:lnTo>
                              <a:lnTo>
                                <a:pt x="8570" y="2554307"/>
                              </a:lnTo>
                              <a:lnTo>
                                <a:pt x="6665" y="2548910"/>
                              </a:lnTo>
                              <a:lnTo>
                                <a:pt x="5078" y="2543514"/>
                              </a:lnTo>
                              <a:lnTo>
                                <a:pt x="3491" y="2537483"/>
                              </a:lnTo>
                              <a:lnTo>
                                <a:pt x="2222" y="2532087"/>
                              </a:lnTo>
                              <a:lnTo>
                                <a:pt x="952" y="2526056"/>
                              </a:lnTo>
                              <a:lnTo>
                                <a:pt x="318" y="2520660"/>
                              </a:lnTo>
                              <a:lnTo>
                                <a:pt x="0" y="2514629"/>
                              </a:lnTo>
                              <a:lnTo>
                                <a:pt x="0" y="2508598"/>
                              </a:lnTo>
                              <a:lnTo>
                                <a:pt x="0" y="2502884"/>
                              </a:lnTo>
                              <a:lnTo>
                                <a:pt x="318" y="2497170"/>
                              </a:lnTo>
                              <a:lnTo>
                                <a:pt x="952" y="2491457"/>
                              </a:lnTo>
                              <a:lnTo>
                                <a:pt x="2222" y="2485426"/>
                              </a:lnTo>
                              <a:lnTo>
                                <a:pt x="3491" y="2480029"/>
                              </a:lnTo>
                              <a:lnTo>
                                <a:pt x="5078" y="2473998"/>
                              </a:lnTo>
                              <a:lnTo>
                                <a:pt x="6665" y="2468285"/>
                              </a:lnTo>
                              <a:lnTo>
                                <a:pt x="8570" y="2462889"/>
                              </a:lnTo>
                              <a:lnTo>
                                <a:pt x="10791" y="2457492"/>
                              </a:lnTo>
                              <a:lnTo>
                                <a:pt x="13648" y="2452414"/>
                              </a:lnTo>
                              <a:lnTo>
                                <a:pt x="16822" y="2446700"/>
                              </a:lnTo>
                              <a:lnTo>
                                <a:pt x="19996" y="2441621"/>
                              </a:lnTo>
                              <a:lnTo>
                                <a:pt x="23487" y="2436860"/>
                              </a:lnTo>
                              <a:lnTo>
                                <a:pt x="26978" y="2431781"/>
                              </a:lnTo>
                              <a:lnTo>
                                <a:pt x="31105" y="2427337"/>
                              </a:lnTo>
                              <a:lnTo>
                                <a:pt x="35231" y="2422576"/>
                              </a:lnTo>
                              <a:lnTo>
                                <a:pt x="1457784" y="1000202"/>
                              </a:lnTo>
                              <a:lnTo>
                                <a:pt x="1462227" y="995758"/>
                              </a:lnTo>
                              <a:lnTo>
                                <a:pt x="1466988" y="991631"/>
                              </a:lnTo>
                              <a:lnTo>
                                <a:pt x="1471749" y="987822"/>
                              </a:lnTo>
                              <a:lnTo>
                                <a:pt x="1476827" y="984330"/>
                              </a:lnTo>
                              <a:lnTo>
                                <a:pt x="1481906" y="981156"/>
                              </a:lnTo>
                              <a:lnTo>
                                <a:pt x="1486984" y="978617"/>
                              </a:lnTo>
                              <a:lnTo>
                                <a:pt x="1492697" y="975760"/>
                              </a:lnTo>
                              <a:lnTo>
                                <a:pt x="1498093" y="973221"/>
                              </a:lnTo>
                              <a:lnTo>
                                <a:pt x="1503488" y="971316"/>
                              </a:lnTo>
                              <a:lnTo>
                                <a:pt x="1509202" y="969411"/>
                              </a:lnTo>
                              <a:lnTo>
                                <a:pt x="1514597" y="967824"/>
                              </a:lnTo>
                              <a:lnTo>
                                <a:pt x="1520628" y="966555"/>
                              </a:lnTo>
                              <a:lnTo>
                                <a:pt x="1526023" y="965602"/>
                              </a:lnTo>
                              <a:lnTo>
                                <a:pt x="1532054" y="964968"/>
                              </a:lnTo>
                              <a:lnTo>
                                <a:pt x="1537767" y="964650"/>
                              </a:lnTo>
                              <a:lnTo>
                                <a:pt x="1543797" y="964333"/>
                              </a:lnTo>
                              <a:lnTo>
                                <a:pt x="1549828" y="964650"/>
                              </a:lnTo>
                              <a:lnTo>
                                <a:pt x="1555223" y="964968"/>
                              </a:lnTo>
                              <a:lnTo>
                                <a:pt x="1561254" y="965602"/>
                              </a:lnTo>
                              <a:lnTo>
                                <a:pt x="1566967" y="966555"/>
                              </a:lnTo>
                              <a:lnTo>
                                <a:pt x="1572680" y="967824"/>
                              </a:lnTo>
                              <a:lnTo>
                                <a:pt x="1578393" y="969411"/>
                              </a:lnTo>
                              <a:lnTo>
                                <a:pt x="1584106" y="971316"/>
                              </a:lnTo>
                              <a:lnTo>
                                <a:pt x="1589502" y="973221"/>
                              </a:lnTo>
                              <a:lnTo>
                                <a:pt x="1595215" y="975760"/>
                              </a:lnTo>
                              <a:lnTo>
                                <a:pt x="1600293" y="978617"/>
                              </a:lnTo>
                              <a:lnTo>
                                <a:pt x="1605371" y="981156"/>
                              </a:lnTo>
                              <a:lnTo>
                                <a:pt x="1610450" y="984330"/>
                              </a:lnTo>
                              <a:lnTo>
                                <a:pt x="1615528" y="987822"/>
                              </a:lnTo>
                              <a:lnTo>
                                <a:pt x="1620289" y="991631"/>
                              </a:lnTo>
                              <a:lnTo>
                                <a:pt x="1625050" y="995758"/>
                              </a:lnTo>
                              <a:lnTo>
                                <a:pt x="1629811" y="1000202"/>
                              </a:lnTo>
                              <a:lnTo>
                                <a:pt x="2103678" y="1474115"/>
                              </a:lnTo>
                              <a:lnTo>
                                <a:pt x="3334526" y="243464"/>
                              </a:lnTo>
                              <a:lnTo>
                                <a:pt x="3038399" y="243464"/>
                              </a:lnTo>
                              <a:lnTo>
                                <a:pt x="3032368" y="242829"/>
                              </a:lnTo>
                              <a:lnTo>
                                <a:pt x="3026338" y="242512"/>
                              </a:lnTo>
                              <a:lnTo>
                                <a:pt x="3019990" y="241877"/>
                              </a:lnTo>
                              <a:lnTo>
                                <a:pt x="3013959" y="240607"/>
                              </a:lnTo>
                              <a:lnTo>
                                <a:pt x="3008246" y="239338"/>
                              </a:lnTo>
                              <a:lnTo>
                                <a:pt x="3002216" y="237750"/>
                              </a:lnTo>
                              <a:lnTo>
                                <a:pt x="2996820" y="235846"/>
                              </a:lnTo>
                              <a:lnTo>
                                <a:pt x="2991107" y="233624"/>
                              </a:lnTo>
                              <a:lnTo>
                                <a:pt x="2985711" y="231085"/>
                              </a:lnTo>
                              <a:lnTo>
                                <a:pt x="2980633" y="228228"/>
                              </a:lnTo>
                              <a:lnTo>
                                <a:pt x="2975555" y="225688"/>
                              </a:lnTo>
                              <a:lnTo>
                                <a:pt x="2970794" y="222514"/>
                              </a:lnTo>
                              <a:lnTo>
                                <a:pt x="2966033" y="219022"/>
                              </a:lnTo>
                              <a:lnTo>
                                <a:pt x="2961272" y="215213"/>
                              </a:lnTo>
                              <a:lnTo>
                                <a:pt x="2956829" y="211404"/>
                              </a:lnTo>
                              <a:lnTo>
                                <a:pt x="2952703" y="207595"/>
                              </a:lnTo>
                              <a:lnTo>
                                <a:pt x="2948576" y="203151"/>
                              </a:lnTo>
                              <a:lnTo>
                                <a:pt x="2944768" y="198707"/>
                              </a:lnTo>
                              <a:lnTo>
                                <a:pt x="2941276" y="194581"/>
                              </a:lnTo>
                              <a:lnTo>
                                <a:pt x="2937468" y="189820"/>
                              </a:lnTo>
                              <a:lnTo>
                                <a:pt x="2934294" y="184423"/>
                              </a:lnTo>
                              <a:lnTo>
                                <a:pt x="2931755" y="179345"/>
                              </a:lnTo>
                              <a:lnTo>
                                <a:pt x="2928898" y="174266"/>
                              </a:lnTo>
                              <a:lnTo>
                                <a:pt x="2926676" y="168870"/>
                              </a:lnTo>
                              <a:lnTo>
                                <a:pt x="2924137" y="163156"/>
                              </a:lnTo>
                              <a:lnTo>
                                <a:pt x="2922550" y="157760"/>
                              </a:lnTo>
                              <a:lnTo>
                                <a:pt x="2920646" y="151729"/>
                              </a:lnTo>
                              <a:lnTo>
                                <a:pt x="2919376" y="146015"/>
                              </a:lnTo>
                              <a:lnTo>
                                <a:pt x="2918424" y="139984"/>
                              </a:lnTo>
                              <a:lnTo>
                                <a:pt x="2917472" y="133953"/>
                              </a:lnTo>
                              <a:lnTo>
                                <a:pt x="2917155" y="127922"/>
                              </a:lnTo>
                              <a:lnTo>
                                <a:pt x="2917155" y="121573"/>
                              </a:lnTo>
                              <a:lnTo>
                                <a:pt x="2917155" y="115225"/>
                              </a:lnTo>
                              <a:lnTo>
                                <a:pt x="2917472" y="109194"/>
                              </a:lnTo>
                              <a:lnTo>
                                <a:pt x="2918424" y="102845"/>
                              </a:lnTo>
                              <a:lnTo>
                                <a:pt x="2919376" y="97132"/>
                              </a:lnTo>
                              <a:lnTo>
                                <a:pt x="2920646" y="91101"/>
                              </a:lnTo>
                              <a:lnTo>
                                <a:pt x="2922550" y="85070"/>
                              </a:lnTo>
                              <a:lnTo>
                                <a:pt x="2924137" y="79674"/>
                              </a:lnTo>
                              <a:lnTo>
                                <a:pt x="2926676" y="74277"/>
                              </a:lnTo>
                              <a:lnTo>
                                <a:pt x="2928898" y="68564"/>
                              </a:lnTo>
                              <a:lnTo>
                                <a:pt x="2931755" y="63485"/>
                              </a:lnTo>
                              <a:lnTo>
                                <a:pt x="2934294" y="58406"/>
                              </a:lnTo>
                              <a:lnTo>
                                <a:pt x="2937468" y="53645"/>
                              </a:lnTo>
                              <a:lnTo>
                                <a:pt x="2941276" y="48883"/>
                              </a:lnTo>
                              <a:lnTo>
                                <a:pt x="2944768" y="44122"/>
                              </a:lnTo>
                              <a:lnTo>
                                <a:pt x="2948576" y="39678"/>
                              </a:lnTo>
                              <a:lnTo>
                                <a:pt x="2952703" y="35552"/>
                              </a:lnTo>
                              <a:lnTo>
                                <a:pt x="2956829" y="31425"/>
                              </a:lnTo>
                              <a:lnTo>
                                <a:pt x="2961272" y="27616"/>
                              </a:lnTo>
                              <a:lnTo>
                                <a:pt x="2966033" y="24124"/>
                              </a:lnTo>
                              <a:lnTo>
                                <a:pt x="2970794" y="20633"/>
                              </a:lnTo>
                              <a:lnTo>
                                <a:pt x="2975555" y="17459"/>
                              </a:lnTo>
                              <a:lnTo>
                                <a:pt x="2980633" y="14602"/>
                              </a:lnTo>
                              <a:lnTo>
                                <a:pt x="2985711" y="11745"/>
                              </a:lnTo>
                              <a:lnTo>
                                <a:pt x="2991107" y="9523"/>
                              </a:lnTo>
                              <a:lnTo>
                                <a:pt x="2996820" y="6984"/>
                              </a:lnTo>
                              <a:lnTo>
                                <a:pt x="3002216" y="5397"/>
                              </a:lnTo>
                              <a:lnTo>
                                <a:pt x="3008246" y="3492"/>
                              </a:lnTo>
                              <a:lnTo>
                                <a:pt x="3013959" y="2222"/>
                              </a:lnTo>
                              <a:lnTo>
                                <a:pt x="3019990" y="1270"/>
                              </a:lnTo>
                              <a:lnTo>
                                <a:pt x="3026338" y="318"/>
                              </a:lnTo>
                              <a:lnTo>
                                <a:pt x="303236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3856038,3319463" path="m50800,3187700l3856038,3187700l3856038,3319463l50800,3319463l50800,3187700xm839788,2182813l839788,3023236l839471,3029586l838518,3035936l837248,3041969l834708,3047684l832486,3053399l829311,3058479l825501,3063241l821373,3067686l816928,3071814l812166,3075306l807086,3078481l801688,3081339l795656,3083244l789623,3084831l783591,3085784l777241,3086101l364173,3086101l357823,3085784l351473,3084831l345758,3083244l339725,3081339l334328,3078481l329248,3075306l324485,3071814l320040,3067686l315595,3063241l312103,3058479l308928,3053399l306705,3047684l304165,3041969l302578,3035936l301943,3029586l301625,3023236l301625,2721293l839788,2182813xm1684338,1620838l1929304,1865842l1938189,1874411l1947708,1882345l1957227,1889644l1967064,1896944l1977218,1903291l1987690,1909003l1998478,1914716l2009267,1919476l2020690,1923602l2032113,1927728l2043537,1930901l2055277,1933440l2067335,1935344l2079393,1936931l2091768,1937883l2103826,1938201l2111759,1937883l2119692,1937566l2127625,1936931l2135240,1935979l2142856,1934710l2150788,1933440l2158404,1931536l2165702,1929949l2173318,1927728l2180299,1925189l2194895,1919794l2209174,1913446l2222501,1906782l2222501,3023263l2222501,3029611l2221232,3035958l2219645,3041988l2217742,3047700l2214886,3053413l2211713,3058491l2208222,3063251l2204414,3067694l2199655,3071820l2194895,3075311l2189818,3078484l2184424,3081341l2178712,3083245l2172366,3084832l2166654,3085784l2159673,3086101l1747166,3086101l1740820,3085784l1734474,3084832l1728445,3083245l1723050,3081341l1717656,3078484l1712579,3075311l1707185,3071820l1703060,3067694l1698935,3063251l1695444,3058491l1692271,3053413l1689415,3047700l1687511,3041988l1685925,3035958l1684973,3029611l1684338,3023263l1684338,1620838xm1531938,1492251l1531938,3023260l1531304,3029608l1530669,3035955l1529082,3041985l1527178,3047698l1524323,3053411l1521150,3058489l1517659,3063249l1513217,3067693l1509092,3071818l1504332,3075309l1498938,3078483l1493543,3081340l1487514,3083244l1481803,3084831l1475456,3085783l1469110,3086100l1056286,3086100l1050257,3085783l1043911,3084831l1037882,3083244l1031853,3081340l1026776,3078483l1021381,3075309l1016622,3071818l1012179,3067693l1008372,3063249l1004246,3058489l1001391,3053411l998852,3047698l996631,3041985l995044,3035955l994092,3029608l993775,3023260l993775,2030516l1531938,1492251xm2914650,1230313l2914650,3023247l2914014,3029596l2913059,3035945l2911468,3041976l2909240,3047690l2906694,3053404l2903512,3058483l2900011,3063245l2895874,3067689l2891736,3071816l2886326,3075308l2881234,3078482l2875824,3081340l2870414,3083244l2864367,3084831l2858002,3085784l2851637,3086101l2437914,3086101l2430912,3085784l2425184,3084831l2418819,3083244l2413090,3081340l2407680,3078482l2402588,3075308l2397814,3071816l2393040,3067689l2389221,3063245l2385721,3058483l2382538,3053404l2379674,3047690l2377764,3041976l2376173,3035945l2374900,3029596l2374900,3023247l2374900,1768701l2914650,1230313xm3382142,762000l3382777,774063l3384046,785492l3385633,796920l3387536,808031l3390392,818825l3393565,829618l3397056,840094l3401181,850888l3405623,860729l3410383,870570l3416095,880411l3421806,889935l3427835,899141l3434499,907713l3441797,916284l3448778,924220l3456711,932157l3464644,939776l3472894,946760l3481461,953426l3490663,960093l3499548,966125l3509067,971521l3518904,976601l3529058,981363l3539529,985807l3549683,989616l3560155,992791l3571261,995966l3582367,998505l3593790,1000093l3605213,1001680l3605213,3023244l3604896,3029593l3603944,3035942l3602357,3041974l3600136,3047688l3597598,3053402l3594425,3058481l3590617,3063243l3586809,3067688l3582367,3071815l3577607,3075307l3572213,3078481l3567136,3081338l3561107,3083243l3555078,3084830l3548732,3085783l3542703,3086100l3129878,3086100l3123532,3085783l3117186,3084830l3111474,3083243l3105445,3081338l3099733,3078481l3094656,3075307l3089897,3071815l3085454,3067688l3081329,3063243l3077839,3058481l3074666,3053402l3071810,3047688l3069906,3041974l3068320,3035942l3067685,3029593l3067050,3023244l3067050,1077552l3382142,762000xm3032368,0l3038399,0l3628114,0l3634144,0l3640175,318l3646205,1270l3651918,2222l3657631,3492l3663344,5079l3669057,6984l3674453,9206l3680166,11428l3685562,14284l3690640,17459l3695718,20633l3700479,23807l3705240,27616l3710001,31425l3714445,35552l3718253,39678l3722062,44440l3725871,49201l3729362,53962l3732536,59041l3735075,64437l3737932,69516l3740471,74912l3742692,80308l3744279,86339l3745866,91736l3747453,97767l3748088,103798l3749040,109511l3749358,115542l3749675,121573l3749675,711346l3749358,717377l3749040,723726l3748088,729757l3747453,735788l3745866,741819l3744279,747215l3742375,753246l3740471,758642l3737614,764039l3735075,769117l3732219,774196l3729045,779275l3725871,784036l3721745,788798l3718253,793242l3714445,797368l3710001,801495l3705558,804986l3700797,808795l3696036,811970l3690958,815144l3685879,818318l3680801,820857l3675405,823397l3669692,825301l3664297,827523l3658583,829110l3652870,830698l3646523,831332l3640492,832285l3634144,832919l3628114,832919l3622083,832919l3615735,832285l3609705,831332l3603675,830698l3597644,829110l3592248,827523l3586218,825301l3580822,823397l3575427,820857l3570031,818318l3565270,815144l3560192,811970l3555431,808795l3550670,804986l3546227,801495l3542100,797368l3537974,793242l3534166,788798l3530674,784036l3527500,779275l3524326,774196l3521153,769117l3518296,764039l3516074,758642l3514170,753246l3511948,747215l3510361,741819l3508774,735788l3508139,729757l3507187,723726l3506552,717377l3506552,711346l3506552,415190l2189691,1732180l2185247,1736624l2180487,1740433l2175726,1744242l2170647,1748051l2165569,1750908l2160491,1753765l2155095,1756621l2149382,1758843l2143986,1761065l2138273,1762970l2132878,1764557l2126847,1765509l2121452,1766461l2115421,1767096l2109708,1767731l2103678,1768049l2098282,1767731l2092252,1767096l2086221,1766461l2080508,1765509l2074795,1764557l2069399,1762970l2063369,1761065l2057973,1758843l2052577,1756621l2047182,1753765l2042104,1750908l2037025,1748051l2031947,1744242l2027186,1740433l2022425,1736624l2017664,1732180l1543797,1257949l207257,2594619l202814,2599063l198053,2602872l193292,2606999l188214,2610490l183136,2613665l178057,2616204l172662,2619061l166949,2621600l161553,2623505l155840,2625409l150444,2626996l144414,2628266l139018,2628901l132988,2629853l127275,2630171l121244,2630488l115214,2630171l109818,2629853l103787,2628901l98074,2628266l92361,2626996l86648,2625409l80935,2623505l75540,2621600l70144,2619061l64748,2616204l59670,2613665l54592,2610490l49513,2606999l44752,2602872l39992,2599063l35231,2594619l31105,2590175l26978,2585731l23170,2580335l19996,2575574l16822,2570495l13648,2565099l10791,2560020l8570,2554307l6665,2548910l5078,2543514l3491,2537483l2222,2532087l952,2526056l318,2520660l0,2514629l0,2508598l0,2502884l318,2497170l952,2491457l2222,2485426l3491,2480029l5078,2473998l6665,2468285l8570,2462889l10791,2457492l13648,2452414l16822,2446700l19996,2441621l23487,2436860l26978,2431781l31105,2427337l35231,2422576l1457784,1000202l1462227,995758l1466988,991631l1471749,987822l1476827,984330l1481906,981156l1486984,978617l1492697,975760l1498093,973221l1503488,971316l1509202,969411l1514597,967824l1520628,966555l1526023,965602l1532054,964968l1537767,964650l1543797,964333l1549828,964650l1555223,964968l1561254,965602l1566967,966555l1572680,967824l1578393,969411l1584106,971316l1589502,973221l1595215,975760l1600293,978617l1605371,981156l1610450,984330l1615528,987822l1620289,991631l1625050,995758l1629811,1000202l2103678,1474115l3334526,243464l3038399,243464l3032368,242829l3026338,242512l3019990,241877l3013959,240607l3008246,239338l3002216,237750l2996820,235846l2991107,233624l2985711,231085l2980633,228228l2975555,225688l2970794,222514l2966033,219022l2961272,215213l2956829,211404l2952703,207595l2948576,203151l2944768,198707l2941276,194581l2937468,189820l2934294,184423l2931755,179345l2928898,174266l2926676,168870l2924137,163156l2922550,157760l2920646,151729l2919376,146015l2918424,139984l2917472,133953l2917155,127922l2917155,121573l2917155,115225l2917472,109194l2918424,102845l2919376,97132l2920646,91101l2922550,85070l2924137,79674l2926676,74277l2928898,68564l2931755,63485l2934294,58406l2937468,53645l2941276,48883l2944768,44122l2948576,39678l2952703,35552l2956829,31425l2961272,27616l2966033,24124l2970794,20633l2975555,17459l2980633,14602l2985711,11745l2991107,9523l2996820,6984l3002216,5397l3008246,3492l3013959,2222l3019990,1270l3026338,318l3032368,0xe" fillcolor="white" stroked="f" o:allowincell="f" style="position:absolute;margin-left:135.25pt;margin-top:367.1pt;width:12.95pt;height:11.15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62">
                <wp:simplePos x="0" y="0"/>
                <wp:positionH relativeFrom="column">
                  <wp:posOffset>1730375</wp:posOffset>
                </wp:positionH>
                <wp:positionV relativeFrom="paragraph">
                  <wp:posOffset>6604000</wp:posOffset>
                </wp:positionV>
                <wp:extent cx="153035" cy="165100"/>
                <wp:effectExtent l="635" t="0" r="0" b="635"/>
                <wp:wrapNone/>
                <wp:docPr id="53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00" cy="165240"/>
                        </a:xfrm>
                        <a:custGeom>
                          <a:avLst/>
                          <a:gdLst>
                            <a:gd name="GluePoint1X" fmla="*/ 52043 w 1938337"/>
                            <a:gd name="GluePoint1Y" fmla="*/ 140669 h 2097088"/>
                            <a:gd name="GluePoint2X" fmla="*/ 84711 w 1938337"/>
                            <a:gd name="GluePoint2Y" fmla="*/ 142394 h 2097088"/>
                            <a:gd name="GluePoint3X" fmla="*/ 85944 w 1938337"/>
                            <a:gd name="GluePoint3Y" fmla="*/ 129907 h 2097088"/>
                            <a:gd name="GluePoint4X" fmla="*/ 78615 w 1938337"/>
                            <a:gd name="GluePoint4Y" fmla="*/ 111116 h 2097088"/>
                            <a:gd name="GluePoint5X" fmla="*/ 58383 w 1938337"/>
                            <a:gd name="GluePoint5Y" fmla="*/ 113598 h 2097088"/>
                            <a:gd name="GluePoint6X" fmla="*/ 91357 w 1938337"/>
                            <a:gd name="GluePoint6Y" fmla="*/ 19041 h 2097088"/>
                            <a:gd name="GluePoint7X" fmla="*/ 83735 w 1938337"/>
                            <a:gd name="GluePoint7Y" fmla="*/ 45917 h 2097088"/>
                            <a:gd name="GluePoint8X" fmla="*/ 75658 w 1938337"/>
                            <a:gd name="GluePoint8Y" fmla="*/ 58882 h 2097088"/>
                            <a:gd name="GluePoint9X" fmla="*/ 79602 w 1938337"/>
                            <a:gd name="GluePoint9Y" fmla="*/ 59735 h 2097088"/>
                            <a:gd name="GluePoint10X" fmla="*/ 93575 w 1938337"/>
                            <a:gd name="GluePoint10Y" fmla="*/ 33502 h 2097088"/>
                            <a:gd name="GluePoint11X" fmla="*/ 95263 w 1938337"/>
                            <a:gd name="GluePoint11Y" fmla="*/ 16027 h 2097088"/>
                            <a:gd name="GluePoint12X" fmla="*/ 100837 w 1938337"/>
                            <a:gd name="GluePoint12Y" fmla="*/ 37578 h 2097088"/>
                            <a:gd name="GluePoint13X" fmla="*/ 90750 w 1938337"/>
                            <a:gd name="GluePoint13Y" fmla="*/ 56930 h 2097088"/>
                            <a:gd name="GluePoint14X" fmla="*/ 79962 w 1938337"/>
                            <a:gd name="GluePoint14Y" fmla="*/ 71676 h 2097088"/>
                            <a:gd name="GluePoint15X" fmla="*/ 76303 w 1938337"/>
                            <a:gd name="GluePoint15Y" fmla="*/ 80281 h 2097088"/>
                            <a:gd name="GluePoint16X" fmla="*/ 74312 w 1938337"/>
                            <a:gd name="GluePoint16Y" fmla="*/ 105622 h 2097088"/>
                            <a:gd name="GluePoint17X" fmla="*/ 62576 w 1938337"/>
                            <a:gd name="GluePoint17Y" fmla="*/ 106229 h 2097088"/>
                            <a:gd name="GluePoint18X" fmla="*/ 64415 w 1938337"/>
                            <a:gd name="GluePoint18Y" fmla="*/ 82669 h 2097088"/>
                            <a:gd name="GluePoint19X" fmla="*/ 62405 w 1938337"/>
                            <a:gd name="GluePoint19Y" fmla="*/ 76869 h 2097088"/>
                            <a:gd name="GluePoint20X" fmla="*/ 58859 w 1938337"/>
                            <a:gd name="GluePoint20Y" fmla="*/ 71676 h 2097088"/>
                            <a:gd name="GluePoint21X" fmla="*/ 47749 w 1938337"/>
                            <a:gd name="GluePoint21Y" fmla="*/ 56569 h 2097088"/>
                            <a:gd name="GluePoint22X" fmla="*/ 37984 w 1938337"/>
                            <a:gd name="GluePoint22Y" fmla="*/ 37578 h 2097088"/>
                            <a:gd name="GluePoint23X" fmla="*/ 19693 w 1938337"/>
                            <a:gd name="GluePoint23Y" fmla="*/ 6286 h 2097088"/>
                            <a:gd name="GluePoint24X" fmla="*/ 29312 w 1938337"/>
                            <a:gd name="GluePoint24Y" fmla="*/ 14526 h 2097088"/>
                            <a:gd name="GluePoint25X" fmla="*/ 32058 w 1938337"/>
                            <a:gd name="GluePoint25Y" fmla="*/ 25550 h 2097088"/>
                            <a:gd name="GluePoint26X" fmla="*/ 26813 w 1938337"/>
                            <a:gd name="GluePoint26Y" fmla="*/ 24887 h 2097088"/>
                            <a:gd name="GluePoint27X" fmla="*/ 21321 w 1938337"/>
                            <a:gd name="GluePoint27Y" fmla="*/ 14450 h 2097088"/>
                            <a:gd name="GluePoint28X" fmla="*/ 12213 w 1938337"/>
                            <a:gd name="GluePoint28Y" fmla="*/ 12613 h 2097088"/>
                            <a:gd name="GluePoint29X" fmla="*/ 6835 w 1938337"/>
                            <a:gd name="GluePoint29Y" fmla="*/ 19489 h 2097088"/>
                            <a:gd name="GluePoint30X" fmla="*/ 6949 w 1938337"/>
                            <a:gd name="GluePoint30Y" fmla="*/ 30683 h 2097088"/>
                            <a:gd name="GluePoint31X" fmla="*/ 14391 w 1938337"/>
                            <a:gd name="GluePoint31Y" fmla="*/ 41195 h 2097088"/>
                            <a:gd name="GluePoint32X" fmla="*/ 39310 w 1938337"/>
                            <a:gd name="GluePoint32Y" fmla="*/ 54076 h 2097088"/>
                            <a:gd name="GluePoint33X" fmla="*/ 49441 w 1938337"/>
                            <a:gd name="GluePoint33Y" fmla="*/ 62864 h 2097088"/>
                            <a:gd name="GluePoint34X" fmla="*/ 46468 w 1938337"/>
                            <a:gd name="GluePoint34Y" fmla="*/ 70555 h 2097088"/>
                            <a:gd name="GluePoint35X" fmla="*/ 38856 w 1938337"/>
                            <a:gd name="GluePoint35Y" fmla="*/ 72203 h 2097088"/>
                            <a:gd name="GluePoint36X" fmla="*/ 39348 w 1938337"/>
                            <a:gd name="GluePoint36Y" fmla="*/ 66728 h 2097088"/>
                            <a:gd name="GluePoint37X" fmla="*/ 43268 w 1938337"/>
                            <a:gd name="GluePoint37Y" fmla="*/ 63357 h 2097088"/>
                            <a:gd name="GluePoint38X" fmla="*/ 24540 w 1938337"/>
                            <a:gd name="GluePoint38Y" fmla="*/ 55174 h 2097088"/>
                            <a:gd name="GluePoint39X" fmla="*/ 4942 w 1938337"/>
                            <a:gd name="GluePoint39Y" fmla="*/ 40078 h 2097088"/>
                            <a:gd name="GluePoint40X" fmla="*/ 0 w 1938337"/>
                            <a:gd name="GluePoint40Y" fmla="*/ 24906 h 2097088"/>
                            <a:gd name="GluePoint41X" fmla="*/ 4033 w 1938337"/>
                            <a:gd name="GluePoint41Y" fmla="*/ 11117 h 2097088"/>
                            <a:gd name="GluePoint42X" fmla="*/ 14429 w 1938337"/>
                            <a:gd name="GluePoint42Y" fmla="*/ 5699 h 2097088"/>
                            <a:gd name="GluePoint43X" fmla="*/ 133052 w 1938337"/>
                            <a:gd name="GluePoint43Y" fmla="*/ 9071 h 2097088"/>
                            <a:gd name="GluePoint44X" fmla="*/ 138860 w 1938337"/>
                            <a:gd name="GluePoint44Y" fmla="*/ 22746 h 2097088"/>
                            <a:gd name="GluePoint45X" fmla="*/ 135861 w 1938337"/>
                            <a:gd name="GluePoint45Y" fmla="*/ 37180 h 2097088"/>
                            <a:gd name="GluePoint46X" fmla="*/ 123620 w 1938337"/>
                            <a:gd name="GluePoint46Y" fmla="*/ 49908 h 2097088"/>
                            <a:gd name="GluePoint47X" fmla="*/ 96650 w 1938337"/>
                            <a:gd name="GluePoint47Y" fmla="*/ 61879 h 2097088"/>
                            <a:gd name="GluePoint48X" fmla="*/ 96821 w 1938337"/>
                            <a:gd name="GluePoint48Y" fmla="*/ 65895 h 2097088"/>
                            <a:gd name="GluePoint49X" fmla="*/ 101148 w 1938337"/>
                            <a:gd name="GluePoint49Y" fmla="*/ 70422 h 2097088"/>
                            <a:gd name="GluePoint50X" fmla="*/ 94980 w 1938337"/>
                            <a:gd name="GluePoint50Y" fmla="*/ 72089 h 2097088"/>
                            <a:gd name="GluePoint51X" fmla="*/ 89495 w 1938337"/>
                            <a:gd name="GluePoint51Y" fmla="*/ 65857 h 2097088"/>
                            <a:gd name="GluePoint52X" fmla="*/ 93385 w 1938337"/>
                            <a:gd name="GluePoint52Y" fmla="*/ 56368 h 2097088"/>
                            <a:gd name="GluePoint53X" fmla="*/ 116275 w 1938337"/>
                            <a:gd name="GluePoint53Y" fmla="*/ 46992 h 2097088"/>
                            <a:gd name="GluePoint54X" fmla="*/ 130813 w 1938337"/>
                            <a:gd name="GluePoint54Y" fmla="*/ 33411 h 2097088"/>
                            <a:gd name="GluePoint55X" fmla="*/ 132540 w 1938337"/>
                            <a:gd name="GluePoint55Y" fmla="*/ 21610 h 2097088"/>
                            <a:gd name="GluePoint56X" fmla="*/ 126277 w 1938337"/>
                            <a:gd name="GluePoint56Y" fmla="*/ 12499 h 2097088"/>
                            <a:gd name="GluePoint57X" fmla="*/ 116920 w 1938337"/>
                            <a:gd name="GluePoint57Y" fmla="*/ 15075 h 2097088"/>
                            <a:gd name="GluePoint58X" fmla="*/ 111587 w 1938337"/>
                            <a:gd name="GluePoint58Y" fmla="*/ 25663 h 2097088"/>
                            <a:gd name="GluePoint59X" fmla="*/ 106386 w 1938337"/>
                            <a:gd name="GluePoint59Y" fmla="*/ 24735 h 2097088"/>
                            <a:gd name="GluePoint60X" fmla="*/ 110998 w 1938337"/>
                            <a:gd name="GluePoint60Y" fmla="*/ 12367 h 2097088"/>
                            <a:gd name="GluePoint61X" fmla="*/ 122158 w 1938337"/>
                            <a:gd name="GluePoint61Y" fmla="*/ 5718 h 2097088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  <a:cxn ang="0">
                              <a:pos x="GluePoint60X" y="GluePoint60Y"/>
                            </a:cxn>
                            <a:cxn ang="0">
                              <a:pos x="GluePoint61X" y="GluePoint61Y"/>
                            </a:cxn>
                          </a:cxnLst>
                          <a:rect l="l" t="t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1938337,2097088" path="m754655,1781504l755185,1787064l755185,1789976l754655,1793153l753861,1796065l753067,1798713l752009,1801360l750156,1803743l748568,1806391l746980,1808244l744598,1810362l742481,1812215l740099,1813804l737452,1815127l734805,1815922l731894,1816716l729247,1817245l726071,1817245l724483,1816981l724483,1965507l726071,1965507l729247,1965507l731894,1966036l734805,1966566l737452,1967625l740099,1969213l742481,1970537l744598,1972125l746980,1974243l748568,1976361l750156,1978744l752009,1981127l753067,1984039l753861,1986687l754655,1989599l755185,1992776l755185,1995688l755185,1996747l1181565,1996747l1181301,1995688l1181565,1992776l1181830,1989599l1182624,1986687l1183683,1984039l1184741,1981127l1186329,1978744l1187917,1976361l1189770,1974243l1191887,1972125l1194005,1970537l1196651,1969213l1199033,1967625l1201680,1966566l1204591,1966036l1207238,1965507l1210414,1965507l1212002,1965507l1212002,1816981l1210414,1817245l1207238,1817245l1204591,1816716l1201680,1815922l1199033,1815127l1196651,1813804l1194005,1812215l1191887,1810362l1189770,1808244l1187917,1806391l1186329,1803743l1184741,1801360l1183683,1798713l1182624,1796065l1181830,1793153l1181565,1789976l1181301,1787064l1182095,1781504l754655,1781504xm555625,1681163l1381125,1681163l1381125,2097088l555625,2097088l555625,1681163xm846057,1552575l1096781,1552575l1104997,1562178l1112683,1571246l1120634,1579515l1128320,1587517l1135741,1594986l1143162,1602188l1150583,1608856l1157474,1614991l1170726,1626461l1182917,1636063l1193784,1644065l1203325,1651000l738187,1651000l747993,1644065l759125,1635796l771582,1626194l785098,1614724l792254,1608589l799675,1601921l807096,1594986l814517,1587251l822468,1579249l830419,1570980l838106,1562178l846057,1552575xm1307617,216793l1304708,217057l1301269,217587l1298095,218646l1295449,219971l1292540,221295l1289630,223149l1287514,225002l1285133,227121l1283017,229505l1281166,232153l1279578,234801l1278256,237714l1277462,240892l1276404,243805l1276140,247248l1274553,266051l1272965,284590l1270585,303128l1268204,321931l1265295,340470l1262385,359008l1258946,377546l1255243,396349l1251275,414888l1246778,433161l1242282,451435l1237256,469443l1231965,487187l1225882,505196l1220062,522940l1213714,540418l1206836,557897l1199959,575112l1192552,591796l1184617,608745l1176681,625430l1168217,641585l1159223,658004l1150230,673629l1140443,689255l1130391,704615l1120075,719445l1109494,734276l1098385,748842l1087010,762878l1075107,776650l1062939,789891l1060559,792275l1058971,795188l1057120,797836l1056062,801014l1055004,803927l1054475,806840l1054210,810283l1054210,813461l1054210,816374l1054739,819552l1055533,822730l1056591,825379l1058178,828292l1060030,831205l1061881,833588l1064262,836237l1066907,838355l1069552,840209l1072462,841798l1075107,842858l1078281,843917l1081455,844712l1084365,844976l1087539,845241l1090978,844976l1093888,844447l1096797,843387l1099972,842328l1102617,841004l1105526,838885l1108172,837031l1110552,834648l1124043,819817l1137004,804722l1149701,789097l1161604,773471l1173507,757581l1184617,740897l1195727,724213l1206043,707528l1216094,690049l1225617,672570l1234875,654826l1243604,637082l1252069,618809l1260269,600536l1267940,581997l1274817,563459l1281959,544656l1288307,525853l1294127,506785l1300211,487187l1305501,468119l1310262,448786l1315024,429188l1319256,409591l1323224,389993l1326662,370396l1330101,350798l1333011,330936l1335391,311338l1337772,291475l1339624,271613l1341475,252015l1341475,248572l1341211,245659l1340417,242216l1339624,239039l1338566,236390l1337243,233477l1335391,230829l1333540,228445l1331159,226062l1329043,223943l1326398,222089l1323753,220500l1320579,219176l1317669,218382l1314495,217322l1311056,217057l1307617,216793xm442912,112713l1493837,112713l1485637,163826l1477172,211761l1468708,257312l1460508,299685l1452308,339145l1444372,375427l1436437,408532l1429559,438723l1422682,465471l1416598,488776l1411308,508638l1406811,525058l1399934,547304l1397817,554719l1394114,564518l1390146,574847l1385914,585440l1380888,596563l1375863,608216l1370308,620398l1364224,632580l1357875,645027l1351263,658004l1343856,671246l1336714,684488l1328779,698259l1320579,711501l1312379,725537l1303649,739573l1294656,753609l1285133,767645l1275875,781416l1266088,795453l1256036,809489l1245720,823260l1235140,836767l1224559,850273l1213714,863779l1202340,877021l1191230,889468l1179591,902180l1167952,914627l1156049,926280l1144146,937933l1132243,949056l1119810,959914l1119810,992753l1119810,993548l1119546,994872l1119546,995666l1119546,996196l1119281,995931l1117694,998579l1115578,1001493l1112668,1004671l1109230,1007849l1101294,1015529l1096797,1020031l1092301,1024798l1087804,1030095l1083307,1035921l1079075,1042807l1074843,1050222l1073255,1053930l1071668,1057902l1069817,1062404l1068230,1066906l1066907,1071673l1065584,1076440l1064526,1081737l1063733,1087298l1064526,1089152l1064262,1120932l1064262,1121727l1064526,1121727l1063468,1124640l1062675,1127023l1060823,1130466l1058707,1134704l1055268,1139735l1053681,1142119l1051829,1144238l1048655,1147945l1044952,1150858l1041513,1153242l1036488,1156420l1035165,1157214l1034107,1157744l1030933,1159333l1026436,1161187l1017971,1163570l1016120,1168337l1016120,1454092l1015855,1473160l1030404,1474749l1036752,1475808l1042571,1476868l1043365,1477133l1046275,1477662l1054210,1479516l1057120,1480840l1060030,1481635l1062410,1482959l1063733,1484018l1064791,1485342l1065055,1486667l1065320,1486667l1065320,1507588l1065320,1513944l1067436,1516063l871958,1516063l871958,1514739l871958,1507588l871958,1486667l872223,1486667l872487,1485607l873016,1484283l874074,1483489l875926,1482429l877778,1481635l880158,1480575l885978,1478722l892855,1477133l901319,1475808l910842,1474219l921423,1473160l921423,1454092l921423,1170721l920894,1170721l920894,1168602l920365,1167013l919836,1163835l913752,1161981l908197,1160128l902642,1157744l901849,1157214l900526,1156420l898674,1155096l895765,1153772l892590,1151653l889152,1148475l885449,1144502l881481,1139735l877778,1134439l876984,1133115l875397,1130201l874603,1129142l873545,1126759l873281,1125964l872752,1124110l872487,1124110l872487,1121992l872487,1121727l872487,1121197l872487,1120932l872487,1087034l872752,1087034l871694,1080413l870636,1074057l868784,1067966l866932,1062404l864816,1057108l862700,1052076l860319,1047574l857939,1043071l853707,1036980l853442,1035921l849474,1030889l848681,1029830l844977,1025328l844184,1024533l840216,1020296l839423,1019501l835719,1015794l834661,1014734l831487,1011556l827519,1008113l827255,1007849l823816,1004671l821171,1001493l818790,998579l817468,995931l817203,996196l816939,996196l816674,992753l816674,959649l807945,951969l798952,944024l790222,935549l781493,927339l772764,918865l762713,908007l754777,900062l747371,891587l736790,879934l722242,862985l712190,850803l697906,833059l688648,820612l674629,801809l666164,790421l652145,769764l644739,759435l636538,746723l628603,734011l625429,729244l615377,713089l605855,696670l596861,681045l588132,665420l589719,669127l574906,639996l569087,627813l563267,616425l558242,605038l553480,594180l548983,583321l545280,573258l541842,563724l538932,554719l536287,547304l529938,525058l525441,508638l520151,488776l514067,465471l507190,438723l500312,408532l492377,375427l484441,339145l476241,299685l467777,257312l459577,211761l451112,163826l442912,112713xm208966,79375l216098,79375l224816,79375l233534,79904l242252,80698l250706,82286l258895,83874l266821,85462l274746,87844l282407,90226l289804,93137l297201,96313l304070,99489l311203,103194l318071,106900l324412,111134l330752,115369l336828,119603l342640,124102l348188,128866l353735,133630l359283,138659l364303,143687l369322,148716l374077,154009l378568,159567l387022,170153l394947,181004l402344,192119l408949,202971l415289,213821l420837,224672l425856,235259l430611,245316l434838,255637l438537,264900l441971,273899l444613,282103l449368,296924l452538,308304l454388,315980l455444,319420l455973,323655l456237,328154l456237,332653l455708,337152l454652,341387l453331,345621l451746,349591l449368,353296l447255,357002l444349,359913l441707,363089l438273,366000l434574,368117l430876,370234l426913,371822l422422,372881l418459,373675l414232,373940l409741,373940l405779,373410l401552,372352l397589,371028l393891,369176l390192,367059l387022,364412l383852,361765l380946,358589l378304,355149l375926,351708l374077,347739l372492,343504l371435,339005l371171,338476l370643,335299l367209,323390l364831,315186l361397,305393l357170,294542l352415,283162l346867,270988l340527,258549l337092,252462l333394,246374l329431,240023l325468,234200l321241,228378l316750,222555l312259,216997l307504,211704l302749,206676l297465,201912l292446,197148l286898,192913l279501,187885l271576,183386l267877,181004l263651,179151l259424,177299l255197,175711l250706,174387l246215,173329l241460,172006l236704,170947l231949,170418l226930,169888l221382,169624l216098,169359l206852,169624l197078,170682l187039,172270l175943,174652l170395,176240l165112,178357l160093,180475l155337,182856l150846,185503l146355,188679l142128,191855l137901,195295l133939,199001l129976,203235l126542,207470l122843,212234l119409,216997l115975,222291l113069,227584l109899,233406l106993,239493l104351,245580l101709,251932l99596,258549l97218,265430l95369,272311l93519,279721l91934,286867l90614,294278l89293,301953l88236,309363l87443,317038l86915,324713l86387,332388l86122,340063l86122,348003l86122,355678l86387,363618l86915,371558l87443,379497l88236,386908l89293,394318l90614,401729l91934,408874l93519,416020l95105,422372l96954,428724l99067,435076l100916,440898l103030,446456l105408,452014l107521,456778l112012,464982l116503,473186l121258,481391l126542,489331l131561,497006l137109,504945l142657,512620l148204,519766l154545,527441l160357,534587l166697,541733l173301,548614l179906,555495l186775,562376l193643,568993l200776,575609l207909,581696l215306,588048l230364,600222l246215,612132l261801,623248l278180,634098l294559,644420l311467,654477l328374,663740l345546,673003l362453,681472l379361,689677l396532,697352l412911,705027l429819,711643l446198,718525l462049,724612l477899,730963l492958,736257l521753,746578l548435,755577l572211,763516l595987,771456l606290,775161l615536,778602l624783,782572l629274,784954l634029,787600l640633,792099l646974,796863l652786,802156l658069,807714l663088,813801l667579,819888l671806,826240l675505,833121l679203,840003l681845,847413l684487,854823l686600,862498l688450,870174l689770,878378l690299,886318l690563,894522l690563,899551l690299,904844l689770,909872l688978,915165l688185,920194l686865,925487l685279,930516l683694,935544l681581,941102l679467,945866l677090,950894l674448,955658l671278,960422l668108,965186l664409,969685l660975,973920l657012,978154l652786,982389l648295,985829l643539,989534l638784,992975l633765,996415l628745,999327l623198,1002238l617650,1004620l611838,1007266l606026,1009119l599950,1011501l593610,1013089l587005,1014942l580665,1016000l574060,1017323l569834,1017588l565343,1017588l561116,1017059l556889,1016265l552926,1015206l549228,1013354l545529,1011236l542095,1008854l538925,1006208l535755,1003032l533377,999591l530999,996415l528886,992446l527301,988211l525980,983977l525187,979477l524659,974713l524659,970214l525187,965980l525980,961481l527037,957246l528886,953276l530735,949306l533113,946130l535490,942690l538660,939514l541831,936867l545001,934221l548963,932368l552926,930251l556889,929192l561380,928134l569041,926546l575646,924958l581457,923105l586213,920723l590440,918606l593610,916224l596516,914107l598365,911990l599950,910137l601535,908020l602328,906167l603120,904050l603913,901932l604177,899551l604441,897169l604705,894522l604441,890023l603648,885259l602063,880760l599950,876261l597837,872555l595195,869380l593081,866998l590704,865410l590175,865145l587798,864086l577231,859852l561908,854559l542887,848207l520696,840796l495599,832327l468125,822800l438801,811684l423479,805862l407628,799774l391777,792893l375398,786012l358755,778602l342376,770927l325468,762987l308297,754253l291653,745255l274482,735992l257574,725670l240667,715613l224024,704762l207380,693382l191001,681472l174887,669033l164319,660564l154016,651566l143449,642568l133410,633305l123636,623512l113861,613720l104351,603663l95105,593076l86122,582225l77405,571374l68951,559994l60761,548349l52836,536440l45439,524001l38306,511562l31702,498594l27739,490389l24041,482185l20606,473451l17700,464717l14794,455719l12417,446456l10039,437193l7926,427665l6076,418137l4491,408345l3170,398553l1850,388761l1057,378439l529,368382l264,358060l0,348003l264,332653l1057,317832l2378,302747l4491,287926l6869,272840l10039,258019l11888,250874l14002,243463l15851,236053l18493,228907l20606,221761l23512,214880l26418,207734l29324,200853l32494,193972l36193,187356l39363,180475l43326,174123l47552,167506l51779,161155l56270,155332l60761,148980l65781,143422l70800,137865l76348,132307l81896,126749l89557,120397l98011,114045l106728,108223l115710,102930l124957,98166l134731,93931l139751,92079l145034,90226l150318,88638l155601,87315l163527,85198l170924,83874l178849,82551l186510,81228l193907,80434l201304,79640l208966,79375xm1713004,79375l1722007,79375l1729156,79375l1736570,79640l1743984,80434l1751398,81228l1759077,82551l1767021,83874l1774699,85198l1782643,87315l1787674,88638l1792970,90226l1798001,92079l1803031,93931l1813093,98166l1822626,102930l1831628,108223l1840366,114045l1848310,120397l1856253,126749l1863667,134159l1870817,141570l1877436,148980l1883526,157185l1889352,165389l1894912,174123l1899943,182856l1904709,191855l1908946,200853l1913182,210116l1916625,219379l1920067,228907l1923244,238435l1925627,248227l1928275,258019l1930393,267812l1932512,277604l1933836,287926l1935160,297983l1936483,307775l1937278,317832l1937807,327889l1938337,337946l1938337,348003l1938337,358060l1937807,368382l1937278,378439l1936483,388760l1935160,398553l1933836,408345l1932512,418137l1930393,427665l1928540,437193l1925892,446456l1923509,455719l1920596,464717l1917684,473451l1914241,482185l1910535,490389l1906563,498593l1901267,509180l1895442,519502l1889352,529823l1883262,539616l1876907,549143l1870287,558671l1863403,567934l1856253,576932l1849369,585931l1841955,594664l1834276,603133l1826597,611338l1818654,619542l1810710,627482l1802502,635422l1794294,642832l1786085,650243l1777612,657653l1768874,664534l1760136,671680l1751398,678296l1742660,684648l1724655,697352l1706385,709526l1688114,720906l1669844,732022l1651309,742344l1632774,752136l1614504,761664l1596234,770397l1577964,778866l1559958,786806l1542217,794217l1525271,801362l1508060,807979l1491379,814331l1475756,820153l1445306,830739l1417768,840532l1393673,848207l1370636,856147l1361369,859323l1353955,861969l1348394,864616l1346276,865674l1343893,866998l1341775,869380l1339127,872555l1337009,876261l1334890,880760l1333566,885259l1332507,890023l1332242,894522l1332507,897169l1332772,899551l1333302,901932l1333831,904050l1334625,906167l1335685,908020l1337273,910137l1338597,911990l1340716,914107l1343363,916224l1346806,918606l1350777,920723l1355544,923105l1361369,924958l1367988,926546l1375932,928134l1380169,929192l1384405,930251l1388377,932368l1392084,934221l1395261,936867l1398704,939514l1401616,942690l1403999,946130l1406382,949306l1408236,953276l1410089,957246l1411149,961481l1411943,965980l1412472,970214l1412472,974713l1411943,979477l1411149,983977l1410089,988211l1408236,992446l1406382,996415l1403735,999591l1401351,1003032l1398439,1006208l1394997,1008854l1391819,1011236l1388112,1013354l1384140,1015206l1380169,1016265l1375932,1017059l1371695,1017588l1367459,1017588l1362958,1017323l1356338,1016000l1349718,1014942l1343363,1013089l1337273,1011501l1330918,1009119l1325093,1007266l1319533,1004620l1313972,1002238l1308147,999327l1303116,996415l1298085,992975l1293319,989534l1288553,985829l1284316,982389l1280080,978154l1276108,973920l1272136,969685l1268959,965186l1265516,960422l1262604,955658l1259956,950894l1257308,945866l1255190,941102l1253071,935544l1251483,930516l1250159,925487l1248570,920194l1247776,915165l1246981,909872l1246452,904844l1246187,899551l1246187,894522l1246452,886318l1247246,878378l1248305,870174l1250159,862498l1252277,854823l1254925,847413l1257838,840003l1261280,833121l1264987,826240l1269223,819888l1273990,813801l1278756,807714l1284051,802156l1289877,796863l1296232,792099l1302851,787600l1306558,785748l1310000,783630l1316620,780454l1324034,777808l1331448,774897l1348394,768809l1367988,762193l1390230,755047l1414856,746578l1441069,737580l1469137,727258l1483965,721700l1498528,715613l1513621,709526l1528978,702645l1544336,696028l1559958,688618l1575581,681472l1591203,673532l1606825,665063l1622183,656594l1637540,647596l1652898,638333l1667726,628541l1682554,618748l1696852,608162l1711151,597311l1720154,589901l1729421,582225l1738159,574286l1746897,566611l1755370,558406l1763578,549937l1771522,541468l1778936,532734l1786615,523736l1793499,514738l1800648,505475l1807003,496212l1813623,486684l1819448,476892l1825009,466835l1830304,456778l1832952,452014l1835335,446456l1837189,440898l1839307,435076l1841161,428724l1843014,422372l1844868,416020l1846192,408874l1847515,401729l1848575,394318l1849899,386908l1850693,379497l1851487,371558l1851752,363618l1852017,355678l1852282,348003l1852017,336093l1851487,324713l1850428,313068l1849104,301953l1846986,290572l1844603,279721l1841955,269135l1838513,258549l1835335,248756l1831364,239493l1826862,230495l1822361,222290l1817330,214615l1811769,207470l1806209,201118l1803031,198207l1800384,195295l1796147,191855l1791646,188679l1787409,185503l1782643,182856l1777877,180474l1772846,178357l1767550,176240l1761725,174652l1751133,172270l1740807,170682l1731010,169623l1722007,169359l1716711,169623l1711151,169888l1706120,170417l1701354,170947l1696588,171741l1692086,172799l1687585,174387l1683084,175711l1678847,177034l1674610,178886l1670903,180739l1666932,182856l1659253,187356l1651574,192384l1644690,197942l1637805,203764l1631185,210645l1625095,217262l1619005,224937l1613445,232612l1608149,240287l1603118,248227l1598352,256431l1594115,264636l1589879,272575l1586172,280515l1582730,288455l1580082,295601l1574786,309628l1571079,321537l1568167,330800l1566578,336623l1566313,339005l1564724,343504l1563400,347738l1561547,351708l1559164,355149l1556781,358589l1553603,361765l1550426,364412l1547248,367058l1543806,369176l1539834,371028l1535863,372352l1531891,373410l1527654,373940l1523418,373940l1518916,373675l1514680,372881l1510708,371822l1506736,370234l1502764,368117l1499057,366000l1495880,363089l1492967,359913l1490055,357001l1487936,353296l1485818,349591l1484229,345621l1482641,341387l1481582,337152l1481052,332653l1481052,328154l1481317,323654l1482111,319420l1483700,312539l1485553,305922l1488201,296924l1491379,286073l1495615,273899l1500646,260401l1507001,245316l1513885,229966l1517857,222026l1522094,213821l1526860,205882l1531626,197677l1536922,189208l1542747,181004l1548572,172799l1554662,164860l1561547,156655l1568431,148715l1575845,141305l1583789,133630l1591997,126484l1600735,119603l1607090,115369l1613180,111134l1619535,106899l1626419,103194l1633304,99489l1640453,96313l1647867,93137l1655281,90226l1663225,87844l1671168,85462l1678847,83874l1687320,82286l1695793,80698l1704266,79904l1713004,79375xm409575,0l1528763,0l1528763,95250l409575,95250l409575,0xe" fillcolor="white" stroked="f" o:allowincell="f" style="position:absolute;margin-left:136.25pt;margin-top:520pt;width:12pt;height:12.95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63">
                <wp:simplePos x="0" y="0"/>
                <wp:positionH relativeFrom="column">
                  <wp:posOffset>1735455</wp:posOffset>
                </wp:positionH>
                <wp:positionV relativeFrom="paragraph">
                  <wp:posOffset>8255635</wp:posOffset>
                </wp:positionV>
                <wp:extent cx="142240" cy="180340"/>
                <wp:effectExtent l="0" t="0" r="635" b="635"/>
                <wp:wrapNone/>
                <wp:docPr id="54" name="KSO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00" cy="180360"/>
                        </a:xfrm>
                        <a:custGeom>
                          <a:avLst/>
                          <a:gdLst>
                            <a:gd name="GluePoint1X" fmla="*/ 43139 w 1679575"/>
                            <a:gd name="GluePoint1Y" fmla="*/ 79214 h 2125662"/>
                            <a:gd name="GluePoint2X" fmla="*/ 54750 w 1679575"/>
                            <a:gd name="GluePoint2Y" fmla="*/ 85223 h 2125662"/>
                            <a:gd name="GluePoint3X" fmla="*/ 54123 w 1679575"/>
                            <a:gd name="GluePoint3Y" fmla="*/ 88746 h 2125662"/>
                            <a:gd name="GluePoint4X" fmla="*/ 53399 w 1679575"/>
                            <a:gd name="GluePoint4Y" fmla="*/ 92969 h 2125662"/>
                            <a:gd name="GluePoint5X" fmla="*/ 54799 w 1679575"/>
                            <a:gd name="GluePoint5Y" fmla="*/ 97457 h 2125662"/>
                            <a:gd name="GluePoint6X" fmla="*/ 78360 w 1679575"/>
                            <a:gd name="GluePoint6Y" fmla="*/ 142534 h 2125662"/>
                            <a:gd name="GluePoint7X" fmla="*/ 75173 w 1679575"/>
                            <a:gd name="GluePoint7Y" fmla="*/ 96516 h 2125662"/>
                            <a:gd name="GluePoint8X" fmla="*/ 76067 w 1679575"/>
                            <a:gd name="GluePoint8Y" fmla="*/ 91931 h 2125662"/>
                            <a:gd name="GluePoint9X" fmla="*/ 75101 w 1679575"/>
                            <a:gd name="GluePoint9Y" fmla="*/ 88167 h 2125662"/>
                            <a:gd name="GluePoint10X" fmla="*/ 77805 w 1679575"/>
                            <a:gd name="GluePoint10Y" fmla="*/ 84836 h 2125662"/>
                            <a:gd name="GluePoint11X" fmla="*/ 88958 w 1679575"/>
                            <a:gd name="GluePoint11Y" fmla="*/ 78683 h 2125662"/>
                            <a:gd name="GluePoint12X" fmla="*/ 99169 w 1679575"/>
                            <a:gd name="GluePoint12Y" fmla="*/ 79238 h 2125662"/>
                            <a:gd name="GluePoint13X" fmla="*/ 106677 w 1679575"/>
                            <a:gd name="GluePoint13Y" fmla="*/ 86646 h 2125662"/>
                            <a:gd name="GluePoint14X" fmla="*/ 113147 w 1679575"/>
                            <a:gd name="GluePoint14Y" fmla="*/ 94948 h 2125662"/>
                            <a:gd name="GluePoint15X" fmla="*/ 118554 w 1679575"/>
                            <a:gd name="GluePoint15Y" fmla="*/ 104166 h 2125662"/>
                            <a:gd name="GluePoint16X" fmla="*/ 122755 w 1679575"/>
                            <a:gd name="GluePoint16Y" fmla="*/ 114470 h 2125662"/>
                            <a:gd name="GluePoint17X" fmla="*/ 125748 w 1679575"/>
                            <a:gd name="GluePoint17Y" fmla="*/ 125884 h 2125662"/>
                            <a:gd name="GluePoint18X" fmla="*/ 127414 w 1679575"/>
                            <a:gd name="GluePoint18Y" fmla="*/ 138505 h 2125662"/>
                            <a:gd name="GluePoint19X" fmla="*/ 122151 w 1679575"/>
                            <a:gd name="GluePoint19Y" fmla="*/ 147843 h 2125662"/>
                            <a:gd name="GluePoint20X" fmla="*/ 105422 w 1679575"/>
                            <a:gd name="GluePoint20Y" fmla="*/ 155010 h 2125662"/>
                            <a:gd name="GluePoint21X" fmla="*/ 87871 w 1679575"/>
                            <a:gd name="GluePoint21Y" fmla="*/ 159619 h 2125662"/>
                            <a:gd name="GluePoint22X" fmla="*/ 69766 w 1679575"/>
                            <a:gd name="GluePoint22Y" fmla="*/ 161598 h 2125662"/>
                            <a:gd name="GluePoint23X" fmla="*/ 50598 w 1679575"/>
                            <a:gd name="GluePoint23Y" fmla="*/ 160730 h 2125662"/>
                            <a:gd name="GluePoint24X" fmla="*/ 31648 w 1679575"/>
                            <a:gd name="GluePoint24Y" fmla="*/ 156796 h 2125662"/>
                            <a:gd name="GluePoint25X" fmla="*/ 13518 w 1679575"/>
                            <a:gd name="GluePoint25Y" fmla="*/ 149919 h 2125662"/>
                            <a:gd name="GluePoint26X" fmla="*/ 0 w 1679575"/>
                            <a:gd name="GluePoint26Y" fmla="*/ 142245 h 2125662"/>
                            <a:gd name="GluePoint27X" fmla="*/ 1303 w 1679575"/>
                            <a:gd name="GluePoint27Y" fmla="*/ 128852 h 2125662"/>
                            <a:gd name="GluePoint28X" fmla="*/ 4007 w 1679575"/>
                            <a:gd name="GluePoint28Y" fmla="*/ 116810 h 2125662"/>
                            <a:gd name="GluePoint29X" fmla="*/ 8014 w 1679575"/>
                            <a:gd name="GluePoint29Y" fmla="*/ 106000 h 2125662"/>
                            <a:gd name="GluePoint30X" fmla="*/ 13229 w 1679575"/>
                            <a:gd name="GluePoint30Y" fmla="*/ 96371 h 2125662"/>
                            <a:gd name="GluePoint31X" fmla="*/ 19578 w 1679575"/>
                            <a:gd name="GluePoint31Y" fmla="*/ 87853 h 2125662"/>
                            <a:gd name="GluePoint32X" fmla="*/ 26965 w 1679575"/>
                            <a:gd name="GluePoint32Y" fmla="*/ 80300 h 2125662"/>
                            <a:gd name="GluePoint33X" fmla="*/ 36283 w 1679575"/>
                            <a:gd name="GluePoint33Y" fmla="*/ 73012 h 2125662"/>
                            <a:gd name="GluePoint34X" fmla="*/ 70573 w 1679575"/>
                            <a:gd name="GluePoint34Y" fmla="*/ 434 h 2125662"/>
                            <a:gd name="GluePoint35X" fmla="*/ 78659 w 1679575"/>
                            <a:gd name="GluePoint35Y" fmla="*/ 2633 h 2125662"/>
                            <a:gd name="GluePoint36X" fmla="*/ 85972 w 1679575"/>
                            <a:gd name="GluePoint36Y" fmla="*/ 6498 h 2125662"/>
                            <a:gd name="GluePoint37X" fmla="*/ 92223 w 1679575"/>
                            <a:gd name="GluePoint37Y" fmla="*/ 11790 h 2125662"/>
                            <a:gd name="GluePoint38X" fmla="*/ 97171 w 1679575"/>
                            <a:gd name="GluePoint38Y" fmla="*/ 18264 h 2125662"/>
                            <a:gd name="GluePoint39X" fmla="*/ 100671 w 1679575"/>
                            <a:gd name="GluePoint39Y" fmla="*/ 25754 h 2125662"/>
                            <a:gd name="GluePoint40X" fmla="*/ 102481 w 1679575"/>
                            <a:gd name="GluePoint40Y" fmla="*/ 34041 h 2125662"/>
                            <a:gd name="GluePoint41X" fmla="*/ 102264 w 1679575"/>
                            <a:gd name="GluePoint41Y" fmla="*/ 43608 h 2125662"/>
                            <a:gd name="GluePoint42X" fmla="*/ 99464 w 1679575"/>
                            <a:gd name="GluePoint42Y" fmla="*/ 53175 h 2125662"/>
                            <a:gd name="GluePoint43X" fmla="*/ 94420 w 1679575"/>
                            <a:gd name="GluePoint43Y" fmla="*/ 61535 h 2125662"/>
                            <a:gd name="GluePoint44X" fmla="*/ 87445 w 1679575"/>
                            <a:gd name="GluePoint44Y" fmla="*/ 68275 h 2125662"/>
                            <a:gd name="GluePoint45X" fmla="*/ 77645 w 1679575"/>
                            <a:gd name="GluePoint45Y" fmla="*/ 73590 h 2125662"/>
                            <a:gd name="GluePoint46X" fmla="*/ 71032 w 1679575"/>
                            <a:gd name="GluePoint46Y" fmla="*/ 75330 h 2125662"/>
                            <a:gd name="GluePoint47X" fmla="*/ 63888 w 1679575"/>
                            <a:gd name="GluePoint47Y" fmla="*/ 75813 h 2125662"/>
                            <a:gd name="GluePoint48X" fmla="*/ 55899 w 1679575"/>
                            <a:gd name="GluePoint48Y" fmla="*/ 74774 h 2125662"/>
                            <a:gd name="GluePoint49X" fmla="*/ 48561 w 1679575"/>
                            <a:gd name="GluePoint49Y" fmla="*/ 72141 h 2125662"/>
                            <a:gd name="GluePoint50X" fmla="*/ 41972 w 1679575"/>
                            <a:gd name="GluePoint50Y" fmla="*/ 68130 h 2125662"/>
                            <a:gd name="GluePoint51X" fmla="*/ 36011 w 1679575"/>
                            <a:gd name="GluePoint51Y" fmla="*/ 62501 h 2125662"/>
                            <a:gd name="GluePoint52X" fmla="*/ 31135 w 1679575"/>
                            <a:gd name="GluePoint52Y" fmla="*/ 55253 h 2125662"/>
                            <a:gd name="GluePoint53X" fmla="*/ 28046 w 1679575"/>
                            <a:gd name="GluePoint53Y" fmla="*/ 46966 h 2125662"/>
                            <a:gd name="GluePoint54X" fmla="*/ 26911 w 1679575"/>
                            <a:gd name="GluePoint54Y" fmla="*/ 37906 h 2125662"/>
                            <a:gd name="GluePoint55X" fmla="*/ 27877 w 1679575"/>
                            <a:gd name="GluePoint55Y" fmla="*/ 29330 h 2125662"/>
                            <a:gd name="GluePoint56X" fmla="*/ 30677 w 1679575"/>
                            <a:gd name="GluePoint56Y" fmla="*/ 21502 h 2125662"/>
                            <a:gd name="GluePoint57X" fmla="*/ 35021 w 1679575"/>
                            <a:gd name="GluePoint57Y" fmla="*/ 14520 h 2125662"/>
                            <a:gd name="GluePoint58X" fmla="*/ 40717 w 1679575"/>
                            <a:gd name="GluePoint58Y" fmla="*/ 8649 h 2125662"/>
                            <a:gd name="GluePoint59X" fmla="*/ 47572 w 1679575"/>
                            <a:gd name="GluePoint59Y" fmla="*/ 4155 h 2125662"/>
                            <a:gd name="GluePoint60X" fmla="*/ 55368 w 1679575"/>
                            <a:gd name="GluePoint60Y" fmla="*/ 1183 h 2125662"/>
                            <a:gd name="GluePoint61X" fmla="*/ 63815 w 1679575"/>
                            <a:gd name="GluePoint61Y" fmla="*/ 0 h 2125662"/>
                          </a:gdLst>
                          <a:ahLst/>
                          <a:cxnLst>
                            <a:cxn ang="0">
                              <a:pos x="GluePoint1X" y="GluePoint1Y"/>
                            </a:cxn>
                            <a:cxn ang="0">
                              <a:pos x="GluePoint2X" y="GluePoint2Y"/>
                            </a:cxn>
                            <a:cxn ang="0">
                              <a:pos x="GluePoint3X" y="GluePoint3Y"/>
                            </a:cxn>
                            <a:cxn ang="0">
                              <a:pos x="GluePoint4X" y="GluePoint4Y"/>
                            </a:cxn>
                            <a:cxn ang="0">
                              <a:pos x="GluePoint5X" y="GluePoint5Y"/>
                            </a:cxn>
                            <a:cxn ang="0">
                              <a:pos x="GluePoint6X" y="GluePoint6Y"/>
                            </a:cxn>
                            <a:cxn ang="0">
                              <a:pos x="GluePoint7X" y="GluePoint7Y"/>
                            </a:cxn>
                            <a:cxn ang="0">
                              <a:pos x="GluePoint8X" y="GluePoint8Y"/>
                            </a:cxn>
                            <a:cxn ang="0">
                              <a:pos x="GluePoint9X" y="GluePoint9Y"/>
                            </a:cxn>
                            <a:cxn ang="0">
                              <a:pos x="GluePoint10X" y="GluePoint10Y"/>
                            </a:cxn>
                            <a:cxn ang="0">
                              <a:pos x="GluePoint11X" y="GluePoint11Y"/>
                            </a:cxn>
                            <a:cxn ang="0">
                              <a:pos x="GluePoint12X" y="GluePoint12Y"/>
                            </a:cxn>
                            <a:cxn ang="0">
                              <a:pos x="GluePoint13X" y="GluePoint13Y"/>
                            </a:cxn>
                            <a:cxn ang="0">
                              <a:pos x="GluePoint14X" y="GluePoint14Y"/>
                            </a:cxn>
                            <a:cxn ang="0">
                              <a:pos x="GluePoint15X" y="GluePoint15Y"/>
                            </a:cxn>
                            <a:cxn ang="0">
                              <a:pos x="GluePoint16X" y="GluePoint16Y"/>
                            </a:cxn>
                            <a:cxn ang="0">
                              <a:pos x="GluePoint17X" y="GluePoint17Y"/>
                            </a:cxn>
                            <a:cxn ang="0">
                              <a:pos x="GluePoint18X" y="GluePoint18Y"/>
                            </a:cxn>
                            <a:cxn ang="0">
                              <a:pos x="GluePoint19X" y="GluePoint19Y"/>
                            </a:cxn>
                            <a:cxn ang="0">
                              <a:pos x="GluePoint20X" y="GluePoint20Y"/>
                            </a:cxn>
                            <a:cxn ang="0">
                              <a:pos x="GluePoint21X" y="GluePoint21Y"/>
                            </a:cxn>
                            <a:cxn ang="0">
                              <a:pos x="GluePoint22X" y="GluePoint22Y"/>
                            </a:cxn>
                            <a:cxn ang="0">
                              <a:pos x="GluePoint23X" y="GluePoint23Y"/>
                            </a:cxn>
                            <a:cxn ang="0">
                              <a:pos x="GluePoint24X" y="GluePoint24Y"/>
                            </a:cxn>
                            <a:cxn ang="0">
                              <a:pos x="GluePoint25X" y="GluePoint25Y"/>
                            </a:cxn>
                            <a:cxn ang="0">
                              <a:pos x="GluePoint26X" y="GluePoint26Y"/>
                            </a:cxn>
                            <a:cxn ang="0">
                              <a:pos x="GluePoint27X" y="GluePoint27Y"/>
                            </a:cxn>
                            <a:cxn ang="0">
                              <a:pos x="GluePoint28X" y="GluePoint28Y"/>
                            </a:cxn>
                            <a:cxn ang="0">
                              <a:pos x="GluePoint29X" y="GluePoint29Y"/>
                            </a:cxn>
                            <a:cxn ang="0">
                              <a:pos x="GluePoint30X" y="GluePoint30Y"/>
                            </a:cxn>
                            <a:cxn ang="0">
                              <a:pos x="GluePoint31X" y="GluePoint31Y"/>
                            </a:cxn>
                            <a:cxn ang="0">
                              <a:pos x="GluePoint32X" y="GluePoint32Y"/>
                            </a:cxn>
                            <a:cxn ang="0">
                              <a:pos x="GluePoint33X" y="GluePoint33Y"/>
                            </a:cxn>
                            <a:cxn ang="0">
                              <a:pos x="GluePoint34X" y="GluePoint34Y"/>
                            </a:cxn>
                            <a:cxn ang="0">
                              <a:pos x="GluePoint35X" y="GluePoint35Y"/>
                            </a:cxn>
                            <a:cxn ang="0">
                              <a:pos x="GluePoint36X" y="GluePoint36Y"/>
                            </a:cxn>
                            <a:cxn ang="0">
                              <a:pos x="GluePoint37X" y="GluePoint37Y"/>
                            </a:cxn>
                            <a:cxn ang="0">
                              <a:pos x="GluePoint38X" y="GluePoint38Y"/>
                            </a:cxn>
                            <a:cxn ang="0">
                              <a:pos x="GluePoint39X" y="GluePoint39Y"/>
                            </a:cxn>
                            <a:cxn ang="0">
                              <a:pos x="GluePoint40X" y="GluePoint40Y"/>
                            </a:cxn>
                            <a:cxn ang="0">
                              <a:pos x="GluePoint41X" y="GluePoint41Y"/>
                            </a:cxn>
                            <a:cxn ang="0">
                              <a:pos x="GluePoint42X" y="GluePoint42Y"/>
                            </a:cxn>
                            <a:cxn ang="0">
                              <a:pos x="GluePoint43X" y="GluePoint43Y"/>
                            </a:cxn>
                            <a:cxn ang="0">
                              <a:pos x="GluePoint44X" y="GluePoint44Y"/>
                            </a:cxn>
                            <a:cxn ang="0">
                              <a:pos x="GluePoint45X" y="GluePoint45Y"/>
                            </a:cxn>
                            <a:cxn ang="0">
                              <a:pos x="GluePoint46X" y="GluePoint46Y"/>
                            </a:cxn>
                            <a:cxn ang="0">
                              <a:pos x="GluePoint47X" y="GluePoint47Y"/>
                            </a:cxn>
                            <a:cxn ang="0">
                              <a:pos x="GluePoint48X" y="GluePoint48Y"/>
                            </a:cxn>
                            <a:cxn ang="0">
                              <a:pos x="GluePoint49X" y="GluePoint49Y"/>
                            </a:cxn>
                            <a:cxn ang="0">
                              <a:pos x="GluePoint50X" y="GluePoint50Y"/>
                            </a:cxn>
                            <a:cxn ang="0">
                              <a:pos x="GluePoint51X" y="GluePoint51Y"/>
                            </a:cxn>
                            <a:cxn ang="0">
                              <a:pos x="GluePoint52X" y="GluePoint52Y"/>
                            </a:cxn>
                            <a:cxn ang="0">
                              <a:pos x="GluePoint53X" y="GluePoint53Y"/>
                            </a:cxn>
                            <a:cxn ang="0">
                              <a:pos x="GluePoint54X" y="GluePoint54Y"/>
                            </a:cxn>
                            <a:cxn ang="0">
                              <a:pos x="GluePoint55X" y="GluePoint55Y"/>
                            </a:cxn>
                            <a:cxn ang="0">
                              <a:pos x="GluePoint56X" y="GluePoint56Y"/>
                            </a:cxn>
                            <a:cxn ang="0">
                              <a:pos x="GluePoint57X" y="GluePoint57Y"/>
                            </a:cxn>
                            <a:cxn ang="0">
                              <a:pos x="GluePoint58X" y="GluePoint58Y"/>
                            </a:cxn>
                            <a:cxn ang="0">
                              <a:pos x="GluePoint59X" y="GluePoint59Y"/>
                            </a:cxn>
                            <a:cxn ang="0">
                              <a:pos x="GluePoint60X" y="GluePoint60Y"/>
                            </a:cxn>
                            <a:cxn ang="0">
                              <a:pos x="GluePoint61X" y="GluePoint61Y"/>
                            </a:cxn>
                          </a:cxnLst>
                          <a:rect l="l" t="t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KSO_Shape" coordsize="1679575,2125662" path="m481421,957262l484914,961070l490948,968686l497299,975667l510319,990264l523657,1003909l537947,1017237l552237,1029613l567480,1041671l583040,1053095l598601,1063884l615114,1074039l631627,1083558l649093,1092126l666241,1100377l684025,1107993l701808,1114657l720226,1120686l738645,1125763l734517,1130840l730706,1135283l727213,1140043l723402,1145437l720544,1150515l717368,1155909l714510,1161304l711970,1167016l710064,1172410l708159,1178439l706254,1184151l704983,1190498l704031,1196210l702761,1202556l702443,1208903l702125,1215249l702443,1222548l703078,1229529l704348,1236510l705619,1243174l707206,1249838l709112,1256819l711652,1263166l714193,1269512l717686,1275542l720861,1281571l724355,1287283l728483,1292995l732611,1298389l737057,1303784l742138,1308861l746901,1313304l672275,1874339l854237,2050773l1030800,1874339l956173,1313304l961572,1308544l966018,1303466l970781,1298072l974910,1292995l978720,1286965l982531,1281571l986024,1275224l988882,1269195l991423,1262849l994281,1256502l996186,1249838l997774,1243174l999044,1236510l999997,1229212l1000632,1222548l1000632,1215249l1000632,1208903l1000314,1203191l999679,1197479l998727,1191767l997456,1186055l996186,1180661l994598,1175266l992375,1169872l990152,1164794l987929,1159400l985389,1154640l982849,1149563l979355,1144803l976497,1139725l973004,1135283l969829,1130840l987612,1126398l1005713,1121320l1023496,1115609l1041280,1109262l1058428,1101963l1075576,1094665l1092089,1086097l1108602,1076895l1124480,1067375l1140041,1056903l1155601,1046114l1170209,1034690l1184817,1022632l1198472,1009938l1211809,996928l1225147,983283l1228640,979792l1232451,982966l1257220,1002005l1281037,1021680l1304537,1041989l1316604,1052143l1327719,1062615l1338833,1073404l1349948,1084193l1361062,1094982l1371860,1105771l1382339,1116561l1392818,1127984l1403298,1139408l1413460,1150832l1423304,1162573l1433149,1174314l1442675,1186373l1452202,1198748l1461411,1210807l1470621,1223183l1479830,1235876l1488404,1248569l1496978,1261262l1505552,1274272l1513809,1287600l1521748,1300611l1529687,1314573l1537308,1328218l1544930,1341863l1552234,1355826l1559537,1369788l1566206,1384385l1573193,1398982l1579544,1413579l1586213,1428176l1592246,1443725l1598280,1458640l1603996,1473871l1609712,1489738l1614793,1505287l1620191,1521153l1624955,1537337l1630036,1553521l1634482,1570339l1638610,1586840l1643056,1603976l1646867,1620794l1650677,1637930l1654170,1655383l1657664,1673153l1660522,1690923l1663697,1709011l1666238,1727099l1668461,1745821l1670684,1764226l1672589,1783266l1674177,1802305l1676082,1821345l1677352,1841019l1678305,1860694l1679258,1880368l1679575,1900677l1679575,1903850l1677035,1905437l1653853,1918765l1630353,1931775l1606854,1944151l1583037,1956209l1558902,1967950l1534768,1979374l1510316,1990163l1485864,2000635l1461411,2010790l1436642,2020627l1411872,2029512l1386785,2038397l1361380,2046965l1335975,2054581l1310570,2062514l1285166,2069495l1259443,2076159l1233403,2082506l1207681,2088535l1181959,2093929l1155919,2099007l1129561,2103767l1103204,2107892l1077164,2111382l1050806,2114873l1024131,2117729l997774,2119950l971099,2121854l944424,2123441l917749,2125028l891074,2125662l864399,2125662l835818,2125662l807238,2124710l778657,2123124l750395,2121537l722132,2119316l693869,2116777l665606,2113604l637661,2109478l609398,2105353l581453,2100593l553825,2095199l525880,2089487l498252,2083458l470624,2076476l443314,2069495l416321,2061879l389011,2053629l362019,2045378l335343,2036176l308668,2026656l282311,2016502l255953,2006030l229913,1994923l203556,1983499l177833,1971441l152429,1959065l127024,1946372l101619,1933044l76532,1919399l51762,1905437l27310,1890523l2858,1875291l0,1888301l0,1870531l952,1850222l2223,1829913l3493,1809604l5398,1790247l6986,1770573l9209,1750898l11749,1732176l14290,1713136l17148,1694414l20006,1676009l23499,1657604l26992,1639834l30486,1621746l34931,1604293l38742,1586840l43188,1569704l47951,1552569l52715,1536068l57796,1519249l62877,1503066l68593,1486564l73991,1470698l80025,1455149l86059,1439283l92410,1424051l98761,1409137l105430,1393905l112098,1378990l119402,1364393l126706,1350114l134010,1335834l141632,1321871l149571,1307909l157510,1294264l165766,1280936l174023,1267291l182597,1253963l191171,1241270l200380,1228260l209589,1215884l218799,1203191l228008,1191133l237852,1178757l247697,1167016l257541,1155275l267703,1143533l278182,1132110l288662,1120686l298824,1109579l309938,1098473l320735,1087684l331850,1076895l343282,1066423l354715,1055951l366147,1045797l377897,1035642l389964,1025805l401714,1015968l414099,1006448l426801,996928l439186,987408l451571,977888l477293,960118l481421,957262xm839471,0l852171,0l865506,0l878206,636l890906,1271l903288,2542l915988,3813l928371,5719l940436,7943l952818,10167l964883,12708l976631,15568l988696,19062l1000443,22239l1011873,26052l1023621,30182l1034733,34630l1046163,39395l1057276,44161l1068388,48926l1079183,54645l1089661,60046l1100456,66082l1110616,72119l1120776,78790l1130936,85462l1140461,92134l1150303,99123l1159828,106430l1169353,114055l1178561,121680l1187133,129623l1196023,137883l1204596,146143l1213168,155039l1221106,163299l1229043,172513l1236981,181726l1244283,190939l1251586,200153l1258888,210001l1265556,219850l1272223,230017l1278256,240183l1284606,250667l1290321,261151l1296353,271953l1301433,282755l1306831,293239l1311593,304359l1316356,315796l1320483,327234l1324293,338671l1328421,350426l1331913,362181l1335088,373936l1337946,386009l1340803,398081l1343026,410472l1344931,422862l1346518,435252l1348106,447643l1349058,460033l1350011,472741l1350646,485449l1350963,498475l1350646,513407l1349693,528975l1348423,543907l1347153,558521l1345248,573453l1342708,588067l1339851,602682l1336358,616660l1332866,631275l1328738,645254l1324293,658915l1319531,672576l1314133,685920l1308418,699263l1302386,712607l1296353,725315l1289368,738023l1282383,750413l1275081,762486l1267143,774559l1259206,786313l1250633,797751l1242061,809188l1232853,819990l1223963,830792l1214121,841276l1204278,851442l1193801,860974l1183323,870822l1172528,880036l1161733,889249l1150303,897827l1134746,909264l1118236,920066l1101408,929915l1084581,939446l1066801,948342l1048703,956602l1040131,960414l1030606,963909l1021398,967722l1011873,970899l1002348,973758l993141,976617l983616,979794l973773,982018l963931,984560l954088,986466l944246,988372l934403,990596l924561,991867l914401,993455l904241,994409l893763,995362l883603,995997l873126,996632l862648,996950l852171,996950l840423,996950l828358,996315l816293,995679l804546,994726l792798,993455l781368,992185l769621,990278l758191,988054l746761,985831l735331,983289l724218,980430l713106,977253l702311,973758l691198,970263l680721,966768l670243,962321l659448,958190l648971,953425l638811,948659l628651,943894l618491,938493l608648,933410l599123,927373l589281,921655l579756,915618l570548,909264l561023,902910l552133,895921l543561,889249l534671,881942l526098,874952l517526,867328l508318,858750l499428,849854l490538,840958l481648,831427l473711,821896l465456,812047l457518,801881l449898,791714l442596,781548l435293,770746l428626,759944l421958,749142l415608,738023l409576,726585l403861,715148l398463,703393l393383,691638l388303,679566l383858,667493l379731,655420l375603,643030l372111,630322l368936,617614l365443,604588l362903,591880l360681,578854l358776,565828l357188,552485l355601,539141l354648,525480l354331,511819l354013,498475l354331,485449l354648,472741l355601,460033l356871,447643l358141,434935l360046,422544l361951,410472l364173,397763l366713,385691l369888,373936l373063,361863l376556,350108l380683,338671l384493,326916l388621,315796l393383,304359l398146,293239l403543,282755l408623,271636l414656,261151l420371,250667l426721,240183l432753,230017l439421,219850l446088,210001l453391,200153l460693,190939l467996,181408l475933,172195l483871,163299l491808,154403l500381,146143l508953,137565l517526,129305l526416,121680l535623,113738l545148,106113l554673,99123l564516,92134l574041,85462l584201,78473l594361,72119l604838,66082l615316,60046l625793,54645l636906,48926l647701,44161l658813,39395l670243,34630l681356,30182l693103,26052l704533,22239l716281,19062l728346,15568l740093,12708l752158,10167l764541,7625l776606,5719l788988,3813l801688,2542l814071,1271l826771,636l839471,0xe" fillcolor="white" stroked="f" o:allowincell="f" style="position:absolute;margin-left:136.65pt;margin-top:650.05pt;width:11.15pt;height:14.15pt;mso-wrap-style:none;v-text-anchor:middle">
                <v:fill o:detectmouseclick="t" type="solid" color2="black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64">
                <wp:simplePos x="0" y="0"/>
                <wp:positionH relativeFrom="column">
                  <wp:posOffset>-1143000</wp:posOffset>
                </wp:positionH>
                <wp:positionV relativeFrom="paragraph">
                  <wp:posOffset>-1117600</wp:posOffset>
                </wp:positionV>
                <wp:extent cx="226695" cy="10696575"/>
                <wp:effectExtent l="0" t="635" r="0" b="0"/>
                <wp:wrapNone/>
                <wp:docPr id="55" name="矩形 7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00" cy="10696680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70" fillcolor="#72c0c4" stroked="f" o:allowincell="f" style="position:absolute;margin-left:-90pt;margin-top:-88pt;width:17.8pt;height:842.2pt;mso-wrap-style:none;v-text-anchor:middle">
                <v:fill o:detectmouseclick="t" type="solid" color2="#8d3f3b"/>
                <v:stroke color="#3465a4" joinstyle="round" endcap="flat"/>
                <w10:wrap type="none"/>
              </v:rect>
            </w:pict>
          </mc:Fallback>
        </mc:AlternateContent>
        <w:drawing>
          <wp:anchor behindDoc="0" distT="0" distB="0" distL="114935" distR="114935" simplePos="0" locked="0" layoutInCell="1" allowOverlap="1" relativeHeight="65">
            <wp:simplePos x="0" y="0"/>
            <wp:positionH relativeFrom="column">
              <wp:posOffset>-597535</wp:posOffset>
            </wp:positionH>
            <wp:positionV relativeFrom="paragraph">
              <wp:posOffset>-378460</wp:posOffset>
            </wp:positionV>
            <wp:extent cx="1543050" cy="1543050"/>
            <wp:effectExtent l="0" t="0" r="0" b="0"/>
            <wp:wrapNone/>
            <wp:docPr id="56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7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3" t="-23" r="-23" b="-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-911225</wp:posOffset>
                </wp:positionH>
                <wp:positionV relativeFrom="paragraph">
                  <wp:posOffset>9102725</wp:posOffset>
                </wp:positionV>
                <wp:extent cx="2157730" cy="367030"/>
                <wp:effectExtent l="0" t="0" r="0" b="0"/>
                <wp:wrapNone/>
                <wp:docPr id="57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730" cy="3670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432" w:before="0" w:after="0"/>
                              <w:jc w:val="center"/>
                              <w:rPr>
                                <w:rFonts w:ascii="Impact" w:hAnsi="Impact" w:cs="Times New Roman"/>
                                <w:color w:val="72C0C4"/>
                                <w:kern w:val="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Times New Roman" w:ascii="Impact" w:hAnsi="Impact"/>
                                <w:color w:val="72C0C4"/>
                                <w:kern w:val="2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9.9pt;height:28.9pt;mso-wrap-distance-left:9.05pt;mso-wrap-distance-right:9.05pt;mso-wrap-distance-top:0pt;mso-wrap-distance-bottom:0pt;margin-top:716.75pt;mso-position-vertical-relative:text;margin-left:-71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432" w:before="0" w:after="0"/>
                        <w:jc w:val="center"/>
                        <w:rPr>
                          <w:rFonts w:ascii="Impact" w:hAnsi="Impact" w:cs="Times New Roman"/>
                          <w:color w:val="72C0C4"/>
                          <w:kern w:val="2"/>
                          <w:sz w:val="36"/>
                          <w:szCs w:val="36"/>
                        </w:rPr>
                      </w:pPr>
                      <w:r>
                        <w:rPr>
                          <w:rFonts w:cs="Times New Roman" w:ascii="Impact" w:hAnsi="Impact"/>
                          <w:color w:val="72C0C4"/>
                          <w:kern w:val="2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-911225</wp:posOffset>
                </wp:positionH>
                <wp:positionV relativeFrom="paragraph">
                  <wp:posOffset>1332865</wp:posOffset>
                </wp:positionV>
                <wp:extent cx="2162810" cy="473710"/>
                <wp:effectExtent l="0" t="0" r="0" b="0"/>
                <wp:wrapNone/>
                <wp:docPr id="5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10" cy="473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600" w:before="0" w:after="0"/>
                              <w:jc w:val="center"/>
                              <w:rPr>
                                <w:rFonts w:eastAsia="微软雅黑" w:cs="微软雅黑" w:hint="eastAsia"/>
                                <w:color w:val="333F50"/>
                                <w:kern w:val="2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="微软雅黑" w:hint="eastAsia" w:eastAsia="微软雅黑"/>
                                <w:color w:val="333F50"/>
                                <w:kern w:val="2"/>
                                <w:sz w:val="44"/>
                                <w:szCs w:val="44"/>
                              </w:rPr>
                              <w:t>杨晓雨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0.3pt;height:37.3pt;mso-wrap-distance-left:9.05pt;mso-wrap-distance-right:9.05pt;mso-wrap-distance-top:0pt;mso-wrap-distance-bottom:0pt;margin-top:104.95pt;mso-position-vertical-relative:text;margin-left:-71.7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600" w:before="0" w:after="0"/>
                        <w:jc w:val="center"/>
                        <w:rPr>
                          <w:rFonts w:eastAsia="微软雅黑" w:cs="微软雅黑" w:hint="eastAsia"/>
                          <w:color w:val="333F50"/>
                          <w:kern w:val="2"/>
                          <w:sz w:val="44"/>
                          <w:szCs w:val="44"/>
                        </w:rPr>
                      </w:pPr>
                      <w:r>
                        <w:rPr>
                          <w:rFonts w:cs="微软雅黑" w:hint="eastAsia" w:eastAsia="微软雅黑"/>
                          <w:color w:val="333F50"/>
                          <w:kern w:val="2"/>
                          <w:sz w:val="44"/>
                          <w:szCs w:val="44"/>
                        </w:rPr>
                        <w:t>杨晓雨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-910590</wp:posOffset>
                </wp:positionH>
                <wp:positionV relativeFrom="paragraph">
                  <wp:posOffset>1798320</wp:posOffset>
                </wp:positionV>
                <wp:extent cx="2162810" cy="295910"/>
                <wp:effectExtent l="0" t="0" r="0" b="0"/>
                <wp:wrapNone/>
                <wp:docPr id="59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10" cy="2959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320" w:before="0" w:after="0"/>
                              <w:jc w:val="center"/>
                              <w:rPr>
                                <w:rFonts w:eastAsia="微软雅黑" w:cs="Times New Roman" w:hint="eastAsia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cs="Times New Roman" w:hint="eastAsia" w:eastAsia="微软雅黑"/>
                                <w:color w:val="333F50"/>
                                <w:kern w:val="2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0.3pt;height:23.3pt;mso-wrap-distance-left:9.05pt;mso-wrap-distance-right:9.05pt;mso-wrap-distance-top:0pt;mso-wrap-distance-bottom:0pt;margin-top:141.6pt;mso-position-vertical-relative:text;margin-left:-71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320" w:before="0" w:after="0"/>
                        <w:jc w:val="center"/>
                        <w:rPr>
                          <w:rFonts w:eastAsia="微软雅黑" w:cs="Times New Roman" w:hint="eastAsia"/>
                          <w:color w:val="333F50"/>
                          <w:kern w:val="2"/>
                        </w:rPr>
                      </w:pPr>
                      <w:r>
                        <w:rPr>
                          <w:rFonts w:cs="Times New Roman" w:hint="eastAsia" w:eastAsia="微软雅黑"/>
                          <w:color w:val="333F50"/>
                          <w:kern w:val="2"/>
                        </w:rPr>
                        <w:t>求职意向：产品经理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-534670</wp:posOffset>
                </wp:positionH>
                <wp:positionV relativeFrom="paragraph">
                  <wp:posOffset>2308225</wp:posOffset>
                </wp:positionV>
                <wp:extent cx="617220" cy="3167380"/>
                <wp:effectExtent l="0" t="0" r="0" b="0"/>
                <wp:wrapNone/>
                <wp:docPr id="60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" cy="31673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600" w:before="0" w:after="0"/>
                              <w:rPr>
                                <w:rFonts w:ascii="Calibri" w:hAnsi="Calibri" w:eastAsia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生日：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rPr>
                                <w:rFonts w:ascii="Calibri" w:hAnsi="Calibri" w:eastAsia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现居：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rPr>
                                <w:rFonts w:ascii="Calibri" w:hAnsi="Calibri" w:eastAsia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学历：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rPr>
                                <w:rFonts w:ascii="Calibri" w:hAnsi="Calibri" w:eastAsia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专业：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rPr>
                                <w:rFonts w:ascii="Calibri" w:hAnsi="Calibri" w:eastAsia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手机：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rPr>
                                <w:rFonts w:ascii="Calibri" w:hAnsi="Calibri" w:eastAsia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微信：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rPr>
                                <w:rFonts w:ascii="Calibri" w:hAnsi="Calibri" w:eastAsia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微博：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rPr>
                                <w:rFonts w:ascii="Calibri" w:hAnsi="Calibri" w:eastAsia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邮箱：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8.6pt;height:249.4pt;mso-wrap-distance-left:9.05pt;mso-wrap-distance-right:9.05pt;mso-wrap-distance-top:0pt;mso-wrap-distance-bottom:0pt;margin-top:181.75pt;mso-position-vertical-relative:text;margin-left:-42.1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600" w:before="0" w:after="0"/>
                        <w:rPr>
                          <w:rFonts w:ascii="Calibri" w:hAnsi="Calibri" w:eastAsia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0D0D0D"/>
                          <w:kern w:val="2"/>
                          <w:sz w:val="22"/>
                          <w:szCs w:val="22"/>
                        </w:rPr>
                        <w:t>生日：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rPr>
                          <w:rFonts w:ascii="Calibri" w:hAnsi="Calibri" w:eastAsia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0D0D0D"/>
                          <w:kern w:val="2"/>
                          <w:sz w:val="22"/>
                          <w:szCs w:val="22"/>
                        </w:rPr>
                        <w:t>现居：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rPr>
                          <w:rFonts w:ascii="Calibri" w:hAnsi="Calibri" w:eastAsia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0D0D0D"/>
                          <w:kern w:val="2"/>
                          <w:sz w:val="22"/>
                          <w:szCs w:val="22"/>
                        </w:rPr>
                        <w:t>学历：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rPr>
                          <w:rFonts w:ascii="Calibri" w:hAnsi="Calibri" w:eastAsia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0D0D0D"/>
                          <w:kern w:val="2"/>
                          <w:sz w:val="22"/>
                          <w:szCs w:val="22"/>
                        </w:rPr>
                        <w:t>专业：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rPr>
                          <w:rFonts w:ascii="Calibri" w:hAnsi="Calibri" w:eastAsia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0D0D0D"/>
                          <w:kern w:val="2"/>
                          <w:sz w:val="22"/>
                          <w:szCs w:val="22"/>
                        </w:rPr>
                        <w:t>手机：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rPr>
                          <w:rFonts w:ascii="Calibri" w:hAnsi="Calibri" w:eastAsia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0D0D0D"/>
                          <w:kern w:val="2"/>
                          <w:sz w:val="22"/>
                          <w:szCs w:val="22"/>
                        </w:rPr>
                        <w:t>微信：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rPr>
                          <w:rFonts w:ascii="Calibri" w:hAnsi="Calibri" w:eastAsia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0D0D0D"/>
                          <w:kern w:val="2"/>
                          <w:sz w:val="22"/>
                          <w:szCs w:val="22"/>
                        </w:rPr>
                        <w:t>微博：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rPr>
                          <w:rFonts w:ascii="Calibri" w:hAnsi="Calibri" w:eastAsia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0D0D0D"/>
                          <w:kern w:val="2"/>
                          <w:sz w:val="22"/>
                          <w:szCs w:val="22"/>
                        </w:rPr>
                        <w:t>邮箱：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-10160</wp:posOffset>
                </wp:positionH>
                <wp:positionV relativeFrom="paragraph">
                  <wp:posOffset>2308225</wp:posOffset>
                </wp:positionV>
                <wp:extent cx="1267460" cy="3167380"/>
                <wp:effectExtent l="0" t="0" r="0" b="0"/>
                <wp:wrapNone/>
                <wp:docPr id="61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460" cy="31673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600" w:before="0" w:after="0"/>
                              <w:jc w:val="both"/>
                              <w:rPr>
                                <w:rFonts w:ascii="Calibri" w:hAnsi="Calibri" w:eastAsia="微软雅黑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cs="Times New Roman" w:ascii="Calibri" w:hAnsi="Calibri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1995.06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jc w:val="both"/>
                              <w:rPr>
                                <w:rFonts w:ascii="Calibri" w:hAnsi="Calibri" w:eastAsia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jc w:val="both"/>
                              <w:rPr>
                                <w:rFonts w:ascii="Calibri" w:hAnsi="Calibri" w:eastAsia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大学本科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jc w:val="both"/>
                              <w:rPr>
                                <w:rFonts w:ascii="Calibri" w:hAnsi="Calibri" w:eastAsia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视觉传达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jc w:val="both"/>
                              <w:rPr>
                                <w:rFonts w:ascii="Calibri" w:hAnsi="Calibri" w:eastAsia="微软雅黑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cs="Times New Roman" w:ascii="Calibri" w:hAnsi="Calibri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152 0032 0007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jc w:val="both"/>
                              <w:rPr>
                                <w:rFonts w:ascii="Calibri" w:hAnsi="Calibri" w:eastAsia="微软雅黑" w:cs="Times New Roman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cs="Times New Roman" w:ascii="Calibri" w:hAnsi="Calibri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Se7enPPT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jc w:val="both"/>
                              <w:rPr>
                                <w:rFonts w:ascii="Calibri" w:hAnsi="Calibri" w:eastAsia="微软雅黑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Times New Roman" w:hint="eastAsia" w:eastAsia="微软雅黑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香瓜福田</w:t>
                            </w:r>
                          </w:p>
                          <w:p>
                            <w:pPr>
                              <w:pStyle w:val="Style15"/>
                              <w:spacing w:lineRule="exact" w:line="600" w:before="0" w:after="0"/>
                              <w:jc w:val="both"/>
                              <w:rPr>
                                <w:rFonts w:ascii="Calibri" w:hAnsi="Calibri" w:cs="Times New Roman" w:hint="eastAsia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Times New Roman" w:hint="eastAsia" w:ascii="Calibri" w:hAnsi="Calibri"/>
                                <w:color w:val="0D0D0D"/>
                                <w:kern w:val="2"/>
                                <w:sz w:val="22"/>
                                <w:szCs w:val="22"/>
                              </w:rPr>
                              <w:t>www.58566.com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9.8pt;height:249.4pt;mso-wrap-distance-left:9.05pt;mso-wrap-distance-right:9.05pt;mso-wrap-distance-top:0pt;mso-wrap-distance-bottom:0pt;margin-top:181.75pt;mso-position-vertical-relative:text;margin-left:-0.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600" w:before="0" w:after="0"/>
                        <w:jc w:val="both"/>
                        <w:rPr>
                          <w:rFonts w:ascii="Calibri" w:hAnsi="Calibri" w:eastAsia="微软雅黑" w:cs="Times New Roman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cs="Times New Roman" w:ascii="Calibri" w:hAnsi="Calibri"/>
                          <w:color w:val="0D0D0D"/>
                          <w:kern w:val="2"/>
                          <w:sz w:val="22"/>
                          <w:szCs w:val="22"/>
                        </w:rPr>
                        <w:t>1995.06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jc w:val="both"/>
                        <w:rPr>
                          <w:rFonts w:ascii="Calibri" w:hAnsi="Calibri" w:eastAsia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0D0D0D"/>
                          <w:kern w:val="2"/>
                          <w:sz w:val="22"/>
                          <w:szCs w:val="22"/>
                        </w:rPr>
                        <w:t>北京海淀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jc w:val="both"/>
                        <w:rPr>
                          <w:rFonts w:ascii="Calibri" w:hAnsi="Calibri" w:eastAsia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0D0D0D"/>
                          <w:kern w:val="2"/>
                          <w:sz w:val="22"/>
                          <w:szCs w:val="22"/>
                        </w:rPr>
                        <w:t>大学本科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jc w:val="both"/>
                        <w:rPr>
                          <w:rFonts w:ascii="Calibri" w:hAnsi="Calibri" w:eastAsia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0D0D0D"/>
                          <w:kern w:val="2"/>
                          <w:sz w:val="22"/>
                          <w:szCs w:val="22"/>
                        </w:rPr>
                        <w:t>视觉传达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jc w:val="both"/>
                        <w:rPr>
                          <w:rFonts w:ascii="Calibri" w:hAnsi="Calibri" w:eastAsia="微软雅黑" w:cs="Times New Roman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cs="Times New Roman" w:ascii="Calibri" w:hAnsi="Calibri"/>
                          <w:color w:val="0D0D0D"/>
                          <w:kern w:val="2"/>
                          <w:sz w:val="22"/>
                          <w:szCs w:val="22"/>
                        </w:rPr>
                        <w:t>152 0032 0007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jc w:val="both"/>
                        <w:rPr>
                          <w:rFonts w:ascii="Calibri" w:hAnsi="Calibri" w:eastAsia="微软雅黑" w:cs="Times New Roman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cs="Times New Roman" w:ascii="Calibri" w:hAnsi="Calibri"/>
                          <w:color w:val="0D0D0D"/>
                          <w:kern w:val="2"/>
                          <w:sz w:val="22"/>
                          <w:szCs w:val="22"/>
                        </w:rPr>
                        <w:t>Se7enPPT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jc w:val="both"/>
                        <w:rPr>
                          <w:rFonts w:ascii="Calibri" w:hAnsi="Calibri" w:eastAsia="微软雅黑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Times New Roman" w:hint="eastAsia" w:eastAsia="微软雅黑"/>
                          <w:color w:val="0D0D0D"/>
                          <w:kern w:val="2"/>
                          <w:sz w:val="22"/>
                          <w:szCs w:val="22"/>
                        </w:rPr>
                        <w:t>香瓜福田</w:t>
                      </w:r>
                    </w:p>
                    <w:p>
                      <w:pPr>
                        <w:pStyle w:val="Style15"/>
                        <w:spacing w:lineRule="exact" w:line="600" w:before="0" w:after="0"/>
                        <w:jc w:val="both"/>
                        <w:rPr>
                          <w:rFonts w:ascii="Calibri" w:hAnsi="Calibri" w:cs="Times New Roman" w:hint="eastAsia"/>
                          <w:color w:val="0D0D0D"/>
                          <w:kern w:val="2"/>
                          <w:sz w:val="22"/>
                          <w:szCs w:val="22"/>
                        </w:rPr>
                      </w:pPr>
                      <w:r>
                        <w:rPr>
                          <w:rFonts w:cs="Times New Roman" w:hint="eastAsia" w:ascii="Calibri" w:hAnsi="Calibri"/>
                          <w:color w:val="0D0D0D"/>
                          <w:kern w:val="2"/>
                          <w:sz w:val="22"/>
                          <w:szCs w:val="22"/>
                        </w:rPr>
                        <w:t>www.58566.com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8">
                <wp:simplePos x="0" y="0"/>
                <wp:positionH relativeFrom="column">
                  <wp:posOffset>1591310</wp:posOffset>
                </wp:positionH>
                <wp:positionV relativeFrom="paragraph">
                  <wp:posOffset>-33020</wp:posOffset>
                </wp:positionV>
                <wp:extent cx="4544060" cy="549910"/>
                <wp:effectExtent l="0" t="0" r="0" b="0"/>
                <wp:wrapNone/>
                <wp:docPr id="62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5499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360" w:before="0" w:after="0"/>
                              <w:rPr>
                                <w:rFonts w:ascii="微软雅黑" w:hAnsi="微软雅黑" w:eastAsia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cs="Times New Roman" w:hint="eastAsia" w:ascii="微软雅黑" w:hAnsi="微软雅黑"/>
                                <w:color w:val="000000"/>
                                <w:sz w:val="22"/>
                                <w:szCs w:val="22"/>
                              </w:rPr>
                              <w:t xml:space="preserve">2013.09 -- 2017.06           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 xml:space="preserve">湖北工业大学            企业管理专业 </w:t>
                            </w:r>
                            <w:r>
                              <w:rPr>
                                <w:rFonts w:eastAsia="微软雅黑" w:cs="Times New Roman" w:hint="eastAsia" w:ascii="微软雅黑" w:hAnsi="微软雅黑"/>
                                <w:color w:val="000000"/>
                                <w:sz w:val="22"/>
                                <w:szCs w:val="22"/>
                              </w:rPr>
                              <w:t xml:space="preserve">/ 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本科</w:t>
                            </w:r>
                          </w:p>
                          <w:p>
                            <w:pPr>
                              <w:pStyle w:val="Style15"/>
                              <w:spacing w:lineRule="exact" w:line="360" w:before="0" w:after="0"/>
                              <w:rPr>
                                <w:rFonts w:ascii="微软雅黑" w:hAnsi="微软雅黑" w:eastAsia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cs="Times New Roman" w:hint="eastAsia" w:ascii="微软雅黑" w:hAnsi="微软雅黑"/>
                                <w:color w:val="000000"/>
                                <w:sz w:val="22"/>
                                <w:szCs w:val="22"/>
                              </w:rPr>
                              <w:t xml:space="preserve">2013.09 -- 2017.06           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 xml:space="preserve">湖北工业大学            平面设计专业 </w:t>
                            </w:r>
                            <w:r>
                              <w:rPr>
                                <w:rFonts w:eastAsia="微软雅黑" w:cs="Times New Roman" w:hint="eastAsia" w:ascii="微软雅黑" w:hAnsi="微软雅黑"/>
                                <w:color w:val="000000"/>
                                <w:sz w:val="22"/>
                                <w:szCs w:val="22"/>
                              </w:rPr>
                              <w:t xml:space="preserve">/ 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选修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7.8pt;height:43.3pt;mso-wrap-distance-left:9.05pt;mso-wrap-distance-right:9.05pt;mso-wrap-distance-top:0pt;mso-wrap-distance-bottom:0pt;margin-top:-2.6pt;mso-position-vertical-relative:text;margin-left:125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360" w:before="0" w:after="0"/>
                        <w:rPr>
                          <w:rFonts w:ascii="微软雅黑" w:hAnsi="微软雅黑" w:eastAsia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cs="Times New Roman" w:hint="eastAsia" w:ascii="微软雅黑" w:hAnsi="微软雅黑"/>
                          <w:color w:val="000000"/>
                          <w:sz w:val="22"/>
                          <w:szCs w:val="22"/>
                        </w:rPr>
                        <w:t xml:space="preserve">2013.09 -- 2017.06           </w:t>
                      </w: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 xml:space="preserve">湖北工业大学            企业管理专业 </w:t>
                      </w:r>
                      <w:r>
                        <w:rPr>
                          <w:rFonts w:eastAsia="微软雅黑" w:cs="Times New Roman" w:hint="eastAsia" w:ascii="微软雅黑" w:hAnsi="微软雅黑"/>
                          <w:color w:val="000000"/>
                          <w:sz w:val="22"/>
                          <w:szCs w:val="22"/>
                        </w:rPr>
                        <w:t xml:space="preserve">/ </w:t>
                      </w: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本科</w:t>
                      </w:r>
                    </w:p>
                    <w:p>
                      <w:pPr>
                        <w:pStyle w:val="Style15"/>
                        <w:spacing w:lineRule="exact" w:line="360" w:before="0" w:after="0"/>
                        <w:rPr>
                          <w:rFonts w:ascii="微软雅黑" w:hAnsi="微软雅黑" w:eastAsia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cs="Times New Roman" w:hint="eastAsia" w:ascii="微软雅黑" w:hAnsi="微软雅黑"/>
                          <w:color w:val="000000"/>
                          <w:sz w:val="22"/>
                          <w:szCs w:val="22"/>
                        </w:rPr>
                        <w:t xml:space="preserve">2013.09 -- 2017.06           </w:t>
                      </w: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 xml:space="preserve">湖北工业大学            平面设计专业 </w:t>
                      </w:r>
                      <w:r>
                        <w:rPr>
                          <w:rFonts w:eastAsia="微软雅黑" w:cs="Times New Roman" w:hint="eastAsia" w:ascii="微软雅黑" w:hAnsi="微软雅黑"/>
                          <w:color w:val="000000"/>
                          <w:sz w:val="22"/>
                          <w:szCs w:val="22"/>
                        </w:rPr>
                        <w:t xml:space="preserve">/ </w:t>
                      </w: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选修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9">
                <wp:simplePos x="0" y="0"/>
                <wp:positionH relativeFrom="column">
                  <wp:posOffset>1976755</wp:posOffset>
                </wp:positionH>
                <wp:positionV relativeFrom="paragraph">
                  <wp:posOffset>-454025</wp:posOffset>
                </wp:positionV>
                <wp:extent cx="1313180" cy="306070"/>
                <wp:effectExtent l="0" t="0" r="0" b="0"/>
                <wp:wrapNone/>
                <wp:docPr id="63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60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336" w:before="0" w:after="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 xml:space="preserve">教育背景 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4pt;height:24.1pt;mso-wrap-distance-left:9.05pt;mso-wrap-distance-right:9.05pt;mso-wrap-distance-top:0pt;mso-wrap-distance-bottom:0pt;margin-top:-35.75pt;mso-position-vertical-relative:text;margin-left:155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336" w:before="0" w:after="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 xml:space="preserve">教育背景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0">
                <wp:simplePos x="0" y="0"/>
                <wp:positionH relativeFrom="column">
                  <wp:posOffset>1591310</wp:posOffset>
                </wp:positionH>
                <wp:positionV relativeFrom="page">
                  <wp:posOffset>1383030</wp:posOffset>
                </wp:positionV>
                <wp:extent cx="4544060" cy="3140710"/>
                <wp:effectExtent l="0" t="0" r="0" b="0"/>
                <wp:wrapNone/>
                <wp:docPr id="64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31407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360" w:before="0" w:after="12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cs="Times New Roman" w:hint="eastAsia" w:ascii="微软雅黑" w:hAnsi="微软雅黑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2013.09 -- 2017.06        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上海市网络科技有限公司      </w:t>
                            </w:r>
                          </w:p>
                          <w:p>
                            <w:pPr>
                              <w:pStyle w:val="Style15"/>
                              <w:spacing w:lineRule="exact" w:line="360" w:before="0" w:after="12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策划专员</w:t>
                            </w:r>
                          </w:p>
                          <w:p>
                            <w:pPr>
                              <w:pStyle w:val="Style15"/>
                              <w:spacing w:lineRule="exact" w:line="360" w:before="0" w:after="0"/>
                              <w:rPr>
                                <w:rFonts w:ascii="微软雅黑" w:hAnsi="微软雅黑" w:eastAsia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pacing w:lineRule="exact" w:line="360"/>
                              <w:ind w:firstLineChars="0" w:firstLine="0" w:start="720" w:endChars="0" w:end="0"/>
                              <w:jc w:val="star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pacing w:lineRule="exact" w:line="360"/>
                              <w:ind w:firstLineChars="0" w:firstLine="0" w:start="720" w:endChars="0" w:end="0"/>
                              <w:jc w:val="star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</w:rPr>
                              <w:t>负责项目的推广，内测期利用微博与讲座结合获得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000000"/>
                                <w:sz w:val="22"/>
                              </w:rPr>
                              <w:t>310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</w:rPr>
                              <w:t>客户；</w:t>
                            </w:r>
                          </w:p>
                          <w:p>
                            <w:pPr>
                              <w:pStyle w:val="Style15"/>
                              <w:spacing w:lineRule="exact" w:line="360" w:before="0" w:after="12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cs="Times New Roman" w:hint="eastAsia" w:ascii="微软雅黑" w:hAnsi="微软雅黑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2013.09 -- 2017.06         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上海市网络科技有限公司     </w:t>
                            </w:r>
                          </w:p>
                          <w:p>
                            <w:pPr>
                              <w:pStyle w:val="Style15"/>
                              <w:spacing w:lineRule="exact" w:line="360" w:before="0" w:after="12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策划总监</w:t>
                            </w:r>
                          </w:p>
                          <w:p>
                            <w:pPr>
                              <w:pStyle w:val="Style15"/>
                              <w:spacing w:lineRule="exact" w:line="360" w:before="0" w:after="0"/>
                              <w:rPr>
                                <w:rFonts w:ascii="微软雅黑" w:hAnsi="微软雅黑" w:eastAsia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pacing w:lineRule="exact" w:line="360"/>
                              <w:ind w:firstLineChars="0" w:firstLine="0" w:start="720" w:endChars="0" w:end="0"/>
                              <w:jc w:val="star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</w:rPr>
                              <w:t>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ListParagraph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  <w:tab w:val="left" w:pos="720" w:leader="none"/>
                              </w:tabs>
                              <w:spacing w:lineRule="exact" w:line="360"/>
                              <w:ind w:firstLineChars="0" w:firstLine="0" w:start="720" w:endChars="0" w:end="0"/>
                              <w:jc w:val="star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000000"/>
                                <w:sz w:val="22"/>
                              </w:rPr>
                              <w:t>善用目标激励与情感激励，参赛小组至今仍保持团队文化。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7.8pt;height:247.3pt;mso-wrap-distance-left:9.05pt;mso-wrap-distance-right:9.05pt;mso-wrap-distance-top:0pt;mso-wrap-distance-bottom:0pt;margin-top:108.9pt;mso-position-vertical-relative:page;margin-left:125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360" w:before="0" w:after="12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cs="Times New Roman" w:hint="eastAsia" w:ascii="微软雅黑" w:hAnsi="微软雅黑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2013.09 -- 2017.06        </w:t>
                      </w: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上海市网络科技有限公司      </w:t>
                      </w:r>
                    </w:p>
                    <w:p>
                      <w:pPr>
                        <w:pStyle w:val="Style15"/>
                        <w:spacing w:lineRule="exact" w:line="360" w:before="0" w:after="12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2"/>
                          <w:szCs w:val="22"/>
                        </w:rPr>
                        <w:t>策划专员</w:t>
                      </w:r>
                    </w:p>
                    <w:p>
                      <w:pPr>
                        <w:pStyle w:val="Style15"/>
                        <w:spacing w:lineRule="exact" w:line="360" w:before="0" w:after="0"/>
                        <w:rPr>
                          <w:rFonts w:ascii="微软雅黑" w:hAnsi="微软雅黑" w:eastAsia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clear" w:pos="420"/>
                          <w:tab w:val="left" w:pos="720" w:leader="none"/>
                        </w:tabs>
                        <w:spacing w:lineRule="exact" w:line="360"/>
                        <w:ind w:firstLineChars="0" w:firstLine="0" w:start="720" w:endChars="0" w:end="0"/>
                        <w:jc w:val="start"/>
                        <w:rPr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0"/>
                          <w:numId w:val="2"/>
                        </w:numPr>
                        <w:tabs>
                          <w:tab w:val="clear" w:pos="420"/>
                          <w:tab w:val="left" w:pos="720" w:leader="none"/>
                        </w:tabs>
                        <w:spacing w:lineRule="exact" w:line="360"/>
                        <w:ind w:firstLineChars="0" w:firstLine="0" w:start="720" w:endChars="0" w:end="0"/>
                        <w:jc w:val="start"/>
                        <w:rPr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</w:rPr>
                        <w:t>负责项目的推广，内测期利用微博与讲座结合获得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000000"/>
                          <w:sz w:val="22"/>
                        </w:rPr>
                        <w:t>310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</w:rPr>
                        <w:t>客户；</w:t>
                      </w:r>
                    </w:p>
                    <w:p>
                      <w:pPr>
                        <w:pStyle w:val="Style15"/>
                        <w:spacing w:lineRule="exact" w:line="360" w:before="0" w:after="12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cs="Times New Roman" w:hint="eastAsia" w:ascii="微软雅黑" w:hAnsi="微软雅黑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2013.09 -- 2017.06         </w:t>
                      </w: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上海市网络科技有限公司     </w:t>
                      </w:r>
                    </w:p>
                    <w:p>
                      <w:pPr>
                        <w:pStyle w:val="Style15"/>
                        <w:spacing w:lineRule="exact" w:line="360" w:before="0" w:after="12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2"/>
                          <w:szCs w:val="22"/>
                        </w:rPr>
                        <w:t>策划总监</w:t>
                      </w:r>
                    </w:p>
                    <w:p>
                      <w:pPr>
                        <w:pStyle w:val="Style15"/>
                        <w:spacing w:lineRule="exact" w:line="360" w:before="0" w:after="0"/>
                        <w:rPr>
                          <w:rFonts w:ascii="微软雅黑" w:hAnsi="微软雅黑" w:eastAsia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720" w:leader="none"/>
                        </w:tabs>
                        <w:spacing w:lineRule="exact" w:line="360"/>
                        <w:ind w:firstLineChars="0" w:firstLine="0" w:start="720" w:endChars="0" w:end="0"/>
                        <w:jc w:val="start"/>
                        <w:rPr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</w:rPr>
                        <w:t>项目进行期，能够制定短期目标，引导团队成员完成各项任务，来进行项目进度管理；</w:t>
                      </w:r>
                    </w:p>
                    <w:p>
                      <w:pPr>
                        <w:pStyle w:val="ListParagraph"/>
                        <w:widowControl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  <w:tab w:val="left" w:pos="720" w:leader="none"/>
                        </w:tabs>
                        <w:spacing w:lineRule="exact" w:line="360"/>
                        <w:ind w:firstLineChars="0" w:firstLine="0" w:start="720" w:endChars="0" w:end="0"/>
                        <w:jc w:val="start"/>
                        <w:rPr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000000"/>
                          <w:sz w:val="22"/>
                        </w:rPr>
                        <w:t>善用目标激励与情感激励，参赛小组至今仍保持团队文化。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1">
                <wp:simplePos x="0" y="0"/>
                <wp:positionH relativeFrom="column">
                  <wp:posOffset>1976755</wp:posOffset>
                </wp:positionH>
                <wp:positionV relativeFrom="paragraph">
                  <wp:posOffset>962660</wp:posOffset>
                </wp:positionV>
                <wp:extent cx="1313180" cy="306070"/>
                <wp:effectExtent l="0" t="0" r="0" b="0"/>
                <wp:wrapNone/>
                <wp:docPr id="65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60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336" w:before="0" w:after="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4pt;height:24.1pt;mso-wrap-distance-left:9.05pt;mso-wrap-distance-right:9.05pt;mso-wrap-distance-top:0pt;mso-wrap-distance-bottom:0pt;margin-top:75.8pt;mso-position-vertical-relative:text;margin-left:155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336" w:before="0" w:after="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2">
                <wp:simplePos x="0" y="0"/>
                <wp:positionH relativeFrom="column">
                  <wp:posOffset>1591310</wp:posOffset>
                </wp:positionH>
                <wp:positionV relativeFrom="paragraph">
                  <wp:posOffset>5031105</wp:posOffset>
                </wp:positionV>
                <wp:extent cx="4544060" cy="1083310"/>
                <wp:effectExtent l="0" t="0" r="0" b="0"/>
                <wp:wrapNone/>
                <wp:docPr id="66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10833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360" w:before="0" w:after="12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微软雅黑" w:cs="Times New Roman" w:hint="eastAsia" w:ascii="微软雅黑" w:hAnsi="微软雅黑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 xml:space="preserve">2013.09 -- 2017.06         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2"/>
                                <w:szCs w:val="22"/>
                              </w:rPr>
                              <w:t>湖工工程院会计系办公室            行政助理</w:t>
                            </w:r>
                          </w:p>
                          <w:p>
                            <w:pPr>
                              <w:pStyle w:val="Style15"/>
                              <w:spacing w:lineRule="exact" w:line="360" w:before="0" w:after="0"/>
                              <w:rPr>
                                <w:rFonts w:ascii="微软雅黑" w:hAnsi="微软雅黑" w:eastAsia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Style15"/>
                              <w:spacing w:lineRule="exact" w:line="360" w:before="0" w:after="0"/>
                              <w:rPr>
                                <w:rFonts w:ascii="微软雅黑" w:hAnsi="微软雅黑" w:eastAsia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内务支持：  负责收发传真复印、扫描文档、收发信件、文件、快递等；</w:t>
                            </w:r>
                          </w:p>
                          <w:p>
                            <w:pPr>
                              <w:pStyle w:val="Style15"/>
                              <w:spacing w:lineRule="exact" w:line="360" w:before="0" w:after="0"/>
                              <w:rPr>
                                <w:rFonts w:ascii="微软雅黑" w:hAnsi="微软雅黑" w:eastAsia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负责学校员工活动，各会议安排、组织、文体活动安排等；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7.8pt;height:85.3pt;mso-wrap-distance-left:9.05pt;mso-wrap-distance-right:9.05pt;mso-wrap-distance-top:0pt;mso-wrap-distance-bottom:0pt;margin-top:396.15pt;mso-position-vertical-relative:text;margin-left:125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360" w:before="0" w:after="12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2"/>
                          <w:szCs w:val="22"/>
                        </w:rPr>
                      </w:pPr>
                      <w:r>
                        <w:rPr>
                          <w:rFonts w:eastAsia="微软雅黑" w:cs="Times New Roman" w:hint="eastAsia" w:ascii="微软雅黑" w:hAnsi="微软雅黑"/>
                          <w:b/>
                          <w:bCs/>
                          <w:color w:val="333F50"/>
                          <w:sz w:val="22"/>
                          <w:szCs w:val="22"/>
                        </w:rPr>
                        <w:t xml:space="preserve">2013.09 -- 2017.06         </w:t>
                      </w: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2"/>
                          <w:szCs w:val="22"/>
                        </w:rPr>
                        <w:t>湖工工程院会计系办公室            行政助理</w:t>
                      </w:r>
                    </w:p>
                    <w:p>
                      <w:pPr>
                        <w:pStyle w:val="Style15"/>
                        <w:spacing w:lineRule="exact" w:line="360" w:before="0" w:after="0"/>
                        <w:rPr>
                          <w:rFonts w:ascii="微软雅黑" w:hAnsi="微软雅黑" w:eastAsia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Style15"/>
                        <w:spacing w:lineRule="exact" w:line="360" w:before="0" w:after="0"/>
                        <w:rPr>
                          <w:rFonts w:ascii="微软雅黑" w:hAnsi="微软雅黑" w:eastAsia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内务支持：  负责收发传真复印、扫描文档、收发信件、文件、快递等；</w:t>
                      </w:r>
                    </w:p>
                    <w:p>
                      <w:pPr>
                        <w:pStyle w:val="Style15"/>
                        <w:spacing w:lineRule="exact" w:line="360" w:before="0" w:after="0"/>
                        <w:rPr>
                          <w:rFonts w:ascii="微软雅黑" w:hAnsi="微软雅黑" w:eastAsia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活动支持：  负责学校员工活动，各会议安排、组织、文体活动安排等；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3">
                <wp:simplePos x="0" y="0"/>
                <wp:positionH relativeFrom="column">
                  <wp:posOffset>1976755</wp:posOffset>
                </wp:positionH>
                <wp:positionV relativeFrom="paragraph">
                  <wp:posOffset>4610735</wp:posOffset>
                </wp:positionV>
                <wp:extent cx="1313180" cy="306070"/>
                <wp:effectExtent l="0" t="0" r="0" b="0"/>
                <wp:wrapNone/>
                <wp:docPr id="67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60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336" w:before="0" w:after="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4pt;height:24.1pt;mso-wrap-distance-left:9.05pt;mso-wrap-distance-right:9.05pt;mso-wrap-distance-top:0pt;mso-wrap-distance-bottom:0pt;margin-top:363.05pt;mso-position-vertical-relative:text;margin-left:155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336" w:before="0" w:after="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4">
                <wp:simplePos x="0" y="0"/>
                <wp:positionH relativeFrom="column">
                  <wp:posOffset>1591310</wp:posOffset>
                </wp:positionH>
                <wp:positionV relativeFrom="paragraph">
                  <wp:posOffset>6986270</wp:posOffset>
                </wp:positionV>
                <wp:extent cx="4544060" cy="778510"/>
                <wp:effectExtent l="0" t="0" r="0" b="0"/>
                <wp:wrapNone/>
                <wp:docPr id="68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8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360" w:before="0" w:after="0"/>
                              <w:rPr>
                                <w:rFonts w:ascii="微软雅黑" w:hAnsi="微软雅黑" w:eastAsia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Style15"/>
                              <w:spacing w:lineRule="exact" w:line="360" w:before="0" w:after="0"/>
                              <w:rPr>
                                <w:rFonts w:ascii="微软雅黑" w:hAnsi="微软雅黑" w:eastAsia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 xml:space="preserve">专业技能证书：  </w:t>
                            </w:r>
                            <w:r>
                              <w:rPr>
                                <w:rFonts w:eastAsia="微软雅黑" w:cs="Times New Roman" w:hint="eastAsia" w:ascii="微软雅黑" w:hAnsi="微软雅黑"/>
                                <w:color w:val="000000"/>
                                <w:sz w:val="22"/>
                                <w:szCs w:val="22"/>
                              </w:rPr>
                              <w:t>Adobe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认证设计师资质，</w:t>
                            </w:r>
                            <w:r>
                              <w:rPr>
                                <w:rFonts w:eastAsia="微软雅黑" w:cs="Times New Roman" w:hint="eastAsia" w:ascii="微软雅黑" w:hAnsi="微软雅黑"/>
                                <w:color w:val="000000"/>
                                <w:sz w:val="22"/>
                                <w:szCs w:val="22"/>
                              </w:rPr>
                              <w:t>WPS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年度最佳设计师</w:t>
                            </w:r>
                          </w:p>
                          <w:p>
                            <w:pPr>
                              <w:pStyle w:val="Style15"/>
                              <w:spacing w:lineRule="exact" w:line="360" w:before="0" w:after="0"/>
                              <w:rPr>
                                <w:rFonts w:ascii="微软雅黑" w:hAnsi="微软雅黑" w:eastAsia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 xml:space="preserve">活动荣誉奖励：  </w:t>
                            </w:r>
                            <w:r>
                              <w:rPr>
                                <w:rFonts w:eastAsia="微软雅黑" w:cs="Times New Roman" w:hint="eastAsia" w:ascii="微软雅黑" w:hAnsi="微软雅黑"/>
                                <w:color w:val="000000"/>
                                <w:sz w:val="22"/>
                                <w:szCs w:val="22"/>
                              </w:rPr>
                              <w:t>2014</w:t>
                            </w: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7.8pt;height:61.3pt;mso-wrap-distance-left:9.05pt;mso-wrap-distance-right:9.05pt;mso-wrap-distance-top:0pt;mso-wrap-distance-bottom:0pt;margin-top:550.1pt;mso-position-vertical-relative:text;margin-left:125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360" w:before="0" w:after="0"/>
                        <w:rPr>
                          <w:rFonts w:ascii="微软雅黑" w:hAnsi="微软雅黑" w:eastAsia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Style15"/>
                        <w:spacing w:lineRule="exact" w:line="360" w:before="0" w:after="0"/>
                        <w:rPr>
                          <w:rFonts w:ascii="微软雅黑" w:hAnsi="微软雅黑" w:eastAsia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 xml:space="preserve">专业技能证书：  </w:t>
                      </w:r>
                      <w:r>
                        <w:rPr>
                          <w:rFonts w:eastAsia="微软雅黑" w:cs="Times New Roman" w:hint="eastAsia" w:ascii="微软雅黑" w:hAnsi="微软雅黑"/>
                          <w:color w:val="000000"/>
                          <w:sz w:val="22"/>
                          <w:szCs w:val="22"/>
                        </w:rPr>
                        <w:t>Adobe</w:t>
                      </w: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认证设计师资质，</w:t>
                      </w:r>
                      <w:r>
                        <w:rPr>
                          <w:rFonts w:eastAsia="微软雅黑" w:cs="Times New Roman" w:hint="eastAsia" w:ascii="微软雅黑" w:hAnsi="微软雅黑"/>
                          <w:color w:val="000000"/>
                          <w:sz w:val="22"/>
                          <w:szCs w:val="22"/>
                        </w:rPr>
                        <w:t>WPS</w:t>
                      </w: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年度最佳设计师</w:t>
                      </w:r>
                    </w:p>
                    <w:p>
                      <w:pPr>
                        <w:pStyle w:val="Style15"/>
                        <w:spacing w:lineRule="exact" w:line="360" w:before="0" w:after="0"/>
                        <w:rPr>
                          <w:rFonts w:ascii="微软雅黑" w:hAnsi="微软雅黑" w:eastAsia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 xml:space="preserve">活动荣誉奖励：  </w:t>
                      </w:r>
                      <w:r>
                        <w:rPr>
                          <w:rFonts w:eastAsia="微软雅黑" w:cs="Times New Roman" w:hint="eastAsia" w:ascii="微软雅黑" w:hAnsi="微软雅黑"/>
                          <w:color w:val="000000"/>
                          <w:sz w:val="22"/>
                          <w:szCs w:val="22"/>
                        </w:rPr>
                        <w:t>2014</w:t>
                      </w: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年湖北省创青春创业计划移动专项赛银奖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5">
                <wp:simplePos x="0" y="0"/>
                <wp:positionH relativeFrom="column">
                  <wp:posOffset>1976755</wp:posOffset>
                </wp:positionH>
                <wp:positionV relativeFrom="paragraph">
                  <wp:posOffset>6565900</wp:posOffset>
                </wp:positionV>
                <wp:extent cx="1313180" cy="306070"/>
                <wp:effectExtent l="0" t="0" r="0" b="0"/>
                <wp:wrapNone/>
                <wp:docPr id="69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60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336" w:before="0" w:after="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4pt;height:24.1pt;mso-wrap-distance-left:9.05pt;mso-wrap-distance-right:9.05pt;mso-wrap-distance-top:0pt;mso-wrap-distance-bottom:0pt;margin-top:517pt;mso-position-vertical-relative:text;margin-left:155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336" w:before="0" w:after="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1">
                <wp:simplePos x="0" y="0"/>
                <wp:positionH relativeFrom="column">
                  <wp:posOffset>1591310</wp:posOffset>
                </wp:positionH>
                <wp:positionV relativeFrom="paragraph">
                  <wp:posOffset>8633460</wp:posOffset>
                </wp:positionV>
                <wp:extent cx="4544060" cy="778510"/>
                <wp:effectExtent l="0" t="0" r="0" b="0"/>
                <wp:wrapNone/>
                <wp:docPr id="70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060" cy="7785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360" w:before="0" w:after="0"/>
                              <w:rPr>
                                <w:rFonts w:ascii="微软雅黑" w:hAnsi="微软雅黑" w:eastAsia="微软雅黑" w:cs="Times New Roman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color w:val="000000"/>
                                <w:sz w:val="22"/>
                                <w:szCs w:val="22"/>
                              </w:rPr>
      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7.8pt;height:61.3pt;mso-wrap-distance-left:9.05pt;mso-wrap-distance-right:9.05pt;mso-wrap-distance-top:0pt;mso-wrap-distance-bottom:0pt;margin-top:679.8pt;mso-position-vertical-relative:text;margin-left:125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360" w:before="0" w:after="0"/>
                        <w:rPr>
                          <w:rFonts w:ascii="微软雅黑" w:hAnsi="微软雅黑" w:eastAsia="微软雅黑" w:cs="Times New Roman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color w:val="000000"/>
                          <w:sz w:val="22"/>
                          <w:szCs w:val="22"/>
                        </w:rPr>
                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2">
                <wp:simplePos x="0" y="0"/>
                <wp:positionH relativeFrom="column">
                  <wp:posOffset>1976755</wp:posOffset>
                </wp:positionH>
                <wp:positionV relativeFrom="paragraph">
                  <wp:posOffset>8213725</wp:posOffset>
                </wp:positionV>
                <wp:extent cx="1313180" cy="306070"/>
                <wp:effectExtent l="0" t="0" r="0" b="0"/>
                <wp:wrapNone/>
                <wp:docPr id="71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60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336" w:before="0" w:after="0"/>
                              <w:rPr>
                                <w:rFonts w:ascii="微软雅黑" w:hAnsi="微软雅黑" w:eastAsia="微软雅黑" w:cs="Times New Roman" w:hint="eastAsia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Times New Roman" w:hint="eastAsia" w:eastAsia="微软雅黑"/>
                                <w:b/>
                                <w:bCs/>
                                <w:color w:val="333F50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03.4pt;height:24.1pt;mso-wrap-distance-left:9.05pt;mso-wrap-distance-right:9.05pt;mso-wrap-distance-top:0pt;mso-wrap-distance-bottom:0pt;margin-top:646.75pt;mso-position-vertical-relative:text;margin-left:155.6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336" w:before="0" w:after="0"/>
                        <w:rPr>
                          <w:rFonts w:ascii="微软雅黑" w:hAnsi="微软雅黑" w:eastAsia="微软雅黑" w:cs="Times New Roman" w:hint="eastAsia"/>
                          <w:b/>
                          <w:bCs/>
                          <w:color w:val="333F5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Times New Roman" w:hint="eastAsia" w:eastAsia="微软雅黑"/>
                          <w:b/>
                          <w:bCs/>
                          <w:color w:val="333F50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start"/>
        <w:rPr/>
      </w:pPr>
      <w:r>
        <w:rPr/>
      </w:r>
    </w:p>
    <w:p>
      <w:pPr>
        <w:pStyle w:val="Normal"/>
        <w:widowControl/>
        <w:numPr>
          <w:ilvl w:val="0"/>
          <w:numId w:val="0"/>
        </w:numPr>
        <w:jc w:val="start"/>
        <w:rPr/>
      </w:pPr>
      <w:r>
        <w:rPr/>
        <mc:AlternateContent>
          <mc:Choice Requires="wps">
            <w:drawing>
              <wp:anchor behindDoc="0" distT="0" distB="0" distL="114935" distR="114300" simplePos="0" locked="0" layoutInCell="1" allowOverlap="1" relativeHeight="66">
                <wp:simplePos x="0" y="0"/>
                <wp:positionH relativeFrom="column">
                  <wp:posOffset>-1143000</wp:posOffset>
                </wp:positionH>
                <wp:positionV relativeFrom="paragraph">
                  <wp:posOffset>-255905</wp:posOffset>
                </wp:positionV>
                <wp:extent cx="7559675" cy="1161415"/>
                <wp:effectExtent l="635" t="635" r="0" b="0"/>
                <wp:wrapNone/>
                <wp:docPr id="72" name="矩形 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40" cy="1161360"/>
                        </a:xfrm>
                        <a:prstGeom prst="rect">
                          <a:avLst/>
                        </a:prstGeom>
                        <a:solidFill>
                          <a:srgbClr val="72c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矩形 73" fillcolor="#72c0c4" stroked="f" o:allowincell="f" style="position:absolute;margin-left:-90pt;margin-top:-20.15pt;width:595.2pt;height:91.4pt;mso-wrap-style:none;v-text-anchor:middle">
                <v:fill o:detectmouseclick="t" type="solid" color2="#8d3f3b"/>
                <v:stroke color="#3465a4" joinstyle="round" endcap="flat"/>
                <w10:wrap type="none"/>
              </v:rect>
            </w:pict>
          </mc:Fallback>
        </mc:AlternateContent>
        <w:drawing>
          <wp:anchor behindDoc="0" distT="0" distB="0" distL="114935" distR="114935" simplePos="0" locked="0" layoutInCell="1" allowOverlap="1" relativeHeight="67">
            <wp:simplePos x="0" y="0"/>
            <wp:positionH relativeFrom="column">
              <wp:posOffset>-740410</wp:posOffset>
            </wp:positionH>
            <wp:positionV relativeFrom="paragraph">
              <wp:posOffset>-514350</wp:posOffset>
            </wp:positionV>
            <wp:extent cx="1695450" cy="1695450"/>
            <wp:effectExtent l="0" t="0" r="0" b="0"/>
            <wp:wrapNone/>
            <wp:docPr id="73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1" t="-21" r="-21" b="-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8">
                <wp:simplePos x="0" y="0"/>
                <wp:positionH relativeFrom="column">
                  <wp:posOffset>-593090</wp:posOffset>
                </wp:positionH>
                <wp:positionV relativeFrom="paragraph">
                  <wp:posOffset>1571625</wp:posOffset>
                </wp:positionV>
                <wp:extent cx="6461125" cy="6226810"/>
                <wp:effectExtent l="0" t="0" r="0" b="0"/>
                <wp:wrapNone/>
                <wp:docPr id="74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1125" cy="62268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460" w:before="0" w:after="0"/>
                              <w:jc w:val="both"/>
                              <w:rPr>
                                <w:rFonts w:ascii="微软雅黑" w:hAnsi="微软雅黑" w:eastAsia="微软雅黑" w:cs="微软雅黑" w:hint="eastAsia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>尊敬的领导：</w:t>
                            </w:r>
                          </w:p>
                          <w:p>
                            <w:pPr>
                              <w:pStyle w:val="Style15"/>
                              <w:spacing w:lineRule="exact" w:line="460" w:before="0" w:after="0"/>
                              <w:jc w:val="both"/>
                              <w:rPr>
                                <w:rFonts w:ascii="微软雅黑" w:hAnsi="微软雅黑" w:eastAsia="微软雅黑" w:cs="微软雅黑" w:hint="eastAsia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>您好！</w:t>
                            </w:r>
                          </w:p>
                          <w:p>
                            <w:pPr>
                              <w:pStyle w:val="Style15"/>
                              <w:spacing w:lineRule="exact" w:line="460" w:before="0" w:after="0"/>
                              <w:jc w:val="both"/>
                              <w:rPr>
                                <w:rFonts w:ascii="微软雅黑" w:hAnsi="微软雅黑" w:eastAsia="微软雅黑" w:cs="微软雅黑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>真诚地感谢您在百忙之中惠阅我的自荐材料！我平凡但不平庸，简约但不简单。我的座右铭是“莫言下岭便无难”。所有的成功，都来自不倦的努力和奔跑。</w:t>
                            </w:r>
                          </w:p>
                          <w:p>
                            <w:pPr>
                              <w:pStyle w:val="Style15"/>
                              <w:spacing w:lineRule="exact" w:line="460" w:before="0" w:after="0"/>
                              <w:jc w:val="both"/>
                              <w:rPr>
                                <w:rFonts w:ascii="微软雅黑" w:hAnsi="微软雅黑" w:eastAsia="微软雅黑" w:cs="微软雅黑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333F50"/>
                                <w:kern w:val="2"/>
                              </w:rPr>
                            </w:r>
                          </w:p>
                          <w:p>
                            <w:pPr>
                              <w:pStyle w:val="Style15"/>
                              <w:spacing w:lineRule="exact" w:line="460" w:before="0" w:after="0"/>
                              <w:jc w:val="both"/>
                              <w:rPr>
                                <w:rFonts w:ascii="微软雅黑" w:hAnsi="微软雅黑" w:eastAsia="微软雅黑" w:cs="微软雅黑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>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      </w:r>
                          </w:p>
                          <w:p>
                            <w:pPr>
                              <w:pStyle w:val="Style15"/>
                              <w:spacing w:lineRule="exact" w:line="460" w:before="0" w:after="0"/>
                              <w:jc w:val="both"/>
                              <w:rPr>
                                <w:rFonts w:ascii="微软雅黑" w:hAnsi="微软雅黑" w:eastAsia="微软雅黑" w:cs="微软雅黑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333F50"/>
                                <w:kern w:val="2"/>
                              </w:rPr>
                            </w:r>
                          </w:p>
                          <w:p>
                            <w:pPr>
                              <w:pStyle w:val="Style15"/>
                              <w:spacing w:lineRule="exact" w:line="460" w:before="0" w:after="0"/>
                              <w:jc w:val="both"/>
                              <w:rPr>
                                <w:rFonts w:ascii="微软雅黑" w:hAnsi="微软雅黑" w:eastAsia="微软雅黑" w:cs="微软雅黑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>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      </w:r>
                          </w:p>
                          <w:p>
                            <w:pPr>
                              <w:pStyle w:val="Style15"/>
                              <w:spacing w:lineRule="exact" w:line="460" w:before="0" w:after="0"/>
                              <w:jc w:val="both"/>
                              <w:rPr>
                                <w:rFonts w:ascii="微软雅黑" w:hAnsi="微软雅黑" w:eastAsia="微软雅黑" w:cs="微软雅黑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eastAsia="微软雅黑" w:cs="微软雅黑" w:ascii="微软雅黑" w:hAnsi="微软雅黑"/>
                                <w:color w:val="333F50"/>
                                <w:kern w:val="2"/>
                              </w:rPr>
                            </w:r>
                          </w:p>
                          <w:p>
                            <w:pPr>
                              <w:pStyle w:val="Style15"/>
                              <w:spacing w:lineRule="exact" w:line="460" w:before="0" w:after="0"/>
                              <w:jc w:val="both"/>
                              <w:rPr>
                                <w:rFonts w:ascii="微软雅黑" w:hAnsi="微软雅黑" w:eastAsia="微软雅黑" w:cs="微软雅黑" w:hint="eastAsia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>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      </w:r>
                          </w:p>
                          <w:p>
                            <w:pPr>
                              <w:pStyle w:val="Style15"/>
                              <w:spacing w:lineRule="exact" w:line="460" w:before="0" w:after="0"/>
                              <w:jc w:val="both"/>
                              <w:rPr>
                                <w:rFonts w:ascii="微软雅黑" w:hAnsi="微软雅黑" w:eastAsia="微软雅黑" w:cs="微软雅黑" w:hint="eastAsia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 xml:space="preserve">我相信自己，更相信你，给我一个机会，蓄势而发的我会还您一个惊喜！ </w:t>
                            </w:r>
                          </w:p>
                          <w:p>
                            <w:pPr>
                              <w:pStyle w:val="Style15"/>
                              <w:spacing w:lineRule="exact" w:line="460" w:before="0" w:after="0"/>
                              <w:jc w:val="both"/>
                              <w:rPr>
                                <w:rFonts w:ascii="微软雅黑" w:hAnsi="微软雅黑" w:eastAsia="微软雅黑" w:cs="微软雅黑" w:hint="eastAsia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>祝愿贵公司事业蒸蒸日上！</w:t>
                            </w:r>
                          </w:p>
                          <w:p>
                            <w:pPr>
                              <w:pStyle w:val="Style15"/>
                              <w:spacing w:lineRule="exact" w:line="460" w:before="0" w:after="0"/>
                              <w:jc w:val="both"/>
                              <w:rPr>
                                <w:rFonts w:ascii="微软雅黑" w:hAnsi="微软雅黑" w:eastAsia="微软雅黑" w:cs="微软雅黑" w:hint="eastAsia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>此致</w:t>
                            </w:r>
                          </w:p>
                          <w:p>
                            <w:pPr>
                              <w:pStyle w:val="Style15"/>
                              <w:spacing w:lineRule="exact" w:line="460" w:before="0" w:after="0"/>
                              <w:jc w:val="both"/>
                              <w:rPr>
                                <w:rFonts w:ascii="微软雅黑" w:hAnsi="微软雅黑" w:eastAsia="微软雅黑" w:cs="微软雅黑" w:hint="eastAsia"/>
                                <w:color w:val="333F50"/>
                                <w:kern w:val="2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</w:rPr>
                              <w:t xml:space="preserve">敬礼！                                  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08.75pt;height:490.3pt;mso-wrap-distance-left:9.05pt;mso-wrap-distance-right:9.05pt;mso-wrap-distance-top:0pt;mso-wrap-distance-bottom:0pt;margin-top:123.75pt;mso-position-vertical-relative:text;margin-left:-46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460" w:before="0" w:after="0"/>
                        <w:jc w:val="both"/>
                        <w:rPr>
                          <w:rFonts w:ascii="微软雅黑" w:hAnsi="微软雅黑" w:eastAsia="微软雅黑" w:cs="微软雅黑" w:hint="eastAsia"/>
                          <w:color w:val="333F50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>尊敬的领导：</w:t>
                      </w:r>
                    </w:p>
                    <w:p>
                      <w:pPr>
                        <w:pStyle w:val="Style15"/>
                        <w:spacing w:lineRule="exact" w:line="460" w:before="0" w:after="0"/>
                        <w:jc w:val="both"/>
                        <w:rPr>
                          <w:rFonts w:ascii="微软雅黑" w:hAnsi="微软雅黑" w:eastAsia="微软雅黑" w:cs="微软雅黑" w:hint="eastAsia"/>
                          <w:color w:val="333F50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>您好！</w:t>
                      </w:r>
                    </w:p>
                    <w:p>
                      <w:pPr>
                        <w:pStyle w:val="Style15"/>
                        <w:spacing w:lineRule="exact" w:line="460" w:before="0" w:after="0"/>
                        <w:jc w:val="both"/>
                        <w:rPr>
                          <w:rFonts w:ascii="微软雅黑" w:hAnsi="微软雅黑" w:eastAsia="微软雅黑" w:cs="微软雅黑"/>
                          <w:color w:val="333F50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>真诚地感谢您在百忙之中惠阅我的自荐材料！我平凡但不平庸，简约但不简单。我的座右铭是“莫言下岭便无难”。所有的成功，都来自不倦的努力和奔跑。</w:t>
                      </w:r>
                    </w:p>
                    <w:p>
                      <w:pPr>
                        <w:pStyle w:val="Style15"/>
                        <w:spacing w:lineRule="exact" w:line="460" w:before="0" w:after="0"/>
                        <w:jc w:val="both"/>
                        <w:rPr>
                          <w:rFonts w:ascii="微软雅黑" w:hAnsi="微软雅黑" w:eastAsia="微软雅黑" w:cs="微软雅黑"/>
                          <w:color w:val="333F50"/>
                          <w:kern w:val="2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333F50"/>
                          <w:kern w:val="2"/>
                        </w:rPr>
                      </w:r>
                    </w:p>
                    <w:p>
                      <w:pPr>
                        <w:pStyle w:val="Style15"/>
                        <w:spacing w:lineRule="exact" w:line="460" w:before="0" w:after="0"/>
                        <w:jc w:val="both"/>
                        <w:rPr>
                          <w:rFonts w:ascii="微软雅黑" w:hAnsi="微软雅黑" w:eastAsia="微软雅黑" w:cs="微软雅黑"/>
                          <w:color w:val="333F50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>四年来，我严于律己，能很好的掌握本专业的相关知识，除了完成专业的相关课程外，还积极参与校内活动，通过一年多的努力，我即将通过专业主修的科目，并且以社会对人才的需求为向导，努力使自己向复合型人才方向发展。</w:t>
                      </w:r>
                    </w:p>
                    <w:p>
                      <w:pPr>
                        <w:pStyle w:val="Style15"/>
                        <w:spacing w:lineRule="exact" w:line="460" w:before="0" w:after="0"/>
                        <w:jc w:val="both"/>
                        <w:rPr>
                          <w:rFonts w:ascii="微软雅黑" w:hAnsi="微软雅黑" w:eastAsia="微软雅黑" w:cs="微软雅黑"/>
                          <w:color w:val="333F50"/>
                          <w:kern w:val="2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333F50"/>
                          <w:kern w:val="2"/>
                        </w:rPr>
                      </w:r>
                    </w:p>
                    <w:p>
                      <w:pPr>
                        <w:pStyle w:val="Style15"/>
                        <w:spacing w:lineRule="exact" w:line="460" w:before="0" w:after="0"/>
                        <w:jc w:val="both"/>
                        <w:rPr>
                          <w:rFonts w:ascii="微软雅黑" w:hAnsi="微软雅黑" w:eastAsia="微软雅黑" w:cs="微软雅黑"/>
                          <w:color w:val="333F50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>另外，我也致力于提高自己的综合能力，积极投身于学院的各项活动之中。在校曾担任院团委校团委担任办公室干事 、校团委办公室副主任、班级宣传委员 ，在班级工作以及系上院上团学工作中，使自身具有了极强的开拓精神、团队合作意识、组织协调能力、活动策划能力。</w:t>
                      </w:r>
                    </w:p>
                    <w:p>
                      <w:pPr>
                        <w:pStyle w:val="Style15"/>
                        <w:spacing w:lineRule="exact" w:line="460" w:before="0" w:after="0"/>
                        <w:jc w:val="both"/>
                        <w:rPr>
                          <w:rFonts w:ascii="微软雅黑" w:hAnsi="微软雅黑" w:eastAsia="微软雅黑" w:cs="微软雅黑"/>
                          <w:color w:val="333F50"/>
                          <w:kern w:val="2"/>
                        </w:rPr>
                      </w:pPr>
                      <w:r>
                        <w:rPr>
                          <w:rFonts w:eastAsia="微软雅黑" w:cs="微软雅黑" w:ascii="微软雅黑" w:hAnsi="微软雅黑"/>
                          <w:color w:val="333F50"/>
                          <w:kern w:val="2"/>
                        </w:rPr>
                      </w:r>
                    </w:p>
                    <w:p>
                      <w:pPr>
                        <w:pStyle w:val="Style15"/>
                        <w:spacing w:lineRule="exact" w:line="460" w:before="0" w:after="0"/>
                        <w:jc w:val="both"/>
                        <w:rPr>
                          <w:rFonts w:ascii="微软雅黑" w:hAnsi="微软雅黑" w:eastAsia="微软雅黑" w:cs="微软雅黑" w:hint="eastAsia"/>
                          <w:color w:val="333F50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 xml:space="preserve"> 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>而今我即将毕业，就要进入我人生的第二个全新的阶段，满怀着热忱和信心，希望能将所学的理论知识为现实生产力，实现自己的人生价值。如果我有幸成为贵公司的一员，我会继续保持团结协作、拼搏创新、吃苦耐劳、认真细致的工作精神，尽量结合专业所学，同时不断的学习新的知识，发挥自身所长，希望能为贵公司的辉煌历史奉献自己的青春和才华！</w:t>
                      </w:r>
                    </w:p>
                    <w:p>
                      <w:pPr>
                        <w:pStyle w:val="Style15"/>
                        <w:spacing w:lineRule="exact" w:line="460" w:before="0" w:after="0"/>
                        <w:jc w:val="both"/>
                        <w:rPr>
                          <w:rFonts w:ascii="微软雅黑" w:hAnsi="微软雅黑" w:eastAsia="微软雅黑" w:cs="微软雅黑" w:hint="eastAsia"/>
                          <w:color w:val="333F50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 xml:space="preserve">我相信自己，更相信你，给我一个机会，蓄势而发的我会还您一个惊喜！ </w:t>
                      </w:r>
                    </w:p>
                    <w:p>
                      <w:pPr>
                        <w:pStyle w:val="Style15"/>
                        <w:spacing w:lineRule="exact" w:line="460" w:before="0" w:after="0"/>
                        <w:jc w:val="both"/>
                        <w:rPr>
                          <w:rFonts w:ascii="微软雅黑" w:hAnsi="微软雅黑" w:eastAsia="微软雅黑" w:cs="微软雅黑" w:hint="eastAsia"/>
                          <w:color w:val="333F50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 xml:space="preserve">       </w:t>
                      </w: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>祝愿贵公司事业蒸蒸日上！</w:t>
                      </w:r>
                    </w:p>
                    <w:p>
                      <w:pPr>
                        <w:pStyle w:val="Style15"/>
                        <w:spacing w:lineRule="exact" w:line="460" w:before="0" w:after="0"/>
                        <w:jc w:val="both"/>
                        <w:rPr>
                          <w:rFonts w:ascii="微软雅黑" w:hAnsi="微软雅黑" w:eastAsia="微软雅黑" w:cs="微软雅黑" w:hint="eastAsia"/>
                          <w:color w:val="333F50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>此致</w:t>
                      </w:r>
                    </w:p>
                    <w:p>
                      <w:pPr>
                        <w:pStyle w:val="Style15"/>
                        <w:spacing w:lineRule="exact" w:line="460" w:before="0" w:after="0"/>
                        <w:jc w:val="both"/>
                        <w:rPr>
                          <w:rFonts w:ascii="微软雅黑" w:hAnsi="微软雅黑" w:eastAsia="微软雅黑" w:cs="微软雅黑" w:hint="eastAsia"/>
                          <w:color w:val="333F50"/>
                          <w:kern w:val="2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</w:rPr>
                        <w:t xml:space="preserve">敬礼！      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9">
                <wp:simplePos x="0" y="0"/>
                <wp:positionH relativeFrom="column">
                  <wp:posOffset>4029710</wp:posOffset>
                </wp:positionH>
                <wp:positionV relativeFrom="paragraph">
                  <wp:posOffset>8004175</wp:posOffset>
                </wp:positionV>
                <wp:extent cx="5458460" cy="753110"/>
                <wp:effectExtent l="0" t="0" r="0" b="0"/>
                <wp:wrapNone/>
                <wp:docPr id="75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8460" cy="7531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520" w:before="0" w:after="0"/>
                              <w:jc w:val="center"/>
                              <w:rPr>
                                <w:rFonts w:ascii="方正硬笔行书简体;宋体" w:hAnsi="方正硬笔行书简体;宋体" w:hint="eastAsia"/>
                                <w:color w:val="333F50"/>
                                <w:kern w:val="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  <w:sz w:val="28"/>
                                <w:szCs w:val="28"/>
                              </w:rPr>
                              <w:t>杨晓雨</w:t>
                            </w:r>
                          </w:p>
                          <w:p>
                            <w:pPr>
                              <w:pStyle w:val="Style15"/>
                              <w:spacing w:lineRule="exact" w:line="520" w:before="0" w:after="0"/>
                              <w:jc w:val="end"/>
                              <w:rPr/>
                            </w:pPr>
                            <w:r>
                              <w:rPr>
                                <w:rFonts w:ascii="微软雅黑" w:hAnsi="微软雅黑" w:cs="微软雅黑" w:hint="eastAsia" w:eastAsia="微软雅黑"/>
                                <w:color w:val="333F50"/>
                                <w:kern w:val="2"/>
                                <w:sz w:val="28"/>
                                <w:szCs w:val="28"/>
                              </w:rPr>
                              <w:t>日期：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kern w:val="2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kern w:val="2"/>
                                <w:sz w:val="28"/>
                                <w:szCs w:val="28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kern w:val="2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kern w:val="2"/>
                                <w:sz w:val="28"/>
                                <w:szCs w:val="28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kern w:val="2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eastAsia="微软雅黑" w:cs="微软雅黑" w:hint="eastAsia" w:ascii="微软雅黑" w:hAnsi="微软雅黑"/>
                                <w:color w:val="333F50"/>
                                <w:kern w:val="2"/>
                                <w:sz w:val="28"/>
                                <w:szCs w:val="28"/>
                                <w:lang w:val="en-US" w:eastAsia="zh-CN"/>
                              </w:rPr>
                              <w:t>x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29.8pt;height:59.3pt;mso-wrap-distance-left:9.05pt;mso-wrap-distance-right:9.05pt;mso-wrap-distance-top:0pt;mso-wrap-distance-bottom:0pt;margin-top:630.25pt;mso-position-vertical-relative:text;margin-left:317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520" w:before="0" w:after="0"/>
                        <w:jc w:val="center"/>
                        <w:rPr>
                          <w:rFonts w:ascii="方正硬笔行书简体;宋体" w:hAnsi="方正硬笔行书简体;宋体" w:hint="eastAsia"/>
                          <w:color w:val="333F50"/>
                          <w:kern w:val="2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  <w:sz w:val="28"/>
                          <w:szCs w:val="28"/>
                        </w:rPr>
                        <w:t>杨晓雨</w:t>
                      </w:r>
                    </w:p>
                    <w:p>
                      <w:pPr>
                        <w:pStyle w:val="Style15"/>
                        <w:spacing w:lineRule="exact" w:line="520" w:before="0" w:after="0"/>
                        <w:jc w:val="end"/>
                        <w:rPr/>
                      </w:pPr>
                      <w:r>
                        <w:rPr>
                          <w:rFonts w:ascii="微软雅黑" w:hAnsi="微软雅黑" w:cs="微软雅黑" w:hint="eastAsia" w:eastAsia="微软雅黑"/>
                          <w:color w:val="333F50"/>
                          <w:kern w:val="2"/>
                          <w:sz w:val="28"/>
                          <w:szCs w:val="28"/>
                        </w:rPr>
                        <w:t>日期：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kern w:val="2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kern w:val="2"/>
                          <w:sz w:val="28"/>
                          <w:szCs w:val="28"/>
                          <w:lang w:val="en-US" w:eastAsia="zh-CN"/>
                        </w:rPr>
                        <w:t>xx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kern w:val="2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kern w:val="2"/>
                          <w:sz w:val="28"/>
                          <w:szCs w:val="28"/>
                          <w:lang w:val="en-US" w:eastAsia="zh-CN"/>
                        </w:rPr>
                        <w:t>x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kern w:val="2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eastAsia="微软雅黑" w:cs="微软雅黑" w:hint="eastAsia" w:ascii="微软雅黑" w:hAnsi="微软雅黑"/>
                          <w:color w:val="333F50"/>
                          <w:kern w:val="2"/>
                          <w:sz w:val="28"/>
                          <w:szCs w:val="28"/>
                          <w:lang w:val="en-US" w:eastAsia="zh-CN"/>
                        </w:rPr>
                        <w:t>x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0">
                <wp:simplePos x="0" y="0"/>
                <wp:positionH relativeFrom="column">
                  <wp:posOffset>1647190</wp:posOffset>
                </wp:positionH>
                <wp:positionV relativeFrom="paragraph">
                  <wp:posOffset>30480</wp:posOffset>
                </wp:positionV>
                <wp:extent cx="4366260" cy="588010"/>
                <wp:effectExtent l="0" t="0" r="0" b="0"/>
                <wp:wrapNone/>
                <wp:docPr id="76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6260" cy="5880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Style15"/>
                              <w:spacing w:lineRule="exact" w:line="780" w:before="0" w:after="0"/>
                              <w:rPr/>
                            </w:pPr>
                            <w:r>
                              <w:rPr>
                                <w:rFonts w:ascii="造字工房力黑（非商用）常规体;黑体" w:hAnsi="造字工房力黑（非商用）常规体;黑体" w:cs="造字工房力黑（非商用）常规体;黑体" w:hint="eastAsia" w:eastAsia="造字工房力黑（非商用）常规体;黑体"/>
                                <w:color w:val="FFFFFF"/>
                                <w:kern w:val="2"/>
                                <w:sz w:val="64"/>
                                <w:szCs w:val="64"/>
                              </w:rPr>
                              <w:t xml:space="preserve">自荐信   </w:t>
                            </w:r>
                            <w:r>
                              <w:rPr>
                                <w:rFonts w:eastAsia="方正兰亭黑简体;黑体" w:cs="Impact" w:ascii="Impact" w:hAnsi="Impact"/>
                                <w:color w:val="FFFFFF"/>
                                <w:kern w:val="2"/>
                                <w:sz w:val="64"/>
                                <w:szCs w:val="64"/>
                              </w:rPr>
                              <w:t xml:space="preserve">COVER LETTER 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43.8pt;height:46.3pt;mso-wrap-distance-left:9.05pt;mso-wrap-distance-right:9.05pt;mso-wrap-distance-top:0pt;mso-wrap-distance-bottom:0pt;margin-top:2.4pt;mso-position-vertical-relative:text;margin-left:129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Style15"/>
                        <w:spacing w:lineRule="exact" w:line="780" w:before="0" w:after="0"/>
                        <w:rPr/>
                      </w:pPr>
                      <w:r>
                        <w:rPr>
                          <w:rFonts w:ascii="造字工房力黑（非商用）常规体;黑体" w:hAnsi="造字工房力黑（非商用）常规体;黑体" w:cs="造字工房力黑（非商用）常规体;黑体" w:hint="eastAsia" w:eastAsia="造字工房力黑（非商用）常规体;黑体"/>
                          <w:color w:val="FFFFFF"/>
                          <w:kern w:val="2"/>
                          <w:sz w:val="64"/>
                          <w:szCs w:val="64"/>
                        </w:rPr>
                        <w:t xml:space="preserve">自荐信   </w:t>
                      </w:r>
                      <w:r>
                        <w:rPr>
                          <w:rFonts w:eastAsia="方正兰亭黑简体;黑体" w:cs="Impact" w:ascii="Impact" w:hAnsi="Impact"/>
                          <w:color w:val="FFFFFF"/>
                          <w:kern w:val="2"/>
                          <w:sz w:val="64"/>
                          <w:szCs w:val="64"/>
                        </w:rPr>
                        <w:t xml:space="preserve">COVER LETTER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jc w:val="start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935" distR="114935" simplePos="0" locked="0" layoutInCell="1" allowOverlap="1" relativeHeight="53">
            <wp:simplePos x="0" y="0"/>
            <wp:positionH relativeFrom="column">
              <wp:posOffset>-1186815</wp:posOffset>
            </wp:positionH>
            <wp:positionV relativeFrom="paragraph">
              <wp:posOffset>-972185</wp:posOffset>
            </wp:positionV>
            <wp:extent cx="7722870" cy="10876915"/>
            <wp:effectExtent l="0" t="0" r="0" b="0"/>
            <wp:wrapNone/>
            <wp:docPr id="7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3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2870" cy="10876915"/>
                    </a:xfrm>
                    <a:prstGeom prst="rect">
                      <a:avLst/>
                    </a:prstGeom>
                    <a:noFill/>
                    <a:ln w="57150">
                      <a:solidFill>
                        <a:srgbClr val="FFFFFF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5">
                <wp:simplePos x="0" y="0"/>
                <wp:positionH relativeFrom="column">
                  <wp:posOffset>471805</wp:posOffset>
                </wp:positionH>
                <wp:positionV relativeFrom="page">
                  <wp:posOffset>2489200</wp:posOffset>
                </wp:positionV>
                <wp:extent cx="4199255" cy="3968750"/>
                <wp:effectExtent l="0" t="0" r="0" b="0"/>
                <wp:wrapNone/>
                <wp:docPr id="78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255" cy="39687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方正正中黑简体;黑体" w:hAnsi="方正正中黑简体;黑体" w:eastAsia="方正正中黑简体;黑体" w:cs="方正正中黑简体;黑体" w:hint="eastAsia"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eastAsia="方正正中黑简体;黑体" w:cs="方正正中黑简体;黑体" w:hint="eastAsia" w:ascii="方正正中黑简体;黑体" w:hAnsi="方正正中黑简体;黑体"/>
                                <w:color w:val="FFFFFF"/>
                                <w:sz w:val="52"/>
                                <w:szCs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方正正中黑简体;黑体" w:hAnsi="方正正中黑简体;黑体" w:eastAsia="方正正中黑简体;黑体" w:cs="方正正中黑简体;黑体" w:hint="eastAsia"/>
                                <w:color w:val="FFFFFF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eastAsia="方正正中黑简体;黑体" w:cs="方正正中黑简体;黑体" w:hint="eastAsia" w:ascii="方正正中黑简体;黑体" w:hAnsi="方正正中黑简体;黑体"/>
                                <w:color w:val="FFFFFF"/>
                                <w:sz w:val="52"/>
                                <w:szCs w:val="52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1200" w:before="0" w:after="312"/>
                              <w:jc w:val="center"/>
                              <w:rPr>
                                <w:rFonts w:ascii="黑体" w:hAnsi="黑体" w:eastAsia="黑体" w:cs="黑体" w:hint="eastAsia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黑体" w:hAnsi="黑体" w:cs="黑体" w:hint="eastAsia" w:eastAsia="黑体"/>
                                <w:b/>
                                <w:bCs/>
                                <w:sz w:val="72"/>
                                <w:szCs w:val="72"/>
                              </w:rPr>
                              <w:t>谢谢您的观看</w:t>
                            </w:r>
                          </w:p>
                          <w:p>
                            <w:pPr>
                              <w:pStyle w:val="Normal"/>
                              <w:spacing w:lineRule="exact" w:line="800" w:before="0" w:after="624"/>
                              <w:jc w:val="center"/>
                              <w:rPr>
                                <w:rFonts w:ascii="黑体" w:hAnsi="黑体" w:eastAsia="黑体" w:cs="黑体" w:hint="eastAsia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黑体" w:hAnsi="黑体" w:cs="黑体" w:hint="eastAsia" w:eastAsia="黑体"/>
                                <w:b/>
                                <w:bCs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30.65pt;height:312.5pt;mso-wrap-distance-left:9.05pt;mso-wrap-distance-right:9.05pt;mso-wrap-distance-top:0pt;mso-wrap-distance-bottom:0pt;margin-top:196pt;mso-position-vertical-relative:page;margin-left:37.1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方正正中黑简体;黑体" w:hAnsi="方正正中黑简体;黑体" w:eastAsia="方正正中黑简体;黑体" w:cs="方正正中黑简体;黑体" w:hint="eastAsia"/>
                          <w:color w:val="FFFFFF"/>
                          <w:sz w:val="52"/>
                          <w:szCs w:val="52"/>
                        </w:rPr>
                      </w:pPr>
                      <w:r>
                        <w:rPr>
                          <w:rFonts w:eastAsia="方正正中黑简体;黑体" w:cs="方正正中黑简体;黑体" w:hint="eastAsia" w:ascii="方正正中黑简体;黑体" w:hAnsi="方正正中黑简体;黑体"/>
                          <w:color w:val="FFFFFF"/>
                          <w:sz w:val="52"/>
                          <w:szCs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方正正中黑简体;黑体" w:hAnsi="方正正中黑简体;黑体" w:eastAsia="方正正中黑简体;黑体" w:cs="方正正中黑简体;黑体" w:hint="eastAsia"/>
                          <w:color w:val="FFFFFF"/>
                          <w:sz w:val="52"/>
                          <w:szCs w:val="52"/>
                        </w:rPr>
                      </w:pPr>
                      <w:r>
                        <w:rPr>
                          <w:rFonts w:eastAsia="方正正中黑简体;黑体" w:cs="方正正中黑简体;黑体" w:hint="eastAsia" w:ascii="方正正中黑简体;黑体" w:hAnsi="方正正中黑简体;黑体"/>
                          <w:color w:val="FFFFFF"/>
                          <w:sz w:val="52"/>
                          <w:szCs w:val="52"/>
                        </w:rPr>
                      </w:r>
                    </w:p>
                    <w:p>
                      <w:pPr>
                        <w:pStyle w:val="Normal"/>
                        <w:spacing w:lineRule="exact" w:line="1200" w:before="0" w:after="312"/>
                        <w:jc w:val="center"/>
                        <w:rPr>
                          <w:rFonts w:ascii="黑体" w:hAnsi="黑体" w:eastAsia="黑体" w:cs="黑体" w:hint="eastAsia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黑体" w:hAnsi="黑体" w:cs="黑体" w:hint="eastAsia" w:eastAsia="黑体"/>
                          <w:b/>
                          <w:bCs/>
                          <w:sz w:val="72"/>
                          <w:szCs w:val="72"/>
                        </w:rPr>
                        <w:t>谢谢您的观看</w:t>
                      </w:r>
                    </w:p>
                    <w:p>
                      <w:pPr>
                        <w:pStyle w:val="Normal"/>
                        <w:spacing w:lineRule="exact" w:line="800" w:before="0" w:after="624"/>
                        <w:jc w:val="center"/>
                        <w:rPr>
                          <w:rFonts w:ascii="黑体" w:hAnsi="黑体" w:eastAsia="黑体" w:cs="黑体" w:hint="eastAsia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ascii="黑体" w:hAnsi="黑体" w:cs="黑体" w:hint="eastAsia" w:eastAsia="黑体"/>
                          <w:b/>
                          <w:bCs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default" r:id="rId17"/>
      <w:footerReference w:type="default" r:id="rId18"/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幼圆">
    <w:altName w:val="宋体"/>
    <w:charset w:val="86"/>
    <w:family w:val="modern"/>
    <w:pitch w:val="default"/>
  </w:font>
  <w:font w:name="微软雅黑">
    <w:charset w:val="86"/>
    <w:family w:val="swiss"/>
    <w:pitch w:val="default"/>
  </w:font>
  <w:font w:name="Impact">
    <w:charset w:val="00" w:characterSet="windows-1252"/>
    <w:family w:val="swiss"/>
    <w:pitch w:val="default"/>
  </w:font>
  <w:font w:name="方正硬笔行书简体">
    <w:altName w:val="宋体"/>
    <w:charset w:val="86"/>
    <w:family w:val="script"/>
    <w:pitch w:val="default"/>
  </w:font>
  <w:font w:name="造字工房力黑（非商用）常规体">
    <w:altName w:val="黑体"/>
    <w:charset w:val="86"/>
    <w:family w:val="modern"/>
    <w:pitch w:val="default"/>
  </w:font>
  <w:font w:name="方正正中黑简体">
    <w:altName w:val="黑体"/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4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  <w:docVars>
    <w:docVar w:name="commondata" w:val="eyJoZGlkIjoiNTkxM2U4ZWUyZGY2YjlkMzExZWE3MTk2MWRiOTNkOW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sz w:val="18"/>
      <w:szCs w:val="18"/>
    </w:rPr>
  </w:style>
  <w:style w:type="character" w:styleId="Char1">
    <w:name w:val="页眉 Char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5">
    <w:name w:val="普通(网站)"/>
    <w:basedOn w:val="Normal"/>
    <w:qFormat/>
    <w:pPr>
      <w:widowControl/>
      <w:spacing w:before="100" w:after="10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1.jpe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简历封面+简历+简历封底-2016最新封面简历封面简历16</Template>
  <TotalTime>11520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2017-05-18T11:57:00Z</dcterms:created>
  <dc:creator>Administrator</dc:creator>
  <dc:description/>
  <dc:language>zh-CN</dc:language>
  <cp:lastModifiedBy>Administrator</cp:lastModifiedBy>
  <dcterms:modified xsi:type="dcterms:W3CDTF">2023-02-02T09:48:55Z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B259F893C9F6457EBFDC7C9BCC14A74D</vt:lpwstr>
  </property>
  <property fmtid="{D5CDD505-2E9C-101B-9397-08002B2CF9AE}" pid="3" name="KSOProductBuildVer">
    <vt:lpwstr>2052-11.1.0.13703</vt:lpwstr>
  </property>
  <property fmtid="{D5CDD505-2E9C-101B-9397-08002B2CF9AE}" pid="4" name="KSOSaveFontToCloudKey">
    <vt:lpwstr>525714458_btnclosed</vt:lpwstr>
  </property>
</Properties>
</file>