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DBFE" w14:textId="576E732C" w:rsidR="001812A2" w:rsidRDefault="00BB6A1C">
      <w:pPr>
        <w:ind w:leftChars="-857" w:left="-2057"/>
        <w:jc w:val="righ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45F6986C" wp14:editId="77CBD1A2">
                <wp:simplePos x="0" y="0"/>
                <wp:positionH relativeFrom="column">
                  <wp:posOffset>2667000</wp:posOffset>
                </wp:positionH>
                <wp:positionV relativeFrom="paragraph">
                  <wp:posOffset>2978150</wp:posOffset>
                </wp:positionV>
                <wp:extent cx="4182745" cy="96139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2745" cy="961390"/>
                          <a:chOff x="6404" y="4975"/>
                          <a:chExt cx="6587" cy="1514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6685" y="5381"/>
                            <a:ext cx="6306" cy="1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FCF6CD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广州云海大学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行政管理专业</w:t>
                              </w:r>
                            </w:p>
                            <w:p w14:paraId="6094D376" w14:textId="77777777" w:rsidR="001812A2" w:rsidRDefault="001812A2" w:rsidP="00BB6A1C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hyperlink r:id="rId8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西方经济学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9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会计学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0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财政学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1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货币银行学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2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管理学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3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经济法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4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统计学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5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管理信息系统</w:t>
                                </w:r>
                              </w:hyperlink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、市场营销、财务分析等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6404" y="4975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FB22C9" w14:textId="24BCA533" w:rsidR="001812A2" w:rsidRDefault="00000000" w:rsidP="00BB6A1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E50799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/09-</w:t>
                              </w:r>
                              <w:r w:rsidR="00E50799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/06</w:t>
                              </w:r>
                            </w:p>
                            <w:p w14:paraId="74724764" w14:textId="77777777" w:rsidR="001812A2" w:rsidRDefault="001812A2" w:rsidP="00BB6A1C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F6986C" id="组合 37" o:spid="_x0000_s1026" style="position:absolute;left:0;text-align:left;margin-left:210pt;margin-top:234.5pt;width:329.35pt;height:75.7pt;z-index:251682304;mso-height-relative:margin" coordorigin="6404,4975" coordsize="6587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27" type="#_x0000_t202" style="position:absolute;left:6685;top:5381;width:6306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01FCF6CD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广州云海大学       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行政管理专业</w:t>
                        </w:r>
                      </w:p>
                      <w:p w14:paraId="6094D376" w14:textId="77777777" w:rsidR="001812A2" w:rsidRDefault="001812A2" w:rsidP="00BB6A1C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hyperlink r:id="rId16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西方经济学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17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会计学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18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财政学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19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货币银行学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0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管理学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1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经济法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2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统计学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3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管理信息系统</w:t>
                          </w:r>
                        </w:hyperlink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、市场营销、财务分析等</w:t>
                        </w:r>
                      </w:p>
                    </w:txbxContent>
                  </v:textbox>
                </v:shape>
                <v:shape id="文本框 16" o:spid="_x0000_s1028" type="#_x0000_t202" style="position:absolute;left:6404;top:4975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23FB22C9" w14:textId="24BCA533" w:rsidR="001812A2" w:rsidRDefault="00000000" w:rsidP="00BB6A1C">
                        <w:pPr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E50799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/09-</w:t>
                        </w:r>
                        <w:r w:rsidR="00E50799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/06</w:t>
                        </w:r>
                      </w:p>
                      <w:p w14:paraId="74724764" w14:textId="77777777" w:rsidR="001812A2" w:rsidRDefault="001812A2" w:rsidP="00BB6A1C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10A78AC8" wp14:editId="7CED5258">
            <wp:simplePos x="0" y="0"/>
            <wp:positionH relativeFrom="column">
              <wp:posOffset>730250</wp:posOffset>
            </wp:positionH>
            <wp:positionV relativeFrom="paragraph">
              <wp:posOffset>1092200</wp:posOffset>
            </wp:positionV>
            <wp:extent cx="1299210" cy="1299210"/>
            <wp:effectExtent l="0" t="0" r="0" b="0"/>
            <wp:wrapNone/>
            <wp:docPr id="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9FB4D34" wp14:editId="48CDAAFE">
                <wp:simplePos x="0" y="0"/>
                <wp:positionH relativeFrom="column">
                  <wp:posOffset>662940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1327" y="14565"/>
                          <a:chExt cx="1112" cy="1062"/>
                        </a:xfrm>
                      </wpg:grpSpPr>
                      <wps:wsp>
                        <wps:cNvPr id="76" name="文本框 76"/>
                        <wps:cNvSpPr txBox="1"/>
                        <wps:spPr>
                          <a:xfrm>
                            <a:off x="1327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DF04E89" w14:textId="77777777" w:rsidR="001812A2" w:rsidRDefault="00000000" w:rsidP="009E6C4E">
                              <w:pPr>
                                <w:spacing w:line="240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图片 110" descr="切图/p5/a_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1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FB4D34" id="组合 33" o:spid="_x0000_s1029" style="position:absolute;left:0;text-align:left;margin-left:52.2pt;margin-top:714.1pt;width:55.6pt;height:53.1pt;z-index:251665920" coordorigin="1327,14565" coordsize="1112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">
                <v:shape id="文本框 76" o:spid="_x0000_s1030" type="#_x0000_t202" style="position:absolute;left:1327;top:15229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0DF04E89" w14:textId="77777777" w:rsidR="001812A2" w:rsidRDefault="00000000" w:rsidP="009E6C4E">
                        <w:pPr>
                          <w:spacing w:line="240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户外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0" o:spid="_x0000_s1031" type="#_x0000_t75" alt="切图/p5/a_17.png" style="position:absolute;left:1571;top:14565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">
                  <v:imagedata r:id="rId26" o:title="a_17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525A9B8" wp14:editId="60ECAA58">
                <wp:simplePos x="0" y="0"/>
                <wp:positionH relativeFrom="column">
                  <wp:posOffset>1366520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2435" y="14565"/>
                          <a:chExt cx="1112" cy="1062"/>
                        </a:xfrm>
                      </wpg:grpSpPr>
                      <pic:pic xmlns:pic="http://schemas.openxmlformats.org/drawingml/2006/picture">
                        <pic:nvPicPr>
                          <pic:cNvPr id="5" name="图片 108" descr="切图/p5/a_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02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" name="文本框 77"/>
                        <wps:cNvSpPr txBox="1"/>
                        <wps:spPr>
                          <a:xfrm>
                            <a:off x="2435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0FD3D44" w14:textId="77777777" w:rsidR="001812A2" w:rsidRDefault="00000000" w:rsidP="009E6C4E">
                              <w:pPr>
                                <w:spacing w:line="240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旅游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5A9B8" id="组合 34" o:spid="_x0000_s1032" style="position:absolute;left:0;text-align:left;margin-left:107.6pt;margin-top:714.1pt;width:55.6pt;height:53.1pt;z-index:251661824" coordorigin="2435,14565" coordsize="1112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">
                <v:shape id="图片 108" o:spid="_x0000_s1033" type="#_x0000_t75" alt="切图/p5/a_13.png" style="position:absolute;left:2702;top:14565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">
                  <v:imagedata r:id="rId28" o:title="a_13"/>
                </v:shape>
                <v:shape id="文本框 77" o:spid="_x0000_s1034" type="#_x0000_t202" style="position:absolute;left:2435;top:15229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70FD3D44" w14:textId="77777777" w:rsidR="001812A2" w:rsidRDefault="00000000" w:rsidP="009E6C4E">
                        <w:pPr>
                          <w:spacing w:line="240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旅游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24FDC24" wp14:editId="7CBD39AD">
                <wp:simplePos x="0" y="0"/>
                <wp:positionH relativeFrom="column">
                  <wp:posOffset>1357630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2421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3" name="图片 109" descr="切图/p5/a_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63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文本框 75"/>
                        <wps:cNvSpPr txBox="1"/>
                        <wps:spPr>
                          <a:xfrm>
                            <a:off x="2421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002146A" w14:textId="77777777" w:rsidR="001812A2" w:rsidRDefault="00000000" w:rsidP="009E6C4E">
                              <w:pPr>
                                <w:spacing w:line="240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FDC24" id="组合 32" o:spid="_x0000_s1035" style="position:absolute;left:0;text-align:left;margin-left:106.9pt;margin-top:654.65pt;width:55.6pt;height:51.65pt;z-index:251655680" coordorigin="2421,13376" coordsize="1112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">
                <v:shape id="图片 109" o:spid="_x0000_s1036" type="#_x0000_t75" alt="切图/p5/a_15.png" style="position:absolute;left:2663;top:13376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">
                  <v:imagedata r:id="rId30" o:title="a_15"/>
                </v:shape>
                <v:shape id="文本框 75" o:spid="_x0000_s1037" type="#_x0000_t202" style="position:absolute;left:2421;top:14011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002146A" w14:textId="77777777" w:rsidR="001812A2" w:rsidRDefault="00000000" w:rsidP="009E6C4E">
                        <w:pPr>
                          <w:spacing w:line="240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25A9192" wp14:editId="678F3AEB">
                <wp:simplePos x="0" y="0"/>
                <wp:positionH relativeFrom="column">
                  <wp:posOffset>662940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1327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1" name="图片 107" descr="切图/p5/a_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68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" name="文本框 74"/>
                        <wps:cNvSpPr txBox="1"/>
                        <wps:spPr>
                          <a:xfrm>
                            <a:off x="1327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C3A6623" w14:textId="77777777" w:rsidR="001812A2" w:rsidRDefault="00000000" w:rsidP="009E6C4E">
                              <w:pPr>
                                <w:spacing w:line="240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A9192" id="组合 14" o:spid="_x0000_s1038" style="position:absolute;left:0;text-align:left;margin-left:52.2pt;margin-top:654.65pt;width:55.6pt;height:51.65pt;z-index:251659776" coordorigin="1327,13376" coordsize="1112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">
                <v:shape id="图片 107" o:spid="_x0000_s1039" type="#_x0000_t75" alt="切图/p5/a_11.png" style="position:absolute;left:1568;top:13376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">
                  <v:imagedata r:id="rId32" o:title="a_11"/>
                </v:shape>
                <v:shape id="文本框 74" o:spid="_x0000_s1040" type="#_x0000_t202" style="position:absolute;left:1327;top:14011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3C3A6623" w14:textId="77777777" w:rsidR="001812A2" w:rsidRDefault="00000000" w:rsidP="009E6C4E">
                        <w:pPr>
                          <w:spacing w:line="240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阅读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7CD44201" wp14:editId="75F52223">
                <wp:simplePos x="0" y="0"/>
                <wp:positionH relativeFrom="column">
                  <wp:posOffset>581025</wp:posOffset>
                </wp:positionH>
                <wp:positionV relativeFrom="paragraph">
                  <wp:posOffset>7769225</wp:posOffset>
                </wp:positionV>
                <wp:extent cx="1619250" cy="36830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613" y="11150"/>
                          <a:chExt cx="2550" cy="580"/>
                        </a:xfrm>
                      </wpg:grpSpPr>
                      <wps:wsp>
                        <wps:cNvPr id="69" name="文本框 18"/>
                        <wps:cNvSpPr txBox="1"/>
                        <wps:spPr>
                          <a:xfrm>
                            <a:off x="850" y="11150"/>
                            <a:ext cx="2078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186C619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兴趣爱好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Hobbies</w:t>
                              </w:r>
                            </w:p>
                            <w:p w14:paraId="4A6A6162" w14:textId="77777777" w:rsidR="001812A2" w:rsidRDefault="001812A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6E26BE32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0" name="直线连接符 10"/>
                        <wps:cNvCnPr/>
                        <wps:spPr>
                          <a:xfrm>
                            <a:off x="613" y="11685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44201" id="组合 117" o:spid="_x0000_s1041" style="position:absolute;left:0;text-align:left;margin-left:45.75pt;margin-top:611.75pt;width:127.5pt;height:29pt;z-index:251645440" coordorigin="613,11150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">
                <v:shape id="文本框 18" o:spid="_x0000_s1042" type="#_x0000_t202" style="position:absolute;left:850;top:11150;width:2078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2186C619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兴趣爱好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Hobbies</w:t>
                        </w:r>
                      </w:p>
                      <w:p w14:paraId="4A6A6162" w14:textId="77777777" w:rsidR="001812A2" w:rsidRDefault="001812A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6E26BE32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3" style="position:absolute;visibility:visible;mso-wrap-style:square" from="613,11685" to="3164,11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82B89A1" wp14:editId="194BDB81">
                <wp:simplePos x="0" y="0"/>
                <wp:positionH relativeFrom="column">
                  <wp:posOffset>1238885</wp:posOffset>
                </wp:positionH>
                <wp:positionV relativeFrom="paragraph">
                  <wp:posOffset>7274560</wp:posOffset>
                </wp:positionV>
                <wp:extent cx="802005" cy="71755"/>
                <wp:effectExtent l="0" t="0" r="17145" b="44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885" y="7274560"/>
                          <a:ext cx="80200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3E358" id="矩形 31" o:spid="_x0000_s1026" style="position:absolute;margin-left:97.55pt;margin-top:572.8pt;width:63.15pt;height:5.6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" fillcolor="#f8cbad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E309A90" wp14:editId="79A650B7">
                <wp:simplePos x="0" y="0"/>
                <wp:positionH relativeFrom="column">
                  <wp:posOffset>1242695</wp:posOffset>
                </wp:positionH>
                <wp:positionV relativeFrom="paragraph">
                  <wp:posOffset>7019925</wp:posOffset>
                </wp:positionV>
                <wp:extent cx="866140" cy="71755"/>
                <wp:effectExtent l="0" t="0" r="10160" b="44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7019925"/>
                          <a:ext cx="866140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04CE0" id="矩形 30" o:spid="_x0000_s1026" style="position:absolute;margin-left:97.85pt;margin-top:552.75pt;width:68.2pt;height:5.6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" fillcolor="#f8cbad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C73647A" wp14:editId="71E2A104">
                <wp:simplePos x="0" y="0"/>
                <wp:positionH relativeFrom="column">
                  <wp:posOffset>1242695</wp:posOffset>
                </wp:positionH>
                <wp:positionV relativeFrom="paragraph">
                  <wp:posOffset>6765290</wp:posOffset>
                </wp:positionV>
                <wp:extent cx="705485" cy="71755"/>
                <wp:effectExtent l="0" t="0" r="18415" b="44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765290"/>
                          <a:ext cx="70548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3557F" id="矩形 29" o:spid="_x0000_s1026" style="position:absolute;margin-left:97.85pt;margin-top:532.7pt;width:55.55pt;height:5.6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" fillcolor="#f8cbad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E480AAB" wp14:editId="4CCE1178">
                <wp:simplePos x="0" y="0"/>
                <wp:positionH relativeFrom="column">
                  <wp:posOffset>1242695</wp:posOffset>
                </wp:positionH>
                <wp:positionV relativeFrom="paragraph">
                  <wp:posOffset>6510655</wp:posOffset>
                </wp:positionV>
                <wp:extent cx="930275" cy="71755"/>
                <wp:effectExtent l="0" t="0" r="3175" b="44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510655"/>
                          <a:ext cx="93027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C3294" id="矩形 78" o:spid="_x0000_s1026" style="position:absolute;margin-left:97.85pt;margin-top:512.65pt;width:73.25pt;height:5.6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" fillcolor="#f8cbad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8811026" wp14:editId="2A553655">
                <wp:simplePos x="0" y="0"/>
                <wp:positionH relativeFrom="column">
                  <wp:posOffset>605155</wp:posOffset>
                </wp:positionH>
                <wp:positionV relativeFrom="paragraph">
                  <wp:posOffset>6335395</wp:posOffset>
                </wp:positionV>
                <wp:extent cx="760730" cy="1174115"/>
                <wp:effectExtent l="0" t="0" r="0" b="0"/>
                <wp:wrapNone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6335395"/>
                          <a:ext cx="760730" cy="117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D5489F" w14:textId="77777777" w:rsidR="001812A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  <w:p w14:paraId="384FED81" w14:textId="77777777" w:rsidR="001812A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团队协作</w:t>
                            </w:r>
                          </w:p>
                          <w:p w14:paraId="6D573D5C" w14:textId="77777777" w:rsidR="001812A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  <w:p w14:paraId="46D9E7E9" w14:textId="77777777" w:rsidR="001812A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  <w:p w14:paraId="30A2A84B" w14:textId="77777777" w:rsidR="001812A2" w:rsidRDefault="001812A2">
                            <w:pPr>
                              <w:snapToGrid w:val="0"/>
                              <w:spacing w:line="4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</w:pPr>
                          </w:p>
                          <w:p w14:paraId="6B1F0622" w14:textId="77777777" w:rsidR="001812A2" w:rsidRDefault="001812A2">
                            <w:pPr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203B2BBB" w14:textId="77777777" w:rsidR="001812A2" w:rsidRDefault="001812A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190975A2" w14:textId="77777777" w:rsidR="001812A2" w:rsidRDefault="001812A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1AF29362" w14:textId="77777777" w:rsidR="001812A2" w:rsidRDefault="001812A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70CCDAC" w14:textId="77777777" w:rsidR="001812A2" w:rsidRDefault="001812A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713B2CBA" w14:textId="77777777" w:rsidR="001812A2" w:rsidRDefault="001812A2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11026" id="文本框 7" o:spid="_x0000_s1044" type="#_x0000_t202" style="position:absolute;left:0;text-align:left;margin-left:47.65pt;margin-top:498.85pt;width:59.9pt;height:92.4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" filled="f" stroked="f">
                <v:textbox>
                  <w:txbxContent>
                    <w:p w14:paraId="53D5489F" w14:textId="77777777" w:rsidR="001812A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沟通能力</w:t>
                      </w:r>
                    </w:p>
                    <w:p w14:paraId="384FED81" w14:textId="77777777" w:rsidR="001812A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团队协作</w:t>
                      </w:r>
                    </w:p>
                    <w:p w14:paraId="6D573D5C" w14:textId="77777777" w:rsidR="001812A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创新能力</w:t>
                      </w:r>
                    </w:p>
                    <w:p w14:paraId="46D9E7E9" w14:textId="77777777" w:rsidR="001812A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组织能力</w:t>
                      </w:r>
                    </w:p>
                    <w:p w14:paraId="30A2A84B" w14:textId="77777777" w:rsidR="001812A2" w:rsidRDefault="001812A2">
                      <w:pPr>
                        <w:snapToGrid w:val="0"/>
                        <w:spacing w:line="46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</w:pPr>
                    </w:p>
                    <w:p w14:paraId="6B1F0622" w14:textId="77777777" w:rsidR="001812A2" w:rsidRDefault="001812A2">
                      <w:pPr>
                        <w:snapToGrid w:val="0"/>
                        <w:spacing w:line="300" w:lineRule="exact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203B2BBB" w14:textId="77777777" w:rsidR="001812A2" w:rsidRDefault="001812A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190975A2" w14:textId="77777777" w:rsidR="001812A2" w:rsidRDefault="001812A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1AF29362" w14:textId="77777777" w:rsidR="001812A2" w:rsidRDefault="001812A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70CCDAC" w14:textId="77777777" w:rsidR="001812A2" w:rsidRDefault="001812A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713B2CBA" w14:textId="77777777" w:rsidR="001812A2" w:rsidRDefault="001812A2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22121B05" wp14:editId="2BA354E0">
                <wp:simplePos x="0" y="0"/>
                <wp:positionH relativeFrom="column">
                  <wp:posOffset>581025</wp:posOffset>
                </wp:positionH>
                <wp:positionV relativeFrom="paragraph">
                  <wp:posOffset>5906135</wp:posOffset>
                </wp:positionV>
                <wp:extent cx="1619250" cy="368300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966" y="8414"/>
                          <a:chExt cx="2550" cy="580"/>
                        </a:xfrm>
                      </wpg:grpSpPr>
                      <wps:wsp>
                        <wps:cNvPr id="25" name="文本框 25"/>
                        <wps:cNvSpPr txBox="1"/>
                        <wps:spPr>
                          <a:xfrm>
                            <a:off x="1371" y="8414"/>
                            <a:ext cx="1741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417D7CC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个人技能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Skills</w:t>
                              </w:r>
                            </w:p>
                            <w:p w14:paraId="51BE969C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直线连接符 10"/>
                        <wps:cNvCnPr/>
                        <wps:spPr>
                          <a:xfrm>
                            <a:off x="966" y="893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21B05" id="组合 98" o:spid="_x0000_s1045" style="position:absolute;left:0;text-align:left;margin-left:45.75pt;margin-top:465.05pt;width:127.5pt;height:29pt;z-index:251633152" coordorigin="966,8414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">
                <v:shape id="文本框 25" o:spid="_x0000_s1046" type="#_x0000_t202" style="position:absolute;left:1371;top:8414;width:1741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7417D7CC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个人技能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Skills</w:t>
                        </w:r>
                      </w:p>
                      <w:p w14:paraId="51BE969C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7" style="position:absolute;visibility:visible;mso-wrap-style:square" from="966,8938" to="3517,8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3FBE8D9" wp14:editId="62208DA5">
                <wp:simplePos x="0" y="0"/>
                <wp:positionH relativeFrom="column">
                  <wp:posOffset>605155</wp:posOffset>
                </wp:positionH>
                <wp:positionV relativeFrom="paragraph">
                  <wp:posOffset>4751070</wp:posOffset>
                </wp:positionV>
                <wp:extent cx="1620520" cy="1021080"/>
                <wp:effectExtent l="0" t="0" r="0" b="0"/>
                <wp:wrapNone/>
                <wp:docPr id="18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4751070"/>
                          <a:ext cx="162052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D75BD1" w14:textId="77777777" w:rsidR="001812A2" w:rsidRDefault="00000000" w:rsidP="000A50B5">
                            <w:pPr>
                              <w:snapToGrid w:val="0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13600054571</w:t>
                            </w:r>
                          </w:p>
                          <w:p w14:paraId="17EA30BA" w14:textId="1375FA4C" w:rsidR="001812A2" w:rsidRDefault="00000000" w:rsidP="000A50B5">
                            <w:pPr>
                              <w:snapToGrid w:val="0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372</w:t>
                            </w:r>
                            <w:r w:rsidR="00E50799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35@qq.com</w:t>
                            </w:r>
                          </w:p>
                          <w:p w14:paraId="0E5C1435" w14:textId="77777777" w:rsidR="001812A2" w:rsidRDefault="00000000" w:rsidP="000A50B5">
                            <w:pPr>
                              <w:snapToGrid w:val="0"/>
                              <w:spacing w:after="0" w:line="4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浙江杭州</w:t>
                            </w:r>
                          </w:p>
                          <w:p w14:paraId="7D7FF76A" w14:textId="77777777" w:rsidR="001812A2" w:rsidRDefault="001812A2" w:rsidP="000A50B5">
                            <w:pPr>
                              <w:snapToGrid w:val="0"/>
                              <w:spacing w:after="0" w:line="300" w:lineRule="exact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31438642" w14:textId="77777777" w:rsidR="001812A2" w:rsidRDefault="001812A2" w:rsidP="000A50B5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682696C" w14:textId="77777777" w:rsidR="001812A2" w:rsidRDefault="001812A2" w:rsidP="000A50B5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541306BC" w14:textId="77777777" w:rsidR="001812A2" w:rsidRDefault="001812A2" w:rsidP="000A50B5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78F64478" w14:textId="77777777" w:rsidR="001812A2" w:rsidRDefault="001812A2" w:rsidP="000A50B5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1AAD9832" w14:textId="77777777" w:rsidR="001812A2" w:rsidRDefault="001812A2" w:rsidP="000A50B5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BE8D9" id="_x0000_s1048" type="#_x0000_t202" style="position:absolute;left:0;text-align:left;margin-left:47.65pt;margin-top:374.1pt;width:127.6pt;height:80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" filled="f" stroked="f">
                <v:textbox>
                  <w:txbxContent>
                    <w:p w14:paraId="23D75BD1" w14:textId="77777777" w:rsidR="001812A2" w:rsidRDefault="00000000" w:rsidP="000A50B5">
                      <w:pPr>
                        <w:snapToGrid w:val="0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13600054571</w:t>
                      </w:r>
                    </w:p>
                    <w:p w14:paraId="17EA30BA" w14:textId="1375FA4C" w:rsidR="001812A2" w:rsidRDefault="00000000" w:rsidP="000A50B5">
                      <w:pPr>
                        <w:snapToGrid w:val="0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372</w:t>
                      </w:r>
                      <w:r w:rsidR="00E50799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35@qq.com</w:t>
                      </w:r>
                    </w:p>
                    <w:p w14:paraId="0E5C1435" w14:textId="77777777" w:rsidR="001812A2" w:rsidRDefault="00000000" w:rsidP="000A50B5">
                      <w:pPr>
                        <w:snapToGrid w:val="0"/>
                        <w:spacing w:after="0" w:line="46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浙江杭州</w:t>
                      </w:r>
                    </w:p>
                    <w:p w14:paraId="7D7FF76A" w14:textId="77777777" w:rsidR="001812A2" w:rsidRDefault="001812A2" w:rsidP="000A50B5">
                      <w:pPr>
                        <w:snapToGrid w:val="0"/>
                        <w:spacing w:after="0" w:line="300" w:lineRule="exact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31438642" w14:textId="77777777" w:rsidR="001812A2" w:rsidRDefault="001812A2" w:rsidP="000A50B5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682696C" w14:textId="77777777" w:rsidR="001812A2" w:rsidRDefault="001812A2" w:rsidP="000A50B5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541306BC" w14:textId="77777777" w:rsidR="001812A2" w:rsidRDefault="001812A2" w:rsidP="000A50B5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78F64478" w14:textId="77777777" w:rsidR="001812A2" w:rsidRDefault="001812A2" w:rsidP="000A50B5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1AAD9832" w14:textId="77777777" w:rsidR="001812A2" w:rsidRDefault="001812A2" w:rsidP="000A50B5">
                      <w:pPr>
                        <w:spacing w:after="0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15E6D15B" wp14:editId="52FA3E70">
                <wp:simplePos x="0" y="0"/>
                <wp:positionH relativeFrom="column">
                  <wp:posOffset>581025</wp:posOffset>
                </wp:positionH>
                <wp:positionV relativeFrom="paragraph">
                  <wp:posOffset>4359910</wp:posOffset>
                </wp:positionV>
                <wp:extent cx="1619250" cy="368300"/>
                <wp:effectExtent l="0" t="0" r="0" b="0"/>
                <wp:wrapNone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1198" y="6899"/>
                          <a:chExt cx="2550" cy="580"/>
                        </a:xfrm>
                      </wpg:grpSpPr>
                      <wps:wsp>
                        <wps:cNvPr id="183" name="文本框 25"/>
                        <wps:cNvSpPr txBox="1"/>
                        <wps:spPr>
                          <a:xfrm>
                            <a:off x="1446" y="6899"/>
                            <a:ext cx="205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78CE47C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联系方式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Contact</w:t>
                              </w:r>
                            </w:p>
                            <w:p w14:paraId="73265AB6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4" name="直线连接符 10"/>
                        <wps:cNvCnPr/>
                        <wps:spPr>
                          <a:xfrm>
                            <a:off x="1198" y="7423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6D15B" id="组合 192" o:spid="_x0000_s1049" style="position:absolute;left:0;text-align:left;margin-left:45.75pt;margin-top:343.3pt;width:127.5pt;height:29pt;z-index:251670016" coordorigin="1198,6899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">
                <v:shape id="文本框 25" o:spid="_x0000_s1050" type="#_x0000_t202" style="position:absolute;left:1446;top:6899;width:2055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<v:textbox>
                    <w:txbxContent>
                      <w:p w14:paraId="778CE47C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联系方式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Contact</w:t>
                        </w:r>
                      </w:p>
                      <w:p w14:paraId="73265AB6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51" style="position:absolute;visibility:visible;mso-wrap-style:square" from="1198,7423" to="374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53A393C" wp14:editId="05B297E1">
                <wp:simplePos x="0" y="0"/>
                <wp:positionH relativeFrom="column">
                  <wp:posOffset>605155</wp:posOffset>
                </wp:positionH>
                <wp:positionV relativeFrom="paragraph">
                  <wp:posOffset>3019425</wp:posOffset>
                </wp:positionV>
                <wp:extent cx="1586230" cy="11506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3019425"/>
                          <a:ext cx="158623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5BCC46" w14:textId="062E5E64" w:rsidR="001812A2" w:rsidRDefault="00000000" w:rsidP="00663F5A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出生年月：</w:t>
                            </w:r>
                            <w:r w:rsidR="008670D5"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.11.</w:t>
                            </w:r>
                            <w:r w:rsidR="008670D5"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作年限：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6年</w:t>
                            </w:r>
                          </w:p>
                          <w:p w14:paraId="4AB88075" w14:textId="77777777" w:rsidR="001812A2" w:rsidRDefault="00000000" w:rsidP="00663F5A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女</w:t>
                            </w:r>
                          </w:p>
                          <w:p w14:paraId="2324D8FB" w14:textId="77777777" w:rsidR="001812A2" w:rsidRDefault="00000000" w:rsidP="00663F5A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党员</w:t>
                            </w:r>
                          </w:p>
                          <w:p w14:paraId="57A4CBCE" w14:textId="77777777" w:rsidR="001812A2" w:rsidRDefault="00000000" w:rsidP="00663F5A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大学本科</w:t>
                            </w:r>
                          </w:p>
                          <w:p w14:paraId="682B87A2" w14:textId="77777777" w:rsidR="001812A2" w:rsidRDefault="001812A2" w:rsidP="00663F5A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8FF3DF9" w14:textId="77777777" w:rsidR="001812A2" w:rsidRDefault="001812A2" w:rsidP="00663F5A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22F9576B" w14:textId="77777777" w:rsidR="001812A2" w:rsidRDefault="001812A2" w:rsidP="00663F5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A393C" id="文本框 3" o:spid="_x0000_s1052" type="#_x0000_t202" style="position:absolute;left:0;text-align:left;margin-left:47.65pt;margin-top:237.75pt;width:124.9pt;height:90.6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" filled="f" stroked="f">
                <v:textbox>
                  <w:txbxContent>
                    <w:p w14:paraId="465BCC46" w14:textId="062E5E64" w:rsidR="001812A2" w:rsidRDefault="00000000" w:rsidP="00663F5A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出生年月：</w:t>
                      </w:r>
                      <w:r w:rsidR="008670D5"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.11.</w:t>
                      </w:r>
                      <w:r w:rsidR="008670D5"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作年限：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6年</w:t>
                      </w:r>
                    </w:p>
                    <w:p w14:paraId="4AB88075" w14:textId="77777777" w:rsidR="001812A2" w:rsidRDefault="00000000" w:rsidP="00663F5A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女</w:t>
                      </w:r>
                    </w:p>
                    <w:p w14:paraId="2324D8FB" w14:textId="77777777" w:rsidR="001812A2" w:rsidRDefault="00000000" w:rsidP="00663F5A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党员</w:t>
                      </w:r>
                    </w:p>
                    <w:p w14:paraId="57A4CBCE" w14:textId="77777777" w:rsidR="001812A2" w:rsidRDefault="00000000" w:rsidP="00663F5A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大学本科</w:t>
                      </w:r>
                    </w:p>
                    <w:p w14:paraId="682B87A2" w14:textId="77777777" w:rsidR="001812A2" w:rsidRDefault="001812A2" w:rsidP="00663F5A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8FF3DF9" w14:textId="77777777" w:rsidR="001812A2" w:rsidRDefault="001812A2" w:rsidP="00663F5A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22F9576B" w14:textId="77777777" w:rsidR="001812A2" w:rsidRDefault="001812A2" w:rsidP="00663F5A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F79477D" wp14:editId="5AB85B74">
                <wp:simplePos x="0" y="0"/>
                <wp:positionH relativeFrom="column">
                  <wp:posOffset>581025</wp:posOffset>
                </wp:positionH>
                <wp:positionV relativeFrom="paragraph">
                  <wp:posOffset>2563495</wp:posOffset>
                </wp:positionV>
                <wp:extent cx="1619250" cy="343535"/>
                <wp:effectExtent l="0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43535"/>
                          <a:chOff x="1198" y="5713"/>
                          <a:chExt cx="2550" cy="541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209" y="5713"/>
                            <a:ext cx="2529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0EACF89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资料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Information</w:t>
                              </w:r>
                            </w:p>
                            <w:p w14:paraId="3B28773D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线连接符 10"/>
                        <wps:cNvCnPr/>
                        <wps:spPr>
                          <a:xfrm>
                            <a:off x="1198" y="624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9477D" id="组合 92" o:spid="_x0000_s1053" style="position:absolute;left:0;text-align:left;margin-left:45.75pt;margin-top:201.85pt;width:127.5pt;height:27.05pt;z-index:251647488" coordorigin="1198,5713" coordsize="255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">
                <v:shape id="文本框 18" o:spid="_x0000_s1054" type="#_x0000_t202" style="position:absolute;left:1209;top:5713;width:2529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30EACF89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sz w:val="22"/>
                            <w:szCs w:val="22"/>
                          </w:rPr>
                          <w:t>资料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Information</w:t>
                        </w:r>
                      </w:p>
                      <w:p w14:paraId="3B28773D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55" style="position:absolute;visibility:visible;mso-wrap-style:square" from="1198,6248" to="3749,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D995132" wp14:editId="2DCCE61F">
                <wp:simplePos x="0" y="0"/>
                <wp:positionH relativeFrom="column">
                  <wp:posOffset>2667000</wp:posOffset>
                </wp:positionH>
                <wp:positionV relativeFrom="paragraph">
                  <wp:posOffset>7567295</wp:posOffset>
                </wp:positionV>
                <wp:extent cx="4513580" cy="807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FA4238" w14:textId="6C56EF35" w:rsidR="001812A2" w:rsidRDefault="00000000" w:rsidP="00BB6A1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E50799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年全国大学生广告艺术大赛优秀奖</w:t>
                            </w:r>
                          </w:p>
                          <w:p w14:paraId="71CB3329" w14:textId="19CD955D" w:rsidR="001812A2" w:rsidRDefault="00000000" w:rsidP="00BB6A1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E50799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乐视超级手机桌面壁纸优秀奖</w:t>
                            </w:r>
                          </w:p>
                          <w:p w14:paraId="1B769D6A" w14:textId="1F778C73" w:rsidR="001812A2" w:rsidRDefault="00000000" w:rsidP="00BB6A1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E50799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站酷释放创意，强者本色-ThinkPad百变小黑创意大赛入围奖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95132" id="文本框 26" o:spid="_x0000_s1056" type="#_x0000_t202" style="position:absolute;left:0;text-align:left;margin-left:210pt;margin-top:595.85pt;width:355.4pt;height:63.6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" filled="f" stroked="f">
                <v:textbox>
                  <w:txbxContent>
                    <w:p w14:paraId="4EFA4238" w14:textId="6C56EF35" w:rsidR="001812A2" w:rsidRDefault="00000000" w:rsidP="00BB6A1C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E50799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年全国大学生广告艺术大赛优秀奖</w:t>
                      </w:r>
                    </w:p>
                    <w:p w14:paraId="71CB3329" w14:textId="19CD955D" w:rsidR="001812A2" w:rsidRDefault="00000000" w:rsidP="00BB6A1C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E50799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乐视超级手机桌面壁纸优秀奖</w:t>
                      </w:r>
                    </w:p>
                    <w:p w14:paraId="1B769D6A" w14:textId="1F778C73" w:rsidR="001812A2" w:rsidRDefault="00000000" w:rsidP="00BB6A1C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E50799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站酷释放创意，强者本色-ThinkPad百变小黑创意大赛入围奖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84352" behindDoc="0" locked="0" layoutInCell="1" allowOverlap="1" wp14:anchorId="28A50FF3" wp14:editId="5F61AB34">
            <wp:simplePos x="0" y="0"/>
            <wp:positionH relativeFrom="column">
              <wp:posOffset>911225</wp:posOffset>
            </wp:positionH>
            <wp:positionV relativeFrom="paragraph">
              <wp:posOffset>144145</wp:posOffset>
            </wp:positionV>
            <wp:extent cx="790575" cy="790575"/>
            <wp:effectExtent l="0" t="0" r="9525" b="9525"/>
            <wp:wrapNone/>
            <wp:docPr id="13" name="图片 13" descr="C:\Users\Administrator\Desktop\images\5－1_03.png5－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images\5－1_03.png5－1_0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0F1C022" wp14:editId="1564B4D1">
                <wp:simplePos x="0" y="0"/>
                <wp:positionH relativeFrom="column">
                  <wp:posOffset>2799080</wp:posOffset>
                </wp:positionH>
                <wp:positionV relativeFrom="paragraph">
                  <wp:posOffset>8840470</wp:posOffset>
                </wp:positionV>
                <wp:extent cx="4116705" cy="9086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9080" y="8840470"/>
                          <a:ext cx="4116705" cy="90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D0EECD" w14:textId="77777777" w:rsidR="001812A2" w:rsidRDefault="00000000" w:rsidP="00BB6A1C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1C022" id="文本框 12" o:spid="_x0000_s1057" type="#_x0000_t202" style="position:absolute;left:0;text-align:left;margin-left:220.4pt;margin-top:696.1pt;width:324.15pt;height:71.5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" filled="f" stroked="f">
                <v:textbox>
                  <w:txbxContent>
                    <w:p w14:paraId="78D0EECD" w14:textId="77777777" w:rsidR="001812A2" w:rsidRDefault="00000000" w:rsidP="00BB6A1C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3796EF2" wp14:editId="74A21C84">
                <wp:simplePos x="0" y="0"/>
                <wp:positionH relativeFrom="column">
                  <wp:posOffset>2833370</wp:posOffset>
                </wp:positionH>
                <wp:positionV relativeFrom="paragraph">
                  <wp:posOffset>8344535</wp:posOffset>
                </wp:positionV>
                <wp:extent cx="4103370" cy="499110"/>
                <wp:effectExtent l="0" t="0" r="0" b="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499110"/>
                          <a:chOff x="4267" y="13394"/>
                          <a:chExt cx="6462" cy="786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6361" y="13394"/>
                            <a:ext cx="2276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3C4A11" w14:textId="77777777" w:rsidR="001812A2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  <w:t>About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直线连接符 10"/>
                        <wps:cNvCnPr/>
                        <wps:spPr>
                          <a:xfrm>
                            <a:off x="4267" y="14025"/>
                            <a:ext cx="6463" cy="2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96EF2" id="组合 175" o:spid="_x0000_s1058" style="position:absolute;left:0;text-align:left;margin-left:223.1pt;margin-top:657.05pt;width:323.1pt;height:39.3pt;z-index:251663872" coordorigin="4267,13394" coordsize="6462,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">
                <v:shape id="文本框 10" o:spid="_x0000_s1059" type="#_x0000_t202" style="position:absolute;left:6361;top:13394;width:2276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233C4A11" w14:textId="77777777" w:rsidR="001812A2" w:rsidRDefault="00000000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  <w:t>About</w:t>
                        </w:r>
                        <w:r>
                          <w:rPr>
                            <w:rFonts w:ascii="微软雅黑" w:eastAsia="微软雅黑" w:hAnsi="微软雅黑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  <w:t>me</w:t>
                        </w:r>
                      </w:p>
                    </w:txbxContent>
                  </v:textbox>
                </v:shape>
                <v:line id="直线连接符 10" o:spid="_x0000_s1060" style="position:absolute;visibility:visible;mso-wrap-style:square" from="4267,14025" to="10730,14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A2CF5A8" wp14:editId="79D8F1B0">
                <wp:simplePos x="0" y="0"/>
                <wp:positionH relativeFrom="column">
                  <wp:posOffset>2833370</wp:posOffset>
                </wp:positionH>
                <wp:positionV relativeFrom="paragraph">
                  <wp:posOffset>7141845</wp:posOffset>
                </wp:positionV>
                <wp:extent cx="4103370" cy="368300"/>
                <wp:effectExtent l="0" t="0" r="0" b="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19" y="11470"/>
                          <a:chExt cx="6462" cy="580"/>
                        </a:xfrm>
                      </wpg:grpSpPr>
                      <wps:wsp>
                        <wps:cNvPr id="60" name="文本框 18"/>
                        <wps:cNvSpPr txBox="1"/>
                        <wps:spPr>
                          <a:xfrm>
                            <a:off x="9034" y="11470"/>
                            <a:ext cx="203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604CC37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荣誉奖项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Awards</w:t>
                              </w:r>
                            </w:p>
                            <w:p w14:paraId="511B262F" w14:textId="77777777" w:rsidR="001812A2" w:rsidRDefault="001812A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1994A880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1" name="直线连接符 10"/>
                        <wps:cNvCnPr/>
                        <wps:spPr>
                          <a:xfrm>
                            <a:off x="6819" y="12005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CF5A8" id="组合 171" o:spid="_x0000_s1061" style="position:absolute;left:0;text-align:left;margin-left:223.1pt;margin-top:562.35pt;width:323.1pt;height:29pt;z-index:251657728" coordorigin="6819,11470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">
                <v:shape id="文本框 18" o:spid="_x0000_s1062" type="#_x0000_t202" style="position:absolute;left:9034;top:11470;width:2033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1604CC37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荣誉奖项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Awards</w:t>
                        </w:r>
                      </w:p>
                      <w:p w14:paraId="511B262F" w14:textId="77777777" w:rsidR="001812A2" w:rsidRDefault="001812A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1994A880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63" style="position:absolute;visibility:visible;mso-wrap-style:square" from="6819,12005" to="13282,12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12BCEDF8" wp14:editId="7501EE79">
                <wp:simplePos x="0" y="0"/>
                <wp:positionH relativeFrom="column">
                  <wp:posOffset>2671445</wp:posOffset>
                </wp:positionH>
                <wp:positionV relativeFrom="paragraph">
                  <wp:posOffset>5862955</wp:posOffset>
                </wp:positionV>
                <wp:extent cx="4252595" cy="134239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23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0649CC" w14:textId="543E708A" w:rsidR="001812A2" w:rsidRDefault="00000000" w:rsidP="00BB6A1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240" w:lineRule="auto"/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E50799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/03至今</w:t>
                              </w:r>
                            </w:p>
                            <w:p w14:paraId="2649FE23" w14:textId="77777777" w:rsidR="001812A2" w:rsidRDefault="001812A2" w:rsidP="00BB6A1C">
                              <w:pPr>
                                <w:spacing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7BEF6C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 w14:paraId="1A9CEC1C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 w14:paraId="111ABAE7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 w14:paraId="4980E365" w14:textId="77777777" w:rsidR="001812A2" w:rsidRDefault="001812A2" w:rsidP="00BB6A1C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CEDF8" id="组合 22" o:spid="_x0000_s1064" style="position:absolute;left:0;text-align:left;margin-left:210.35pt;margin-top:461.65pt;width:334.85pt;height:105.7pt;z-index:251678208" coordorigin="4611,7371" coordsize="6697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">
                <v:shape id="文本框 15" o:spid="_x0000_s1065" type="#_x0000_t202" style="position:absolute;left:4611;top:7371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620649CC" w14:textId="543E708A" w:rsidR="001812A2" w:rsidRDefault="00000000" w:rsidP="00BB6A1C">
                        <w:pPr>
                          <w:numPr>
                            <w:ilvl w:val="0"/>
                            <w:numId w:val="2"/>
                          </w:numPr>
                          <w:spacing w:line="240" w:lineRule="auto"/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E50799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/03至今</w:t>
                        </w:r>
                      </w:p>
                      <w:p w14:paraId="2649FE23" w14:textId="77777777" w:rsidR="001812A2" w:rsidRDefault="001812A2" w:rsidP="00BB6A1C">
                        <w:pPr>
                          <w:spacing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0" o:spid="_x0000_s1066" type="#_x0000_t202" style="position:absolute;left:4824;top:7713;width:648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517BEF6C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行政人员</w:t>
                        </w:r>
                      </w:p>
                      <w:p w14:paraId="1A9CEC1C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8"/>
                          </w:rPr>
                          <w:t>所属行业：软件开发、系统集成</w:t>
                        </w:r>
                      </w:p>
                      <w:p w14:paraId="111ABAE7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 w14:paraId="4980E365" w14:textId="77777777" w:rsidR="001812A2" w:rsidRDefault="001812A2" w:rsidP="00BB6A1C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66269EAD" wp14:editId="72A24376">
                <wp:simplePos x="0" y="0"/>
                <wp:positionH relativeFrom="column">
                  <wp:posOffset>2669540</wp:posOffset>
                </wp:positionH>
                <wp:positionV relativeFrom="paragraph">
                  <wp:posOffset>4500880</wp:posOffset>
                </wp:positionV>
                <wp:extent cx="4252595" cy="134239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3A82C" w14:textId="3FBE0A82" w:rsidR="001812A2" w:rsidRDefault="00000000" w:rsidP="00BB6A1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240" w:lineRule="auto"/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E50799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/03至今</w:t>
                              </w:r>
                            </w:p>
                            <w:p w14:paraId="1F9794A6" w14:textId="77777777" w:rsidR="001812A2" w:rsidRDefault="001812A2" w:rsidP="00BB6A1C">
                              <w:pPr>
                                <w:spacing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990F66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 w14:paraId="34F09D50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 w14:paraId="0DCFD710" w14:textId="77777777" w:rsidR="001812A2" w:rsidRDefault="00000000" w:rsidP="00BB6A1C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 w14:paraId="797A41D9" w14:textId="77777777" w:rsidR="001812A2" w:rsidRDefault="001812A2" w:rsidP="00BB6A1C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69EAD" id="组合 21" o:spid="_x0000_s1067" style="position:absolute;left:0;text-align:left;margin-left:210.2pt;margin-top:354.4pt;width:334.85pt;height:105.7pt;z-index:251676160" coordorigin="4611,7371" coordsize="6697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">
                <v:shape id="文本框 15" o:spid="_x0000_s1068" type="#_x0000_t202" style="position:absolute;left:4611;top:7371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5543A82C" w14:textId="3FBE0A82" w:rsidR="001812A2" w:rsidRDefault="00000000" w:rsidP="00BB6A1C">
                        <w:pPr>
                          <w:numPr>
                            <w:ilvl w:val="0"/>
                            <w:numId w:val="2"/>
                          </w:numPr>
                          <w:spacing w:line="240" w:lineRule="auto"/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E50799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/03至今</w:t>
                        </w:r>
                      </w:p>
                      <w:p w14:paraId="1F9794A6" w14:textId="77777777" w:rsidR="001812A2" w:rsidRDefault="001812A2" w:rsidP="00BB6A1C">
                        <w:pPr>
                          <w:spacing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0" o:spid="_x0000_s1069" type="#_x0000_t202" style="position:absolute;left:4824;top:7713;width:648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2990F66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行政人员</w:t>
                        </w:r>
                      </w:p>
                      <w:p w14:paraId="34F09D50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8"/>
                          </w:rPr>
                          <w:t>所属行业：软件开发、系统集成</w:t>
                        </w:r>
                      </w:p>
                      <w:p w14:paraId="0DCFD710" w14:textId="77777777" w:rsidR="001812A2" w:rsidRDefault="00000000" w:rsidP="00BB6A1C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 w14:paraId="797A41D9" w14:textId="77777777" w:rsidR="001812A2" w:rsidRDefault="001812A2" w:rsidP="00BB6A1C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603064B" wp14:editId="4E74B8EE">
                <wp:simplePos x="0" y="0"/>
                <wp:positionH relativeFrom="column">
                  <wp:posOffset>2879725</wp:posOffset>
                </wp:positionH>
                <wp:positionV relativeFrom="paragraph">
                  <wp:posOffset>4046220</wp:posOffset>
                </wp:positionV>
                <wp:extent cx="4103370" cy="368300"/>
                <wp:effectExtent l="0" t="0" r="0" b="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92" y="7092"/>
                          <a:chExt cx="6462" cy="580"/>
                        </a:xfrm>
                      </wpg:grpSpPr>
                      <wps:wsp>
                        <wps:cNvPr id="35" name="文本框 18"/>
                        <wps:cNvSpPr txBox="1"/>
                        <wps:spPr>
                          <a:xfrm>
                            <a:off x="8612" y="7092"/>
                            <a:ext cx="302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C611B42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Work Experience</w:t>
                              </w:r>
                            </w:p>
                            <w:p w14:paraId="145FA59F" w14:textId="77777777" w:rsidR="001812A2" w:rsidRDefault="001812A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346174CB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直线连接符 10"/>
                        <wps:cNvCnPr/>
                        <wps:spPr>
                          <a:xfrm>
                            <a:off x="6892" y="7627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3064B" id="组合 142" o:spid="_x0000_s1070" style="position:absolute;left:0;text-align:left;margin-left:226.75pt;margin-top:318.6pt;width:323.1pt;height:29pt;z-index:251674112" coordorigin="6892,7092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">
                <v:shape id="文本框 18" o:spid="_x0000_s1071" type="#_x0000_t202" style="position:absolute;left:8612;top:7092;width:3023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5C611B42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工作经验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Work Experience</w:t>
                        </w:r>
                      </w:p>
                      <w:p w14:paraId="145FA59F" w14:textId="77777777" w:rsidR="001812A2" w:rsidRDefault="001812A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346174CB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72" style="position:absolute;visibility:visible;mso-wrap-style:square" from="6892,7627" to="13355,7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5F8A7E8" wp14:editId="4F4E4320">
                <wp:simplePos x="0" y="0"/>
                <wp:positionH relativeFrom="column">
                  <wp:posOffset>2868930</wp:posOffset>
                </wp:positionH>
                <wp:positionV relativeFrom="paragraph">
                  <wp:posOffset>2566670</wp:posOffset>
                </wp:positionV>
                <wp:extent cx="4103370" cy="3683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4801" y="4578"/>
                          <a:chExt cx="6462" cy="580"/>
                        </a:xfrm>
                      </wpg:grpSpPr>
                      <wps:wsp>
                        <wps:cNvPr id="80" name="文本框 18"/>
                        <wps:cNvSpPr txBox="1"/>
                        <wps:spPr>
                          <a:xfrm>
                            <a:off x="6890" y="4578"/>
                            <a:ext cx="2286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0D2BE69" w14:textId="77777777" w:rsidR="001812A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Education</w:t>
                              </w:r>
                            </w:p>
                            <w:p w14:paraId="0FDFAABF" w14:textId="77777777" w:rsidR="001812A2" w:rsidRDefault="001812A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12A62ABF" w14:textId="77777777" w:rsidR="001812A2" w:rsidRDefault="001812A2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直线连接符 10"/>
                        <wps:cNvCnPr/>
                        <wps:spPr>
                          <a:xfrm>
                            <a:off x="4801" y="5113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8A7E8" id="组合 112" o:spid="_x0000_s1073" style="position:absolute;left:0;text-align:left;margin-left:225.9pt;margin-top:202.1pt;width:323.1pt;height:29pt;z-index:251654656" coordorigin="4801,4578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">
                <v:shape id="文本框 18" o:spid="_x0000_s1074" type="#_x0000_t202" style="position:absolute;left:6890;top:4578;width:2286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60D2BE69" w14:textId="77777777" w:rsidR="001812A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Education</w:t>
                        </w:r>
                      </w:p>
                      <w:p w14:paraId="0FDFAABF" w14:textId="77777777" w:rsidR="001812A2" w:rsidRDefault="001812A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12A62ABF" w14:textId="77777777" w:rsidR="001812A2" w:rsidRDefault="001812A2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75" style="position:absolute;visibility:visible;mso-wrap-style:square" from="4801,5113" to="11264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 w:rsidR="00000000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08720649" wp14:editId="1967C1F7">
                <wp:simplePos x="0" y="0"/>
                <wp:positionH relativeFrom="column">
                  <wp:posOffset>205105</wp:posOffset>
                </wp:positionH>
                <wp:positionV relativeFrom="paragraph">
                  <wp:posOffset>206375</wp:posOffset>
                </wp:positionV>
                <wp:extent cx="7144385" cy="10289540"/>
                <wp:effectExtent l="0" t="0" r="18415" b="165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40" y="234950"/>
                          <a:ext cx="7144385" cy="1028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8EA7F" id="矩形 3" o:spid="_x0000_s1026" style="position:absolute;margin-left:16.15pt;margin-top:16.25pt;width:562.55pt;height:810.2pt;z-index:-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C88D0FC" wp14:editId="67C62C7C">
                <wp:simplePos x="0" y="0"/>
                <wp:positionH relativeFrom="column">
                  <wp:posOffset>3828415</wp:posOffset>
                </wp:positionH>
                <wp:positionV relativeFrom="paragraph">
                  <wp:posOffset>1145540</wp:posOffset>
                </wp:positionV>
                <wp:extent cx="1106170" cy="42862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0765" y="2182495"/>
                          <a:ext cx="110617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5DF78" w14:textId="5118F07F" w:rsidR="001812A2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王若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8D0FC" id="文本框 90" o:spid="_x0000_s1076" type="#_x0000_t202" style="position:absolute;left:0;text-align:left;margin-left:301.45pt;margin-top:90.2pt;width:87.1pt;height:3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" filled="f" stroked="f" strokeweight=".5pt">
                <v:textbox>
                  <w:txbxContent>
                    <w:p w14:paraId="41D5DF78" w14:textId="5118F07F" w:rsidR="001812A2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王若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8A58230" wp14:editId="40804FEB">
                <wp:simplePos x="0" y="0"/>
                <wp:positionH relativeFrom="column">
                  <wp:posOffset>3293745</wp:posOffset>
                </wp:positionH>
                <wp:positionV relativeFrom="paragraph">
                  <wp:posOffset>582295</wp:posOffset>
                </wp:positionV>
                <wp:extent cx="2801620" cy="499745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E5E9DE" w14:textId="77777777" w:rsidR="001812A2" w:rsidRDefault="00000000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 w:val="36"/>
                                <w:szCs w:val="36"/>
                              </w:rPr>
                              <w:t>PERSONL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58230" id="_x0000_s1077" type="#_x0000_t202" style="position:absolute;left:0;text-align:left;margin-left:259.35pt;margin-top:45.85pt;width:220.6pt;height:39.3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" filled="f" stroked="f">
                <v:textbox>
                  <w:txbxContent>
                    <w:p w14:paraId="7DE5E9DE" w14:textId="77777777" w:rsidR="001812A2" w:rsidRDefault="00000000">
                      <w:pPr>
                        <w:rPr>
                          <w:rFonts w:ascii="微软雅黑" w:eastAsia="微软雅黑" w:hAnsi="微软雅黑" w:hint="eastAsia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/>
                          <w:spacing w:val="20"/>
                          <w:sz w:val="36"/>
                          <w:szCs w:val="36"/>
                        </w:rPr>
                        <w:t>PERSONL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1586B41A" wp14:editId="43E8026C">
                <wp:simplePos x="0" y="0"/>
                <wp:positionH relativeFrom="column">
                  <wp:posOffset>3411855</wp:posOffset>
                </wp:positionH>
                <wp:positionV relativeFrom="paragraph">
                  <wp:posOffset>1759585</wp:posOffset>
                </wp:positionV>
                <wp:extent cx="2108200" cy="499110"/>
                <wp:effectExtent l="0" t="0" r="381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200" cy="499110"/>
                          <a:chOff x="7730" y="1734"/>
                          <a:chExt cx="3320" cy="786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068" y="184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文本框 9"/>
                        <wps:cNvSpPr txBox="1"/>
                        <wps:spPr>
                          <a:xfrm>
                            <a:off x="7730" y="1734"/>
                            <a:ext cx="2927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57ACF14" w14:textId="77777777" w:rsidR="001812A2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行政主管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6B41A" id="组合 88" o:spid="_x0000_s1078" style="position:absolute;left:0;text-align:left;margin-left:268.65pt;margin-top:138.55pt;width:166pt;height:39.3pt;z-index:251632128" coordorigin="7730,1734" coordsize="3320,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">
                <v:shape id="图片 8" o:spid="_x0000_s1079" type="#_x0000_t75" style="position:absolute;left:9068;top:1848;width:198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">
                  <v:imagedata r:id="rId35" o:title="5－1_06"/>
                </v:shape>
                <v:shape id="文本框 9" o:spid="_x0000_s1080" type="#_x0000_t202" style="position:absolute;left:7730;top:1734;width:2927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457ACF14" w14:textId="77777777" w:rsidR="001812A2" w:rsidRDefault="00000000">
                        <w:pP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行政主管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28030" behindDoc="1" locked="0" layoutInCell="1" allowOverlap="1" wp14:anchorId="0CFD1832" wp14:editId="54AD1ECA">
                <wp:simplePos x="0" y="0"/>
                <wp:positionH relativeFrom="column">
                  <wp:posOffset>8890</wp:posOffset>
                </wp:positionH>
                <wp:positionV relativeFrom="paragraph">
                  <wp:posOffset>5303520</wp:posOffset>
                </wp:positionV>
                <wp:extent cx="7553325" cy="5384165"/>
                <wp:effectExtent l="0" t="0" r="9525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5303520"/>
                          <a:ext cx="7553325" cy="53841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C1FC0" id="矩形 2" o:spid="_x0000_s1026" style="position:absolute;margin-left:.7pt;margin-top:417.6pt;width:594.75pt;height:423.95pt;z-index:-2516884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" fillcolor="#e5e5e5" stroked="f" strokeweight="1pt"/>
            </w:pict>
          </mc:Fallback>
        </mc:AlternateContent>
      </w:r>
      <w:r w:rsidR="00000000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29055" behindDoc="1" locked="0" layoutInCell="1" allowOverlap="1" wp14:anchorId="65A150B7" wp14:editId="62EA4475">
                <wp:simplePos x="0" y="0"/>
                <wp:positionH relativeFrom="column">
                  <wp:posOffset>8890</wp:posOffset>
                </wp:positionH>
                <wp:positionV relativeFrom="paragraph">
                  <wp:posOffset>-28575</wp:posOffset>
                </wp:positionV>
                <wp:extent cx="7553325" cy="5342255"/>
                <wp:effectExtent l="0" t="0" r="9525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5342255"/>
                        </a:xfrm>
                        <a:prstGeom prst="rect">
                          <a:avLst/>
                        </a:prstGeom>
                        <a:solidFill>
                          <a:srgbClr val="E6CC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7EFC5" id="矩形 1" o:spid="_x0000_s1026" style="position:absolute;margin-left:.7pt;margin-top:-2.25pt;width:594.75pt;height:420.65pt;z-index:-2516874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" fillcolor="#e6ccbe" stroked="f" strokeweight="1pt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1812A2">
      <w:headerReference w:type="default" r:id="rId38"/>
      <w:footerReference w:type="default" r:id="rId39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5007" w14:textId="77777777" w:rsidR="00FC16C8" w:rsidRDefault="00FC16C8" w:rsidP="00E507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55FC69" w14:textId="77777777" w:rsidR="00FC16C8" w:rsidRDefault="00FC16C8" w:rsidP="00E507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larendon">
    <w:altName w:val="Calibri"/>
    <w:charset w:val="00"/>
    <w:family w:val="auto"/>
    <w:pitch w:val="default"/>
    <w:sig w:usb0="00000000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 Compact">
    <w:altName w:val="Calibri"/>
    <w:charset w:val="00"/>
    <w:family w:val="auto"/>
    <w:pitch w:val="default"/>
    <w:sig w:usb0="00000000" w:usb1="00000000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6166" w14:textId="77777777" w:rsidR="00FC16C8" w:rsidRDefault="00FC16C8" w:rsidP="00E507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3D87CE" w14:textId="77777777" w:rsidR="00FC16C8" w:rsidRDefault="00FC16C8" w:rsidP="00E507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8C94C"/>
    <w:multiLevelType w:val="singleLevel"/>
    <w:tmpl w:val="59B8C94C"/>
    <w:lvl w:ilvl="0">
      <w:start w:val="1"/>
      <w:numFmt w:val="bullet"/>
      <w:lvlText w:val="•"/>
      <w:lvlJc w:val="left"/>
      <w:pPr>
        <w:ind w:left="420" w:hanging="420"/>
      </w:pPr>
      <w:rPr>
        <w:rFonts w:ascii="Clarendon" w:hAnsi="Clarendon" w:cs="Clarendon" w:hint="default"/>
      </w:rPr>
    </w:lvl>
  </w:abstractNum>
  <w:abstractNum w:abstractNumId="1" w15:restartNumberingAfterBreak="0">
    <w:nsid w:val="59B90BEE"/>
    <w:multiLevelType w:val="singleLevel"/>
    <w:tmpl w:val="59B90BEE"/>
    <w:lvl w:ilvl="0">
      <w:start w:val="1"/>
      <w:numFmt w:val="bullet"/>
      <w:lvlText w:val="•"/>
      <w:lvlJc w:val="left"/>
      <w:pPr>
        <w:ind w:left="420" w:hanging="420"/>
      </w:pPr>
      <w:rPr>
        <w:rFonts w:ascii="Antique Olive Compact" w:hAnsi="Antique Olive Compact" w:cs="Antique Olive Compact" w:hint="default"/>
      </w:rPr>
    </w:lvl>
  </w:abstractNum>
  <w:num w:numId="1" w16cid:durableId="819690109">
    <w:abstractNumId w:val="1"/>
  </w:num>
  <w:num w:numId="2" w16cid:durableId="55505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D255BC"/>
    <w:rsid w:val="000A50B5"/>
    <w:rsid w:val="001812A2"/>
    <w:rsid w:val="001B178F"/>
    <w:rsid w:val="001B63B4"/>
    <w:rsid w:val="00663F5A"/>
    <w:rsid w:val="007434C7"/>
    <w:rsid w:val="007E7B64"/>
    <w:rsid w:val="008670D5"/>
    <w:rsid w:val="0088069F"/>
    <w:rsid w:val="008F17D1"/>
    <w:rsid w:val="009E6C4E"/>
    <w:rsid w:val="00BB6A1C"/>
    <w:rsid w:val="00D55567"/>
    <w:rsid w:val="00DA0D74"/>
    <w:rsid w:val="00E50799"/>
    <w:rsid w:val="00EF521F"/>
    <w:rsid w:val="00FC16C8"/>
    <w:rsid w:val="022A7FA0"/>
    <w:rsid w:val="05622B52"/>
    <w:rsid w:val="0A8E7640"/>
    <w:rsid w:val="13B27FF5"/>
    <w:rsid w:val="15BB2D18"/>
    <w:rsid w:val="163C47DC"/>
    <w:rsid w:val="1BD345DC"/>
    <w:rsid w:val="21B15CDC"/>
    <w:rsid w:val="2318355E"/>
    <w:rsid w:val="25522EBC"/>
    <w:rsid w:val="255D3776"/>
    <w:rsid w:val="2CB7441E"/>
    <w:rsid w:val="2DBF4E8B"/>
    <w:rsid w:val="2FD255BC"/>
    <w:rsid w:val="34801C37"/>
    <w:rsid w:val="35E338CF"/>
    <w:rsid w:val="383368BD"/>
    <w:rsid w:val="38AD7677"/>
    <w:rsid w:val="3CD23E89"/>
    <w:rsid w:val="3EF847E1"/>
    <w:rsid w:val="41547BD6"/>
    <w:rsid w:val="43C356BE"/>
    <w:rsid w:val="4EF84335"/>
    <w:rsid w:val="50082058"/>
    <w:rsid w:val="52B00D5C"/>
    <w:rsid w:val="572729F3"/>
    <w:rsid w:val="5D2F3CF1"/>
    <w:rsid w:val="625B69DF"/>
    <w:rsid w:val="69272D71"/>
    <w:rsid w:val="6C9E3B44"/>
    <w:rsid w:val="6E065694"/>
    <w:rsid w:val="790E79E9"/>
    <w:rsid w:val="7EB0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E7254A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qFormat/>
    <w:rPr>
      <w:color w:val="0000FF"/>
      <w:u w:val="single"/>
    </w:rPr>
  </w:style>
  <w:style w:type="character" w:customStyle="1" w:styleId="a8">
    <w:name w:val="页眉 字符"/>
    <w:basedOn w:val="a0"/>
    <w:link w:val="a7"/>
    <w:qFormat/>
    <w:rPr>
      <w:rFonts w:ascii="等线" w:eastAsia="等线" w:hAnsi="等线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等线" w:eastAsia="等线" w:hAnsi="等线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://baike.sogou.com/lemma/ShowInnerLink.htm?lemmaId=64644835" TargetMode="External"/><Relationship Id="rId18" Type="http://schemas.openxmlformats.org/officeDocument/2006/relationships/hyperlink" Target="http://baike.sogou.com/lemma/ShowInnerLink.htm?lemmaId=67688785" TargetMode="External"/><Relationship Id="rId26" Type="http://schemas.openxmlformats.org/officeDocument/2006/relationships/image" Target="media/image3.png"/><Relationship Id="rId21" Type="http://schemas.openxmlformats.org/officeDocument/2006/relationships/hyperlink" Target="http://baike.sogou.com/lemma/ShowInnerLink.htm?lemmaId=64644835" TargetMode="External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://baike.sogou.com/lemma/ShowInnerLink.htm?lemmaId=297197" TargetMode="External"/><Relationship Id="rId17" Type="http://schemas.openxmlformats.org/officeDocument/2006/relationships/hyperlink" Target="http://baike.sogou.com/lemma/ShowInnerLink.htm?lemmaId=99729626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://baike.sogou.com/lemma/ShowInnerLink.htm?lemmaId=67300" TargetMode="External"/><Relationship Id="rId20" Type="http://schemas.openxmlformats.org/officeDocument/2006/relationships/hyperlink" Target="http://baike.sogou.com/lemma/ShowInnerLink.htm?lemmaId=297197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baike.sogou.com/lemma/ShowInnerLink.htm?lemmaId=3714538" TargetMode="External"/><Relationship Id="rId24" Type="http://schemas.openxmlformats.org/officeDocument/2006/relationships/image" Target="media/image1.jpeg"/><Relationship Id="rId32" Type="http://schemas.openxmlformats.org/officeDocument/2006/relationships/image" Target="media/image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baike.sogou.com/lemma/ShowInnerLink.htm?lemmaId=101356869" TargetMode="External"/><Relationship Id="rId23" Type="http://schemas.openxmlformats.org/officeDocument/2006/relationships/hyperlink" Target="http://baike.sogou.com/lemma/ShowInnerLink.htm?lemmaId=101356869" TargetMode="External"/><Relationship Id="rId28" Type="http://schemas.openxmlformats.org/officeDocument/2006/relationships/image" Target="media/image5.png"/><Relationship Id="rId36" Type="http://schemas.openxmlformats.org/officeDocument/2006/relationships/fontTable" Target="fontTable.xml"/><Relationship Id="rId10" Type="http://schemas.openxmlformats.org/officeDocument/2006/relationships/hyperlink" Target="http://baike.sogou.com/lemma/ShowInnerLink.htm?lemmaId=67688785" TargetMode="External"/><Relationship Id="rId19" Type="http://schemas.openxmlformats.org/officeDocument/2006/relationships/hyperlink" Target="http://baike.sogou.com/lemma/ShowInnerLink.htm?lemmaId=3714538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baike.sogou.com/lemma/ShowInnerLink.htm?lemmaId=99729626" TargetMode="External"/><Relationship Id="rId14" Type="http://schemas.openxmlformats.org/officeDocument/2006/relationships/hyperlink" Target="http://baike.sogou.com/lemma/ShowInnerLink.htm?lemmaId=82123710" TargetMode="External"/><Relationship Id="rId22" Type="http://schemas.openxmlformats.org/officeDocument/2006/relationships/hyperlink" Target="http://baike.sogou.com/lemma/ShowInnerLink.htm?lemmaId=82123710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8" Type="http://schemas.openxmlformats.org/officeDocument/2006/relationships/hyperlink" Target="http://baike.sogou.com/lemma/ShowInnerLink.htm?lemmaId=67300" TargetMode="External"/><Relationship Id="rId3" Type="http://schemas.openxmlformats.org/officeDocument/2006/relationships/styles" Target="styles.xml"/><Relationship Id="rId38" Type="http://schemas.openxmlformats.org/officeDocument/2006/relationships/header" Target="header1.xml"/><Relationship Id="rId3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5199;&#29916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西瓜简历模板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2017-07-10T12:52:00Z</dcterms:created>
  <dcterms:modified xsi:type="dcterms:W3CDTF">2025-05-30T10:28:00Z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