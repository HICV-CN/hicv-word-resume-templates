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D251" w14:textId="357C9500" w:rsidR="00267BFF" w:rsidRDefault="00280872">
      <w:r>
        <w:rPr>
          <w:noProof/>
        </w:rPr>
        <w:drawing>
          <wp:anchor distT="0" distB="0" distL="114300" distR="114300" simplePos="0" relativeHeight="251740160" behindDoc="0" locked="0" layoutInCell="1" allowOverlap="1" wp14:anchorId="1EB91A94" wp14:editId="10837DDC">
            <wp:simplePos x="0" y="0"/>
            <wp:positionH relativeFrom="column">
              <wp:posOffset>1924050</wp:posOffset>
            </wp:positionH>
            <wp:positionV relativeFrom="paragraph">
              <wp:posOffset>-292100</wp:posOffset>
            </wp:positionV>
            <wp:extent cx="1303655" cy="1302385"/>
            <wp:effectExtent l="57150" t="57150" r="48895" b="501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" b="49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4E41DE" wp14:editId="3341D6B0">
                <wp:simplePos x="0" y="0"/>
                <wp:positionH relativeFrom="column">
                  <wp:posOffset>3291840</wp:posOffset>
                </wp:positionH>
                <wp:positionV relativeFrom="paragraph">
                  <wp:posOffset>2047240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01" cy="14820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2F581F18" id="KSO_Shape" o:spid="_x0000_s1026" style="position:absolute;margin-left:259.2pt;margin-top:161.2pt;width:6.85pt;height:1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da7a9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D5ED48" wp14:editId="076D00E9">
                <wp:simplePos x="0" y="0"/>
                <wp:positionH relativeFrom="column">
                  <wp:posOffset>1919605</wp:posOffset>
                </wp:positionH>
                <wp:positionV relativeFrom="paragraph">
                  <wp:posOffset>2043430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4179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78718603" id="KSO_Shape" o:spid="_x0000_s1026" style="position:absolute;margin-left:151.15pt;margin-top:160.9pt;width:10.8pt;height:11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4da7a9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55ABB549" wp14:editId="375685BD">
            <wp:simplePos x="0" y="0"/>
            <wp:positionH relativeFrom="column">
              <wp:posOffset>-1143000</wp:posOffset>
            </wp:positionH>
            <wp:positionV relativeFrom="paragraph">
              <wp:posOffset>2183130</wp:posOffset>
            </wp:positionV>
            <wp:extent cx="7559675" cy="7591425"/>
            <wp:effectExtent l="0" t="0" r="3175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59675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0" locked="0" layoutInCell="1" allowOverlap="1" wp14:anchorId="0D5583CC" wp14:editId="24ADDE4F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675" cy="3098165"/>
            <wp:effectExtent l="0" t="0" r="3175" b="6985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rcRect r="3563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65531" wp14:editId="686F0021">
                <wp:simplePos x="0" y="0"/>
                <wp:positionH relativeFrom="column">
                  <wp:posOffset>-864235</wp:posOffset>
                </wp:positionH>
                <wp:positionV relativeFrom="paragraph">
                  <wp:posOffset>1178560</wp:posOffset>
                </wp:positionV>
                <wp:extent cx="7007860" cy="8328025"/>
                <wp:effectExtent l="13970" t="0" r="2667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032" cy="83278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416C91" id="矩形 4" o:spid="_x0000_s1026" style="position:absolute;margin-left:-68.05pt;margin-top:92.8pt;width:551.8pt;height:65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" strokecolor="white" strokeweight="2.25pt">
                <v:stroke linestyle="thinTh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4EF33" wp14:editId="0C3918A6">
                <wp:simplePos x="0" y="0"/>
                <wp:positionH relativeFrom="column">
                  <wp:posOffset>2493645</wp:posOffset>
                </wp:positionH>
                <wp:positionV relativeFrom="paragraph">
                  <wp:posOffset>-190500</wp:posOffset>
                </wp:positionV>
                <wp:extent cx="283210" cy="4625975"/>
                <wp:effectExtent l="14605" t="0" r="2667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313" cy="4625984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C537B65" id="矩形 5" o:spid="_x0000_s1026" style="position:absolute;margin-left:196.35pt;margin-top:-15pt;width:22.3pt;height:364.2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" filled="f" strokecolor="#168c8c" strokeweight="2.25pt">
                <v:stroke linestyle="thinTh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7356B9" wp14:editId="34D2B673">
                <wp:simplePos x="0" y="0"/>
                <wp:positionH relativeFrom="column">
                  <wp:posOffset>503555</wp:posOffset>
                </wp:positionH>
                <wp:positionV relativeFrom="paragraph">
                  <wp:posOffset>2058035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70" cy="13707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E324D" id="KSO_Shape" o:spid="_x0000_s1026" style="position:absolute;margin-left:39.65pt;margin-top:162.05pt;width:10.8pt;height: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4da7a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75778857;2147483646,2147483646;2147483646,2147483646;2147483646,2147483646;2147483646,2147483646;97577885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AE18F2" wp14:editId="3BFFB41C">
                <wp:simplePos x="0" y="0"/>
                <wp:positionH relativeFrom="column">
                  <wp:posOffset>608965</wp:posOffset>
                </wp:positionH>
                <wp:positionV relativeFrom="paragraph">
                  <wp:posOffset>2009140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6202B00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180-0000-0000            930000@qq.com          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E18F2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47.95pt;margin-top:158.2pt;width:338.75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" filled="f" stroked="f">
                <v:textbox style="mso-fit-shape-to-text:t">
                  <w:txbxContent>
                    <w:p w14:paraId="06202B00" w14:textId="77777777" w:rsidR="00267BFF" w:rsidRDefault="00000000">
                      <w:pPr>
                        <w:pStyle w:val="a3"/>
                        <w:spacing w:before="0" w:beforeAutospacing="0" w:after="0" w:afterAutospacing="0"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8"/>
                          <w:szCs w:val="18"/>
                        </w:rPr>
                        <w:t>180-0000-0000            930000@qq.com          北京海淀苏州街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D78DA" wp14:editId="29022581">
                <wp:simplePos x="0" y="0"/>
                <wp:positionH relativeFrom="column">
                  <wp:posOffset>2112645</wp:posOffset>
                </wp:positionH>
                <wp:positionV relativeFrom="paragraph">
                  <wp:posOffset>1266825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4" cy="3385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7B60850" w14:textId="7DA07A5F" w:rsidR="00267BFF" w:rsidRDefault="00000000">
                            <w:pPr>
                              <w:pStyle w:val="a3"/>
                              <w:spacing w:before="0" w:beforeAutospacing="0" w:after="0" w:afterAutospacing="0" w:line="384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柳云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78DA" id="文本框 35" o:spid="_x0000_s1027" type="#_x0000_t202" style="position:absolute;left:0;text-align:left;margin-left:166.35pt;margin-top:99.75pt;width:83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" filled="f" stroked="f">
                <v:textbox style="mso-fit-shape-to-text:t">
                  <w:txbxContent>
                    <w:p w14:paraId="77B60850" w14:textId="7DA07A5F" w:rsidR="00267BFF" w:rsidRDefault="00000000">
                      <w:pPr>
                        <w:pStyle w:val="a3"/>
                        <w:spacing w:before="0" w:beforeAutospacing="0" w:after="0" w:afterAutospacing="0" w:line="384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spacing w:val="60"/>
                          <w:kern w:val="24"/>
                          <w:sz w:val="32"/>
                          <w:szCs w:val="32"/>
                        </w:rPr>
                        <w:t>柳云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658554" wp14:editId="1BB8BB96">
                <wp:simplePos x="0" y="0"/>
                <wp:positionH relativeFrom="column">
                  <wp:posOffset>609600</wp:posOffset>
                </wp:positionH>
                <wp:positionV relativeFrom="paragraph">
                  <wp:posOffset>1633855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8D3374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4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现居北京    /    23岁   /     2年工作经验    /   中共党员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58554" id="文本框 36" o:spid="_x0000_s1028" type="#_x0000_t202" style="position:absolute;left:0;text-align:left;margin-left:48pt;margin-top:128.65pt;width:319.25pt;height:1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" filled="f" stroked="f">
                <v:textbox style="mso-fit-shape-to-text:t">
                  <w:txbxContent>
                    <w:p w14:paraId="028D3374" w14:textId="77777777" w:rsidR="00267BFF" w:rsidRDefault="00000000">
                      <w:pPr>
                        <w:pStyle w:val="a3"/>
                        <w:spacing w:before="0" w:beforeAutospacing="0" w:after="0" w:afterAutospacing="0" w:line="24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013BB1" wp14:editId="5F5BB2BE">
                <wp:simplePos x="0" y="0"/>
                <wp:positionH relativeFrom="column">
                  <wp:posOffset>-904875</wp:posOffset>
                </wp:positionH>
                <wp:positionV relativeFrom="paragraph">
                  <wp:posOffset>-433705</wp:posOffset>
                </wp:positionV>
                <wp:extent cx="2091055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55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9AE3FD2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19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13BB1" id="文本框 43" o:spid="_x0000_s1029" type="#_x0000_t202" style="position:absolute;left:0;text-align:left;margin-left:-71.25pt;margin-top:-34.15pt;width:164.65pt;height:16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" filled="f" stroked="f">
                <v:textbox style="mso-fit-shape-to-text:t">
                  <w:txbxContent>
                    <w:p w14:paraId="39AE3FD2" w14:textId="77777777" w:rsidR="00267BFF" w:rsidRDefault="00000000">
                      <w:pPr>
                        <w:pStyle w:val="a3"/>
                        <w:spacing w:before="0" w:beforeAutospacing="0" w:after="0" w:afterAutospacing="0" w:line="19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4FAC3" wp14:editId="7A74FF93">
                <wp:simplePos x="0" y="0"/>
                <wp:positionH relativeFrom="column">
                  <wp:posOffset>-911225</wp:posOffset>
                </wp:positionH>
                <wp:positionV relativeFrom="paragraph">
                  <wp:posOffset>-743585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F0E749F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4FAC3" id="文本框 44" o:spid="_x0000_s1030" type="#_x0000_t202" style="position:absolute;left:0;text-align:left;margin-left:-71.75pt;margin-top:-58.55pt;width:259.75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" filled="f" stroked="f">
                <v:textbox style="mso-fit-shape-to-text:t">
                  <w:txbxContent>
                    <w:p w14:paraId="7F0E749F" w14:textId="77777777" w:rsidR="00267BFF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Arial Black" w:hAnsi="Arial Black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7DAA74" wp14:editId="71010E50">
                <wp:simplePos x="0" y="0"/>
                <wp:positionH relativeFrom="column">
                  <wp:posOffset>-458470</wp:posOffset>
                </wp:positionH>
                <wp:positionV relativeFrom="paragraph">
                  <wp:posOffset>2888615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564FB" id="直接连接符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227.45pt" to="447.55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KwFF3+EAAAAL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8EFBBD" wp14:editId="185C5210">
                <wp:simplePos x="0" y="0"/>
                <wp:positionH relativeFrom="column">
                  <wp:posOffset>-458470</wp:posOffset>
                </wp:positionH>
                <wp:positionV relativeFrom="paragraph">
                  <wp:posOffset>4147820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4875D" id="直接连接符 1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326.6pt" to="447.55pt,3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DpuMGv4AAAAAs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C4DF78" wp14:editId="23BDC627">
                <wp:simplePos x="0" y="0"/>
                <wp:positionH relativeFrom="column">
                  <wp:posOffset>-458470</wp:posOffset>
                </wp:positionH>
                <wp:positionV relativeFrom="paragraph">
                  <wp:posOffset>6740525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85967" id="直接连接符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530.75pt" to="447.55pt,5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" strokecolor="#168c8c" strokeweight="1pt">
                <v:stroke dashstyle="3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678B8D" wp14:editId="196181B5">
                <wp:simplePos x="0" y="0"/>
                <wp:positionH relativeFrom="column">
                  <wp:posOffset>-458470</wp:posOffset>
                </wp:positionH>
                <wp:positionV relativeFrom="paragraph">
                  <wp:posOffset>8320405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4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8697A" id="直接连接符 1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1pt,655.15pt" to="447.55pt,6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" strokecolor="#168c8c" strokeweight="1pt">
                <v:stroke dashstyle="3 1"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B9BC4B" wp14:editId="0C79644A">
                <wp:simplePos x="0" y="0"/>
                <wp:positionH relativeFrom="column">
                  <wp:posOffset>-518795</wp:posOffset>
                </wp:positionH>
                <wp:positionV relativeFrom="paragraph">
                  <wp:posOffset>3074670</wp:posOffset>
                </wp:positionV>
                <wp:extent cx="6912610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6FEA634" w14:textId="1F925FC9" w:rsidR="00267BFF" w:rsidRDefault="009151A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湖北工业大学工程技术学院          企业管理专业         本科学历</w:t>
                            </w:r>
                          </w:p>
                          <w:p w14:paraId="523AFB0C" w14:textId="2B3E3B86" w:rsidR="00267BFF" w:rsidRDefault="009151A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湖北工业大学工程技术学院  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9BC4B" id="文本框 69" o:spid="_x0000_s1031" type="#_x0000_t202" style="position:absolute;left:0;text-align:left;margin-left:-40.85pt;margin-top:242.1pt;width:544.3pt;height:4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" filled="f" stroked="f">
                <v:textbox style="mso-fit-shape-to-text:t">
                  <w:txbxContent>
                    <w:p w14:paraId="66FEA634" w14:textId="1F925FC9" w:rsidR="00267BFF" w:rsidRDefault="009151A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湖北工业大学工程技术学院          企业管理专业         本科学历</w:t>
                      </w:r>
                    </w:p>
                    <w:p w14:paraId="523AFB0C" w14:textId="2B3E3B86" w:rsidR="00267BFF" w:rsidRDefault="009151A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20xx.09 -- 20xx.06      湖北工业大学工程技术学院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091299" wp14:editId="7F1B3565">
                <wp:simplePos x="0" y="0"/>
                <wp:positionH relativeFrom="column">
                  <wp:posOffset>-518795</wp:posOffset>
                </wp:positionH>
                <wp:positionV relativeFrom="paragraph">
                  <wp:posOffset>4333875</wp:posOffset>
                </wp:positionV>
                <wp:extent cx="6912610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5E1A8F" w14:textId="51805A09" w:rsidR="00267BFF" w:rsidRDefault="009151A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         新媒体运营部         策划专员</w:t>
                            </w:r>
                          </w:p>
                          <w:p w14:paraId="412DD7C3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16BB1867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营销能力：  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与讲座结合获得310客户；取得不错效果；</w:t>
                            </w:r>
                          </w:p>
                          <w:p w14:paraId="22A3E29D" w14:textId="77777777" w:rsidR="00267BFF" w:rsidRDefault="00267BF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0439678C" w14:textId="1E855951" w:rsidR="00267BFF" w:rsidRDefault="009151A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科技有限公司         新媒体运营部         策划总监</w:t>
                            </w:r>
                          </w:p>
                          <w:p w14:paraId="2946166A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00D6AEF6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91299" id="文本框 72" o:spid="_x0000_s1032" type="#_x0000_t202" style="position:absolute;left:0;text-align:left;margin-left:-40.85pt;margin-top:341.25pt;width:544.3pt;height:14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" filled="f" stroked="f">
                <v:textbox style="mso-fit-shape-to-text:t">
                  <w:txbxContent>
                    <w:p w14:paraId="7C5E1A8F" w14:textId="51805A09" w:rsidR="00267BFF" w:rsidRDefault="009151A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科技有限公司         新媒体运营部         策划专员</w:t>
                      </w:r>
                    </w:p>
                    <w:p w14:paraId="412DD7C3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16BB1867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营销能力：  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与讲座结合获得310客户；取得不错效果；</w:t>
                      </w:r>
                    </w:p>
                    <w:p w14:paraId="22A3E29D" w14:textId="77777777" w:rsidR="00267BFF" w:rsidRDefault="00267BF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0439678C" w14:textId="1E855951" w:rsidR="00267BFF" w:rsidRDefault="009151A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武汉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科技有限公司         新媒体运营部         策划总监</w:t>
                      </w:r>
                    </w:p>
                    <w:p w14:paraId="2946166A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00D6AEF6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C5E46" wp14:editId="0E198391">
                <wp:simplePos x="0" y="0"/>
                <wp:positionH relativeFrom="column">
                  <wp:posOffset>-518795</wp:posOffset>
                </wp:positionH>
                <wp:positionV relativeFrom="paragraph">
                  <wp:posOffset>6926580</wp:posOffset>
                </wp:positionV>
                <wp:extent cx="6912610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98B25F" w14:textId="1061C068" w:rsidR="00267BFF" w:rsidRDefault="009151A7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20xx.09 -- 20xx.06                学院会计系办公室                      办公室行政助理</w:t>
                            </w:r>
                          </w:p>
                          <w:p w14:paraId="69FFD3FB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16742C7D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C5E46" id="文本框 75" o:spid="_x0000_s1033" type="#_x0000_t202" style="position:absolute;left:0;text-align:left;margin-left:-40.85pt;margin-top:545.4pt;width:544.3pt;height:6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" filled="f" stroked="f">
                <v:textbox style="mso-fit-shape-to-text:t">
                  <w:txbxContent>
                    <w:p w14:paraId="5198B25F" w14:textId="1061C068" w:rsidR="00267BFF" w:rsidRDefault="009151A7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20xx.09 -- 20xx.06                学院会计系办公室                      办公室行政助理</w:t>
                      </w:r>
                    </w:p>
                    <w:p w14:paraId="69FFD3FB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16742C7D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D906E1" wp14:editId="37E997DE">
                <wp:simplePos x="0" y="0"/>
                <wp:positionH relativeFrom="column">
                  <wp:posOffset>-518795</wp:posOffset>
                </wp:positionH>
                <wp:positionV relativeFrom="paragraph">
                  <wp:posOffset>8506460</wp:posOffset>
                </wp:positionV>
                <wp:extent cx="6912610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61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8BA627B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0160F8DC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0037B0D2" w14:textId="6FDB0D53" w:rsidR="00267BF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9151A7"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906E1" id="文本框 78" o:spid="_x0000_s1034" type="#_x0000_t202" style="position:absolute;left:0;text-align:left;margin-left:-40.85pt;margin-top:669.8pt;width:544.3pt;height:61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" filled="f" stroked="f">
                <v:textbox style="mso-fit-shape-to-text:t">
                  <w:txbxContent>
                    <w:p w14:paraId="58BA627B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0160F8DC" w14:textId="77777777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0037B0D2" w14:textId="6FDB0D53" w:rsidR="00267BF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9151A7"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73E6FC" wp14:editId="54710206">
                <wp:simplePos x="0" y="0"/>
                <wp:positionH relativeFrom="column">
                  <wp:posOffset>2030730</wp:posOffset>
                </wp:positionH>
                <wp:positionV relativeFrom="paragraph">
                  <wp:posOffset>2731770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1FC2BC94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3E6FC" id="文本框 68" o:spid="_x0000_s1035" type="#_x0000_t202" style="position:absolute;left:0;text-align:left;margin-left:159.9pt;margin-top:215.1pt;width:91.3pt;height:22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OvszAEAAJQ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1FC2BC94" w14:textId="77777777" w:rsidR="00267BFF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678E07" wp14:editId="35C060F6">
                <wp:simplePos x="0" y="0"/>
                <wp:positionH relativeFrom="column">
                  <wp:posOffset>2030730</wp:posOffset>
                </wp:positionH>
                <wp:positionV relativeFrom="paragraph">
                  <wp:posOffset>3990975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1D9CEC67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78E07" id="文本框 71" o:spid="_x0000_s1036" type="#_x0000_t202" style="position:absolute;left:0;text-align:left;margin-left:159.9pt;margin-top:314.25pt;width:91.3pt;height:22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" strokecolor="#168c8c" strokeweight="1.75pt">
                <v:stroke linestyle="thinThin"/>
                <v:textbox style="mso-fit-shape-to-text:t">
                  <w:txbxContent>
                    <w:p w14:paraId="1D9CEC67" w14:textId="77777777" w:rsidR="00267BFF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47C9C" wp14:editId="343D2BD6">
                <wp:simplePos x="0" y="0"/>
                <wp:positionH relativeFrom="column">
                  <wp:posOffset>2030730</wp:posOffset>
                </wp:positionH>
                <wp:positionV relativeFrom="paragraph">
                  <wp:posOffset>6583680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53D2DB99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47C9C" id="文本框 74" o:spid="_x0000_s1037" type="#_x0000_t202" style="position:absolute;left:0;text-align:left;margin-left:159.9pt;margin-top:518.4pt;width:91.3pt;height:2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VtLyw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53D2DB99" w14:textId="77777777" w:rsidR="00267BFF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C78F4E" wp14:editId="67D15FA7">
                <wp:simplePos x="0" y="0"/>
                <wp:positionH relativeFrom="column">
                  <wp:posOffset>2030730</wp:posOffset>
                </wp:positionH>
                <wp:positionV relativeFrom="paragraph">
                  <wp:posOffset>8163560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09" cy="291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 w14:paraId="2A22250B" w14:textId="77777777" w:rsidR="00267BFF" w:rsidRDefault="00000000">
                            <w:pPr>
                              <w:pStyle w:val="a3"/>
                              <w:spacing w:before="0" w:beforeAutospacing="0" w:after="0" w:afterAutospacing="0" w:line="2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78F4E" id="文本框 77" o:spid="_x0000_s1038" type="#_x0000_t202" style="position:absolute;left:0;text-align:left;margin-left:159.9pt;margin-top:642.8pt;width:91.3pt;height:2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" strokecolor="#168c8c" strokeweight="1.75pt">
                <v:stroke linestyle="thinThin"/>
                <v:textbox style="mso-fit-shape-to-text:t">
                  <w:txbxContent>
                    <w:p w14:paraId="2A22250B" w14:textId="77777777" w:rsidR="00267BFF" w:rsidRDefault="00000000">
                      <w:pPr>
                        <w:pStyle w:val="a3"/>
                        <w:spacing w:before="0" w:beforeAutospacing="0" w:after="0" w:afterAutospacing="0" w:line="2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267BF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9294" w14:textId="77777777" w:rsidR="00B80943" w:rsidRDefault="00B80943" w:rsidP="009151A7">
      <w:pPr>
        <w:spacing w:after="0" w:line="240" w:lineRule="auto"/>
      </w:pPr>
      <w:r>
        <w:separator/>
      </w:r>
    </w:p>
  </w:endnote>
  <w:endnote w:type="continuationSeparator" w:id="0">
    <w:p w14:paraId="2C1B71F1" w14:textId="77777777" w:rsidR="00B80943" w:rsidRDefault="00B80943" w:rsidP="00915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E006" w14:textId="77777777" w:rsidR="00B80943" w:rsidRDefault="00B80943" w:rsidP="009151A7">
      <w:pPr>
        <w:spacing w:after="0" w:line="240" w:lineRule="auto"/>
      </w:pPr>
      <w:r>
        <w:separator/>
      </w:r>
    </w:p>
  </w:footnote>
  <w:footnote w:type="continuationSeparator" w:id="0">
    <w:p w14:paraId="71BFC0A8" w14:textId="77777777" w:rsidR="00B80943" w:rsidRDefault="00B80943" w:rsidP="00915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82A1CAC"/>
    <w:rsid w:val="00074437"/>
    <w:rsid w:val="00081832"/>
    <w:rsid w:val="001B63B4"/>
    <w:rsid w:val="00267BFF"/>
    <w:rsid w:val="00280872"/>
    <w:rsid w:val="00417432"/>
    <w:rsid w:val="00674E93"/>
    <w:rsid w:val="009151A7"/>
    <w:rsid w:val="00B80943"/>
    <w:rsid w:val="00D55567"/>
    <w:rsid w:val="0FB57E3B"/>
    <w:rsid w:val="1D2D0DCF"/>
    <w:rsid w:val="22815768"/>
    <w:rsid w:val="482A1CAC"/>
    <w:rsid w:val="6E1F4A02"/>
    <w:rsid w:val="76850570"/>
    <w:rsid w:val="77F67B28"/>
    <w:rsid w:val="7BCE1804"/>
    <w:rsid w:val="7EF7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C28C5B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151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1A7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1A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1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10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简历-七芒星简历求职简历简洁简历个性简历创意简历110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4</cp:revision>
  <dcterms:created xsi:type="dcterms:W3CDTF">2017-07-09T08:23:00Z</dcterms:created>
  <dcterms:modified xsi:type="dcterms:W3CDTF">2025-05-30T10:31:00Z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