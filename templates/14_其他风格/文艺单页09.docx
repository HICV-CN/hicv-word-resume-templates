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0E62C" w14:textId="786A2A3F" w:rsidR="00374412" w:rsidRDefault="006A0A28"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6A3ADA8F" wp14:editId="16B9A3E5">
                <wp:simplePos x="0" y="0"/>
                <wp:positionH relativeFrom="column">
                  <wp:posOffset>768350</wp:posOffset>
                </wp:positionH>
                <wp:positionV relativeFrom="paragraph">
                  <wp:posOffset>476250</wp:posOffset>
                </wp:positionV>
                <wp:extent cx="2333625" cy="1117600"/>
                <wp:effectExtent l="0" t="0" r="0" b="6350"/>
                <wp:wrapNone/>
                <wp:docPr id="10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6F52E" w14:textId="6447949B" w:rsidR="00374412" w:rsidRDefault="00000000" w:rsidP="00F9708B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姓    名：  程</w:t>
                            </w:r>
                            <w:r w:rsidR="003B164D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一</w:t>
                            </w:r>
                          </w:p>
                          <w:p w14:paraId="6EA897D6" w14:textId="77777777" w:rsidR="00374412" w:rsidRDefault="00000000" w:rsidP="00F9708B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年    龄：  29岁</w:t>
                            </w:r>
                          </w:p>
                          <w:p w14:paraId="54D5DA70" w14:textId="77777777" w:rsidR="00374412" w:rsidRDefault="00000000" w:rsidP="00F9708B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籍    贯：  北京市</w:t>
                            </w:r>
                          </w:p>
                          <w:p w14:paraId="2B29DD12" w14:textId="77777777" w:rsidR="00374412" w:rsidRDefault="00000000" w:rsidP="00F9708B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求职意向：  行政管理相关职业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3ADA8F" id="_x0000_t202" coordsize="21600,21600" o:spt="202" path="m,l,21600r21600,l21600,xe">
                <v:stroke joinstyle="miter"/>
                <v:path gradientshapeok="t" o:connecttype="rect"/>
              </v:shapetype>
              <v:shape id="文本框 86" o:spid="_x0000_s1026" type="#_x0000_t202" style="position:absolute;left:0;text-align:left;margin-left:60.5pt;margin-top:37.5pt;width:183.75pt;height:88pt;z-index:251638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PXnTwIAAPYEAAAOAAAAZHJzL2Uyb0RvYy54bWysVEuP0zAQviPxHyzfaZK+Fqqmq9JVEVLF&#10;riiIs+vYTYTjMbbbpPz6HbtpWi1cFnGxx/Oeb2Y8v29rRY7Cugp0TrNBSonQHIpK73P6/dv63XtK&#10;nGe6YAq0yOlJOHq/ePtm3piZGEIJqhCWoBPtZo3Jaem9mSWJ46WomRuAERqFEmzNPD7tPiksa9B7&#10;rZJhmk6TBmxhLHDhHHIfzkK6iP6lFNw/SumEJyqnmJuPp43nLpzJYs5me8tMWfEuDfYPWdSs0hi0&#10;d/XAPCMHW/3hqq64BQfSDzjUCUhZcRFrwGqy9EU125IZEWtBcJzpYXL/zy3/ctyaJ0t8+xFabGAA&#10;pDFu5pAZ6mmlrcONmRKUI4SnHjbResKRORyNRtPhhBKOsizL7qZpBDa5mhvr/CcBNQlETi32JcLF&#10;jhvnMSSqXlRCNA3rSqnYG6VJk9PpaJJGg16CFkqj4TXZSPmTEsGD0l+FJFURcw6MOFFipSw5MpwF&#10;xrnQPpYbPaF20JIY9jWGnX4wFXHaXmPcW8TIoH1vXFcabKz3RdrFz0vK8qx/QeBcd4DAt7u2a+IO&#10;ihP21sJ57J3h6wrx3zDnn5jFOcd24u76RzykAsQZOoqSEuzvv/GDPo4fSilpcG9y6n4dmBWUqM8a&#10;B/NDNh6HRYuP8eRuiA97K9ndSvShXgG2I8NfwvBIBn2vLqS0UP/AFV+GqChimmPsnPoLufLnbcYv&#10;govlMirhahnmN3preHAd4NWwPHiQVRy2ANMZmw4+XK44g91HELb39h21rt/V4hkAAP//AwBQSwME&#10;FAAGAAgAAAAhALi6IpfgAAAACgEAAA8AAABkcnMvZG93bnJldi54bWxMj0FLw0AQhe+C/2EZwZvd&#10;NBgNMZtSAkUQPbT24m2TnSbB3dmY3bbRX+94sqfh8R5vvleuZmfFCacweFKwXCQgkFpvBuoU7N83&#10;dzmIEDUZbT2hgm8MsKqur0pdGH+mLZ52sRNcQqHQCvoYx0LK0PbodFj4EYm9g5+cjiynTppJn7nc&#10;WZkmyYN0eiD+0OsR6x7bz93RKXipN29626Qu/7H18+thPX7tPzKlbm/m9ROIiHP8D8MfPqNDxUyN&#10;P5IJwrJOl7wlKnjM+HLgPs8zEI2CNGNHVqW8nFD9AgAA//8DAFBLAQItABQABgAIAAAAIQC2gziS&#10;/gAAAOEBAAATAAAAAAAAAAAAAAAAAAAAAABbQ29udGVudF9UeXBlc10ueG1sUEsBAi0AFAAGAAgA&#10;AAAhADj9If/WAAAAlAEAAAsAAAAAAAAAAAAAAAAALwEAAF9yZWxzLy5yZWxzUEsBAi0AFAAGAAgA&#10;AAAhAAkQ9edPAgAA9gQAAA4AAAAAAAAAAAAAAAAALgIAAGRycy9lMm9Eb2MueG1sUEsBAi0AFAAG&#10;AAgAAAAhALi6IpfgAAAACgEAAA8AAAAAAAAAAAAAAAAAqQQAAGRycy9kb3ducmV2LnhtbFBLBQYA&#10;AAAABAAEAPMAAAC2BQAAAAA=&#10;" filled="f" stroked="f" strokeweight=".5pt">
                <v:textbox>
                  <w:txbxContent>
                    <w:p w14:paraId="0076F52E" w14:textId="6447949B" w:rsidR="00374412" w:rsidRDefault="00000000" w:rsidP="00F9708B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姓    名：  程</w:t>
                      </w:r>
                      <w:r w:rsidR="003B164D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一</w:t>
                      </w:r>
                    </w:p>
                    <w:p w14:paraId="6EA897D6" w14:textId="77777777" w:rsidR="00374412" w:rsidRDefault="00000000" w:rsidP="00F9708B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年    龄：  29岁</w:t>
                      </w:r>
                    </w:p>
                    <w:p w14:paraId="54D5DA70" w14:textId="77777777" w:rsidR="00374412" w:rsidRDefault="00000000" w:rsidP="00F9708B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籍    贯：  北京市</w:t>
                      </w:r>
                    </w:p>
                    <w:p w14:paraId="2B29DD12" w14:textId="77777777" w:rsidR="00374412" w:rsidRDefault="00000000" w:rsidP="00F9708B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求职意向：  行政管理相关职业</w:t>
                      </w:r>
                    </w:p>
                  </w:txbxContent>
                </v:textbox>
              </v:shape>
            </w:pict>
          </mc:Fallback>
        </mc:AlternateContent>
      </w:r>
      <w:r w:rsidR="00F9708B">
        <w:rPr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03D589D5" wp14:editId="35309AA9">
                <wp:simplePos x="0" y="0"/>
                <wp:positionH relativeFrom="column">
                  <wp:posOffset>3835400</wp:posOffset>
                </wp:positionH>
                <wp:positionV relativeFrom="paragraph">
                  <wp:posOffset>698500</wp:posOffset>
                </wp:positionV>
                <wp:extent cx="1901825" cy="857250"/>
                <wp:effectExtent l="0" t="0" r="0" b="0"/>
                <wp:wrapNone/>
                <wp:docPr id="103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857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59CD32" w14:textId="0A51D3CC" w:rsidR="00374412" w:rsidRDefault="00000000" w:rsidP="00077603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手机：  158</w:t>
                            </w:r>
                            <w:r w:rsidR="00FB011D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00000000</w:t>
                            </w:r>
                          </w:p>
                          <w:p w14:paraId="0221BC1A" w14:textId="2BFC6DB0" w:rsidR="00374412" w:rsidRDefault="00000000" w:rsidP="00077603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 xml:space="preserve">邮箱：  </w:t>
                            </w:r>
                            <w:r w:rsidR="003B164D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aaaccc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@qq.com</w:t>
                            </w:r>
                          </w:p>
                          <w:p w14:paraId="6339E91D" w14:textId="6727EBE1" w:rsidR="00374412" w:rsidRDefault="00000000" w:rsidP="00077603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 xml:space="preserve">微信：  </w:t>
                            </w:r>
                            <w:proofErr w:type="spellStart"/>
                            <w:r w:rsidR="00077603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aacc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589D5" id="_x0000_s1027" type="#_x0000_t202" style="position:absolute;left:0;text-align:left;margin-left:302pt;margin-top:55pt;width:149.75pt;height:67.5pt;z-index:251620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wv6TwIAAPwEAAAOAAAAZHJzL2Uyb0RvYy54bWysVEuP0zAQviPxHyzfadrSLt2q6ap0VYS0&#10;YlcUxNl17MbC9hjbbVJ+PWOnLxYui7gkY883r29mPLtrjSZ74YMCW9JBr0+JsBwqZbcl/fpl9WZC&#10;SYjMVkyDFSU9iEDv5q9fzRo3FUOoQVfCE3Riw7RxJa1jdNOiCLwWhoUeOGFRKcEbFvHot0XlWYPe&#10;jS6G/f5N0YCvnAcuQsDb+05J59m/lILHRymDiESXFHOL+evzd5O+xXzGplvPXK34MQ32D1kYpiwG&#10;Pbu6Z5GRnVd/uDKKewggY4+DKUBKxUWuAasZ9J9Vs66ZE7kWJCe4M03h/7nln/Zr9+RJbN9Diw1M&#10;hDQuTANepnpa6U36Y6YE9Ujh4UybaCPhyei2P5gMx5Rw1E3G74bjzGtxsXY+xA8CDElCST22JbPF&#10;9g8hYkSEniApmIWV0jq3RlvSlPTmLbr8TYMW2qLhJdcsxYMWCaftZyGJqnLK6SIPlFhqT/YMR4Fx&#10;LmzM1WZPiE4oiWFfYnjEJ1ORh+0lxmeLHBlsPBsbZcHnep+lXX0/pSw7/ImBru5EQWw3LRZ+1coN&#10;VAfssIdu+IPjK4VteGAhPjGP045NxQ2Oj/iRGpBuOEqU1OB//u0+4XEIUUtJg9tT0vBjx7ygRH+0&#10;OJ63g9EorVs+jHAk8OCvNZtrjd2ZJWBXBvhWOJ7FhI/6JEoP5hsu+iJFRRWzHGOXNJ7EZex2Gh8K&#10;LhaLDMIFcyw+2LXjyXVi2cJiF0GqPHOJrY6bI4u4YnkUj89B2uHrc0ZdHq35LwAAAP//AwBQSwME&#10;FAAGAAgAAAAhAAs6S6XiAAAACwEAAA8AAABkcnMvZG93bnJldi54bWxMj8FOwzAQRO9I/IO1SNyo&#10;3dBUJcSpqkgVEoJDSy/cNrGbRMTrELtt4OtZTnDb0Yxm3+TryfXibMfQedIwnykQlmpvOmo0HN62&#10;dysQISIZ7D1ZDV82wLq4vsoxM/5CO3vex0ZwCYUMNbQxDpmUoW6twzDzgyX2jn50GFmOjTQjXrjc&#10;9TJRaikddsQfWhxs2dr6Y39yGp7L7SvuqsStvvvy6eW4GT4P76nWtzfT5hFEtFP8C8MvPqNDwUyV&#10;P5EJotewVAveEtmYKz448aDuUxCVhmSRKpBFLv9vKH4AAAD//wMAUEsBAi0AFAAGAAgAAAAhALaD&#10;OJL+AAAA4QEAABMAAAAAAAAAAAAAAAAAAAAAAFtDb250ZW50X1R5cGVzXS54bWxQSwECLQAUAAYA&#10;CAAAACEAOP0h/9YAAACUAQAACwAAAAAAAAAAAAAAAAAvAQAAX3JlbHMvLnJlbHNQSwECLQAUAAYA&#10;CAAAACEANf8L+k8CAAD8BAAADgAAAAAAAAAAAAAAAAAuAgAAZHJzL2Uyb0RvYy54bWxQSwECLQAU&#10;AAYACAAAACEACzpLpeIAAAALAQAADwAAAAAAAAAAAAAAAACpBAAAZHJzL2Rvd25yZXYueG1sUEsF&#10;BgAAAAAEAAQA8wAAALgFAAAAAA==&#10;" filled="f" stroked="f" strokeweight=".5pt">
                <v:textbox>
                  <w:txbxContent>
                    <w:p w14:paraId="1A59CD32" w14:textId="0A51D3CC" w:rsidR="00374412" w:rsidRDefault="00000000" w:rsidP="00077603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手机：  158</w:t>
                      </w:r>
                      <w:r w:rsidR="00FB011D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00000000</w:t>
                      </w:r>
                    </w:p>
                    <w:p w14:paraId="0221BC1A" w14:textId="2BFC6DB0" w:rsidR="00374412" w:rsidRDefault="00000000" w:rsidP="00077603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 xml:space="preserve">邮箱：  </w:t>
                      </w:r>
                      <w:r w:rsidR="003B164D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aaaccc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@qq.com</w:t>
                      </w:r>
                    </w:p>
                    <w:p w14:paraId="6339E91D" w14:textId="6727EBE1" w:rsidR="00374412" w:rsidRDefault="00000000" w:rsidP="00077603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 xml:space="preserve">微信：  </w:t>
                      </w:r>
                      <w:proofErr w:type="spellStart"/>
                      <w:r w:rsidR="00077603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aacc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9708B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23B0EBB" wp14:editId="2EB19E6E">
                <wp:simplePos x="0" y="0"/>
                <wp:positionH relativeFrom="column">
                  <wp:posOffset>3636010</wp:posOffset>
                </wp:positionH>
                <wp:positionV relativeFrom="paragraph">
                  <wp:posOffset>1329690</wp:posOffset>
                </wp:positionV>
                <wp:extent cx="112395" cy="110490"/>
                <wp:effectExtent l="0" t="0" r="1905" b="3810"/>
                <wp:wrapNone/>
                <wp:docPr id="84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" cy="110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w14:anchorId="06BC1053" id="微信" o:spid="_x0000_s1026" style="position:absolute;margin-left:286.3pt;margin-top:104.7pt;width:8.85pt;height:8.7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69654,903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lEK0wUAABcTAAAOAAAAZHJzL2Uyb0RvYy54bWysWNlu20YUfS/QfyD4nmj2xYgcoDXSl6IN&#10;kPQDaIqyBFCkStJL8vU9nOGIM6bUyEVtQCJ15y7n3jtnlg8fXw519lR1/b5t1jl9T/Ksasp2s28e&#10;1vlfXz+9M3nWD0WzKeq2qdb5t6rPP97+/NOH5+NNxdpdW2+qLoORpr95Pq7z3TAcb1arvtxVh6J/&#10;3x6rBsJt2x2KAa/dw2rTFc+wfqhXjBC1em67zbFry6rv8eudF+a3zv52W5XDn9ttXw1Zvc4R2+A+&#10;O/d5P36ubj8UNw9dcdztyymM4j9EcSj2DZyeTN0VQ5E9dvuFqcO+7Nq+3Q7vy/awarfbfVk5DEBD&#10;ySs0X3bFsXJYkJz+eEpT//+ZLf94+nL83CENz8f+psfjiOJl2x3Gb8SXvbhkfTslq3oZshI/Usq4&#10;lXlWQkQpEdYlczUrl4/98FvVOkPF0+/94HO9CU/FLjyVL0147FCxsVa1q9WQZ6hVl2eo1b2v1bEY&#10;Rr0xuvExe17nVlklRZ7t8Ei45MJV4tA+VV9bN24YQRjKiUE3IlxhtBB8tIdw53Hl4/2+/KX6Hmtp&#10;yxlRr7Tg2pnUWgeTEo4VnUJcCBmf/aVe0relWcE5k4nZOSAp7WQ2BBRhnIXAmHpJ37xPw5nVmCDI&#10;zqx5MoviTqmTi4BMJHwbzlhzkb4ooLlcp4Au1DJFVtZtX7mmm2vs0SqClqGvqvrDXpBGE21faYWQ&#10;pCbB5LIXYuHbchRrLlIfBbQsWoRxFl7VC4opg+lxvheUYCeci4Bi4dtwxpqLXogCWvZChHMWLnFe&#10;7gVLuQCPofM5V5K6SfzDXtDKjozntSQx00oyTSahwY5eqIRSJp7AllAtJx5iDMw58dCr3j3DRdZa&#10;LX3/SSYpU4lZS9TkUxmqRBqQoVT7imotOAjNc1/qs25i5rNEGuGZb2JVrxNGhe+JsywTzEM2TEgV&#10;2DWMSj1Ns1ApKycdpS0VMR4gtCYYJK9yKKQF9boEa1CBdprLmp/JITfKWD/zwZ5KJKVBaxPpW0EI&#10;QYHesYePVkphtdfkmmOKnM3hOZwIlhusT2OHCcttglPB09QOHHaVjX2qC72ZernMc1JoLHXOMzWa&#10;KT3FPPNhamlCSg2RHumsFXgOAIJJNC+Cj+ONhQINGvylXtI37zPW1JT4zUTwKeeAGDrGmz0JZ4yz&#10;8KpekBqzWLvszJrBrCLA7lPHFgHFwrfhjDUX6YsCWib+Ui3TbF7uBYbNgvDsMRv/Ic8x8BeIZuzd&#10;WSvkiAkSTC57IRa+LUex5iL1UUDLokUYZ+FVvcBBX9rTzawZcHJhTjgXAcXCt+GMNRe9EAV0JvEX&#10;anltLwhiwGa+qici+3dSAKdL7peQd5RSx+8hP5JIPk0kLMHJyiMlpyJwiSHXL3Yau3XrG0+D/hN/&#10;2J2EhYNhMZUJTxtB2DRxuZbo3qt5GqP1tB5xSsDGMbUpzvSEkROwfyKUXArq88mlluR6n4JYbBdd&#10;JQQzPN1HcKU5nxZ8bQyWw2g9EsBJ/T4CLIZsXY1TjBtU3+tYPbVOzhdIGAPyccJrBpfJegSqDYXW&#10;KAE2I+f2EWkXTvwuGLWTTyElS+oJGlH4xfkUIMFEyJVSCNEL6XjkPOcz7DO8N+xAsANzOgZNgMXX&#10;64RR4XsaTbF18a2GY4E47SbCqHN4KFWo1RiUtFKIpDLvsHOZThdcoaZJCjGYBz61/HQKTX2kbz5K&#10;yoxUfkHC9gN7ragXQIrw6cIRuEaIRWenemo/rBkgyvFI7U7Fp2O2Y8/5IN+39X7zaV/X48G67x7u&#10;f6277KnAiV3cjf9TopNhdTOe0inTmP5ZWeCWZ1sXAx4Px80675uHPCvqB1wflUPnju5NO3rw+Lp+&#10;uCv6nffhzHp0h/2Ai6N6f8DJnox/k+e6GSOr3NWPv1RYzTcb49N9u/n2GTFXHS6Ddm33Pc+ecf+D&#10;QP5+LLoKsTQlfvbRjG0zKuH2xaVluikar3fidzdqvs+6/QcAAP//AwBQSwMEFAAGAAgAAAAhAGl/&#10;GXXjAAAACwEAAA8AAABkcnMvZG93bnJldi54bWxMj8FOwzAMhu9IvENkJC6IJXSsbKXpBIgxTeIA&#10;g0tvWeO1FY1TNdlW3h5zgqPtT7+/P1+OrhNHHELrScPNRIFAqrxtqdbw+bG6noMI0ZA1nSfU8I0B&#10;lsX5WW4y60/0jsdtrAWHUMiMhibGPpMyVA06Eya+R+Lb3g/ORB6HWtrBnDjcdTJRKpXOtMQfGtPj&#10;U4PV1/bgNGzs+uq12pT7MqnTx/IlrlfPb1OtLy/Gh3sQEcf4B8OvPqtDwU47fyAbRKdhdpekjGpI&#10;1OIWBBOzhZqC2PEmSecgi1z+71D8AAAA//8DAFBLAQItABQABgAIAAAAIQC2gziS/gAAAOEBAAAT&#10;AAAAAAAAAAAAAAAAAAAAAABbQ29udGVudF9UeXBlc10ueG1sUEsBAi0AFAAGAAgAAAAhADj9If/W&#10;AAAAlAEAAAsAAAAAAAAAAAAAAAAALwEAAF9yZWxzLy5yZWxzUEsBAi0AFAAGAAgAAAAhAIumUQrT&#10;BQAAFxMAAA4AAAAAAAAAAAAAAAAALgIAAGRycy9lMm9Eb2MueG1sUEsBAi0AFAAGAAgAAAAhAGl/&#10;GXXjAAAACwEAAA8AAAAAAAAAAAAAAAAALQgAAGRycy9kb3ducmV2LnhtbFBLBQYAAAAABAAEAPMA&#10;AAA9CQAAAAA=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fillcolor="#4d4d4d" stroked="f" strokeweight="1pt">
                <v:stroke joinstyle="miter"/>
                <v:path arrowok="t"/>
              </v:shape>
            </w:pict>
          </mc:Fallback>
        </mc:AlternateContent>
      </w:r>
      <w:r w:rsidR="00511EAC">
        <w:rPr>
          <w:noProof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750C71A1" wp14:editId="18B3AEAE">
                <wp:simplePos x="0" y="0"/>
                <wp:positionH relativeFrom="column">
                  <wp:posOffset>-375920</wp:posOffset>
                </wp:positionH>
                <wp:positionV relativeFrom="paragraph">
                  <wp:posOffset>5238750</wp:posOffset>
                </wp:positionV>
                <wp:extent cx="6273800" cy="1344930"/>
                <wp:effectExtent l="0" t="0" r="0" b="0"/>
                <wp:wrapNone/>
                <wp:docPr id="6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3800" cy="1344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DFB3A0" w14:textId="6671E90D" w:rsidR="00374412" w:rsidRPr="00511EAC" w:rsidRDefault="00125BF2" w:rsidP="00B16219">
                            <w:pPr>
                              <w:spacing w:after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 xml:space="preserve">20xx.08-20xx.10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上海默哲实业有限公司                    电商实习</w:t>
                            </w:r>
                          </w:p>
                          <w:p w14:paraId="77FAD9B0" w14:textId="77777777" w:rsidR="00374412" w:rsidRDefault="00000000" w:rsidP="00B16219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协助利用B2B平台，进行新产品的宣传和展示；</w:t>
                            </w:r>
                          </w:p>
                          <w:p w14:paraId="6D7E2999" w14:textId="77777777" w:rsidR="00374412" w:rsidRDefault="00000000" w:rsidP="00B16219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熟悉网络，善于运用网络发布信息；</w:t>
                            </w:r>
                          </w:p>
                          <w:p w14:paraId="1C0ECBBE" w14:textId="77777777" w:rsidR="00374412" w:rsidRDefault="00000000" w:rsidP="00B16219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搜集分析数据，不断提升转化率；</w:t>
                            </w:r>
                          </w:p>
                          <w:p w14:paraId="7EAB06EB" w14:textId="77777777" w:rsidR="00374412" w:rsidRDefault="00000000" w:rsidP="00B16219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协助网络推广，以及产品上传的工作</w:t>
                            </w:r>
                          </w:p>
                          <w:p w14:paraId="02356FD8" w14:textId="77777777" w:rsidR="00374412" w:rsidRDefault="00374412" w:rsidP="00B16219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7F7F7F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C71A1" id="文本框 110" o:spid="_x0000_s1028" type="#_x0000_t202" style="position:absolute;left:0;text-align:left;margin-left:-29.6pt;margin-top:412.5pt;width:494pt;height:105.9pt;z-index:2516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VQIUgIAAP0EAAAOAAAAZHJzL2Uyb0RvYy54bWysVEuP2yAQvlfqf0DcGzuPfUVxVmlWqSqt&#10;uqumVc8EQ2wVGAokdvrrdyCxE2172aoXGOY938wwu2+1InvhfA2moMNBTokwHMrabAv6/dvqwy0l&#10;PjBTMgVGFPQgPL2fv383a+xUjKACVQpH0Inx08YWtArBTrPM80po5gdghUGhBKdZwKfbZqVjDXrX&#10;Khvl+XXWgCutAy68R+7DUUjnyb+UgocnKb0IRBUUcwvpdOncxDObz9h065itan5Kg/1DFprVBoP2&#10;rh5YYGTn6j9c6Zo78CDDgIPOQMqai1QDVjPMX1WzrpgVqRYEx9seJv//3PIv+7V9diS0H6HFBkZA&#10;GuunHpmxnlY6HW/MlKAcITz0sIk2EI7M69HN+DZHEUfZcDyZ3I0TsNnZ3DofPgnQJBIFddiXBBfb&#10;P/qAIVG1U4nRDKxqpVJvlCENhhhf5cmgl6CFMmh4TjZR4aBE9KDMVyFJXaacIyNNlFgqR/YMZ4Fx&#10;LkxI5SZPqB21JIZ9i+FJP5qKNG1vMe4tUmQwoTfWtQGX6n2VdvmzS1ke9TsEjnVHCEK7abHwgo66&#10;Xm6gPGCLHRyn31u+qrENj8yHZ+Zw3LF1uMLhCQ+pAOGGE0VJBe733/hRH6cQpZQ0uD4F9b92zAlK&#10;1GeD83k3nEzivqXH5OpmhA93KdlcSsxOLwG7MsTPwvJERv2gOlI60D9w0xcxKoqY4Ri7oKEjl+G4&#10;1PhTcLFYJCXcMMvCo1lbHl1HlA0sdgFknWYuonXE5oQi7lgaxdN/EJf48p20zr/W/AUAAP//AwBQ&#10;SwMEFAAGAAgAAAAhAESwABbiAAAADAEAAA8AAABkcnMvZG93bnJldi54bWxMj01Lw0AURfeC/2F4&#10;BXftpJGUacyklEARRBet3bh7yUyT4HzEzLSN/nqfK7t8vMO95xabyRp20WPovZOwXCTAtGu86l0r&#10;4fi+mwtgIaJTaLzTEr51gE15f1dgrvzV7fXlEFtGIS7kKKGLccg5D02nLYaFH7Sj38mPFiOdY8vV&#10;iFcKt4anSbLiFntHDR0Ouup083k4Wwkv1e4N93VqxY+pnl9P2+Hr+JFJ+TCbtk/Aop7iPwx/+qQO&#10;JTnV/uxUYEbCPFunhEoQaUajiFingsbUhCaPKwG8LPjtiPIXAAD//wMAUEsBAi0AFAAGAAgAAAAh&#10;ALaDOJL+AAAA4QEAABMAAAAAAAAAAAAAAAAAAAAAAFtDb250ZW50X1R5cGVzXS54bWxQSwECLQAU&#10;AAYACAAAACEAOP0h/9YAAACUAQAACwAAAAAAAAAAAAAAAAAvAQAAX3JlbHMvLnJlbHNQSwECLQAU&#10;AAYACAAAACEA8olUCFICAAD9BAAADgAAAAAAAAAAAAAAAAAuAgAAZHJzL2Uyb0RvYy54bWxQSwEC&#10;LQAUAAYACAAAACEARLAAFuIAAAAMAQAADwAAAAAAAAAAAAAAAACsBAAAZHJzL2Rvd25yZXYueG1s&#10;UEsFBgAAAAAEAAQA8wAAALsFAAAAAA==&#10;" filled="f" stroked="f" strokeweight=".5pt">
                <v:textbox>
                  <w:txbxContent>
                    <w:p w14:paraId="43DFB3A0" w14:textId="6671E90D" w:rsidR="00374412" w:rsidRPr="00511EAC" w:rsidRDefault="00125BF2" w:rsidP="00B16219">
                      <w:pPr>
                        <w:spacing w:after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 xml:space="preserve">20xx.08-20xx.10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>上海默哲实业有限公司                    电商实习</w:t>
                      </w:r>
                    </w:p>
                    <w:p w14:paraId="77FAD9B0" w14:textId="77777777" w:rsidR="00374412" w:rsidRDefault="00000000" w:rsidP="00B16219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协助利用B2B平台，进行新产品的宣传和展示；</w:t>
                      </w:r>
                    </w:p>
                    <w:p w14:paraId="6D7E2999" w14:textId="77777777" w:rsidR="00374412" w:rsidRDefault="00000000" w:rsidP="00B16219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熟悉网络，善于运用网络发布信息；</w:t>
                      </w:r>
                    </w:p>
                    <w:p w14:paraId="1C0ECBBE" w14:textId="77777777" w:rsidR="00374412" w:rsidRDefault="00000000" w:rsidP="00B16219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搜集分析数据，不断提升转化率；</w:t>
                      </w:r>
                    </w:p>
                    <w:p w14:paraId="7EAB06EB" w14:textId="77777777" w:rsidR="00374412" w:rsidRDefault="00000000" w:rsidP="00B16219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协助网络推广，以及产品上传的工作</w:t>
                      </w:r>
                    </w:p>
                    <w:p w14:paraId="02356FD8" w14:textId="77777777" w:rsidR="00374412" w:rsidRDefault="00374412" w:rsidP="00B16219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color w:val="7F7F7F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B164D">
        <w:rPr>
          <w:noProof/>
        </w:rPr>
        <w:drawing>
          <wp:anchor distT="0" distB="0" distL="114300" distR="114300" simplePos="0" relativeHeight="251709952" behindDoc="0" locked="0" layoutInCell="1" allowOverlap="1" wp14:anchorId="78F2623F" wp14:editId="540AEFEC">
            <wp:simplePos x="0" y="0"/>
            <wp:positionH relativeFrom="column">
              <wp:posOffset>-596900</wp:posOffset>
            </wp:positionH>
            <wp:positionV relativeFrom="paragraph">
              <wp:posOffset>412750</wp:posOffset>
            </wp:positionV>
            <wp:extent cx="1089660" cy="1089660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9660" cy="1089660"/>
                    </a:xfrm>
                    <a:prstGeom prst="rect">
                      <a:avLst/>
                    </a:prstGeom>
                    <a:ln w="5715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4B2F80DC" wp14:editId="786F4AF0">
                <wp:simplePos x="0" y="0"/>
                <wp:positionH relativeFrom="column">
                  <wp:posOffset>3629660</wp:posOffset>
                </wp:positionH>
                <wp:positionV relativeFrom="paragraph">
                  <wp:posOffset>1059815</wp:posOffset>
                </wp:positionV>
                <wp:extent cx="124460" cy="88900"/>
                <wp:effectExtent l="0" t="0" r="8890" b="6350"/>
                <wp:wrapNone/>
                <wp:docPr id="8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2660" y="1974215"/>
                          <a:ext cx="124460" cy="88900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w14:anchorId="6C800278" id="信息" o:spid="_x0000_s1026" style="position:absolute;margin-left:285.8pt;margin-top:83.45pt;width:9.8pt;height:7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qsyBgcAAHggAAAOAAAAZHJzL2Uyb0RvYy54bWysWttu3DYQfS/QfxD0WKBZ8aKbkXWA1khf&#10;ijZAUiB9lLVa7wK6VZK9Tr6+w6G4Gso2SBVtAO9qNYfDuZHDw77/8NzUwVM1jOeu3YfsXRQGVVt2&#10;h3P7sA//+vLx5ywMxqloD0XdtdU+/FaN4YfbH394f+lvKt6duvpQDQEM0o43l34fnqapv9ntxvJU&#10;NcX4ruurFl4eu6EpJngcHnaHobjA6E2941GU7C7dcOiHrqzGEX690y/DWxz/eKzK6c/jcaymoN6H&#10;MLcJ/w7491793d2+L24ehqI/nct5GsV/mEVTnFtQeh3qrpiK4HE4vxiqOZdDN3bH6V3ZNbvueDyX&#10;FdoA1rBoZc3nU9FXaAs4Z+yvbhr/v2HLP54+958GcMOlH29G+KqseD4OjfqE+QXP+1CmKU8ScN83&#10;CHGeSs5i7bjqeQpKEGBcSvW+BIEsyyP0624Zp3wcp9+qDscsnn4fJ+32A3xDpx2CtmggO8qubcfz&#10;VH2FsY5NDZH4aReIJOUZCy5BzHPBkjlka8jfFMLyhKcyOAUSnMrfgnxlVEushndqoRAeZTwRTi2c&#10;aJFJHOWRUwuFCJZFSeTUIiwtSSpypxYKETxKWeLUIqmWnKXc7TEK8dQSEy0s4ZGInbZYEL/oJ0SL&#10;SGOP4FsIP4elREnC4zR1WkIRnv6CNfZaLYnk3O0uisAEY87Q50QJS2XkEXoK8SwWRstYJkK609iC&#10;ZJFgbluYVcacp7l7fbExcZLG7tJntJBhrYgjd+3bmFQkHmXJaCnzBFYZD7dZmBTm5rFgWsUcJbFH&#10;qjGK4Z5+o+UsM54nmbNuYE9aqsAzDWhByzjLPZZm2IA2q7FKOoINQLqtoRguMpGnzgpltKp9s8DC&#10;xBx84NZj1XUikjhx22NhYKvNY6ceTtcCzjPJuFOPjfHzG6erQRoJ7jbHgvglG6drQQ7dnnuVtiDu&#10;FoDTipYiFZF7VbMwHipoMet+zB0SitGGuxozTmvZVw3FCCgyj30AWsOlmH09ZmGwv3RnMq1mz9hT&#10;iG5j3WpoMbt3Gk7FfT1G69hDBRX3i72gVe/nKwtiJzEcQh7MMaM4mZNH+dzORw/4FhTqrBrh8a3v&#10;RnXgoecQONKYRzhjwMEFhgSUOrc4wLCsUDDbBIbVgoL5JjAsBBQsNoGhXClYbgJDEVIwnhO9HQaV&#10;RcF4bvMGQ71QcLpp2lAJFJxtAkOOU3C+Cay6V4qG5005tk6ybVmmmk1L+7Y8U32nBd+Waao1tODb&#10;ck11fBZ8W7apTs6Cb8s3tko4eN4UuFXKQfO2Cb5KOrYt61SbRG2H5y3aVftjwbdlneprLPi2rFM9&#10;iwXflnV8lXXwvMn2VdZBr7IJvso6zU55r3J8lXXwvEn7KuugBdgEX2Ud35Z1ap+mgYNnol37YN6X&#10;B2BuFWdbI2c7hQFwtkMYAGd7rzDFTV9Majs3X4PLPtSNYhicgLHUvJ9623RP1ZcO5Sa1t2s6ESei&#10;acJ5Dotc3VrySAyivOYwZnkjZT57HF0TfCitibuVdPl4fy5/qb5TDYDJ5pIATJpjNYCF84BwytZB&#10;FyyPJVYaeQlEn9aGfNSszdaymiHSdi8xRqqsu7FCFy8e0VPRVBwi/TynSLW3FRmFenAkx7yFFcml&#10;hRU7alYfM6L5nKeNZBVKvxrAtw1G/gmBeMRzJApHHknrQZrDI/RcSDhvakySwqFYYUx0uczSRIee&#10;Iw9kvUQ2SSOvL1UJWQlmP2l/AA+VZW8PK4E5X4a10k1zCuYlEEazhbYW+2nWmebpMmwezZT8/DKX&#10;eaazmCcZUBDUToEsk9ZJvWprsSOuGSPE0MAZIfOptWvex1NYIHujZ4PkwuwBM6Q9K2NeBCWnMTIT&#10;mR3jFPyiU5nHgktczq8JgEyeRiI14+/vRIq5QrgiW1ZhFMB0mWHXSYd8zuqlX16pq403hxUZk3Ne&#10;yYzpfedqJ3I7Wif1qu1N42PtVeRpEPJaiN+uaTxRIs5sPssyZ2vQfIAlagTsic15lGUMujC1weHI&#10;xjizK8HvEgSsAJN3el5Q/S98bZRqNQSij+weGUgxcQ50Ki0wucyb3pbNRiGLhEYtLx0zXDxsQYwZ&#10;r/oOHaNct0CM/3RGiRfznn9HoufVujAKtSVanHrZvH9tQlr6Rbz0Dy9CvFhscsoe02QjOE61LRjj&#10;a/+C3lyuR8euPh8+nuta7QPj8HD/az0ETwW0QvJO/ZtNtcTqVrU/jKeq/MoCrtGPdQE9U9n0h304&#10;tg9hUNQPcD9fTgPSHG2nNOitZhinu2I8aR04rM6OBu5hh6A+N3ClG6n/Zs01Uh8V3q1rPmW3XB2r&#10;b/fd4dsnmHM1wG37qRu+h8EFLthhIv88FkMFc2lL+FnPRiW8AsH1NrplvopX9+f0GaWW/2Hg9l8A&#10;AAD//wMAUEsDBBQABgAIAAAAIQA1kqNB3wAAAAsBAAAPAAAAZHJzL2Rvd25yZXYueG1sTI/BSsQw&#10;EIbvgu8QRvDmpl3Y2tamiwiCiAe7yuox24xtsZmUJLvtvr3jSY8z/8c/31TbxY7ihD4MjhSkqwQE&#10;UuvMQJ2C97fHmxxEiJqMHh2hgjMG2NaXF5UujZupwdMudoJLKJRaQR/jVEoZ2h6tDis3IXH25bzV&#10;kUffSeP1zOV2lOskyaTVA/GFXk/40GP7vTtaBc1LHpu9P4fX+Qk/Zoyf++fglLq+Wu7vQERc4h8M&#10;v/qsDjU7HdyRTBCjgs1tmjHKQZYVIJjYFOkaxIE3eVKArCv5/4f6BwAA//8DAFBLAQItABQABgAI&#10;AAAAIQC2gziS/gAAAOEBAAATAAAAAAAAAAAAAAAAAAAAAABbQ29udGVudF9UeXBlc10ueG1sUEsB&#10;Ai0AFAAGAAgAAAAhADj9If/WAAAAlAEAAAsAAAAAAAAAAAAAAAAALwEAAF9yZWxzLy5yZWxzUEsB&#10;Ai0AFAAGAAgAAAAhAMj2qzIGBwAAeCAAAA4AAAAAAAAAAAAAAAAALgIAAGRycy9lMm9Eb2MueG1s&#10;UEsBAi0AFAAGAAgAAAAhADWSo0HfAAAACwEAAA8AAAAAAAAAAAAAAAAAYAkAAGRycy9kb3ducmV2&#10;LnhtbFBLBQYAAAAABAAEAPMAAABsCgAAAAA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4d4d4d" stroked="f" strokeweight="1pt">
                <v:stroke joinstyle="miter"/>
                <v:path arrowok="t" o:connecttype="custom" o:connectlocs="86360,43510;83541,46168;109358,70508;109746,71097;115621,71097;38100,43510;8839,71097;14714,71097;15101,70508;40919,46168;10898,17803;52386,56917;61958,60656;62230,60631;72074,56917;113562,17803;107924,17803;70753,52848;62230,56063;61994,56084;53707,52848;16536,17803;21636,0;102824,0;124460,20398;124460,68502;102824,88900;21636,88900;0,68502;0,20398;21636,0" o:connectangles="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609AE347" wp14:editId="7B4B96F4">
                <wp:simplePos x="0" y="0"/>
                <wp:positionH relativeFrom="column">
                  <wp:posOffset>3651885</wp:posOffset>
                </wp:positionH>
                <wp:positionV relativeFrom="paragraph">
                  <wp:posOffset>801370</wp:posOffset>
                </wp:positionV>
                <wp:extent cx="80010" cy="152400"/>
                <wp:effectExtent l="0" t="0" r="15240" b="0"/>
                <wp:wrapNone/>
                <wp:docPr id="78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794885" y="1715770"/>
                          <a:ext cx="80010" cy="152400"/>
                        </a:xfrm>
                        <a:custGeom>
                          <a:avLst/>
                          <a:gdLst>
                            <a:gd name="T0" fmla="*/ 750267 w 3056"/>
                            <a:gd name="T1" fmla="*/ 27771 h 5968"/>
                            <a:gd name="T2" fmla="*/ 691573 w 3056"/>
                            <a:gd name="T3" fmla="*/ 0 h 5968"/>
                            <a:gd name="T4" fmla="*/ 628413 w 3056"/>
                            <a:gd name="T5" fmla="*/ 33835 h 5968"/>
                            <a:gd name="T6" fmla="*/ 268272 w 3056"/>
                            <a:gd name="T7" fmla="*/ 220250 h 5968"/>
                            <a:gd name="T8" fmla="*/ 135890 w 3056"/>
                            <a:gd name="T9" fmla="*/ 260788 h 5968"/>
                            <a:gd name="T10" fmla="*/ 40831 w 3056"/>
                            <a:gd name="T11" fmla="*/ 356230 h 5968"/>
                            <a:gd name="T12" fmla="*/ 319 w 3056"/>
                            <a:gd name="T13" fmla="*/ 488380 h 5968"/>
                            <a:gd name="T14" fmla="*/ 16907 w 3056"/>
                            <a:gd name="T15" fmla="*/ 1719224 h 5968"/>
                            <a:gd name="T16" fmla="*/ 92507 w 3056"/>
                            <a:gd name="T17" fmla="*/ 1831264 h 5968"/>
                            <a:gd name="T18" fmla="*/ 212129 w 3056"/>
                            <a:gd name="T19" fmla="*/ 1896062 h 5968"/>
                            <a:gd name="T20" fmla="*/ 734637 w 3056"/>
                            <a:gd name="T21" fmla="*/ 1901808 h 5968"/>
                            <a:gd name="T22" fmla="*/ 860957 w 3056"/>
                            <a:gd name="T23" fmla="*/ 1848820 h 5968"/>
                            <a:gd name="T24" fmla="*/ 946447 w 3056"/>
                            <a:gd name="T25" fmla="*/ 1744760 h 5968"/>
                            <a:gd name="T26" fmla="*/ 974837 w 3056"/>
                            <a:gd name="T27" fmla="*/ 502744 h 5968"/>
                            <a:gd name="T28" fmla="*/ 954741 w 3056"/>
                            <a:gd name="T29" fmla="*/ 399641 h 5968"/>
                            <a:gd name="T30" fmla="*/ 893494 w 3056"/>
                            <a:gd name="T31" fmla="*/ 305796 h 5968"/>
                            <a:gd name="T32" fmla="*/ 800668 w 3056"/>
                            <a:gd name="T33" fmla="*/ 242594 h 5968"/>
                            <a:gd name="T34" fmla="*/ 193628 w 3056"/>
                            <a:gd name="T35" fmla="*/ 517427 h 5968"/>
                            <a:gd name="T36" fmla="*/ 217552 w 3056"/>
                            <a:gd name="T37" fmla="*/ 468270 h 5968"/>
                            <a:gd name="T38" fmla="*/ 260935 w 3056"/>
                            <a:gd name="T39" fmla="*/ 435711 h 5968"/>
                            <a:gd name="T40" fmla="*/ 669562 w 3056"/>
                            <a:gd name="T41" fmla="*/ 426774 h 5968"/>
                            <a:gd name="T42" fmla="*/ 723472 w 3056"/>
                            <a:gd name="T43" fmla="*/ 440819 h 5968"/>
                            <a:gd name="T44" fmla="*/ 763665 w 3056"/>
                            <a:gd name="T45" fmla="*/ 476888 h 5968"/>
                            <a:gd name="T46" fmla="*/ 782485 w 3056"/>
                            <a:gd name="T47" fmla="*/ 528918 h 5968"/>
                            <a:gd name="T48" fmla="*/ 777700 w 3056"/>
                            <a:gd name="T49" fmla="*/ 896320 h 5968"/>
                            <a:gd name="T50" fmla="*/ 749629 w 3056"/>
                            <a:gd name="T51" fmla="*/ 942924 h 5968"/>
                            <a:gd name="T52" fmla="*/ 703376 w 3056"/>
                            <a:gd name="T53" fmla="*/ 971014 h 5968"/>
                            <a:gd name="T54" fmla="*/ 293153 w 3056"/>
                            <a:gd name="T55" fmla="*/ 975483 h 5968"/>
                            <a:gd name="T56" fmla="*/ 241795 w 3056"/>
                            <a:gd name="T57" fmla="*/ 956650 h 5968"/>
                            <a:gd name="T58" fmla="*/ 205111 w 3056"/>
                            <a:gd name="T59" fmla="*/ 916749 h 5968"/>
                            <a:gd name="T60" fmla="*/ 191395 w 3056"/>
                            <a:gd name="T61" fmla="*/ 862485 h 5968"/>
                            <a:gd name="T62" fmla="*/ 227122 w 3056"/>
                            <a:gd name="T63" fmla="*/ 1163493 h 5968"/>
                            <a:gd name="T64" fmla="*/ 390445 w 3056"/>
                            <a:gd name="T65" fmla="*/ 1148490 h 5968"/>
                            <a:gd name="T66" fmla="*/ 422025 w 3056"/>
                            <a:gd name="T67" fmla="*/ 1163493 h 5968"/>
                            <a:gd name="T68" fmla="*/ 431595 w 3056"/>
                            <a:gd name="T69" fmla="*/ 1310007 h 5968"/>
                            <a:gd name="T70" fmla="*/ 409904 w 3056"/>
                            <a:gd name="T71" fmla="*/ 1341927 h 5968"/>
                            <a:gd name="T72" fmla="*/ 246580 w 3056"/>
                            <a:gd name="T73" fmla="*/ 1344800 h 5968"/>
                            <a:gd name="T74" fmla="*/ 219785 w 3056"/>
                            <a:gd name="T75" fmla="*/ 1317987 h 5968"/>
                            <a:gd name="T76" fmla="*/ 538776 w 3056"/>
                            <a:gd name="T77" fmla="*/ 1173388 h 5968"/>
                            <a:gd name="T78" fmla="*/ 568123 w 3056"/>
                            <a:gd name="T79" fmla="*/ 1149129 h 5968"/>
                            <a:gd name="T80" fmla="*/ 730809 w 3056"/>
                            <a:gd name="T81" fmla="*/ 1155513 h 5968"/>
                            <a:gd name="T82" fmla="*/ 748991 w 3056"/>
                            <a:gd name="T83" fmla="*/ 1189667 h 5968"/>
                            <a:gd name="T84" fmla="*/ 737189 w 3056"/>
                            <a:gd name="T85" fmla="*/ 1334904 h 5968"/>
                            <a:gd name="T86" fmla="*/ 576736 w 3056"/>
                            <a:gd name="T87" fmla="*/ 1346715 h 5968"/>
                            <a:gd name="T88" fmla="*/ 542923 w 3056"/>
                            <a:gd name="T89" fmla="*/ 1328840 h 5968"/>
                            <a:gd name="T90" fmla="*/ 218190 w 3056"/>
                            <a:gd name="T91" fmla="*/ 1483653 h 5968"/>
                            <a:gd name="T92" fmla="*/ 239243 w 3056"/>
                            <a:gd name="T93" fmla="*/ 1451733 h 5968"/>
                            <a:gd name="T94" fmla="*/ 402567 w 3056"/>
                            <a:gd name="T95" fmla="*/ 1448860 h 5968"/>
                            <a:gd name="T96" fmla="*/ 429681 w 3056"/>
                            <a:gd name="T97" fmla="*/ 1475992 h 5968"/>
                            <a:gd name="T98" fmla="*/ 426491 w 3056"/>
                            <a:gd name="T99" fmla="*/ 1624102 h 5968"/>
                            <a:gd name="T100" fmla="*/ 394592 w 3056"/>
                            <a:gd name="T101" fmla="*/ 1645169 h 5968"/>
                            <a:gd name="T102" fmla="*/ 232864 w 3056"/>
                            <a:gd name="T103" fmla="*/ 1635912 h 5968"/>
                            <a:gd name="T104" fmla="*/ 217871 w 3056"/>
                            <a:gd name="T105" fmla="*/ 1488122 h 5968"/>
                            <a:gd name="T106" fmla="*/ 547708 w 3056"/>
                            <a:gd name="T107" fmla="*/ 1459393 h 5968"/>
                            <a:gd name="T108" fmla="*/ 708160 w 3056"/>
                            <a:gd name="T109" fmla="*/ 1447264 h 5968"/>
                            <a:gd name="T110" fmla="*/ 742292 w 3056"/>
                            <a:gd name="T111" fmla="*/ 1465139 h 5968"/>
                            <a:gd name="T112" fmla="*/ 748353 w 3056"/>
                            <a:gd name="T113" fmla="*/ 1612611 h 5968"/>
                            <a:gd name="T114" fmla="*/ 724110 w 3056"/>
                            <a:gd name="T115" fmla="*/ 1641977 h 5968"/>
                            <a:gd name="T116" fmla="*/ 560467 w 3056"/>
                            <a:gd name="T117" fmla="*/ 1641977 h 5968"/>
                            <a:gd name="T118" fmla="*/ 536543 w 3056"/>
                            <a:gd name="T119" fmla="*/ 1612611 h 5968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F479F" id="手机" o:spid="_x0000_s1026" style="position:absolute;margin-left:287.55pt;margin-top:63.1pt;width:6.3pt;height:12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56,5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CPatBgAAGeMAAAOAAAAZHJzL2Uyb0RvYy54bWysXduOJDdyfTfgfyjUowHvJJnJvAzU2gcL&#10;2hdfBK/8AaXq6ukGurvaVTVqyV/vw2QEi5xpxikY3gWUI01k8HLichgks3746x8vz5vfD6fz0/H1&#10;buv+0m03h9f98f7p9cvd9r9+/fmf5+3mfNm93u+ej6+Hu+2fh/P2rz/+4z/88P72+eCPj8fn+8Np&#10;AyWv58/vb3fbx8vl7fOnT+f94+Fld/7L8e3wir98OJ5edhf86+nLp/vT7h3aX54/+a4bP70fT/dv&#10;p+P+cD7jv/6U/nL746r/4eGwv/zHw8P5cNk8323Rt8v6z9P6z9/iPz/9+MPu85fT7u3xaS/d2P0f&#10;evGye3pFo1nVT7vLbvP19PSdqpen/el4Pj5c/rI/vnw6Pjw87Q/rGDAa130zmr8/7t4O61gwOee3&#10;PE3n/z+1+3///e9vv5wwDe9v589n/HHz2/u/He8B1e7r5biO6Y+H00scG3q7+eNuO0zLMM9hu/kT&#10;gE8uTJNM4+GPy2YPgbnDULabffz74Idu/etPu8+qZ//1fPnb4bjq3P3+r+dLAuEef1qn8H7zuntB&#10;B36FkoeXZ+DxT582U+j8OG3eN30XRoEtC7pC0E/T5DaPm7CM87dyvpAbF3S9byjsC8GuoWwoZEY/&#10;D66lDFOVh9H3cx8aCsdCzo+zn3yjd1Mp6DsfWl2E8+WWXR/mpWtoXApBP3bTPDf6GIHNKodu7l1D&#10;oysx6cPo+1YnXYlK75aWwhITGGA/NxWWyLhx6ZpmUyIDU168H1rjLsFZMONNnSU4DvPjx6bOEh7v&#10;8P/m2Et83LyM3egbHfUlQFM/jH2rp75EyC2dm7sW6r6EaB67JTSVlii5GTj5Fky+hGkZxmFoKq1x&#10;guDYVFrhNA1ze/glUAgu09DCyZc4LWGYhpbR+xKnfllGSH4cifoSpnnph2Vo2H1fwoTgNy1jS2eF&#10;EpLjOLd0lij5wQe03uhnCZJbegS6ls4SpOCmwU8tnSVG3k0htAJdX2I0xJDYwr0vMUIEWxBlP84V&#10;fYnR0IfJtTAaSozGcUEQa+gcSowG5KmpNZ9DidHk+6EZ5IcSowGhFpHxY4yGEqNp7MexNfahxAhe&#10;NDfj/FBiNM1+mJs6S4yCnxfXiiJDiRGy9NS10tFQYoRw1zeDSCgxmoZlbMbQUGK0DH5pxvpQYdT1&#10;/TQ2cA8lRsvkOtfCPZQY+aV3ockWSoyWKSCENXAHD7rmYj+4aWlhFEqMYMdjkzGEEiPfBQfv+NiP&#10;QonR4kZMfqOfY4mRW1zf7OdYYjSPq9V9bPNjiZH3k/Mt3xxLjJwbEWpbEzqWIPVLNwytCR1LkJwb&#10;5gHUqtHTEqXBR7rWmNGxRIn0tIRpgDW1p7SEyfWu60BdPu4pePzVnoZuwQQ0ejqVOLl+AHNqKq2A&#10;GsYA2vaxQU0VUP0wYB3R6mkJlHfL1IxOUwVUDx+Zmz0tgQr9PDXdfqqBmkDqWzFvKoEK4+x8y++n&#10;Cig3LJEOfgzUXAI19d3ctYjjXAHlQghYpTSUlkCBOC1Ly/PnCqhIR7EwaygtgZr6CcIN9OOCMi8s&#10;XA8vhfU1lFZATePUt+LzXAEFMozlaktpBVRMDy2g5gqo3s/z0LLTpQTKO6TwlvEvFVCI+SMSxMfD&#10;X0qgfI881urpUgE1gJT1TaUlUANiVHOtvVRAwUuxHmj1tAQKUwrzb6C/VEANU1iW1gJnKYEC14Kj&#10;tJRWQCGbuK6lFGGxML9+GQLa/zhMIckXom7EtI4tR0WDhayHrWAx2FJbgTX2AQGgMa+uK9ECg55R&#10;8WipreGaEYHaaku8sM6ZsCBsqa0BC0vfzKquKxGDTgeDaamtIMNCz1g9V6UILDfgsi21VTHCIQmB&#10;g7TmtipHxAVkk6k5V0OGpX5zLQGOUFjCBFt0zUlwFWRYQy5TK76CJRRqw9ghxDUnoYKMqC0hCwhG&#10;zRjjXAXZaE5CVZzoNiPICP4Z0MC3lTpUQ4qBEdHSyYhoiRgRLQEjoiVgRLTEi4iWeBHREi4iWsJl&#10;i1Y1CiJ6O1r97Wj1t6PV345WfztasMsrKSEzcDtaVa2CaL0drapaYWutyhVE9Ha0qoIF0Xo7WlXJ&#10;gmi9Ha3hdrSqqgXpwO1oVXULW2tVuCCit6NVlS6I1tvRCrf7VlW9IB24Ha2qfkG03o5WVcGwtVYl&#10;DCJ6O1pVEYNovR2tqopBtN7uW1UZg2i9PW+Nt6NV1THsDlSFDCJ6O1pVJYNovR2tqpRBtN6OVlXL&#10;IFpvR6sqZnynFXvBX3S3d/eoG8D7P15lBxh/2uziAYJfHRhj3BN+O57j1nPcEcau8q8u0kVogWD8&#10;21LeVfLALMr3bXlfyQONKB/a8n0lj3mO8lNbfqjkMYNRfmnLh0o+rnHiC1jANEc81m/IkLE2ab4x&#10;1W/IoLHsaL4x12/IsJ0x7qV+QwaOxUKrDbDNEum4VIgjxzqg+cY3WMvIfXvk4J5VGzJy3x45KGj1&#10;hozct0cOJlq9ISPH1mBzHDXmkXbHkWPjr/lGjXmk1OsbxshrzCNdXt8wRl5jHqnw+oYx8hrzSHPX&#10;N9ojB2ct5ypS2PgG+Glr5Pir6g0ZObhn840a87hZtrbRHjmUVW3IyMEZm23UmEfKuLZhjLzGPNLB&#10;+Aa4XrONGvO4SbW+YYy8xjxuQa1vGCOvMY8UbX3DGHmNeaRf6xvtkWOo5exGahXfAG9qjRyTUr0h&#10;Iwcnar5RYx73ddY22iMHHa7akJGDyzTbqDHHYaPUhjHyGvNIU2KvwEGabdSYTzJy8IvmGzXmk4wc&#10;3KH5Ro35JCMHL2i+UWMetzjWcbRHDpDL2Y37F/EN7E602oA5VG/IyLH10HyjxnyWkWNfoflGjfks&#10;I8emQfONGvNZRo4dgeYbNeZxQyCOHOX+5hs15rHav75hjLzGfJGRo1DfbKPGfJGRowrffKPGPBbh&#10;1161Rw7zLhFcK+zxlVg/b7UCV6jfkcG7rj16OEX9jgzfde3xw4Hqd2QCXNeeAbhS/Y5MgeuMOajR&#10;R803TRt21dtzUOPvYj16nTeD0cFZq77FYnN6x5iD2gbWSnJ6x5iD2gqc0zmoeV1i5kLmTziD++3p&#10;29N2g9O3v8U5ALffXeIaQP+4eb/brmc8N4932/UQZ/ybl+Pvh1+Pq8wlrgRwrBRFAfR3yuTtKvL8&#10;+qEo9spk1lVAn2+qM9mBz1RYBfSZBVGZROM4zGBr7MW1XDqLiolRTfoUjdhBThozy1ABfapgXFrF&#10;pv1aMzc0jmkwrmOCQiVy3NMW9aktC6GDYyf/1b/Xp8oJdQffsOXi5hhGAtZnyvk5yWUGre3pU9rF&#10;7kuamfXYb3tiohmsM0iww77aKqcupM3pU5rF2YdVzNujiBYQWyWDdcJPmTadY7vRLu6rRmMhQ+1i&#10;bSHKkanrhEMyKLpYY78B2i5uX0GOmIpblgQZMT23xKMJ0EdMGRtqKRAz33CLEFrmbQ5H4tMMEv+F&#10;oDRNIgLOWqYgzmIMBJPds6gFwdQ0i4NZcMzERm1en8n253i+AtNN5eKGQ5QD/bFcHQfYRE7Tvban&#10;z9TuFEvi0IcDhLa+uPO8ymlKUz36TPpwHi7JwRyt/uEQe5Ij9h8kYk15Wart6TO1G2ReJliZ1S5O&#10;J6d2Qc4tOZyhTnLIOqYcckeclzkXcLRf+kz96+OplChHQjSO9yc5pByr3T6eI4/6EDItOS80ecm0&#10;Qvulz9Q/nFte9S04L2rqE8NfkDtNOdDM2D9QVLuDTlZJOIhhZwcnloozELapunjIPDYdeZjVx0hR&#10;kyCWrJag+Cb25+3gHwvrsWFc0DD1xQ2jVY4EYY1vuPlg6kMJbdXXs+AvExOplDVeGQZOSptiElRx&#10;ntkUS4aPU7q2NonlIa+v1UD1mQw1iQUcfbmh0RBtwRppGgJOc9kTnCYkRBpjaRMOH3Bo3pQTvDAj&#10;tt0J/qEnriH2hIOWNq5inwFHvcz+ib2HgQQhdaAQcIrKnBhxyRDDtCkoTh5wFc4WlLARcErGFPQS&#10;iMKIc/hW09FpoxfhuJ7dtIbKMOXlqpqoPiWmSuzF3ThbowbzMJEJ1+yAmyv2qDXdBJaXoimso2aJ&#10;SRNimHN5UUerzzRqzbBhJnFaUzbu0tlOqhwAx/hsM1NSgROHtkZlKbisY3sqjtil6VlgmJb1KI/C&#10;6XG7aSVmWI7bzo9bkNJ0rpzqROszTbhSR72l2V6u6cKJS3ope0DSNl2fvYGNB/6V0h6doniV57ZZ&#10;B/0Wp2VA4mRvIkzUNvwQ95xjIGDm5nH2MUkyC/Y4lyeSxCkwnQI78zOP+2OikxixH4XM0mjgR1kd&#10;0gDjcf45tc5ilp+0dRYGffYNGllxiyq1ToP1rDNP4/8s5SCeUnCePrXOshTO0Up4ZYnP66qX5lKc&#10;/RbvYOnZL3K1nCb8HtfM04gYhehznYGRkh73QEUnoTkIDGLJjDj1cZGw+iajYih7SmRg3A6SygJJ&#10;1kil1BgZGPvMkrgXb5Pj3Dr4sR1pIZkimAtkrY5ZEqKPK8tm1oJk8mKHK6ZEUnatcdzbTpkZd9yS&#10;Z2MXwuz6fDRBU5s+U4qDfSY/Ap8nLG6JNzXWxRWmy8rY8I5kITjFb48IHpesDkV6e5ayFzuHdbzd&#10;utBNbErYs+Rxyy+NCHfFbZ24/CyS6LDZ+iz7n9gNIiPCvXPRiR0XWycGEmc+Vg5tQQk2jCrh8xMJ&#10;9QW5xtSIL1qkplkfcU14FYycydSIK8pJkDBy5NbUx5ktL3CZOGkkiy/EQBEE9zT7GGRLeiJlCY8r&#10;B2vTEwlGIDRpHvFRALtpXHhOGmEdZh+HeEsbRjGhjG0LfrcJpSFg/3w8H/Du9ztXuPSwKsetITWQ&#10;1s7VB6KqX58p1IxinLiFa/d4lEqiG3El2BoabpJIL8mmGT4WIoIkHOJujAiSdfco+y4OizG7j1JO&#10;RL6y1zlKOuP9R1uj5ovARq0pCN+3sTVe859dexx19wpfgrA1xjOrMVfgfqwtKFVo3HciWGsEHkgp&#10;bsKWemoaDmJZD+55iiCpn+HyqgiSrSd8nUMESYCJtfS1jz1ZoE+aTXqyy4HbdaKRlO9mda6eVOZm&#10;nR5crDLncdY9INwGtAUll4C+aFDRCKFPWXfLNiQubdvOlb/wxCjzkkdNjCJW8xMyxLkWYda4BWwb&#10;Lr5koBptQY/L7DdKOo0+rHHvNFj0ZDzYmBPj7ckUYYEg/sBmHZeJ1c4JkCCK4rXMNryPl+5iaGHm&#10;5n2GiFgwSi1C75hTeHzySlonfubxsS2VtN0Cd0JVJ4kGPm5XpNhGAgxu8WoUJDHLR8NIOkkY9L36&#10;b6QeVmT1fbwKsoZ/Eqx9LyUhGv8BpgZXklJQulJJkqVwPkckAys4DzrzLJfiQ0XiHSw9Q1JiNsv4&#10;KLHJfDISAUmxJcZL/KDJKrIoE01cn09ojoQ9eVwzF0kWbQb1OMbxoFMwYrQRkmLzV9KqeUWfKb9k&#10;SXyqiViyto7v3Nn0DToTRqjfEX/XWfITW8rqzGO9RjFKs4RKH+unWIjHl9QI7mJ1ONtkM4BsyYh5&#10;Nt3L3uFnOnbxOB9X1LZ9ihfjIxckw2pkwN49mSWNNqgRkLFrBENFkuCuURG1DNa6RFqPD7nZY9fo&#10;jUoKKYtoRvC4qE906swvZG2TM5df8qlc9TR9isdpNkS9ibSuGRb1UDLzmrVRF7P5ZGYCqIcS+1R2&#10;AUkyn8pYUOkj9qksCJJEpzIrVCSJhShbW6ucpncoA4Qka11YJSRJZFCmSiWV/HJBiUpcUAg6BO3h&#10;KOWHoO1DuoiAoD3ps3A/iuMs7ktNQ5dO1Np0MUYNWJd31Cd0wUjdTJeg1HN1UUuDgS6TwXttO9OF&#10;Nw1ZupSnUVCLAzSwRgoRGSyN1fjeowiS8I/POokgiWtaZKFJapSyDc17oxSCaCrVSirNzlqsogl/&#10;lPIX5RBaUKO0REt0lOlo0Y+SJy0jUj6mhUlK8bTUSVmjFk8pEVXBoiCrGdao4spJY6xqNek2q7jf&#10;i6p+fUoVV5Zh+EyaHVZHuarUswOw8WBudLWendBVn+xH1MitnKd77fjIqC2o4QAlLptr4NON0kdy&#10;YCwuE9JgCH/Q2BY/VmsOZpKzahC0uYtu1fQjQWaK36VcJ5yseidZnPdsiTgp1tFMLWQmKXGhdmOT&#10;ZXwBLPUxkJoI9hjTygcq7YnE4dG03qaNY+NQUSTjwZH7PJe2Ozh8u/m2WcdObFrHUiDx8cVUW6S2&#10;4XrZ+qLmhq9vauvEgrG3nHJkj8/LmaijRqrzSfxsraYm2ySui9qwtk6iASQFdxZgUFJMtRsas9YS&#10;9tpPFgYLyRyENaLqM0XWLImvmtpE9CoZP7Jn+Rsk04jwKTc7FOZZQqXLds0884Mj69iM5oCfWCD9&#10;FAsZ8O1bIilWh08JM51iyYMDR7NnSbwDX7Gz41f2uPi9O1unejHqgQQjjQyQJDOv0WZAXZ+0LhEM&#10;kgR3jYqQZPFTIi0k7X5q8KaCmg5o25pgIGgPR1MWBO0Z0iRIJ13TKsVREzU1DU391NqUTFADVnpC&#10;fUIJD3UzpVDUc5WU0WCgNI/GFyWONGSNQkXxyVTbw0YhtzSwqmBBmDVGt1k2zjMIgeU0+yNZbUGf&#10;kg2uWgmdw9lj4SCMaUNSczvZToakknKWXfU8DyXbKG4pV2IsIJ5STSyAMYtJa1Zx6WrGeHylVXQS&#10;wo0PEGdJkg2mzCwYRlP8uv0tnNvFXyoSSduq8UVdZVWMpeLHkJJORrvjz6uopJ0NsA8r/WS8G9VX&#10;YWqsdVB5nXkyonw4ni5N8Nn9PJ921sKOrc4nQRN1b5UkazIczVebJ1aHvV3VSSwZkjd6B3aB1eqI&#10;xwEiZdOEd+f9YroKx2UD1UmiDSQFdxbBICn2yXh3IUl4d5ak6eEqyTIOJNOIaBKDZJolmhfzzNNU&#10;m9Gk2TtbCCUE2eoox8iWTGlL9g7KhLLHUXKVvZjytRwZKAXM0YayyhzBKFHNURGSN0ZaSNoRLEdv&#10;LqkZgbaeswwkWYaVSAtJm3vj15RSXKIzj19oypIsG0rWphaCdaP6JlvtKbuglgxuk2Iy9Y7MgqjH&#10;odSb2Br14szWaGTIDJBGG0imzEUjWOa0lIdfJWmF48p+v4vebSau9B3Xd3TBz+rdhajyb33W9W7c&#10;0rTdNC9bGBNVaj3gxx5MypqXVnHLw+K2ebEW9x0swbz8C8Ty84ISv4Rja5R69xBINSYvegMp8ORl&#10;dCAbvHlhjl+fsvsoNVqc5bHjUi4esKNbuRwhPwrQvBiaCxy4aW72MZdMmGCud+O8ka0y17tvkNRq&#10;ERtPrndDJ8lFuarFZj3Xu4GPDeS1+sZsI9e7B2Zuud5NLTjXuwfmFLnejV9osd3nWiFlrnuturJo&#10;cK3ksgBzrQ6zmHWtOLMwWEjmIKwRVZ/f1Lvjj+aazpF1ho5Znda7Q7zTZ4XCPEuhwy1aIpkYOn5P&#10;lfVTdphwjZFYsu6I4OApk5R6N24QMUmpd+P38EhtWneD8BUPsnOjO0y4kG3HzuzF8Wdr7PnUyBDi&#10;d8TMmdd6NySZTolgge40aL0bkqx1qXdD0p4lDd5UUNMBbVsTDARtM9aURWdI69100jWtUhw1UVPT&#10;0NRPrU3r3dSAlZ5Qn1DCQ91MKRT1XCVlNBgozaPxRYkjDVla76ZRUHkwDawq+AELbrPsK4vnNPsj&#10;Wc0C+vym3k2J9nVlQrOW1rsp1b6uoGh2zasymrG13s1ZQF49UmaRV6SMb19XuZQBab0b5+dJfsur&#10;ccrU8gqfsj+td3NGqfVuSLJ+Sr2bM1+td1PJXO++QVJqqTdIapWQjehagWK8+1rVYjN/rZQxNK/V&#10;N2Yh14oes7prlZBZ8rXyyLzjWs1kvPtaIWVefK26sshwreQy3n2tDrMIBslU76ZRsZAkvDtL0vRQ&#10;SBJOB8lUU6NJDJLKpgnvzjNPU21Gk2bvbCGUEGSroxwjWzKlLdk7KBPKHkfJVfZiytdyZKAUMEcb&#10;yipzvZsS1Vzvptw3R1pI2rw717u5pNa7aeu53g1Jm3rnnVo6S7neTWc+17spmnmXmlpIZgLU6pyy&#10;C2rJud5NvSPXu6nH5Xo39eLM1mhkgGSqoVMWnlkljWCZ01IeXkiyCofWuw0mjiJj/Ar9+ptS+XP0&#10;+I/7r+fL3w7Hl/gdj/Px+en+56fn5/VfTl9++5fn0+b33TM+YP5T/L8styux5/XnqV6P8TVdjcfX&#10;Dw8P+Cp++uGrT+9v58/nt19OP/4Q//Tb8f7PX6D4cLrcbR+Pp//Zbt5Pu7e77fm/v+5Ohy1+GGuP&#10;/3y33V9O60f/z/vD66G/j2r3u5fDabd5O53x7vF0eTx+wauPT/ufT8fXS+wgvj//9OXx8p9PXzan&#10;J/zA1uXxdDj8ctlu7p+gchXBsAuV5zdRDQXHryeM+bvh/7z+T4a/L+SipvX1dYhpYJjiOMr389s6&#10;2dK/n3aXXfnvq9Tngz8+Hp/vD6cf/xcAAP//AwBQSwMEFAAGAAgAAAAhAHoAll3gAAAACwEAAA8A&#10;AABkcnMvZG93bnJldi54bWxMj8FOg0AQhu8mvsNmTLzZBQylpSyN1pBoerL24m3LjoCys4TdFnx7&#10;x5MeZ/4v/3xTbGfbiwuOvnOkIF5EIJBqZzpqFBzfqrsVCB80Gd07QgXf6GFbXl8VOjduole8HEIj&#10;uIR8rhW0IQy5lL5u0Wq/cAMSZx9utDrwODbSjHrictvLJIqW0uqO+EKrB9y1WH8dzlZB8z49+ZQe&#10;97t1ZY6fsX55ru4HpW5v5ocNiIBz+IPhV5/VoWSnkzuT8aJXkGZpzCgHyTIBwUS6yjIQJ96kUQKy&#10;LOT/H8ofAAAA//8DAFBLAQItABQABgAIAAAAIQC2gziS/gAAAOEBAAATAAAAAAAAAAAAAAAAAAAA&#10;AABbQ29udGVudF9UeXBlc10ueG1sUEsBAi0AFAAGAAgAAAAhADj9If/WAAAAlAEAAAsAAAAAAAAA&#10;AAAAAAAALwEAAF9yZWxzLy5yZWxzUEsBAi0AFAAGAAgAAAAhAPpgI9q0GAAAZ4wAAA4AAAAAAAAA&#10;AAAAAAAALgIAAGRycy9lMm9Eb2MueG1sUEsBAi0AFAAGAAgAAAAhAHoAll3gAAAACwEAAA8AAAAA&#10;AAAAAAAAAAAADhsAAGRycy9kb3ducmV2LnhtbFBLBQYAAAAABAAEAPMAAAAbHAAAAAA=&#10;" path="m2407,725r,-486l2406,215r-3,-24l2396,168r-8,-21l2379,126r-13,-20l2352,87,2338,70,2320,54,2302,40,2282,29,2261,18r-22,-7l2217,5,2192,2,2168,r-24,2l2120,5r-23,6l2075,18r-21,11l2035,40r-19,14l1999,70r-16,17l1970,106r-12,20l1948,147r-8,21l1934,191r-3,24l1930,239r,450l887,689r-46,1l795,693r-44,7l708,707r-43,9l623,729r-41,14l541,758r-39,18l464,796r-38,21l391,840r-35,26l322,892r-32,27l259,949r-29,30l203,1012r-27,33l151,1080r-23,36l107,1153r-20,38l69,1230r-16,40l40,1312r-13,42l18,1396r-9,44l4,1485r-3,45l,1575,,5081r1,47l4,5172r5,45l18,5260r9,43l40,5345r13,41l69,5426r18,40l107,5504r21,37l151,5577r25,35l203,5646r27,31l259,5709r31,28l322,5766r34,26l391,5817r35,23l464,5861r38,19l541,5898r41,16l623,5928r42,12l708,5951r43,7l795,5963r46,4l887,5968r1281,l2214,5967r45,-4l2303,5958r44,-7l2390,5940r42,-12l2473,5914r40,-16l2553,5880r38,-19l2628,5840r36,-23l2699,5792r34,-26l2764,5737r31,-28l2824,5677r29,-31l2879,5612r25,-35l2926,5541r22,-37l2967,5466r18,-40l3001,5386r15,-41l3027,5303r11,-43l3045,5217r5,-45l3054,5128r2,-47l3056,1575r-2,-38l3052,1500r-4,-37l3043,1427r-7,-37l3027,1355r-9,-34l3006,1286r-13,-34l2980,1220r-15,-33l2948,1156r-18,-31l2913,1095r-20,-30l2872,1037r-24,-27l2825,983r-24,-25l2776,933r-26,-23l2723,887r-28,-21l2666,846r-30,-20l2606,808r-32,-17l2543,775r-33,-15l2476,748r-34,-13l2407,725xm600,1693r,l601,1675r1,-18l604,1639r3,-18l611,1604r6,-16l622,1571r6,-16l636,1539r7,-15l652,1509r9,-15l671,1480r11,-13l693,1454r12,-12l718,1430r12,-12l744,1408r14,-10l772,1389r15,-8l802,1372r16,-7l834,1359r16,-6l868,1348r17,-3l902,1342r17,-3l938,1337r18,l2099,1337r18,l2136,1339r18,3l2170,1345r18,3l2205,1353r16,6l2238,1365r15,7l2268,1381r16,8l2298,1398r14,10l2325,1418r14,12l2350,1442r13,12l2373,1467r11,13l2394,1494r10,15l2412,1524r8,15l2427,1555r6,16l2438,1588r6,16l2448,1621r3,18l2453,1657r1,18l2455,1693r,1009l2454,2721r-1,18l2451,2756r-3,18l2444,2791r-6,17l2433,2825r-6,15l2420,2856r-8,16l2404,2887r-10,14l2384,2915r-11,14l2363,2941r-13,13l2339,2966r-14,11l2312,2988r-14,9l2284,3007r-16,8l2253,3023r-15,7l2221,3036r-16,6l2188,3046r-18,5l2154,3054r-18,2l2117,3058r-18,l956,3058r-18,l919,3056r-17,-2l885,3051r-17,-5l850,3042r-16,-6l818,3030r-16,-7l787,3015r-15,-8l758,2997r-14,-9l730,2977r-12,-11l705,2954r-12,-13l682,2929r-11,-14l661,2901r-9,-14l643,2872r-7,-16l628,2840r-6,-15l617,2808r-6,-17l607,2774r-3,-18l602,2739r-1,-18l600,2702r,-1009xm683,3727r,l684,3714r2,-14l689,3689r4,-13l699,3666r6,-11l712,3645r9,-9l730,3628r10,-8l750,3614r12,-5l773,3604r13,-4l799,3599r13,-1l1224,3598r13,1l1251,3600r11,4l1274,3609r11,5l1296,3620r10,8l1315,3636r8,9l1331,3655r6,11l1343,3676r4,13l1350,3700r3,14l1353,3727r,364l1353,4104r-3,12l1347,4129r-4,12l1337,4152r-6,11l1323,4172r-8,10l1306,4190r-10,7l1285,4204r-11,5l1262,4213r-11,3l1237,4218r-13,1l812,4219r-13,-1l786,4216r-13,-3l762,4209r-12,-5l740,4197r-10,-7l721,4182r-9,-10l705,4163r-6,-11l693,4141r-4,-12l686,4116r-2,-12l683,4091r,-364xm1679,3727r,l1679,3714r3,-14l1685,3689r4,-13l1695,3666r7,-11l1709,3645r8,-9l1726,3628r10,-8l1747,3614r10,-5l1770,3604r11,-4l1794,3599r14,-1l2220,3598r13,1l2246,3600r13,4l2270,3609r11,5l2291,3620r11,8l2311,3636r8,9l2327,3655r6,11l2339,3676r4,13l2346,3700r2,14l2348,3727r,364l2348,4104r-2,12l2343,4129r-4,12l2333,4152r-6,11l2319,4172r-8,10l2302,4190r-11,7l2281,4204r-11,5l2259,4213r-13,3l2233,4218r-13,1l1808,4219r-14,-1l1781,4216r-11,-3l1757,4209r-10,-5l1736,4197r-10,-7l1717,4182r-8,-10l1702,4163r-7,-11l1689,4141r-4,-12l1682,4116r-3,-12l1679,4091r,-364xm683,4662r,l684,4648r2,-12l689,4624r4,-13l699,4601r6,-11l712,4580r9,-8l730,4563r10,-7l750,4548r12,-5l773,4539r13,-3l799,4534r13,l1224,4534r13,l1251,4536r11,3l1274,4543r11,5l1296,4556r10,7l1315,4572r8,8l1331,4590r6,11l1343,4611r4,13l1350,4636r3,12l1353,4662r,364l1353,5039r-3,13l1347,5064r-4,12l1337,5088r-6,10l1323,5108r-8,9l1306,5125r-10,8l1285,5139r-11,5l1262,5149r-11,3l1237,5154r-13,1l812,5155r-13,-1l786,5152r-13,-3l762,5144r-12,-5l740,5133r-10,-8l721,5117r-9,-9l705,5098r-6,-10l693,5076r-4,-12l686,5052r-2,-13l683,5026r,-364xm1679,4662r,l1679,4648r3,-12l1685,4624r4,-13l1695,4601r7,-11l1709,4580r8,-8l1726,4563r10,-7l1747,4548r10,-5l1770,4539r11,-3l1794,4534r14,l2220,4534r13,l2246,4536r13,3l2270,4543r11,5l2291,4556r11,7l2311,4572r8,8l2327,4590r6,11l2339,4611r4,13l2346,4636r2,12l2348,4662r,364l2348,5039r-2,13l2343,5064r-4,12l2333,5088r-6,10l2319,5108r-8,9l2302,5125r-11,8l2281,5139r-11,5l2259,5149r-13,3l2233,5154r-13,1l1808,5155r-14,-1l1781,5152r-11,-3l1757,5144r-10,-5l1736,5133r-10,-8l1717,5117r-8,-9l1702,5098r-7,-10l1689,5076r-4,-12l1682,5052r-3,-13l1679,5026r,-364xe" fillcolor="#4d4d4d" stroked="f">
                <v:path arrowok="t" o:connecttype="custom" o:connectlocs="19642952,709166;18106268,0;16452658,864017;7023705,5624347;3557775,6659533;1069008,9096758;8352,12471366;442647,43902436;2421952,46763511;5553809,48418205;19233739,48564936;22540959,47211824;24779196,44554528;25522483,12838168;24996344,10205310;23392819,7808866;20962515,6194927;5069429,13213116;5695790,11957833;6831613,11126400;17529992,10898183;18941425,11256839;19993729,12177904;20486461,13506552;20361184,22888601;19626249,24078689;18415286,24796001;7675122,24910122;6330503,24429199;5370069,23410279;5010967,22024583;5946345,29711182;10222351,29328062;11049156,29711182;11299711,33452592;10731813,34267707;6455781,34341072;5754253,33656370;14105847,29963862;14874189,29344380;19133517,29507403;19609545,30379566;19300554,34088366;15099688,34389974;14214421,33933515;5712494,37886849;6263689,37071734;10539720,36998369;11249600,37691217;11166081,41473382;10330925,42011353;6096678,41774965;5704142,38000971;14339698,37267341;18540537,36957613;19434157,37414072;19592841,41179946;18958129,41929842;14673745,41929842;14047384,41179946" o:connectangles="0,0,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4BA0DA61" wp14:editId="74E6A87B">
                <wp:simplePos x="0" y="0"/>
                <wp:positionH relativeFrom="column">
                  <wp:posOffset>-140335</wp:posOffset>
                </wp:positionH>
                <wp:positionV relativeFrom="paragraph">
                  <wp:posOffset>8001000</wp:posOffset>
                </wp:positionV>
                <wp:extent cx="1007110" cy="320040"/>
                <wp:effectExtent l="0" t="0" r="0" b="0"/>
                <wp:wrapNone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02665" y="8915400"/>
                          <a:ext cx="100711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C6C70E" w14:textId="77777777" w:rsidR="0037441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0DA61" id="文本框 68" o:spid="_x0000_s1029" type="#_x0000_t202" style="position:absolute;left:0;text-align:left;margin-left:-11.05pt;margin-top:630pt;width:79.3pt;height:25.2pt;z-index:2517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LdKXAIAAAgFAAAOAAAAZHJzL2Uyb0RvYy54bWysVEtv2zAMvg/YfxB0X22nSdoGdYqsRYYB&#10;wVosG3ZWZKkxJouaxMTOfn0pOS90u3TYRabMj6+PpG7vusawrfKhBlvy4iLnTFkJVW2fS/792/zD&#10;NWcBha2EAatKvlOB303fv7tt3UQNYA2mUp6RExsmrSv5GtFNsizItWpEuACnLCk1+EYgXf1zVnnR&#10;kvfGZIM8H2ct+Mp5kCoE+vvQK/k0+ddaSXzUOihkpuSUG6bTp3MVz2x6KybPXrh1LfdpiH/IohG1&#10;paBHVw8CBdv4+g9XTS09BNB4IaHJQOtaqlQDVVPkr6pZroVTqRYiJ7gjTeH/uZVftkv35Bl2H6Gj&#10;BkZCWhcmgX7Gejrtm/ilTFnU5/lgPB5xtiv59U0xGuZ7ClWHTPaAq6IgpiUhLqlDwwTITp6cD/hJ&#10;QcOiUHJPLUrMie0iIEUn6AESA1uY18akNhnL2pKPL0d5MjhqyMJYMjzlnSTcGRU9GPtVaVZXlF1v&#10;mIZL3RvPtoLGQkipLKbKkydCRzNNYd9iuMdHU5UG7y3GR4sUGSwejZvagk/1vkq7+nlIWff4AwN9&#10;3ZEC7FYdFU6NOLR1BdWOuu2hX4Tg5LymNixEwCfhafKpc7TN+EiHNkB0w17ibA3+99/+RzwNJGk5&#10;a2mTSh5+bYRXnJnPlkb1phjSEDBMl+HoakAXf65ZnWvsprkH6kpB74aTSYx4NAdRe2h+0NLPYlRS&#10;CSspdsnxIN5jv9/0aEg1myUQLZsTuLBLJ6PryLKF2QZB12nmIls9N3sWad3SKO6fhrjP5/eEOj1g&#10;0xcAAAD//wMAUEsDBBQABgAIAAAAIQAHPYPq4gAAAA0BAAAPAAAAZHJzL2Rvd25yZXYueG1sTI/N&#10;TsMwEITvSLyDtUjcWjuBRlWIU1WRKiQEh5ZeuG3ibRLhnxC7beDpcU5w29F8mp0pNpPR7EKj752V&#10;kCwFMLKNU71tJRzfd4s1MB/QKtTOkoRv8rApb28KzJW72j1dDqFlMcT6HCV0IQw5577pyKBfuoFs&#10;9E5uNBiiHFuuRrzGcKN5KkTGDfY2fuhwoKqj5vNwNhJeqt0b7uvUrH909fx62g5fx4+VlPd30/YJ&#10;WKAp/MEw14/VoYydane2yjMtYZGmSUSjkWYirpqRh2wFrJ6PRDwCLwv+f0X5CwAA//8DAFBLAQIt&#10;ABQABgAIAAAAIQC2gziS/gAAAOEBAAATAAAAAAAAAAAAAAAAAAAAAABbQ29udGVudF9UeXBlc10u&#10;eG1sUEsBAi0AFAAGAAgAAAAhADj9If/WAAAAlAEAAAsAAAAAAAAAAAAAAAAALwEAAF9yZWxzLy5y&#10;ZWxzUEsBAi0AFAAGAAgAAAAhAEjMt0pcAgAACAUAAA4AAAAAAAAAAAAAAAAALgIAAGRycy9lMm9E&#10;b2MueG1sUEsBAi0AFAAGAAgAAAAhAAc9g+riAAAADQEAAA8AAAAAAAAAAAAAAAAAtgQAAGRycy9k&#10;b3ducmV2LnhtbFBLBQYAAAAABAAEAPMAAADFBQAAAAA=&#10;" filled="f" stroked="f" strokeweight=".5pt">
                <v:textbox>
                  <w:txbxContent>
                    <w:p w14:paraId="03C6C70E" w14:textId="77777777" w:rsidR="00374412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4"/>
                          <w:szCs w:val="32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4FDA7071" wp14:editId="0A187F56">
                <wp:simplePos x="0" y="0"/>
                <wp:positionH relativeFrom="column">
                  <wp:posOffset>-536575</wp:posOffset>
                </wp:positionH>
                <wp:positionV relativeFrom="paragraph">
                  <wp:posOffset>8118475</wp:posOffset>
                </wp:positionV>
                <wp:extent cx="129540" cy="129540"/>
                <wp:effectExtent l="0" t="0" r="3810" b="3810"/>
                <wp:wrapNone/>
                <wp:docPr id="67" name="对话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06425" y="9032875"/>
                          <a:ext cx="129540" cy="129540"/>
                        </a:xfrm>
                        <a:custGeom>
                          <a:avLst/>
                          <a:gdLst>
                            <a:gd name="T0" fmla="*/ 1678361 w 3644"/>
                            <a:gd name="T1" fmla="*/ 0 h 3384"/>
                            <a:gd name="T2" fmla="*/ 122036 w 3644"/>
                            <a:gd name="T3" fmla="*/ 0 h 3384"/>
                            <a:gd name="T4" fmla="*/ 0 w 3644"/>
                            <a:gd name="T5" fmla="*/ 122102 h 3384"/>
                            <a:gd name="T6" fmla="*/ 0 w 3644"/>
                            <a:gd name="T7" fmla="*/ 1180975 h 3384"/>
                            <a:gd name="T8" fmla="*/ 122036 w 3644"/>
                            <a:gd name="T9" fmla="*/ 1303077 h 3384"/>
                            <a:gd name="T10" fmla="*/ 1012847 w 3644"/>
                            <a:gd name="T11" fmla="*/ 1303077 h 3384"/>
                            <a:gd name="T12" fmla="*/ 1269764 w 3644"/>
                            <a:gd name="T13" fmla="*/ 1672842 h 3384"/>
                            <a:gd name="T14" fmla="*/ 1253954 w 3644"/>
                            <a:gd name="T15" fmla="*/ 1303077 h 3384"/>
                            <a:gd name="T16" fmla="*/ 1678361 w 3644"/>
                            <a:gd name="T17" fmla="*/ 1303077 h 3384"/>
                            <a:gd name="T18" fmla="*/ 1800397 w 3644"/>
                            <a:gd name="T19" fmla="*/ 1180975 h 3384"/>
                            <a:gd name="T20" fmla="*/ 1800397 w 3644"/>
                            <a:gd name="T21" fmla="*/ 122102 h 3384"/>
                            <a:gd name="T22" fmla="*/ 1678361 w 3644"/>
                            <a:gd name="T23" fmla="*/ 0 h 3384"/>
                            <a:gd name="T24" fmla="*/ 1069171 w 3644"/>
                            <a:gd name="T25" fmla="*/ 932817 h 3384"/>
                            <a:gd name="T26" fmla="*/ 369566 w 3644"/>
                            <a:gd name="T27" fmla="*/ 932817 h 3384"/>
                            <a:gd name="T28" fmla="*/ 313241 w 3644"/>
                            <a:gd name="T29" fmla="*/ 876957 h 3384"/>
                            <a:gd name="T30" fmla="*/ 369566 w 3644"/>
                            <a:gd name="T31" fmla="*/ 820602 h 3384"/>
                            <a:gd name="T32" fmla="*/ 1069171 w 3644"/>
                            <a:gd name="T33" fmla="*/ 820602 h 3384"/>
                            <a:gd name="T34" fmla="*/ 1125495 w 3644"/>
                            <a:gd name="T35" fmla="*/ 876957 h 3384"/>
                            <a:gd name="T36" fmla="*/ 1069171 w 3644"/>
                            <a:gd name="T37" fmla="*/ 932817 h 3384"/>
                            <a:gd name="T38" fmla="*/ 1430831 w 3644"/>
                            <a:gd name="T39" fmla="*/ 691580 h 3384"/>
                            <a:gd name="T40" fmla="*/ 369566 w 3644"/>
                            <a:gd name="T41" fmla="*/ 691580 h 3384"/>
                            <a:gd name="T42" fmla="*/ 313241 w 3644"/>
                            <a:gd name="T43" fmla="*/ 635225 h 3384"/>
                            <a:gd name="T44" fmla="*/ 369566 w 3644"/>
                            <a:gd name="T45" fmla="*/ 579365 h 3384"/>
                            <a:gd name="T46" fmla="*/ 1430831 w 3644"/>
                            <a:gd name="T47" fmla="*/ 579365 h 3384"/>
                            <a:gd name="T48" fmla="*/ 1487156 w 3644"/>
                            <a:gd name="T49" fmla="*/ 635225 h 3384"/>
                            <a:gd name="T50" fmla="*/ 1430831 w 3644"/>
                            <a:gd name="T51" fmla="*/ 691580 h 3384"/>
                            <a:gd name="T52" fmla="*/ 1430831 w 3644"/>
                            <a:gd name="T53" fmla="*/ 450343 h 3384"/>
                            <a:gd name="T54" fmla="*/ 369566 w 3644"/>
                            <a:gd name="T55" fmla="*/ 450343 h 3384"/>
                            <a:gd name="T56" fmla="*/ 313241 w 3644"/>
                            <a:gd name="T57" fmla="*/ 393988 h 3384"/>
                            <a:gd name="T58" fmla="*/ 369566 w 3644"/>
                            <a:gd name="T59" fmla="*/ 337633 h 3384"/>
                            <a:gd name="T60" fmla="*/ 1430831 w 3644"/>
                            <a:gd name="T61" fmla="*/ 337633 h 3384"/>
                            <a:gd name="T62" fmla="*/ 1487156 w 3644"/>
                            <a:gd name="T63" fmla="*/ 393988 h 3384"/>
                            <a:gd name="T64" fmla="*/ 1430831 w 3644"/>
                            <a:gd name="T65" fmla="*/ 450343 h 3384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3644" h="3384">
                              <a:moveTo>
                                <a:pt x="3397" y="0"/>
                              </a:moveTo>
                              <a:cubicBezTo>
                                <a:pt x="247" y="0"/>
                                <a:pt x="247" y="0"/>
                                <a:pt x="247" y="0"/>
                              </a:cubicBezTo>
                              <a:cubicBezTo>
                                <a:pt x="110" y="0"/>
                                <a:pt x="0" y="111"/>
                                <a:pt x="0" y="247"/>
                              </a:cubicBezTo>
                              <a:cubicBezTo>
                                <a:pt x="0" y="2389"/>
                                <a:pt x="0" y="2389"/>
                                <a:pt x="0" y="2389"/>
                              </a:cubicBezTo>
                              <a:cubicBezTo>
                                <a:pt x="0" y="2525"/>
                                <a:pt x="110" y="2636"/>
                                <a:pt x="247" y="2636"/>
                              </a:cubicBezTo>
                              <a:cubicBezTo>
                                <a:pt x="2050" y="2636"/>
                                <a:pt x="2050" y="2636"/>
                                <a:pt x="2050" y="2636"/>
                              </a:cubicBezTo>
                              <a:cubicBezTo>
                                <a:pt x="2570" y="3384"/>
                                <a:pt x="2570" y="3384"/>
                                <a:pt x="2570" y="3384"/>
                              </a:cubicBezTo>
                              <a:cubicBezTo>
                                <a:pt x="2538" y="2636"/>
                                <a:pt x="2538" y="2636"/>
                                <a:pt x="2538" y="2636"/>
                              </a:cubicBezTo>
                              <a:cubicBezTo>
                                <a:pt x="3397" y="2636"/>
                                <a:pt x="3397" y="2636"/>
                                <a:pt x="3397" y="2636"/>
                              </a:cubicBezTo>
                              <a:cubicBezTo>
                                <a:pt x="3534" y="2636"/>
                                <a:pt x="3644" y="2525"/>
                                <a:pt x="3644" y="2389"/>
                              </a:cubicBezTo>
                              <a:cubicBezTo>
                                <a:pt x="3644" y="247"/>
                                <a:pt x="3644" y="247"/>
                                <a:pt x="3644" y="247"/>
                              </a:cubicBezTo>
                              <a:cubicBezTo>
                                <a:pt x="3644" y="111"/>
                                <a:pt x="3534" y="0"/>
                                <a:pt x="3397" y="0"/>
                              </a:cubicBezTo>
                              <a:close/>
                              <a:moveTo>
                                <a:pt x="2164" y="1887"/>
                              </a:moveTo>
                              <a:cubicBezTo>
                                <a:pt x="748" y="1887"/>
                                <a:pt x="748" y="1887"/>
                                <a:pt x="748" y="1887"/>
                              </a:cubicBezTo>
                              <a:cubicBezTo>
                                <a:pt x="685" y="1887"/>
                                <a:pt x="634" y="1837"/>
                                <a:pt x="634" y="1774"/>
                              </a:cubicBezTo>
                              <a:cubicBezTo>
                                <a:pt x="634" y="1711"/>
                                <a:pt x="685" y="1660"/>
                                <a:pt x="748" y="1660"/>
                              </a:cubicBezTo>
                              <a:cubicBezTo>
                                <a:pt x="2164" y="1660"/>
                                <a:pt x="2164" y="1660"/>
                                <a:pt x="2164" y="1660"/>
                              </a:cubicBezTo>
                              <a:cubicBezTo>
                                <a:pt x="2227" y="1660"/>
                                <a:pt x="2278" y="1711"/>
                                <a:pt x="2278" y="1774"/>
                              </a:cubicBezTo>
                              <a:cubicBezTo>
                                <a:pt x="2278" y="1837"/>
                                <a:pt x="2227" y="1887"/>
                                <a:pt x="2164" y="1887"/>
                              </a:cubicBezTo>
                              <a:close/>
                              <a:moveTo>
                                <a:pt x="2896" y="1399"/>
                              </a:moveTo>
                              <a:cubicBezTo>
                                <a:pt x="748" y="1399"/>
                                <a:pt x="748" y="1399"/>
                                <a:pt x="748" y="1399"/>
                              </a:cubicBezTo>
                              <a:cubicBezTo>
                                <a:pt x="685" y="1399"/>
                                <a:pt x="634" y="1348"/>
                                <a:pt x="634" y="1285"/>
                              </a:cubicBezTo>
                              <a:cubicBezTo>
                                <a:pt x="634" y="1223"/>
                                <a:pt x="685" y="1172"/>
                                <a:pt x="748" y="1172"/>
                              </a:cubicBezTo>
                              <a:cubicBezTo>
                                <a:pt x="2896" y="1172"/>
                                <a:pt x="2896" y="1172"/>
                                <a:pt x="2896" y="1172"/>
                              </a:cubicBezTo>
                              <a:cubicBezTo>
                                <a:pt x="2959" y="1172"/>
                                <a:pt x="3010" y="1223"/>
                                <a:pt x="3010" y="1285"/>
                              </a:cubicBezTo>
                              <a:cubicBezTo>
                                <a:pt x="3010" y="1348"/>
                                <a:pt x="2959" y="1399"/>
                                <a:pt x="2896" y="1399"/>
                              </a:cubicBezTo>
                              <a:close/>
                              <a:moveTo>
                                <a:pt x="2896" y="911"/>
                              </a:moveTo>
                              <a:cubicBezTo>
                                <a:pt x="748" y="911"/>
                                <a:pt x="748" y="911"/>
                                <a:pt x="748" y="911"/>
                              </a:cubicBezTo>
                              <a:cubicBezTo>
                                <a:pt x="685" y="911"/>
                                <a:pt x="634" y="860"/>
                                <a:pt x="634" y="797"/>
                              </a:cubicBezTo>
                              <a:cubicBezTo>
                                <a:pt x="634" y="734"/>
                                <a:pt x="685" y="683"/>
                                <a:pt x="748" y="683"/>
                              </a:cubicBezTo>
                              <a:cubicBezTo>
                                <a:pt x="2896" y="683"/>
                                <a:pt x="2896" y="683"/>
                                <a:pt x="2896" y="683"/>
                              </a:cubicBezTo>
                              <a:cubicBezTo>
                                <a:pt x="2959" y="683"/>
                                <a:pt x="3010" y="734"/>
                                <a:pt x="3010" y="797"/>
                              </a:cubicBezTo>
                              <a:cubicBezTo>
                                <a:pt x="3010" y="860"/>
                                <a:pt x="2959" y="911"/>
                                <a:pt x="2896" y="9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0D6411D4" id="对话框" o:spid="_x0000_s1026" style="position:absolute;margin-left:-42.25pt;margin-top:639.25pt;width:10.2pt;height:10.2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644,3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lxMlAcAAIImAAAOAAAAZHJzL2Uyb0RvYy54bWysWttu4zYQfS/QfxD0WKBrkZQoKVhnge5i&#10;+9IbsOkHKLIcG7AtV1Li7H59hxQlzyg7DFM0D4FNzu3MGZIeSu8/PB8P0VPT9fv2tI7FuySOmlPd&#10;bvanh3X8993nn4s46ofqtKkO7alZx1+bPv5w++MP7y/nm0a2u/awaboIjJz6m8t5He+G4XyzWvX1&#10;rjlW/bv23Jxgctt2x2qAr93DatNVF7B+PKxkkujVpe02566tm76H0U/jZHxr7W+3TT38ud32zRAd&#10;1jHENtj/nf1/b/6vbt9XNw9ddd7taxdG9R+iOFb7EzidTX2qhip67PYvTB33ddf27XZ4V7fHVbvd&#10;7uvGYgA0Ilmg+bKrzo3FAsnpz3Oa+v/PbP3H05fzXx2k4XLub3r4GN1ffm83QFX1OLQW0/O2Oxps&#10;EG30vI51olOZxdHXdVwmShZ5NmaxeR6iGuaFLLMUcl2DgPsM5lfVzWSnfuyHX5vW2qyefuuHkYQN&#10;fLIp3ESn6ggB3IGR7fEAfPy0ioTOC6VFdImUTlPH2ywpkGQS7SKlihcyEskIKROlGWMKCXLGUiLz&#10;/aAgR9fwpRSJZCLTSDBhgsqRjBBFUuYZYw1WHHbL4yyxoEpUkueMSUGYSIQs0pyJU2AqhN8qZUSX&#10;uU45q5gTKAUIgEumwNQImSmoRs4qYcgfK+bolVokVPmtEq6KJFElm1fClrcAJGHLa1UStnw1KglZ&#10;3sUoMVncApKEpkSXIucWt9ls5oouYccRXJ1KzJLSZaa5NS4xSX6bmCMllEzZODFFRQ7uuTgVZsgb&#10;p8IEFTLR7CaiCEHehCpMkN8oYQlWU1pmzGJSmCU/esyS8EcaTJPCNIlUJYXieFKYJyi8rOCK1Bxj&#10;c+V5eUoxT36bmCdvPaWYJq0yKbktHw7E0DgxS1leKs3aJCx5E5pilvxGKUtFLjJuhaaEJR/6DLPk&#10;pz4LpinDNL1iFPOUZolKFXOOZsE8ZZgnv03Mk7eeMkyTKlVZFFycmCZv3WeYJaVyrTjsOpwljVny&#10;G6Us+epJY5a86DVmyU+9DqZJY5qSSCfwF+ksU3r5W1ZjmvySmCa/JKbJK5ljmvySmCW/JGbJL4lJ&#10;8ktikvySmCO/ZDBHeTBHeTBHeTBHRTBHRTBHRTBHRTBH0INdjyVv5otgjopgjopgjopgjopgjspg&#10;jspgjspgjspgjspgjspgjspgjspgjkovR3C78DDdH1S76Uqhfj65OwX4FFXmSuoO9mFzyXBue3OX&#10;Ya4Y4JriTphNGIyAnJlF4jkRBwKMuGLFCyIOuTXi9oLku9ZLIg5pM+I5Zx32Zhw7ZMSIl6y4IOKm&#10;iTfy0KEzYHNJFRxawcLNFVVweAULOE+pgkMseMgZVXCYBQ+a8mt6YQMaGl0O9IJhBxqaWE6Bcmwa&#10;WeuBB01ZNk2qVWBBw/6OeZYOtGRBwzaPFUx7aTxA88hggN2eKEx1zYKGTZ8oONDQ9HEeKNPwM2cM&#10;iQdNmTb9nMXAg6ZMm17NKEAnxoVEmU4daGizOAXKtOmyrAceNGU6daChP2I8wCmB05o60ND7cAqU&#10;adP6mJCgr+EUKNOmrbEKLGg4OnBIpmWxCixoOEGIggMN3QYXEmU6c6ChleAUKNOmkzAhQZvAKVCm&#10;tQMNLQCnQJk2HYD1QECPO7g7UTp4tLB8qNDFETxUuDdO4ISpBnMQTR+jyzq2N9fRDj6Y62kzc2yf&#10;mrvWygzmPFJwAWhd2ycT4PAqUD/e7+tfmm9YXJrOGwJ1zzHO1sbrgwYIsUa/jWaEOy+I7THzYjxC&#10;AKN1OA4aty67r9p2Ggp+To25wna8o0GhO/MZXBwi8xMgqaeei+ZrGg9yIRO39CatKRnhE2F+MtOQ&#10;AcXXJxou6uCJQD9uw32BJwudCPIzF/jST/hEmJ9MjWv4hR/z9MgkVC7KY1ycZsIVYJif2dxY/lMZ&#10;XK35x9/mZLHw1ASSrNE5k9MeQld3fWj7xi6L697iSkq4fU8U0DuNa/kqQ62MGrk7sCaFCX3oeBB6&#10;bZpD4GXpRDuGRaFstJPzeTyHX5sjCho7/TYiuSrRvW12ruHUQZvJjNCNByGRc4IX1sInwvxI83jD&#10;pGzpR5rrCDORU5igME28IWlXrQUFcg7AVdLEzRXotcQoHZ7yLExfaYJX5fRTIbA8ncIUxUzeK+NB&#10;yZ4rZGFsrigFiwRVzjwuoa7fXJ5y7EsmJLNzAb0bcjIjdONBSOSc4IW18IkwP6W5NTZELvwoeAVi&#10;nFjARBNvSNpVa0EBvKDgAlhwdgXqJl7i4XfPKXvl3GCHVaeTnyidqPMPvwyM/Ohym5rbORempgos&#10;6JY2DefwE/StdZnDXozKbypLDW0jGp6gueEgDDMlC1uh42FOpoJYOJkraIHvOv6GXM1Ki7zP1big&#10;aUboxl8icbUIE6bZsBdYc9dhpa/v2fTtYb/5vD8cTK/Rdw/3Hw9d9FTBW1Gf7Z9jnIgd7F3YqTVq&#10;Y0GMI419r2q8ZFtNrw2NLxDdt5uv8AoRvBAGb1rt2u5bHF3g5ap13P/zWHVNDJdwNQyv43qAZmn8&#10;8nGA72MrZ4zBi04WiXspy7xJhb/DZ/zq2O2/AAAA//8DAFBLAwQUAAYACAAAACEAjndtvOMAAAAN&#10;AQAADwAAAGRycy9kb3ducmV2LnhtbEyPwU7DMBBE70j8g7VIXKrUaUiDG+JUCIGEekAl5QPceEki&#10;YjuKnTbw9WxPcNvdGc2+Kbaz6dkJR985K2G1jIGhrZ3ubCPh4/ASCWA+KKtV7yxK+EYP2/L6qlC5&#10;dmf7jqcqNIxCrM+VhDaEIefc1y0a5ZduQEvapxuNCrSODdejOlO46XkSxxk3qrP0oVUDPrVYf1WT&#10;kXCXPVdpIqbXRbXfvelxfdjzxY+Utzfz4wOwgHP4M8MFn9ChJKajm6z2rJcQiXRNVhKSe0ETWaIs&#10;XQE7Xk4bsQFeFvx/i/IXAAD//wMAUEsBAi0AFAAGAAgAAAAhALaDOJL+AAAA4QEAABMAAAAAAAAA&#10;AAAAAAAAAAAAAFtDb250ZW50X1R5cGVzXS54bWxQSwECLQAUAAYACAAAACEAOP0h/9YAAACUAQAA&#10;CwAAAAAAAAAAAAAAAAAvAQAAX3JlbHMvLnJlbHNQSwECLQAUAAYACAAAACEAyupcTJQHAACCJgAA&#10;DgAAAAAAAAAAAAAAAAAuAgAAZHJzL2Uyb0RvYy54bWxQSwECLQAUAAYACAAAACEAjndtvOMAAAAN&#10;AQAADwAAAAAAAAAAAAAAAADuCQAAZHJzL2Rvd25yZXYueG1sUEsFBgAAAAAEAAQA8wAAAP4KAAAA&#10;AA==&#10;" path="m3397,c247,,247,,247,,110,,,111,,247,,2389,,2389,,2389v,136,110,247,247,247c2050,2636,2050,2636,2050,2636v520,748,520,748,520,748c2538,2636,2538,2636,2538,2636v859,,859,,859,c3534,2636,3644,2525,3644,2389v,-2142,,-2142,,-2142c3644,111,3534,,3397,xm2164,1887v-1416,,-1416,,-1416,c685,1887,634,1837,634,1774v,-63,51,-114,114,-114c2164,1660,2164,1660,2164,1660v63,,114,51,114,114c2278,1837,2227,1887,2164,1887xm2896,1399v-2148,,-2148,,-2148,c685,1399,634,1348,634,1285v,-62,51,-113,114,-113c2896,1172,2896,1172,2896,1172v63,,114,51,114,113c3010,1348,2959,1399,2896,1399xm2896,911v-2148,,-2148,,-2148,c685,911,634,860,634,797v,-63,51,-114,114,-114c2896,683,2896,683,2896,683v63,,114,51,114,114c3010,860,2959,911,2896,911xe" stroked="f">
                <v:path arrowok="t" o:connecttype="custom" o:connectlocs="59663799,0;4338239,0;0,4674082;0,45207891;4338239,49881972;36005543,49881972;45138647,64036629;44576619,49881972;59663799,49881972;64002038,45207891;64002038,4674082;59663799,0;38007797,35708367;13137645,35708367;11135357,33570038;13137645,31412761;38007797,31412761;40010050,33570038;38007797,35708367;50864393,26473780;13137645,26473780;11135357,24316503;13137645,22178174;50864393,22178174;52866682,24316503;50864393,26473780;50864393,17239194;13137645,17239194;11135357,15081917;13137645,12924639;50864393,12924639;52866682,15081917;50864393,17239194" o:connectangles="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9472" behindDoc="0" locked="0" layoutInCell="1" allowOverlap="1" wp14:anchorId="68D9C960" wp14:editId="060F5E7E">
                <wp:simplePos x="0" y="0"/>
                <wp:positionH relativeFrom="column">
                  <wp:posOffset>-657860</wp:posOffset>
                </wp:positionH>
                <wp:positionV relativeFrom="paragraph">
                  <wp:posOffset>7992745</wp:posOffset>
                </wp:positionV>
                <wp:extent cx="6614795" cy="379730"/>
                <wp:effectExtent l="28575" t="28575" r="5080" b="86995"/>
                <wp:wrapNone/>
                <wp:docPr id="6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795" cy="379730"/>
                          <a:chOff x="-41600" y="23918"/>
                          <a:chExt cx="5416875" cy="310938"/>
                        </a:xfrm>
                        <a:effectLst/>
                      </wpg:grpSpPr>
                      <wps:wsp>
                        <wps:cNvPr id="71" name="Freeform 5"/>
                        <wps:cNvSpPr>
                          <a:spLocks noEditPoints="1"/>
                        </wps:cNvSpPr>
                        <wps:spPr bwMode="auto">
                          <a:xfrm>
                            <a:off x="174625" y="39687"/>
                            <a:ext cx="5200650" cy="280988"/>
                          </a:xfrm>
                          <a:custGeom>
                            <a:avLst/>
                            <a:gdLst>
                              <a:gd name="T0" fmla="*/ 3752 w 3768"/>
                              <a:gd name="T1" fmla="*/ 202 h 202"/>
                              <a:gd name="T2" fmla="*/ 16 w 3768"/>
                              <a:gd name="T3" fmla="*/ 202 h 202"/>
                              <a:gd name="T4" fmla="*/ 0 w 3768"/>
                              <a:gd name="T5" fmla="*/ 185 h 202"/>
                              <a:gd name="T6" fmla="*/ 0 w 3768"/>
                              <a:gd name="T7" fmla="*/ 16 h 202"/>
                              <a:gd name="T8" fmla="*/ 16 w 3768"/>
                              <a:gd name="T9" fmla="*/ 0 h 202"/>
                              <a:gd name="T10" fmla="*/ 3715 w 3768"/>
                              <a:gd name="T11" fmla="*/ 0 h 202"/>
                              <a:gd name="T12" fmla="*/ 3768 w 3768"/>
                              <a:gd name="T13" fmla="*/ 53 h 202"/>
                              <a:gd name="T14" fmla="*/ 3768 w 3768"/>
                              <a:gd name="T15" fmla="*/ 185 h 202"/>
                              <a:gd name="T16" fmla="*/ 3752 w 3768"/>
                              <a:gd name="T17" fmla="*/ 202 h 202"/>
                              <a:gd name="T18" fmla="*/ 16 w 3768"/>
                              <a:gd name="T19" fmla="*/ 4 h 202"/>
                              <a:gd name="T20" fmla="*/ 4 w 3768"/>
                              <a:gd name="T21" fmla="*/ 16 h 202"/>
                              <a:gd name="T22" fmla="*/ 4 w 3768"/>
                              <a:gd name="T23" fmla="*/ 185 h 202"/>
                              <a:gd name="T24" fmla="*/ 16 w 3768"/>
                              <a:gd name="T25" fmla="*/ 198 h 202"/>
                              <a:gd name="T26" fmla="*/ 3752 w 3768"/>
                              <a:gd name="T27" fmla="*/ 198 h 202"/>
                              <a:gd name="T28" fmla="*/ 3764 w 3768"/>
                              <a:gd name="T29" fmla="*/ 185 h 202"/>
                              <a:gd name="T30" fmla="*/ 3764 w 3768"/>
                              <a:gd name="T31" fmla="*/ 55 h 202"/>
                              <a:gd name="T32" fmla="*/ 3713 w 3768"/>
                              <a:gd name="T33" fmla="*/ 4 h 202"/>
                              <a:gd name="T34" fmla="*/ 16 w 3768"/>
                              <a:gd name="T35" fmla="*/ 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3768" h="202">
                                <a:moveTo>
                                  <a:pt x="3752" y="202"/>
                                </a:moveTo>
                                <a:cubicBezTo>
                                  <a:pt x="16" y="202"/>
                                  <a:pt x="16" y="202"/>
                                  <a:pt x="16" y="202"/>
                                </a:cubicBezTo>
                                <a:cubicBezTo>
                                  <a:pt x="7" y="202"/>
                                  <a:pt x="0" y="194"/>
                                  <a:pt x="0" y="185"/>
                                </a:cubicBezTo>
                                <a:cubicBezTo>
                                  <a:pt x="0" y="16"/>
                                  <a:pt x="0" y="16"/>
                                  <a:pt x="0" y="16"/>
                                </a:cubicBezTo>
                                <a:cubicBezTo>
                                  <a:pt x="0" y="7"/>
                                  <a:pt x="7" y="0"/>
                                  <a:pt x="16" y="0"/>
                                </a:cubicBezTo>
                                <a:cubicBezTo>
                                  <a:pt x="3715" y="0"/>
                                  <a:pt x="3715" y="0"/>
                                  <a:pt x="3715" y="0"/>
                                </a:cubicBezTo>
                                <a:cubicBezTo>
                                  <a:pt x="3768" y="53"/>
                                  <a:pt x="3768" y="53"/>
                                  <a:pt x="3768" y="53"/>
                                </a:cubicBezTo>
                                <a:cubicBezTo>
                                  <a:pt x="3768" y="185"/>
                                  <a:pt x="3768" y="185"/>
                                  <a:pt x="3768" y="185"/>
                                </a:cubicBezTo>
                                <a:cubicBezTo>
                                  <a:pt x="3768" y="194"/>
                                  <a:pt x="3761" y="202"/>
                                  <a:pt x="3752" y="202"/>
                                </a:cubicBezTo>
                                <a:close/>
                                <a:moveTo>
                                  <a:pt x="16" y="4"/>
                                </a:moveTo>
                                <a:cubicBezTo>
                                  <a:pt x="9" y="4"/>
                                  <a:pt x="4" y="9"/>
                                  <a:pt x="4" y="16"/>
                                </a:cubicBezTo>
                                <a:cubicBezTo>
                                  <a:pt x="4" y="185"/>
                                  <a:pt x="4" y="185"/>
                                  <a:pt x="4" y="185"/>
                                </a:cubicBezTo>
                                <a:cubicBezTo>
                                  <a:pt x="4" y="192"/>
                                  <a:pt x="9" y="198"/>
                                  <a:pt x="16" y="198"/>
                                </a:cubicBezTo>
                                <a:cubicBezTo>
                                  <a:pt x="3752" y="198"/>
                                  <a:pt x="3752" y="198"/>
                                  <a:pt x="3752" y="198"/>
                                </a:cubicBezTo>
                                <a:cubicBezTo>
                                  <a:pt x="3759" y="198"/>
                                  <a:pt x="3764" y="192"/>
                                  <a:pt x="3764" y="185"/>
                                </a:cubicBezTo>
                                <a:cubicBezTo>
                                  <a:pt x="3764" y="55"/>
                                  <a:pt x="3764" y="55"/>
                                  <a:pt x="3764" y="55"/>
                                </a:cubicBezTo>
                                <a:cubicBezTo>
                                  <a:pt x="3713" y="4"/>
                                  <a:pt x="3713" y="4"/>
                                  <a:pt x="3713" y="4"/>
                                </a:cubicBezTo>
                                <a:lnTo>
                                  <a:pt x="16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2" name="Freeform 6"/>
                        <wps:cNvSpPr/>
                        <wps:spPr bwMode="auto">
                          <a:xfrm>
                            <a:off x="5300662" y="41275"/>
                            <a:ext cx="71438" cy="73025"/>
                          </a:xfrm>
                          <a:custGeom>
                            <a:avLst/>
                            <a:gdLst>
                              <a:gd name="T0" fmla="*/ 0 w 52"/>
                              <a:gd name="T1" fmla="*/ 0 h 52"/>
                              <a:gd name="T2" fmla="*/ 0 w 52"/>
                              <a:gd name="T3" fmla="*/ 38 h 52"/>
                              <a:gd name="T4" fmla="*/ 14 w 52"/>
                              <a:gd name="T5" fmla="*/ 52 h 52"/>
                              <a:gd name="T6" fmla="*/ 52 w 52"/>
                              <a:gd name="T7" fmla="*/ 52 h 52"/>
                              <a:gd name="T8" fmla="*/ 0 w 52"/>
                              <a:gd name="T9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2" h="52">
                                <a:moveTo>
                                  <a:pt x="0" y="0"/>
                                </a:moveTo>
                                <a:cubicBezTo>
                                  <a:pt x="0" y="38"/>
                                  <a:pt x="0" y="38"/>
                                  <a:pt x="0" y="38"/>
                                </a:cubicBezTo>
                                <a:cubicBezTo>
                                  <a:pt x="0" y="46"/>
                                  <a:pt x="7" y="52"/>
                                  <a:pt x="14" y="52"/>
                                </a:cubicBezTo>
                                <a:cubicBezTo>
                                  <a:pt x="52" y="52"/>
                                  <a:pt x="52" y="52"/>
                                  <a:pt x="52" y="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3" name="Freeform 7"/>
                        <wps:cNvSpPr/>
                        <wps:spPr bwMode="auto">
                          <a:xfrm>
                            <a:off x="-41600" y="23918"/>
                            <a:ext cx="307842" cy="310938"/>
                          </a:xfrm>
                          <a:custGeom>
                            <a:avLst/>
                            <a:gdLst>
                              <a:gd name="T0" fmla="*/ 129 w 258"/>
                              <a:gd name="T1" fmla="*/ 258 h 258"/>
                              <a:gd name="T2" fmla="*/ 129 w 258"/>
                              <a:gd name="T3" fmla="*/ 258 h 258"/>
                              <a:gd name="T4" fmla="*/ 0 w 258"/>
                              <a:gd name="T5" fmla="*/ 129 h 258"/>
                              <a:gd name="T6" fmla="*/ 0 w 258"/>
                              <a:gd name="T7" fmla="*/ 129 h 258"/>
                              <a:gd name="T8" fmla="*/ 129 w 258"/>
                              <a:gd name="T9" fmla="*/ 0 h 258"/>
                              <a:gd name="T10" fmla="*/ 129 w 258"/>
                              <a:gd name="T11" fmla="*/ 0 h 258"/>
                              <a:gd name="T12" fmla="*/ 258 w 258"/>
                              <a:gd name="T13" fmla="*/ 129 h 258"/>
                              <a:gd name="T14" fmla="*/ 258 w 258"/>
                              <a:gd name="T15" fmla="*/ 129 h 258"/>
                              <a:gd name="T16" fmla="*/ 129 w 258"/>
                              <a:gd name="T17" fmla="*/ 258 h 2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58" h="258">
                                <a:moveTo>
                                  <a:pt x="129" y="258"/>
                                </a:moveTo>
                                <a:cubicBezTo>
                                  <a:pt x="129" y="258"/>
                                  <a:pt x="129" y="258"/>
                                  <a:pt x="129" y="258"/>
                                </a:cubicBezTo>
                                <a:cubicBezTo>
                                  <a:pt x="58" y="258"/>
                                  <a:pt x="0" y="200"/>
                                  <a:pt x="0" y="129"/>
                                </a:cubicBezTo>
                                <a:cubicBezTo>
                                  <a:pt x="0" y="129"/>
                                  <a:pt x="0" y="129"/>
                                  <a:pt x="0" y="129"/>
                                </a:cubicBezTo>
                                <a:cubicBezTo>
                                  <a:pt x="0" y="58"/>
                                  <a:pt x="58" y="0"/>
                                  <a:pt x="129" y="0"/>
                                </a:cubicBezTo>
                                <a:cubicBezTo>
                                  <a:pt x="129" y="0"/>
                                  <a:pt x="129" y="0"/>
                                  <a:pt x="129" y="0"/>
                                </a:cubicBezTo>
                                <a:cubicBezTo>
                                  <a:pt x="200" y="0"/>
                                  <a:pt x="258" y="58"/>
                                  <a:pt x="258" y="129"/>
                                </a:cubicBezTo>
                                <a:cubicBezTo>
                                  <a:pt x="258" y="129"/>
                                  <a:pt x="258" y="129"/>
                                  <a:pt x="258" y="129"/>
                                </a:cubicBezTo>
                                <a:cubicBezTo>
                                  <a:pt x="258" y="200"/>
                                  <a:pt x="200" y="258"/>
                                  <a:pt x="129" y="25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 w="25400">
                            <a:solidFill>
                              <a:srgbClr val="FFFFFF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80BB8E" id="组合 9" o:spid="_x0000_s1026" style="position:absolute;margin-left:-51.8pt;margin-top:629.35pt;width:520.85pt;height:29.9pt;z-index:251689472" coordorigin="-416,239" coordsize="54168,3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fKqvAcAAD8lAAAOAAAAZHJzL2Uyb0RvYy54bWzsWtuO2zYQfS/QfxD0WCCxrr4h3gBNukGB&#10;tA26W/RZlmVbiCyqkrze5Ot7hqRk6kKbu0GAFGkCrC1qdDhzOJwZjvXq9eMhsx6SskpZvrLdl45t&#10;JXnMNmm+W9l/3d++mNtWVUf5JspYnqzsT0llv7758YdXp2KZeGzPsk1SWgDJq+WpWNn7ui6Wk0kV&#10;75NDVL1kRZLj5paVh6jGZbmbbMroBPRDNvEcZzo5sXJTlCxOqgqjb8VN+4bjb7dJXP+x3VZJbWUr&#10;G7rV/G/J/67p7+TmVbTclVGxT2OpRvQMLQ5RmmPSFuptVEfWsUwHUIc0LlnFtvXLmB0mbLtN44Tb&#10;AGtcp2fNu5IdC27LbnnaFS1NoLbH07Nh498f3pXFXfGhBBOnYgcu+BXZ8rgtD/QJLa1HTtmnlrLk&#10;sbZiDE6nbjBbhLYV454/W8x8yWm8B/H02IvAnTqgHvc9f+HOBeXx/heJEOL+fNYguM7C5yKT8/wJ&#10;X8f3VQ0VJx0dTwW8pjoTU30ZMXf7qEg439USxHworXSzsmeubeXRAc57WyYJuaIVkhE0OaSIO2Kp&#10;Kt6z+GNl5eyXTVp/YGleQx2XJKG0IkoXFR6y1qff2Aaw0bFm3Hl6hLuzYOqBGGJ2AY4Ecw3zIbl/&#10;CGKJeW/uLOZ93uJjVb9LGF/D6EHwBw/d4Bt31Y006x4g20MGv/9pYvmz0LNO+JjKldq1YuChFfMc&#10;z9pb+CuUOgt5ipA71SD5ipAWKVCEHA0Q2GlVcufhuEpTRUgHNFNkoPaoaQhl58l0pi0UIWccx+3y&#10;7YYa41yVcB2Wyjctmg5LpTz0NYqplF8CM6LdVXm/5FYq91pvQOAwYN9V6Q/GrfRU+gMNX57Kvc4h&#10;PJV8LZLKvNZHPZV67b6haHB2wcVcY6Ah8Z5KvKtFU4mHU2jtVKnX2on0cLbgApqv8h9qNrav8u/P&#10;XF+zmL66BBqv8I0WwFcXQEFCtmrjarRvQm38mMtYi29WRCWRwwN9wSpKjRR4EbzvRZKIlpCiwKwR&#10;hrEk7POMck0Y1pAwT1RQ7jIy/IWEeYK5Kgx3IOGFkRoU6kgaoYzy4DVFXGmja2akK610zcykgMSV&#10;MTOUIg4XNzOVwgqJI3KYmEqxg4ubmUrxgYubmepJU7HFjZSRpnpmptImJmWwSU3QaZtycTNTaSdy&#10;8Y6pwnfkdipR1/cr+tK2UNGvSaNoWUQ17cLmq3Wi4hQVjbVHrYSihW4c2ENyz7hITbuRUhSfWVY1&#10;mPEsEh/Xafxz8ll9QPqTFMekHMZklIzpAHavBBCiM2jooQvm3UUg7eRTysF5S9hVbPnEdARFO2ak&#10;tACWpapqhzwWdDjiY0awCO6IvKCjA2MyaghPvgH4kLtos5TCZa4NP20GZEaV9HaKK+NPnKTrH5gE&#10;6XToTCMe33XEOGNVwjfUeSd0VpC7IXQ73+4CCGFUBpi847Jij/Nw07AthrB9ZEy56sTygS6h1weN&#10;qJQwC3m+Ue1ApaSuoNzvctQIvOW9B2U6bjqJ4H0wyXTUODhJhzvDSeRDYd+rBdbFYcMZUAwM3IeK&#10;vWujA/gsH4nejQc3NxuXx9OURHjR0mYTDnk+VFcsSze3aZZREqnK3fpNVloPEVpNwVv6Lz25I5bx&#10;Ei9n9JhwdDHSa3KIFoFoMqzZ5hPaBeiyoX21Z+Vn2zqhY7Wyq3+OUZnYVvZrjlbDwg0ChN+aXwTh&#10;jAqSUr2zVu/kx8MbBk0RGKI8BurKrpuvb2rRIUOLCqa/z++KWO1koOMiFPv6rRck5F7rhYcHpZ8C&#10;Do0bKqGPlslUJPnA9dB04rGt6ajM3AC9J95PQRsLZy2xPk1X5lntFOo3oKzg85ybJOrhhg72Qwko&#10;2R70xjHUM41PJ8EhCPZgC+LSuW0oop5n0PgZQ1FPk7w3NERRD5IaFBDb6jJukHp+PJOCLfc9n6wo&#10;4rSnyOeUvVgsKnrxMVbzinKtqcMuZ3EhK7qzTc6+NsYDplo5j5UHAiToFJ6i+G08TdYcMqfw7WSE&#10;TMZT+dbJ4tcHB9hNchB6dElr7v2fOFj57SQORMde4uBnkmcmjvHfMJq84TuzeQBP4z+BjP2A8azM&#10;4XoLRGwvvNyGD3kPcCik5g8tkppCMBF1E4dIahKhwD0ioiYRmmwUR00jGhw1jWhx1ESitayfS0aU&#10;7nThtUDDHvyQIepatbmNeBwliQrWVkprHbW0Wik9lhHjdDJpsfQWqqzTjO3qIQx+z6mXZ96xru1/&#10;oKlJGeyLygbaMLxZhs+xwgHuxFMryYky+XLx0JNv6gez4UE+HqsiSGFqcQiFmglErsZPpaIEVxM4&#10;zS1U78J1r0ae6GJLmNFBI8WFil21pTEdrRuummqtq2f3ShZMcpH0MI3WT8cmSonvDjb3Giq4Oh2S&#10;ZvQphPeeafQ0GzaivYHq+UZjF93mp7YulXJ4OIPslOHGV2obUA/bCwPQzrsN2tbDLf8nPVtpPUCz&#10;XqeBcNixTsq7/eZkrbNj+WeE9x1CZ05ru0krtBv8uSsu0BHwZg79Q5cg2+FlnzpDf4HVf6f1nr84&#10;0f64VVZ12whZZ1H8kWscZcU+Et0RcAwYsfcKIc37LK0y/KrtiOCqOeJ/ww0R/mYK3tLhuss3iug1&#10;IPWaW3J+7+nmXwAAAP//AwBQSwMEFAAGAAgAAAAhAB5SF4vkAAAADgEAAA8AAABkcnMvZG93bnJl&#10;di54bWxMj8FqwzAMhu+DvYPRYLfWcUO6NI1TStl2KoO2g7GbG6tJaGyH2E3St5922o7S//HrU76Z&#10;TMsG7H3jrAQxj4ChLZ1ubCXh8/Q2S4H5oKxWrbMo4Y4eNsXjQ64y7UZ7wOEYKkYl1mdKQh1Cl3Hu&#10;yxqN8nPXoaXs4nqjAo19xXWvRio3LV9E0ZIb1Vi6UKsOdzWW1+PNSHgf1biNxeuwv1529+9T8vG1&#10;Fyjl89O0XQMLOIU/GH71SR0Kcjq7m9WetRJmIoqXxFKySNIXYMSs4lQAO9MqFmkCvMj5/zeKHwAA&#10;AP//AwBQSwECLQAUAAYACAAAACEAtoM4kv4AAADhAQAAEwAAAAAAAAAAAAAAAAAAAAAAW0NvbnRl&#10;bnRfVHlwZXNdLnhtbFBLAQItABQABgAIAAAAIQA4/SH/1gAAAJQBAAALAAAAAAAAAAAAAAAAAC8B&#10;AABfcmVscy8ucmVsc1BLAQItABQABgAIAAAAIQDnIfKqvAcAAD8lAAAOAAAAAAAAAAAAAAAAAC4C&#10;AABkcnMvZTJvRG9jLnhtbFBLAQItABQABgAIAAAAIQAeUheL5AAAAA4BAAAPAAAAAAAAAAAAAAAA&#10;ABYKAABkcnMvZG93bnJldi54bWxQSwUGAAAAAAQABADzAAAAJwsAAAAA&#10;">
                <v:shape id="Freeform 5" o:spid="_x0000_s1027" style="position:absolute;left:1746;top:396;width:52006;height:2810;visibility:visible;mso-wrap-style:square;v-text-anchor:top" coordsize="3768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aUmvwAAANsAAAAPAAAAZHJzL2Rvd25yZXYueG1sRI/NCsIw&#10;EITvgu8QVvAimqqgUo0iasGT4A94XZq1LTab0kStb28EweMwM98wi1VjSvGk2hWWFQwHEQji1OqC&#10;MwWXc9KfgXAeWWNpmRS8ycFq2W4tMNb2xUd6nnwmAoRdjApy76tYSpfmZNANbEUcvJutDfog60zq&#10;Gl8Bbko5iqKJNFhwWMixok1O6f30MAp2yfUw3uqID9dJcttk1k51b69Ut9Os5yA8Nf4f/rX3WsF0&#10;CN8v4QfI5QcAAP//AwBQSwECLQAUAAYACAAAACEA2+H2y+4AAACFAQAAEwAAAAAAAAAAAAAAAAAA&#10;AAAAW0NvbnRlbnRfVHlwZXNdLnhtbFBLAQItABQABgAIAAAAIQBa9CxbvwAAABUBAAALAAAAAAAA&#10;AAAAAAAAAB8BAABfcmVscy8ucmVsc1BLAQItABQABgAIAAAAIQAwwaUmvwAAANsAAAAPAAAAAAAA&#10;AAAAAAAAAAcCAABkcnMvZG93bnJldi54bWxQSwUGAAAAAAMAAwC3AAAA8wIAAAAA&#10;" path="m3752,202c16,202,16,202,16,202,7,202,,194,,185,,16,,16,,16,,7,7,,16,,3715,,3715,,3715,v53,53,53,53,53,53c3768,185,3768,185,3768,185v,9,-7,17,-16,17xm16,4c9,4,4,9,4,16v,169,,169,,169c4,192,9,198,16,198v3736,,3736,,3736,c3759,198,3764,192,3764,185v,-130,,-130,,-130c3713,4,3713,4,3713,4l16,4xe" fillcolor="#4d4d4d" stroked="f">
                  <v:path arrowok="t" o:connecttype="custom" o:connectlocs="5178567,280988;22083,280988;0,257340;0,22256;22083,0;5127499,0;5200650,73725;5200650,257340;5178567,280988;22083,5564;5521,22256;5521,257340;22083,275424;5178567,275424;5195129,257340;5195129,76507;5124738,5564;22083,5564" o:connectangles="0,0,0,0,0,0,0,0,0,0,0,0,0,0,0,0,0,0"/>
                  <o:lock v:ext="edit" verticies="t"/>
                </v:shape>
                <v:shape id="Freeform 6" o:spid="_x0000_s1028" style="position:absolute;left:53006;top:412;width:715;height:731;visibility:visible;mso-wrap-style:square;v-text-anchor:top" coordsize="52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zdSvwAAANsAAAAPAAAAZHJzL2Rvd25yZXYueG1sRI9Li8Iw&#10;FIX3A/6HcAV3YzoudKhGGQaqbn3h9tJcmzDNTW2itv/eCMIsD+fxcRarztXiTm2wnhV8jTMQxKXX&#10;lisFx0Px+Q0iRGSNtWdS0FOA1XLwscBc+wfv6L6PlUgjHHJUYGJscilDachhGPuGOHkX3zqMSbaV&#10;1C0+0rir5STLptKh5UQw2NCvofJvf3MJsu6vp9j1a6v7y4bsrjgbWSg1GnY/cxCRuvgffre3WsFs&#10;Aq8v6QfI5RMAAP//AwBQSwECLQAUAAYACAAAACEA2+H2y+4AAACFAQAAEwAAAAAAAAAAAAAAAAAA&#10;AAAAW0NvbnRlbnRfVHlwZXNdLnhtbFBLAQItABQABgAIAAAAIQBa9CxbvwAAABUBAAALAAAAAAAA&#10;AAAAAAAAAB8BAABfcmVscy8ucmVsc1BLAQItABQABgAIAAAAIQAqEzdSvwAAANsAAAAPAAAAAAAA&#10;AAAAAAAAAAcCAABkcnMvZG93bnJldi54bWxQSwUGAAAAAAMAAwC3AAAA8wIAAAAA&#10;" path="m,c,38,,38,,38v,8,7,14,14,14c52,52,52,52,52,52l,xe" fillcolor="#4d4d4d" stroked="f">
                  <v:path arrowok="t" o:connecttype="custom" o:connectlocs="0,0;0,53364;19233,73025;71438,73025;0,0" o:connectangles="0,0,0,0,0"/>
                </v:shape>
                <v:shape id="Freeform 7" o:spid="_x0000_s1029" style="position:absolute;left:-416;top:239;width:3078;height:3109;visibility:visible;mso-wrap-style:square;v-text-anchor:top" coordsize="258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SrKwgAAANsAAAAPAAAAZHJzL2Rvd25yZXYueG1sRI9Bi8Iw&#10;FITvC/6H8ARvmqq4LtUoIigKsqK7sNdH82yqzUtpotZ/bwRhj8PMfMNM540txY1qXzhW0O8lIIgz&#10;pwvOFfz+rLpfIHxA1lg6JgUP8jCftT6mmGp35wPdjiEXEcI+RQUmhCqV0meGLPqeq4ijd3K1xRBl&#10;nUtd4z3CbSkHSfIpLRYcFwxWtDSUXY5Xq2Djsex/r0dN+DPrwXkvt9vVrlKq024WExCBmvAffrc3&#10;WsF4CK8v8QfI2RMAAP//AwBQSwECLQAUAAYACAAAACEA2+H2y+4AAACFAQAAEwAAAAAAAAAAAAAA&#10;AAAAAAAAW0NvbnRlbnRfVHlwZXNdLnhtbFBLAQItABQABgAIAAAAIQBa9CxbvwAAABUBAAALAAAA&#10;AAAAAAAAAAAAAB8BAABfcmVscy8ucmVsc1BLAQItABQABgAIAAAAIQBq3SrKwgAAANsAAAAPAAAA&#10;AAAAAAAAAAAAAAcCAABkcnMvZG93bnJldi54bWxQSwUGAAAAAAMAAwC3AAAA9gIAAAAA&#10;" path="m129,258v,,,,,c58,258,,200,,129v,,,,,c,58,58,,129,v,,,,,c200,,258,58,258,129v,,,,,c258,200,200,258,129,258xe" fillcolor="#4d4d4d" strokecolor="white" strokeweight="2pt">
                  <v:shadow on="t" color="black" opacity="13107f" origin="-.5,-.5" offset=".74836mm,.74836mm"/>
                  <v:path arrowok="t" o:connecttype="custom" o:connectlocs="153921,310938;153921,310938;0,155469;0,155469;153921,0;153921,0;307842,155469;307842,155469;153921,310938" o:connectangles="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16A8A97E" wp14:editId="5F7B1692">
                <wp:simplePos x="0" y="0"/>
                <wp:positionH relativeFrom="column">
                  <wp:posOffset>-375920</wp:posOffset>
                </wp:positionH>
                <wp:positionV relativeFrom="paragraph">
                  <wp:posOffset>8404225</wp:posOffset>
                </wp:positionV>
                <wp:extent cx="6179820" cy="533400"/>
                <wp:effectExtent l="0" t="0" r="0" b="0"/>
                <wp:wrapNone/>
                <wp:docPr id="127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67080" y="9318625"/>
                          <a:ext cx="617982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D34077" w14:textId="77777777" w:rsidR="00374412" w:rsidRDefault="00000000" w:rsidP="00511EAC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本人性格开朗，待人友好，为人真诚谦虚，有出色的工作责任心和吃苦耐劳精神，善于独立解决问题；具备</w:t>
                            </w:r>
                          </w:p>
                          <w:p w14:paraId="0D5D04A7" w14:textId="77777777" w:rsidR="00374412" w:rsidRDefault="00000000" w:rsidP="00511EAC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良好的沟通能力、协调能力和分析、处理问题的能力，有较强的团队精神和团队协作能力；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8A97E" id="_x0000_s1030" type="#_x0000_t202" style="position:absolute;left:0;text-align:left;margin-left:-29.6pt;margin-top:661.75pt;width:486.6pt;height:42pt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TsmQEAABEDAAAOAAAAZHJzL2Uyb0RvYy54bWysUstOIzEQvK/EP1i+k5kk5MEoDgIh9rLa&#10;XQn4AMdjZyz5hdvJTP5+205I0HJDXPzq6uquaq/uBmvIXkbQ3jE6HtWUSCd8q92W0deXp+slJZC4&#10;a7nxTjJ6kEDv1lc/Vn1o5MR33rQyEiRx0PSB0S6l0FQViE5aDiMfpMOg8tHyhNe4rdrIe2S3pprU&#10;9bzqfWxD9EIC4OvjMUjXhV8pKdIfpUAmYhjF3lJZY1k3ea3WK95sIw+dFqc2+Be6sFw7LHqmeuSJ&#10;k13Un6isFtGDV2kkvK28UlrIogHVjOv/1Dx3PMiiBc2BcLYJvo9W/N4/h7+RpOHBDzjAbEgfoAF8&#10;zHoGFW3esVOC8cV8US/RxwOjt9Pxcj6ZHR2UQyIC4/Px4nY5QYBAxGw6vamLxdWFKERIP6W3JB8Y&#10;jTihYhzf/4KExRH6Dsl1nX/SxpQpGUd6rDCd1SXhHMEM4zDx0nY+pWEzEN0yevMuaePbAyrtcdiM&#10;wtuOx+wtR6n3u4RlSvWcegSeGNH30tTpj+TBfrwX1OUnr/8BAAD//wMAUEsDBBQABgAIAAAAIQCu&#10;P9Vc3wAAAA0BAAAPAAAAZHJzL2Rvd25yZXYueG1sTI/NTsMwEITvSLyDtUhcUGsnbYCGOBWqlHPV&#10;tA/gxksS8E8UO014e5YTHHfm0+xMsV+sYTccQ++dhGQtgKFrvO5dK+FyrlavwEJUTivjHUr4xgD7&#10;8v6uULn2szvhrY4toxAXciWhi3HIOQ9Nh1aFtR/QkffhR6sinWPL9ahmCreGp0I8c6t6Rx86NeCh&#10;w+arnqwEn85P5lQn1eE4f1biOOG5Dijl48Py/gYs4hL/YPitT9WhpE5XPzkdmJGwynYpoWRs0k0G&#10;jJBdsqV5V5K24iUDXhb8/4ryBwAA//8DAFBLAQItABQABgAIAAAAIQC2gziS/gAAAOEBAAATAAAA&#10;AAAAAAAAAAAAAAAAAABbQ29udGVudF9UeXBlc10ueG1sUEsBAi0AFAAGAAgAAAAhADj9If/WAAAA&#10;lAEAAAsAAAAAAAAAAAAAAAAALwEAAF9yZWxzLy5yZWxzUEsBAi0AFAAGAAgAAAAhAFSL9OyZAQAA&#10;EQMAAA4AAAAAAAAAAAAAAAAALgIAAGRycy9lMm9Eb2MueG1sUEsBAi0AFAAGAAgAAAAhAK4/1Vzf&#10;AAAADQEAAA8AAAAAAAAAAAAAAAAA8wMAAGRycy9kb3ducmV2LnhtbFBLBQYAAAAABAAEAPMAAAD/&#10;BAAAAAA=&#10;" filled="f" stroked="f" strokeweight=".5pt">
                <v:textbox style="mso-fit-shape-to-text:t">
                  <w:txbxContent>
                    <w:p w14:paraId="52D34077" w14:textId="77777777" w:rsidR="00374412" w:rsidRDefault="00000000" w:rsidP="00511EAC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本人性格开朗，待人友好，为人真诚谦虚，有出色的工作责任心和吃苦耐劳精神，善于独立解决问题；具备</w:t>
                      </w:r>
                    </w:p>
                    <w:p w14:paraId="0D5D04A7" w14:textId="77777777" w:rsidR="00374412" w:rsidRDefault="00000000" w:rsidP="00511EAC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良好的沟通能力、协调能力和分析、处理问题的能力，有较强的团队精神和团队协作能力；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101DCA0A" wp14:editId="61DCA3CB">
                <wp:simplePos x="0" y="0"/>
                <wp:positionH relativeFrom="column">
                  <wp:posOffset>-141605</wp:posOffset>
                </wp:positionH>
                <wp:positionV relativeFrom="paragraph">
                  <wp:posOffset>6656705</wp:posOffset>
                </wp:positionV>
                <wp:extent cx="1007110" cy="32004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01395" y="7571105"/>
                          <a:ext cx="100711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F1AC85" w14:textId="77777777" w:rsidR="0037441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DCA0A" id="文本框 50" o:spid="_x0000_s1031" type="#_x0000_t202" style="position:absolute;left:0;text-align:left;margin-left:-11.15pt;margin-top:524.15pt;width:79.3pt;height:25.2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roFWgIAAAgFAAAOAAAAZHJzL2Uyb0RvYy54bWysVEtv2zAMvg/YfxB0X2y3SbMGdYosRYYB&#10;wVosG3ZWZKkxJouaxMTOfv0oOS90u3TYxabEj6+PpO7uu8awnfKhBlvyYpBzpqyEqrbPJf/2dfHu&#10;PWcBha2EAatKvleB30/fvrlr3URdwQZMpTwjJzZMWlfyDaKbZFmQG9WIMACnLCk1+EYgHf1zVnnR&#10;kvfGZFd5fpO14CvnQaoQ6PahV/Jp8q+1kviodVDITMkpN0xfn77r+M2md2Ly7IXb1PKQhviHLBpR&#10;Wwp6cvUgULCtr/9w1dTSQwCNAwlNBlrXUqUaqJoif1HNaiOcSrUQOcGdaAr/z638vFu5J8+w+wAd&#10;NTAS0rowCXQZ6+m0b+KfMmVRn+fF9e2Is33Jx6NxUeSjnkLVIZM9IN5yJglxTR0aJo6zsyfnA35U&#10;0LAolNxTixJzYrcMSNEJeoTEwBYWtTGpTcaytuQ316M8GZw0ZGEsGZ7zThLujYoejP2iNKsryq43&#10;TMOl5saznaCxEFIqi6ny5InQ0UxT2NcYHvDRVKXBe43xySJFBosn46a24FO9L9KufhxT1j3+yEBf&#10;d6QAu3VHhZc8NSnerKHaU7c99IsQnFzU1IalCPgkPE0+dY62GR/pow0Q3XCQONuA//W3+4ingSQt&#10;Zy1tUsnDz63wijPzydKo3hZDGgKG6TAcja/o4C8160uN3TZzoK4U9G44mcSIR3MUtYfmOy39LEYl&#10;lbCSYpccj+Ic+/2mR0Oq2SyBaNmcwKVdORldR5YtzLYIuk4zd+bmwCKtWxrFw9MQ9/nynFDnB2z6&#10;GwAA//8DAFBLAwQUAAYACAAAACEAK5IT+OIAAAANAQAADwAAAGRycy9kb3ducmV2LnhtbEyPQU/D&#10;MAyF70j8h8hI3LaUDkYpTaep0oSE2GFjF25u47UVTVKabCv8etwT3J79np4/Z6vRdOJMg2+dVXA3&#10;j0CQrZxuba3g8L6ZJSB8QKuxc5YUfJOHVX59lWGq3cXu6LwPteAS61NU0ITQp1L6qiGDfu56suwd&#10;3WAw8DjUUg944XLTyTiKltJga/lCgz0VDVWf+5NR8FpstrgrY5P8dMXL23Hdfx0+HpS6vRnXzyAC&#10;jeEvDBM+o0POTKU7We1Fp2AWxwuOshHdJ6ymyGLJopxWT8kjyDyT/7/IfwEAAP//AwBQSwECLQAU&#10;AAYACAAAACEAtoM4kv4AAADhAQAAEwAAAAAAAAAAAAAAAAAAAAAAW0NvbnRlbnRfVHlwZXNdLnht&#10;bFBLAQItABQABgAIAAAAIQA4/SH/1gAAAJQBAAALAAAAAAAAAAAAAAAAAC8BAABfcmVscy8ucmVs&#10;c1BLAQItABQABgAIAAAAIQAEmroFWgIAAAgFAAAOAAAAAAAAAAAAAAAAAC4CAABkcnMvZTJvRG9j&#10;LnhtbFBLAQItABQABgAIAAAAIQArkhP44gAAAA0BAAAPAAAAAAAAAAAAAAAAALQEAABkcnMvZG93&#10;bnJldi54bWxQSwUGAAAAAAQABADzAAAAwwUAAAAA&#10;" filled="f" stroked="f" strokeweight=".5pt">
                <v:textbox>
                  <w:txbxContent>
                    <w:p w14:paraId="37F1AC85" w14:textId="77777777" w:rsidR="00374412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4"/>
                          <w:szCs w:val="32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8848B7E" wp14:editId="3FE85E6E">
                <wp:simplePos x="0" y="0"/>
                <wp:positionH relativeFrom="column">
                  <wp:posOffset>-550545</wp:posOffset>
                </wp:positionH>
                <wp:positionV relativeFrom="paragraph">
                  <wp:posOffset>6758940</wp:posOffset>
                </wp:positionV>
                <wp:extent cx="152400" cy="152400"/>
                <wp:effectExtent l="0" t="0" r="0" b="0"/>
                <wp:wrapNone/>
                <wp:docPr id="51" name="奖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92455" y="7673340"/>
                          <a:ext cx="152400" cy="152400"/>
                        </a:xfrm>
                        <a:custGeom>
                          <a:avLst/>
                          <a:gdLst>
                            <a:gd name="T0" fmla="*/ 2147483646 w 4409"/>
                            <a:gd name="T1" fmla="*/ 2147483646 h 4408"/>
                            <a:gd name="T2" fmla="*/ 2147483646 w 4409"/>
                            <a:gd name="T3" fmla="*/ 2147483646 h 4408"/>
                            <a:gd name="T4" fmla="*/ 2147483646 w 4409"/>
                            <a:gd name="T5" fmla="*/ 2147483646 h 4408"/>
                            <a:gd name="T6" fmla="*/ 2147483646 w 4409"/>
                            <a:gd name="T7" fmla="*/ 2147483646 h 4408"/>
                            <a:gd name="T8" fmla="*/ 2147483646 w 4409"/>
                            <a:gd name="T9" fmla="*/ 2147483646 h 4408"/>
                            <a:gd name="T10" fmla="*/ 2147483646 w 4409"/>
                            <a:gd name="T11" fmla="*/ 2147483646 h 4408"/>
                            <a:gd name="T12" fmla="*/ 2147483646 w 4409"/>
                            <a:gd name="T13" fmla="*/ 2147483646 h 4408"/>
                            <a:gd name="T14" fmla="*/ 2147483646 w 4409"/>
                            <a:gd name="T15" fmla="*/ 2147483646 h 4408"/>
                            <a:gd name="T16" fmla="*/ 481718167 w 4409"/>
                            <a:gd name="T17" fmla="*/ 2147483646 h 4408"/>
                            <a:gd name="T18" fmla="*/ 321145301 w 4409"/>
                            <a:gd name="T19" fmla="*/ 2147483646 h 4408"/>
                            <a:gd name="T20" fmla="*/ 2147483646 w 4409"/>
                            <a:gd name="T21" fmla="*/ 2147483646 h 4408"/>
                            <a:gd name="T22" fmla="*/ 2147483646 w 4409"/>
                            <a:gd name="T23" fmla="*/ 2147483646 h 4408"/>
                            <a:gd name="T24" fmla="*/ 2147483646 w 4409"/>
                            <a:gd name="T25" fmla="*/ 2147483646 h 4408"/>
                            <a:gd name="T26" fmla="*/ 2147483646 w 4409"/>
                            <a:gd name="T27" fmla="*/ 2147483646 h 4408"/>
                            <a:gd name="T28" fmla="*/ 2147483646 w 4409"/>
                            <a:gd name="T29" fmla="*/ 2147483646 h 4408"/>
                            <a:gd name="T30" fmla="*/ 2147483646 w 4409"/>
                            <a:gd name="T31" fmla="*/ 2147483646 h 4408"/>
                            <a:gd name="T32" fmla="*/ 2147483646 w 4409"/>
                            <a:gd name="T33" fmla="*/ 2147483646 h 4408"/>
                            <a:gd name="T34" fmla="*/ 2147483646 w 4409"/>
                            <a:gd name="T35" fmla="*/ 2147483646 h 4408"/>
                            <a:gd name="T36" fmla="*/ 2147483646 w 4409"/>
                            <a:gd name="T37" fmla="*/ 2147483646 h 4408"/>
                            <a:gd name="T38" fmla="*/ 2147483646 w 4409"/>
                            <a:gd name="T39" fmla="*/ 2147483646 h 4408"/>
                            <a:gd name="T40" fmla="*/ 2147483646 w 4409"/>
                            <a:gd name="T41" fmla="*/ 2147483646 h 4408"/>
                            <a:gd name="T42" fmla="*/ 2147483646 w 4409"/>
                            <a:gd name="T43" fmla="*/ 2147483646 h 4408"/>
                            <a:gd name="T44" fmla="*/ 2147483646 w 4409"/>
                            <a:gd name="T45" fmla="*/ 2147483646 h 4408"/>
                            <a:gd name="T46" fmla="*/ 2147483646 w 4409"/>
                            <a:gd name="T47" fmla="*/ 2147483646 h 4408"/>
                            <a:gd name="T48" fmla="*/ 2147483646 w 4409"/>
                            <a:gd name="T49" fmla="*/ 2147483646 h 4408"/>
                            <a:gd name="T50" fmla="*/ 2147483646 w 4409"/>
                            <a:gd name="T51" fmla="*/ 2147483646 h 4408"/>
                            <a:gd name="T52" fmla="*/ 2147483646 w 4409"/>
                            <a:gd name="T53" fmla="*/ 2147483646 h 4408"/>
                            <a:gd name="T54" fmla="*/ 2147483646 w 4409"/>
                            <a:gd name="T55" fmla="*/ 2147483646 h 4408"/>
                            <a:gd name="T56" fmla="*/ 2147483646 w 4409"/>
                            <a:gd name="T57" fmla="*/ 2147483646 h 4408"/>
                            <a:gd name="T58" fmla="*/ 2147483646 w 4409"/>
                            <a:gd name="T59" fmla="*/ 2147483646 h 4408"/>
                            <a:gd name="T60" fmla="*/ 2147483646 w 4409"/>
                            <a:gd name="T61" fmla="*/ 2147483646 h 4408"/>
                            <a:gd name="T62" fmla="*/ 2147483646 w 4409"/>
                            <a:gd name="T63" fmla="*/ 2147483646 h 4408"/>
                            <a:gd name="T64" fmla="*/ 2147483646 w 4409"/>
                            <a:gd name="T65" fmla="*/ 2147483646 h 4408"/>
                            <a:gd name="T66" fmla="*/ 2147483646 w 4409"/>
                            <a:gd name="T67" fmla="*/ 2147483646 h 4408"/>
                            <a:gd name="T68" fmla="*/ 2147483646 w 4409"/>
                            <a:gd name="T69" fmla="*/ 2147483646 h 4408"/>
                            <a:gd name="T70" fmla="*/ 2147483646 w 4409"/>
                            <a:gd name="T71" fmla="*/ 2147483646 h 4408"/>
                            <a:gd name="T72" fmla="*/ 2147483646 w 4409"/>
                            <a:gd name="T73" fmla="*/ 2147483646 h 4408"/>
                            <a:gd name="T74" fmla="*/ 2147483646 w 4409"/>
                            <a:gd name="T75" fmla="*/ 2147483646 h 4408"/>
                            <a:gd name="T76" fmla="*/ 2147483646 w 4409"/>
                            <a:gd name="T77" fmla="*/ 2147483646 h 4408"/>
                            <a:gd name="T78" fmla="*/ 2147483646 w 4409"/>
                            <a:gd name="T79" fmla="*/ 2147483646 h 4408"/>
                            <a:gd name="T80" fmla="*/ 2147483646 w 4409"/>
                            <a:gd name="T81" fmla="*/ 2147483646 h 4408"/>
                            <a:gd name="T82" fmla="*/ 2147483646 w 4409"/>
                            <a:gd name="T83" fmla="*/ 2147483646 h 4408"/>
                            <a:gd name="T84" fmla="*/ 2147483646 w 4409"/>
                            <a:gd name="T85" fmla="*/ 2147483646 h 4408"/>
                            <a:gd name="T86" fmla="*/ 2147483646 w 4409"/>
                            <a:gd name="T87" fmla="*/ 2147483646 h 4408"/>
                            <a:gd name="T88" fmla="*/ 2147483646 w 4409"/>
                            <a:gd name="T89" fmla="*/ 2147483646 h 4408"/>
                            <a:gd name="T90" fmla="*/ 2147483646 w 4409"/>
                            <a:gd name="T91" fmla="*/ 2147483646 h 4408"/>
                            <a:gd name="T92" fmla="*/ 2147483646 w 4409"/>
                            <a:gd name="T93" fmla="*/ 2147483646 h 4408"/>
                            <a:gd name="T94" fmla="*/ 2147483646 w 4409"/>
                            <a:gd name="T95" fmla="*/ 2147483646 h 4408"/>
                            <a:gd name="T96" fmla="*/ 2147483646 w 4409"/>
                            <a:gd name="T97" fmla="*/ 2147483646 h 4408"/>
                            <a:gd name="T98" fmla="*/ 2147483646 w 4409"/>
                            <a:gd name="T99" fmla="*/ 2147483646 h 4408"/>
                            <a:gd name="T100" fmla="*/ 2147483646 w 4409"/>
                            <a:gd name="T101" fmla="*/ 2147483646 h 4408"/>
                            <a:gd name="T102" fmla="*/ 2147483646 w 4409"/>
                            <a:gd name="T103" fmla="*/ 2147483646 h 4408"/>
                            <a:gd name="T104" fmla="*/ 2147483646 w 4409"/>
                            <a:gd name="T105" fmla="*/ 2147483646 h 4408"/>
                            <a:gd name="T106" fmla="*/ 2147483646 w 4409"/>
                            <a:gd name="T107" fmla="*/ 2147483646 h 4408"/>
                            <a:gd name="T108" fmla="*/ 2147483646 w 4409"/>
                            <a:gd name="T109" fmla="*/ 2147483646 h 4408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4409" h="4408">
                              <a:moveTo>
                                <a:pt x="3025" y="2127"/>
                              </a:moveTo>
                              <a:lnTo>
                                <a:pt x="3025" y="2127"/>
                              </a:lnTo>
                              <a:lnTo>
                                <a:pt x="3097" y="2107"/>
                              </a:lnTo>
                              <a:lnTo>
                                <a:pt x="3179" y="2081"/>
                              </a:lnTo>
                              <a:lnTo>
                                <a:pt x="3271" y="2053"/>
                              </a:lnTo>
                              <a:lnTo>
                                <a:pt x="3375" y="2020"/>
                              </a:lnTo>
                              <a:lnTo>
                                <a:pt x="3429" y="2002"/>
                              </a:lnTo>
                              <a:lnTo>
                                <a:pt x="3481" y="1982"/>
                              </a:lnTo>
                              <a:lnTo>
                                <a:pt x="3532" y="1961"/>
                              </a:lnTo>
                              <a:lnTo>
                                <a:pt x="3580" y="1938"/>
                              </a:lnTo>
                              <a:lnTo>
                                <a:pt x="3626" y="1914"/>
                              </a:lnTo>
                              <a:lnTo>
                                <a:pt x="3672" y="1889"/>
                              </a:lnTo>
                              <a:lnTo>
                                <a:pt x="3715" y="1861"/>
                              </a:lnTo>
                              <a:lnTo>
                                <a:pt x="3756" y="1834"/>
                              </a:lnTo>
                              <a:lnTo>
                                <a:pt x="3797" y="1804"/>
                              </a:lnTo>
                              <a:lnTo>
                                <a:pt x="3834" y="1774"/>
                              </a:lnTo>
                              <a:lnTo>
                                <a:pt x="3871" y="1744"/>
                              </a:lnTo>
                              <a:lnTo>
                                <a:pt x="3906" y="1711"/>
                              </a:lnTo>
                              <a:lnTo>
                                <a:pt x="3940" y="1679"/>
                              </a:lnTo>
                              <a:lnTo>
                                <a:pt x="3971" y="1644"/>
                              </a:lnTo>
                              <a:lnTo>
                                <a:pt x="4002" y="1610"/>
                              </a:lnTo>
                              <a:lnTo>
                                <a:pt x="4031" y="1575"/>
                              </a:lnTo>
                              <a:lnTo>
                                <a:pt x="4059" y="1539"/>
                              </a:lnTo>
                              <a:lnTo>
                                <a:pt x="4085" y="1502"/>
                              </a:lnTo>
                              <a:lnTo>
                                <a:pt x="4110" y="1466"/>
                              </a:lnTo>
                              <a:lnTo>
                                <a:pt x="4134" y="1428"/>
                              </a:lnTo>
                              <a:lnTo>
                                <a:pt x="4157" y="1390"/>
                              </a:lnTo>
                              <a:lnTo>
                                <a:pt x="4177" y="1351"/>
                              </a:lnTo>
                              <a:lnTo>
                                <a:pt x="4198" y="1312"/>
                              </a:lnTo>
                              <a:lnTo>
                                <a:pt x="4217" y="1274"/>
                              </a:lnTo>
                              <a:lnTo>
                                <a:pt x="4234" y="1235"/>
                              </a:lnTo>
                              <a:lnTo>
                                <a:pt x="4251" y="1196"/>
                              </a:lnTo>
                              <a:lnTo>
                                <a:pt x="4267" y="1156"/>
                              </a:lnTo>
                              <a:lnTo>
                                <a:pt x="4281" y="1117"/>
                              </a:lnTo>
                              <a:lnTo>
                                <a:pt x="4295" y="1078"/>
                              </a:lnTo>
                              <a:lnTo>
                                <a:pt x="4307" y="1039"/>
                              </a:lnTo>
                              <a:lnTo>
                                <a:pt x="4319" y="1000"/>
                              </a:lnTo>
                              <a:lnTo>
                                <a:pt x="4329" y="961"/>
                              </a:lnTo>
                              <a:lnTo>
                                <a:pt x="4340" y="923"/>
                              </a:lnTo>
                              <a:lnTo>
                                <a:pt x="4349" y="884"/>
                              </a:lnTo>
                              <a:lnTo>
                                <a:pt x="4357" y="847"/>
                              </a:lnTo>
                              <a:lnTo>
                                <a:pt x="4365" y="809"/>
                              </a:lnTo>
                              <a:lnTo>
                                <a:pt x="4377" y="736"/>
                              </a:lnTo>
                              <a:lnTo>
                                <a:pt x="4387" y="665"/>
                              </a:lnTo>
                              <a:lnTo>
                                <a:pt x="4395" y="598"/>
                              </a:lnTo>
                              <a:lnTo>
                                <a:pt x="4401" y="534"/>
                              </a:lnTo>
                              <a:lnTo>
                                <a:pt x="4405" y="474"/>
                              </a:lnTo>
                              <a:lnTo>
                                <a:pt x="4407" y="418"/>
                              </a:lnTo>
                              <a:lnTo>
                                <a:pt x="4409" y="367"/>
                              </a:lnTo>
                              <a:lnTo>
                                <a:pt x="4409" y="321"/>
                              </a:lnTo>
                              <a:lnTo>
                                <a:pt x="4409" y="281"/>
                              </a:lnTo>
                              <a:lnTo>
                                <a:pt x="4407" y="247"/>
                              </a:lnTo>
                              <a:lnTo>
                                <a:pt x="4404" y="201"/>
                              </a:lnTo>
                              <a:lnTo>
                                <a:pt x="4403" y="183"/>
                              </a:lnTo>
                              <a:lnTo>
                                <a:pt x="3786" y="183"/>
                              </a:lnTo>
                              <a:lnTo>
                                <a:pt x="3491" y="183"/>
                              </a:lnTo>
                              <a:lnTo>
                                <a:pt x="3491" y="0"/>
                              </a:lnTo>
                              <a:lnTo>
                                <a:pt x="919" y="0"/>
                              </a:lnTo>
                              <a:lnTo>
                                <a:pt x="919" y="183"/>
                              </a:lnTo>
                              <a:lnTo>
                                <a:pt x="624" y="183"/>
                              </a:lnTo>
                              <a:lnTo>
                                <a:pt x="6" y="183"/>
                              </a:lnTo>
                              <a:lnTo>
                                <a:pt x="5" y="201"/>
                              </a:lnTo>
                              <a:lnTo>
                                <a:pt x="2" y="247"/>
                              </a:lnTo>
                              <a:lnTo>
                                <a:pt x="1" y="282"/>
                              </a:lnTo>
                              <a:lnTo>
                                <a:pt x="0" y="321"/>
                              </a:lnTo>
                              <a:lnTo>
                                <a:pt x="1" y="367"/>
                              </a:lnTo>
                              <a:lnTo>
                                <a:pt x="2" y="419"/>
                              </a:lnTo>
                              <a:lnTo>
                                <a:pt x="4" y="475"/>
                              </a:lnTo>
                              <a:lnTo>
                                <a:pt x="8" y="535"/>
                              </a:lnTo>
                              <a:lnTo>
                                <a:pt x="14" y="599"/>
                              </a:lnTo>
                              <a:lnTo>
                                <a:pt x="22" y="667"/>
                              </a:lnTo>
                              <a:lnTo>
                                <a:pt x="32" y="737"/>
                              </a:lnTo>
                              <a:lnTo>
                                <a:pt x="45" y="811"/>
                              </a:lnTo>
                              <a:lnTo>
                                <a:pt x="52" y="848"/>
                              </a:lnTo>
                              <a:lnTo>
                                <a:pt x="61" y="886"/>
                              </a:lnTo>
                              <a:lnTo>
                                <a:pt x="69" y="924"/>
                              </a:lnTo>
                              <a:lnTo>
                                <a:pt x="79" y="962"/>
                              </a:lnTo>
                              <a:lnTo>
                                <a:pt x="91" y="1002"/>
                              </a:lnTo>
                              <a:lnTo>
                                <a:pt x="102" y="1041"/>
                              </a:lnTo>
                              <a:lnTo>
                                <a:pt x="115" y="1080"/>
                              </a:lnTo>
                              <a:lnTo>
                                <a:pt x="128" y="1120"/>
                              </a:lnTo>
                              <a:lnTo>
                                <a:pt x="142" y="1158"/>
                              </a:lnTo>
                              <a:lnTo>
                                <a:pt x="159" y="1198"/>
                              </a:lnTo>
                              <a:lnTo>
                                <a:pt x="175" y="1237"/>
                              </a:lnTo>
                              <a:lnTo>
                                <a:pt x="193" y="1276"/>
                              </a:lnTo>
                              <a:lnTo>
                                <a:pt x="211" y="1315"/>
                              </a:lnTo>
                              <a:lnTo>
                                <a:pt x="232" y="1354"/>
                              </a:lnTo>
                              <a:lnTo>
                                <a:pt x="253" y="1392"/>
                              </a:lnTo>
                              <a:lnTo>
                                <a:pt x="275" y="1430"/>
                              </a:lnTo>
                              <a:lnTo>
                                <a:pt x="299" y="1468"/>
                              </a:lnTo>
                              <a:lnTo>
                                <a:pt x="324" y="1504"/>
                              </a:lnTo>
                              <a:lnTo>
                                <a:pt x="350" y="1541"/>
                              </a:lnTo>
                              <a:lnTo>
                                <a:pt x="378" y="1577"/>
                              </a:lnTo>
                              <a:lnTo>
                                <a:pt x="407" y="1612"/>
                              </a:lnTo>
                              <a:lnTo>
                                <a:pt x="438" y="1646"/>
                              </a:lnTo>
                              <a:lnTo>
                                <a:pt x="470" y="1681"/>
                              </a:lnTo>
                              <a:lnTo>
                                <a:pt x="503" y="1713"/>
                              </a:lnTo>
                              <a:lnTo>
                                <a:pt x="538" y="1746"/>
                              </a:lnTo>
                              <a:lnTo>
                                <a:pt x="574" y="1776"/>
                              </a:lnTo>
                              <a:lnTo>
                                <a:pt x="613" y="1806"/>
                              </a:lnTo>
                              <a:lnTo>
                                <a:pt x="653" y="1835"/>
                              </a:lnTo>
                              <a:lnTo>
                                <a:pt x="694" y="1863"/>
                              </a:lnTo>
                              <a:lnTo>
                                <a:pt x="738" y="1890"/>
                              </a:lnTo>
                              <a:lnTo>
                                <a:pt x="782" y="1915"/>
                              </a:lnTo>
                              <a:lnTo>
                                <a:pt x="829" y="1939"/>
                              </a:lnTo>
                              <a:lnTo>
                                <a:pt x="878" y="1962"/>
                              </a:lnTo>
                              <a:lnTo>
                                <a:pt x="928" y="1983"/>
                              </a:lnTo>
                              <a:lnTo>
                                <a:pt x="981" y="2002"/>
                              </a:lnTo>
                              <a:lnTo>
                                <a:pt x="1035" y="2020"/>
                              </a:lnTo>
                              <a:lnTo>
                                <a:pt x="1137" y="2053"/>
                              </a:lnTo>
                              <a:lnTo>
                                <a:pt x="1230" y="2080"/>
                              </a:lnTo>
                              <a:lnTo>
                                <a:pt x="1311" y="2105"/>
                              </a:lnTo>
                              <a:lnTo>
                                <a:pt x="1384" y="2125"/>
                              </a:lnTo>
                              <a:lnTo>
                                <a:pt x="1417" y="2164"/>
                              </a:lnTo>
                              <a:lnTo>
                                <a:pt x="1452" y="2203"/>
                              </a:lnTo>
                              <a:lnTo>
                                <a:pt x="1488" y="2241"/>
                              </a:lnTo>
                              <a:lnTo>
                                <a:pt x="1525" y="2275"/>
                              </a:lnTo>
                              <a:lnTo>
                                <a:pt x="1562" y="2309"/>
                              </a:lnTo>
                              <a:lnTo>
                                <a:pt x="1600" y="2340"/>
                              </a:lnTo>
                              <a:lnTo>
                                <a:pt x="1639" y="2370"/>
                              </a:lnTo>
                              <a:lnTo>
                                <a:pt x="1679" y="2398"/>
                              </a:lnTo>
                              <a:lnTo>
                                <a:pt x="1720" y="2424"/>
                              </a:lnTo>
                              <a:lnTo>
                                <a:pt x="1761" y="2449"/>
                              </a:lnTo>
                              <a:lnTo>
                                <a:pt x="1803" y="2471"/>
                              </a:lnTo>
                              <a:lnTo>
                                <a:pt x="1845" y="2490"/>
                              </a:lnTo>
                              <a:lnTo>
                                <a:pt x="1888" y="2508"/>
                              </a:lnTo>
                              <a:lnTo>
                                <a:pt x="1933" y="2525"/>
                              </a:lnTo>
                              <a:lnTo>
                                <a:pt x="1976" y="2538"/>
                              </a:lnTo>
                              <a:lnTo>
                                <a:pt x="2021" y="2549"/>
                              </a:lnTo>
                              <a:lnTo>
                                <a:pt x="2021" y="3864"/>
                              </a:lnTo>
                              <a:lnTo>
                                <a:pt x="1963" y="3868"/>
                              </a:lnTo>
                              <a:lnTo>
                                <a:pt x="1906" y="3873"/>
                              </a:lnTo>
                              <a:lnTo>
                                <a:pt x="1850" y="3880"/>
                              </a:lnTo>
                              <a:lnTo>
                                <a:pt x="1795" y="3887"/>
                              </a:lnTo>
                              <a:lnTo>
                                <a:pt x="1741" y="3895"/>
                              </a:lnTo>
                              <a:lnTo>
                                <a:pt x="1688" y="3904"/>
                              </a:lnTo>
                              <a:lnTo>
                                <a:pt x="1636" y="3915"/>
                              </a:lnTo>
                              <a:lnTo>
                                <a:pt x="1587" y="3926"/>
                              </a:lnTo>
                              <a:lnTo>
                                <a:pt x="1537" y="3939"/>
                              </a:lnTo>
                              <a:lnTo>
                                <a:pt x="1489" y="3951"/>
                              </a:lnTo>
                              <a:lnTo>
                                <a:pt x="1444" y="3965"/>
                              </a:lnTo>
                              <a:lnTo>
                                <a:pt x="1399" y="3980"/>
                              </a:lnTo>
                              <a:lnTo>
                                <a:pt x="1355" y="3995"/>
                              </a:lnTo>
                              <a:lnTo>
                                <a:pt x="1314" y="4012"/>
                              </a:lnTo>
                              <a:lnTo>
                                <a:pt x="1274" y="4029"/>
                              </a:lnTo>
                              <a:lnTo>
                                <a:pt x="1237" y="4046"/>
                              </a:lnTo>
                              <a:lnTo>
                                <a:pt x="1200" y="4065"/>
                              </a:lnTo>
                              <a:lnTo>
                                <a:pt x="1166" y="4085"/>
                              </a:lnTo>
                              <a:lnTo>
                                <a:pt x="1134" y="4104"/>
                              </a:lnTo>
                              <a:lnTo>
                                <a:pt x="1104" y="4124"/>
                              </a:lnTo>
                              <a:lnTo>
                                <a:pt x="1076" y="4146"/>
                              </a:lnTo>
                              <a:lnTo>
                                <a:pt x="1049" y="4167"/>
                              </a:lnTo>
                              <a:lnTo>
                                <a:pt x="1026" y="4189"/>
                              </a:lnTo>
                              <a:lnTo>
                                <a:pt x="1004" y="4211"/>
                              </a:lnTo>
                              <a:lnTo>
                                <a:pt x="984" y="4235"/>
                              </a:lnTo>
                              <a:lnTo>
                                <a:pt x="968" y="4259"/>
                              </a:lnTo>
                              <a:lnTo>
                                <a:pt x="953" y="4282"/>
                              </a:lnTo>
                              <a:lnTo>
                                <a:pt x="947" y="4295"/>
                              </a:lnTo>
                              <a:lnTo>
                                <a:pt x="941" y="4307"/>
                              </a:lnTo>
                              <a:lnTo>
                                <a:pt x="936" y="4320"/>
                              </a:lnTo>
                              <a:lnTo>
                                <a:pt x="931" y="4332"/>
                              </a:lnTo>
                              <a:lnTo>
                                <a:pt x="927" y="4344"/>
                              </a:lnTo>
                              <a:lnTo>
                                <a:pt x="924" y="4358"/>
                              </a:lnTo>
                              <a:lnTo>
                                <a:pt x="922" y="4370"/>
                              </a:lnTo>
                              <a:lnTo>
                                <a:pt x="920" y="4383"/>
                              </a:lnTo>
                              <a:lnTo>
                                <a:pt x="919" y="4396"/>
                              </a:lnTo>
                              <a:lnTo>
                                <a:pt x="919" y="4408"/>
                              </a:lnTo>
                              <a:lnTo>
                                <a:pt x="3491" y="4408"/>
                              </a:lnTo>
                              <a:lnTo>
                                <a:pt x="3491" y="4396"/>
                              </a:lnTo>
                              <a:lnTo>
                                <a:pt x="3490" y="4383"/>
                              </a:lnTo>
                              <a:lnTo>
                                <a:pt x="3488" y="4370"/>
                              </a:lnTo>
                              <a:lnTo>
                                <a:pt x="3486" y="4358"/>
                              </a:lnTo>
                              <a:lnTo>
                                <a:pt x="3482" y="4344"/>
                              </a:lnTo>
                              <a:lnTo>
                                <a:pt x="3478" y="4332"/>
                              </a:lnTo>
                              <a:lnTo>
                                <a:pt x="3474" y="4320"/>
                              </a:lnTo>
                              <a:lnTo>
                                <a:pt x="3469" y="4307"/>
                              </a:lnTo>
                              <a:lnTo>
                                <a:pt x="3463" y="4295"/>
                              </a:lnTo>
                              <a:lnTo>
                                <a:pt x="3457" y="4282"/>
                              </a:lnTo>
                              <a:lnTo>
                                <a:pt x="3443" y="4259"/>
                              </a:lnTo>
                              <a:lnTo>
                                <a:pt x="3426" y="4235"/>
                              </a:lnTo>
                              <a:lnTo>
                                <a:pt x="3406" y="4211"/>
                              </a:lnTo>
                              <a:lnTo>
                                <a:pt x="3384" y="4189"/>
                              </a:lnTo>
                              <a:lnTo>
                                <a:pt x="3361" y="4167"/>
                              </a:lnTo>
                              <a:lnTo>
                                <a:pt x="3334" y="4146"/>
                              </a:lnTo>
                              <a:lnTo>
                                <a:pt x="3306" y="4124"/>
                              </a:lnTo>
                              <a:lnTo>
                                <a:pt x="3276" y="4104"/>
                              </a:lnTo>
                              <a:lnTo>
                                <a:pt x="3244" y="4085"/>
                              </a:lnTo>
                              <a:lnTo>
                                <a:pt x="3210" y="4065"/>
                              </a:lnTo>
                              <a:lnTo>
                                <a:pt x="3173" y="4046"/>
                              </a:lnTo>
                              <a:lnTo>
                                <a:pt x="3136" y="4029"/>
                              </a:lnTo>
                              <a:lnTo>
                                <a:pt x="3096" y="4012"/>
                              </a:lnTo>
                              <a:lnTo>
                                <a:pt x="3054" y="3995"/>
                              </a:lnTo>
                              <a:lnTo>
                                <a:pt x="3011" y="3980"/>
                              </a:lnTo>
                              <a:lnTo>
                                <a:pt x="2966" y="3965"/>
                              </a:lnTo>
                              <a:lnTo>
                                <a:pt x="2921" y="3951"/>
                              </a:lnTo>
                              <a:lnTo>
                                <a:pt x="2873" y="3939"/>
                              </a:lnTo>
                              <a:lnTo>
                                <a:pt x="2823" y="3926"/>
                              </a:lnTo>
                              <a:lnTo>
                                <a:pt x="2773" y="3915"/>
                              </a:lnTo>
                              <a:lnTo>
                                <a:pt x="2722" y="3904"/>
                              </a:lnTo>
                              <a:lnTo>
                                <a:pt x="2669" y="3895"/>
                              </a:lnTo>
                              <a:lnTo>
                                <a:pt x="2615" y="3887"/>
                              </a:lnTo>
                              <a:lnTo>
                                <a:pt x="2559" y="3880"/>
                              </a:lnTo>
                              <a:lnTo>
                                <a:pt x="2504" y="3873"/>
                              </a:lnTo>
                              <a:lnTo>
                                <a:pt x="2447" y="3868"/>
                              </a:lnTo>
                              <a:lnTo>
                                <a:pt x="2389" y="3864"/>
                              </a:lnTo>
                              <a:lnTo>
                                <a:pt x="2389" y="2549"/>
                              </a:lnTo>
                              <a:lnTo>
                                <a:pt x="2434" y="2538"/>
                              </a:lnTo>
                              <a:lnTo>
                                <a:pt x="2477" y="2525"/>
                              </a:lnTo>
                              <a:lnTo>
                                <a:pt x="2521" y="2508"/>
                              </a:lnTo>
                              <a:lnTo>
                                <a:pt x="2565" y="2491"/>
                              </a:lnTo>
                              <a:lnTo>
                                <a:pt x="2607" y="2471"/>
                              </a:lnTo>
                              <a:lnTo>
                                <a:pt x="2649" y="2449"/>
                              </a:lnTo>
                              <a:lnTo>
                                <a:pt x="2689" y="2425"/>
                              </a:lnTo>
                              <a:lnTo>
                                <a:pt x="2730" y="2399"/>
                              </a:lnTo>
                              <a:lnTo>
                                <a:pt x="2769" y="2370"/>
                              </a:lnTo>
                              <a:lnTo>
                                <a:pt x="2809" y="2341"/>
                              </a:lnTo>
                              <a:lnTo>
                                <a:pt x="2846" y="2310"/>
                              </a:lnTo>
                              <a:lnTo>
                                <a:pt x="2884" y="2276"/>
                              </a:lnTo>
                              <a:lnTo>
                                <a:pt x="2921" y="2242"/>
                              </a:lnTo>
                              <a:lnTo>
                                <a:pt x="2956" y="2205"/>
                              </a:lnTo>
                              <a:lnTo>
                                <a:pt x="2992" y="2167"/>
                              </a:lnTo>
                              <a:lnTo>
                                <a:pt x="3025" y="2127"/>
                              </a:lnTo>
                              <a:close/>
                              <a:moveTo>
                                <a:pt x="3491" y="791"/>
                              </a:moveTo>
                              <a:lnTo>
                                <a:pt x="3491" y="367"/>
                              </a:lnTo>
                              <a:lnTo>
                                <a:pt x="3786" y="367"/>
                              </a:lnTo>
                              <a:lnTo>
                                <a:pt x="4226" y="367"/>
                              </a:lnTo>
                              <a:lnTo>
                                <a:pt x="4226" y="403"/>
                              </a:lnTo>
                              <a:lnTo>
                                <a:pt x="4225" y="441"/>
                              </a:lnTo>
                              <a:lnTo>
                                <a:pt x="4223" y="482"/>
                              </a:lnTo>
                              <a:lnTo>
                                <a:pt x="4220" y="525"/>
                              </a:lnTo>
                              <a:lnTo>
                                <a:pt x="4216" y="570"/>
                              </a:lnTo>
                              <a:lnTo>
                                <a:pt x="4211" y="617"/>
                              </a:lnTo>
                              <a:lnTo>
                                <a:pt x="4205" y="665"/>
                              </a:lnTo>
                              <a:lnTo>
                                <a:pt x="4198" y="716"/>
                              </a:lnTo>
                              <a:lnTo>
                                <a:pt x="4188" y="767"/>
                              </a:lnTo>
                              <a:lnTo>
                                <a:pt x="4177" y="819"/>
                              </a:lnTo>
                              <a:lnTo>
                                <a:pt x="4165" y="873"/>
                              </a:lnTo>
                              <a:lnTo>
                                <a:pt x="4152" y="927"/>
                              </a:lnTo>
                              <a:lnTo>
                                <a:pt x="4136" y="982"/>
                              </a:lnTo>
                              <a:lnTo>
                                <a:pt x="4117" y="1037"/>
                              </a:lnTo>
                              <a:lnTo>
                                <a:pt x="4097" y="1091"/>
                              </a:lnTo>
                              <a:lnTo>
                                <a:pt x="4075" y="1146"/>
                              </a:lnTo>
                              <a:lnTo>
                                <a:pt x="4050" y="1201"/>
                              </a:lnTo>
                              <a:lnTo>
                                <a:pt x="4037" y="1227"/>
                              </a:lnTo>
                              <a:lnTo>
                                <a:pt x="4023" y="1255"/>
                              </a:lnTo>
                              <a:lnTo>
                                <a:pt x="4009" y="1281"/>
                              </a:lnTo>
                              <a:lnTo>
                                <a:pt x="3994" y="1307"/>
                              </a:lnTo>
                              <a:lnTo>
                                <a:pt x="3977" y="1334"/>
                              </a:lnTo>
                              <a:lnTo>
                                <a:pt x="3961" y="1360"/>
                              </a:lnTo>
                              <a:lnTo>
                                <a:pt x="3944" y="1385"/>
                              </a:lnTo>
                              <a:lnTo>
                                <a:pt x="3926" y="1412"/>
                              </a:lnTo>
                              <a:lnTo>
                                <a:pt x="3907" y="1436"/>
                              </a:lnTo>
                              <a:lnTo>
                                <a:pt x="3887" y="1462"/>
                              </a:lnTo>
                              <a:lnTo>
                                <a:pt x="3867" y="1486"/>
                              </a:lnTo>
                              <a:lnTo>
                                <a:pt x="3847" y="1510"/>
                              </a:lnTo>
                              <a:lnTo>
                                <a:pt x="3824" y="1534"/>
                              </a:lnTo>
                              <a:lnTo>
                                <a:pt x="3802" y="1557"/>
                              </a:lnTo>
                              <a:lnTo>
                                <a:pt x="3779" y="1579"/>
                              </a:lnTo>
                              <a:lnTo>
                                <a:pt x="3754" y="1602"/>
                              </a:lnTo>
                              <a:lnTo>
                                <a:pt x="3729" y="1623"/>
                              </a:lnTo>
                              <a:lnTo>
                                <a:pt x="3703" y="1644"/>
                              </a:lnTo>
                              <a:lnTo>
                                <a:pt x="3676" y="1664"/>
                              </a:lnTo>
                              <a:lnTo>
                                <a:pt x="3649" y="1685"/>
                              </a:lnTo>
                              <a:lnTo>
                                <a:pt x="3619" y="1704"/>
                              </a:lnTo>
                              <a:lnTo>
                                <a:pt x="3590" y="1722"/>
                              </a:lnTo>
                              <a:lnTo>
                                <a:pt x="3560" y="1740"/>
                              </a:lnTo>
                              <a:lnTo>
                                <a:pt x="3528" y="1758"/>
                              </a:lnTo>
                              <a:lnTo>
                                <a:pt x="3496" y="1775"/>
                              </a:lnTo>
                              <a:lnTo>
                                <a:pt x="3462" y="1790"/>
                              </a:lnTo>
                              <a:lnTo>
                                <a:pt x="3428" y="1805"/>
                              </a:lnTo>
                              <a:lnTo>
                                <a:pt x="3392" y="1820"/>
                              </a:lnTo>
                              <a:lnTo>
                                <a:pt x="3357" y="1833"/>
                              </a:lnTo>
                              <a:lnTo>
                                <a:pt x="3319" y="1846"/>
                              </a:lnTo>
                              <a:lnTo>
                                <a:pt x="3192" y="1886"/>
                              </a:lnTo>
                              <a:lnTo>
                                <a:pt x="3227" y="1825"/>
                              </a:lnTo>
                              <a:lnTo>
                                <a:pt x="3258" y="1763"/>
                              </a:lnTo>
                              <a:lnTo>
                                <a:pt x="3289" y="1700"/>
                              </a:lnTo>
                              <a:lnTo>
                                <a:pt x="3317" y="1635"/>
                              </a:lnTo>
                              <a:lnTo>
                                <a:pt x="3345" y="1569"/>
                              </a:lnTo>
                              <a:lnTo>
                                <a:pt x="3369" y="1501"/>
                              </a:lnTo>
                              <a:lnTo>
                                <a:pt x="3391" y="1433"/>
                              </a:lnTo>
                              <a:lnTo>
                                <a:pt x="3411" y="1364"/>
                              </a:lnTo>
                              <a:lnTo>
                                <a:pt x="3430" y="1294"/>
                              </a:lnTo>
                              <a:lnTo>
                                <a:pt x="3446" y="1223"/>
                              </a:lnTo>
                              <a:lnTo>
                                <a:pt x="3459" y="1152"/>
                              </a:lnTo>
                              <a:lnTo>
                                <a:pt x="3470" y="1080"/>
                              </a:lnTo>
                              <a:lnTo>
                                <a:pt x="3475" y="1044"/>
                              </a:lnTo>
                              <a:lnTo>
                                <a:pt x="3479" y="1008"/>
                              </a:lnTo>
                              <a:lnTo>
                                <a:pt x="3482" y="972"/>
                              </a:lnTo>
                              <a:lnTo>
                                <a:pt x="3486" y="936"/>
                              </a:lnTo>
                              <a:lnTo>
                                <a:pt x="3488" y="900"/>
                              </a:lnTo>
                              <a:lnTo>
                                <a:pt x="3490" y="863"/>
                              </a:lnTo>
                              <a:lnTo>
                                <a:pt x="3491" y="828"/>
                              </a:lnTo>
                              <a:lnTo>
                                <a:pt x="3491" y="791"/>
                              </a:lnTo>
                              <a:close/>
                              <a:moveTo>
                                <a:pt x="1091" y="1846"/>
                              </a:moveTo>
                              <a:lnTo>
                                <a:pt x="1091" y="1846"/>
                              </a:lnTo>
                              <a:lnTo>
                                <a:pt x="1053" y="1833"/>
                              </a:lnTo>
                              <a:lnTo>
                                <a:pt x="1017" y="1820"/>
                              </a:lnTo>
                              <a:lnTo>
                                <a:pt x="981" y="1805"/>
                              </a:lnTo>
                              <a:lnTo>
                                <a:pt x="947" y="1791"/>
                              </a:lnTo>
                              <a:lnTo>
                                <a:pt x="913" y="1775"/>
                              </a:lnTo>
                              <a:lnTo>
                                <a:pt x="881" y="1759"/>
                              </a:lnTo>
                              <a:lnTo>
                                <a:pt x="849" y="1741"/>
                              </a:lnTo>
                              <a:lnTo>
                                <a:pt x="819" y="1723"/>
                              </a:lnTo>
                              <a:lnTo>
                                <a:pt x="789" y="1705"/>
                              </a:lnTo>
                              <a:lnTo>
                                <a:pt x="760" y="1686"/>
                              </a:lnTo>
                              <a:lnTo>
                                <a:pt x="733" y="1665"/>
                              </a:lnTo>
                              <a:lnTo>
                                <a:pt x="705" y="1645"/>
                              </a:lnTo>
                              <a:lnTo>
                                <a:pt x="680" y="1624"/>
                              </a:lnTo>
                              <a:lnTo>
                                <a:pt x="655" y="1603"/>
                              </a:lnTo>
                              <a:lnTo>
                                <a:pt x="630" y="1580"/>
                              </a:lnTo>
                              <a:lnTo>
                                <a:pt x="607" y="1558"/>
                              </a:lnTo>
                              <a:lnTo>
                                <a:pt x="585" y="1535"/>
                              </a:lnTo>
                              <a:lnTo>
                                <a:pt x="562" y="1511"/>
                              </a:lnTo>
                              <a:lnTo>
                                <a:pt x="541" y="1487"/>
                              </a:lnTo>
                              <a:lnTo>
                                <a:pt x="521" y="1463"/>
                              </a:lnTo>
                              <a:lnTo>
                                <a:pt x="501" y="1438"/>
                              </a:lnTo>
                              <a:lnTo>
                                <a:pt x="483" y="1413"/>
                              </a:lnTo>
                              <a:lnTo>
                                <a:pt x="465" y="1387"/>
                              </a:lnTo>
                              <a:lnTo>
                                <a:pt x="448" y="1361"/>
                              </a:lnTo>
                              <a:lnTo>
                                <a:pt x="431" y="1336"/>
                              </a:lnTo>
                              <a:lnTo>
                                <a:pt x="415" y="1309"/>
                              </a:lnTo>
                              <a:lnTo>
                                <a:pt x="400" y="1283"/>
                              </a:lnTo>
                              <a:lnTo>
                                <a:pt x="386" y="1256"/>
                              </a:lnTo>
                              <a:lnTo>
                                <a:pt x="372" y="1229"/>
                              </a:lnTo>
                              <a:lnTo>
                                <a:pt x="358" y="1202"/>
                              </a:lnTo>
                              <a:lnTo>
                                <a:pt x="334" y="1147"/>
                              </a:lnTo>
                              <a:lnTo>
                                <a:pt x="312" y="1092"/>
                              </a:lnTo>
                              <a:lnTo>
                                <a:pt x="291" y="1038"/>
                              </a:lnTo>
                              <a:lnTo>
                                <a:pt x="273" y="983"/>
                              </a:lnTo>
                              <a:lnTo>
                                <a:pt x="258" y="928"/>
                              </a:lnTo>
                              <a:lnTo>
                                <a:pt x="244" y="874"/>
                              </a:lnTo>
                              <a:lnTo>
                                <a:pt x="232" y="820"/>
                              </a:lnTo>
                              <a:lnTo>
                                <a:pt x="221" y="768"/>
                              </a:lnTo>
                              <a:lnTo>
                                <a:pt x="212" y="716"/>
                              </a:lnTo>
                              <a:lnTo>
                                <a:pt x="204" y="666"/>
                              </a:lnTo>
                              <a:lnTo>
                                <a:pt x="198" y="618"/>
                              </a:lnTo>
                              <a:lnTo>
                                <a:pt x="194" y="570"/>
                              </a:lnTo>
                              <a:lnTo>
                                <a:pt x="190" y="525"/>
                              </a:lnTo>
                              <a:lnTo>
                                <a:pt x="187" y="482"/>
                              </a:lnTo>
                              <a:lnTo>
                                <a:pt x="185" y="441"/>
                              </a:lnTo>
                              <a:lnTo>
                                <a:pt x="184" y="404"/>
                              </a:lnTo>
                              <a:lnTo>
                                <a:pt x="184" y="367"/>
                              </a:lnTo>
                              <a:lnTo>
                                <a:pt x="624" y="367"/>
                              </a:lnTo>
                              <a:lnTo>
                                <a:pt x="919" y="367"/>
                              </a:lnTo>
                              <a:lnTo>
                                <a:pt x="919" y="791"/>
                              </a:lnTo>
                              <a:lnTo>
                                <a:pt x="919" y="828"/>
                              </a:lnTo>
                              <a:lnTo>
                                <a:pt x="920" y="863"/>
                              </a:lnTo>
                              <a:lnTo>
                                <a:pt x="922" y="900"/>
                              </a:lnTo>
                              <a:lnTo>
                                <a:pt x="924" y="936"/>
                              </a:lnTo>
                              <a:lnTo>
                                <a:pt x="927" y="972"/>
                              </a:lnTo>
                              <a:lnTo>
                                <a:pt x="930" y="1008"/>
                              </a:lnTo>
                              <a:lnTo>
                                <a:pt x="935" y="1044"/>
                              </a:lnTo>
                              <a:lnTo>
                                <a:pt x="940" y="1080"/>
                              </a:lnTo>
                              <a:lnTo>
                                <a:pt x="951" y="1151"/>
                              </a:lnTo>
                              <a:lnTo>
                                <a:pt x="964" y="1223"/>
                              </a:lnTo>
                              <a:lnTo>
                                <a:pt x="980" y="1293"/>
                              </a:lnTo>
                              <a:lnTo>
                                <a:pt x="998" y="1363"/>
                              </a:lnTo>
                              <a:lnTo>
                                <a:pt x="1019" y="1432"/>
                              </a:lnTo>
                              <a:lnTo>
                                <a:pt x="1041" y="1501"/>
                              </a:lnTo>
                              <a:lnTo>
                                <a:pt x="1065" y="1568"/>
                              </a:lnTo>
                              <a:lnTo>
                                <a:pt x="1092" y="1634"/>
                              </a:lnTo>
                              <a:lnTo>
                                <a:pt x="1120" y="1699"/>
                              </a:lnTo>
                              <a:lnTo>
                                <a:pt x="1151" y="1763"/>
                              </a:lnTo>
                              <a:lnTo>
                                <a:pt x="1183" y="1825"/>
                              </a:lnTo>
                              <a:lnTo>
                                <a:pt x="1217" y="1885"/>
                              </a:lnTo>
                              <a:lnTo>
                                <a:pt x="1091" y="1846"/>
                              </a:lnTo>
                              <a:close/>
                              <a:moveTo>
                                <a:pt x="2205" y="1626"/>
                              </a:moveTo>
                              <a:lnTo>
                                <a:pt x="1637" y="2020"/>
                              </a:lnTo>
                              <a:lnTo>
                                <a:pt x="1837" y="1359"/>
                              </a:lnTo>
                              <a:lnTo>
                                <a:pt x="1287" y="940"/>
                              </a:lnTo>
                              <a:lnTo>
                                <a:pt x="1978" y="927"/>
                              </a:lnTo>
                              <a:lnTo>
                                <a:pt x="2205" y="274"/>
                              </a:lnTo>
                              <a:lnTo>
                                <a:pt x="2433" y="927"/>
                              </a:lnTo>
                              <a:lnTo>
                                <a:pt x="3123" y="940"/>
                              </a:lnTo>
                              <a:lnTo>
                                <a:pt x="2573" y="1359"/>
                              </a:lnTo>
                              <a:lnTo>
                                <a:pt x="2772" y="2020"/>
                              </a:lnTo>
                              <a:lnTo>
                                <a:pt x="2205" y="16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784AC" id="奖杯" o:spid="_x0000_s1026" style="position:absolute;margin-left:-43.35pt;margin-top:532.2pt;width:12pt;height:12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09,44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1ZTFxIAAGVpAAAOAAAAZHJzL2Uyb0RvYy54bWysXduSI7cNfU9V/kGlx1TF07z0bcqzfkhq&#10;85KLK958gFajuVTNSIqk3Vnn63NAAj3iWg2IqfjBWntBsMFDAuABWvrxp2+vL4uvm8Pxebe9W7of&#10;muVis13v7p+3j3fLf336+MdhuTieVtv71ctuu7lb/ro5Ln/68Pvf/fi2v9343dPu5X5zWEDJ9nj7&#10;tr9bPp1O+9ubm+P6afO6Ov6w22+2+MuH3eF1dcJ/Hh5v7g+rN2h/fbnxTdPdvO0O9/vDbr05HvF/&#10;/5z/cvkh6X942KxP/3h4OG5Oi5e7JZ7tlP59SP/+TP+++fDj6vbxsNo/Pa/5MVb/w1O8rp63mHRS&#10;9efVabX4cnj+jarX5/Vhd9w9nH5Y715vdg8Pz+tNsgHWuOY7a355Wu03yRYsznE/LdPx/6d2/fev&#10;v+x/PmAZ3vbH2yP+uPj89rfdPaBafTntkk3fHg6vZBuedvHtbtmOPrbtcvHr3bLv+hAir+Lm22mx&#10;xt+71scGa72GAP8Z6m9Wt6Jn/eV4+stml3Suvv71eMog3ONPaQnvF9vVKx7gE5Q8vL4Ajz/cLLyL&#10;fRxCF7vF2yLGZmToJmF3WfiJhIfvhf1l4cuaw2Xhy5rjZeHLmrGKlwy8rLm7LHxZc39Z+LJmnNFL&#10;j3FZ83hZ+LJmVwdhFYauCkRXhaKrgtFV4ejOgYyD693gun5uV1cB6c6RDN652IbGzamuQtJXIemr&#10;kPRVSPoqJH0Vkr4KSX+OpOmgfBWU/hxKW3cVlqEKy1CFZajCMlRhGaqwDFVYhiosQxWWoQrLUIUl&#10;om+F845VWMYqLGMVlrEKy1iFZazCMlZhGauwjFVYtlVYtlVYtlVYtlVYtlVYUu54Kd24nEG0VVi2&#10;VVi2VVi2VVh2VVh2VVh2VVh2VVh2VVh2VVh2VVh2VVh2VVh2VVj2VVj2VVj2VVj2VVj2VVj2VVj2&#10;VVj2VVj2VVj2VVgOVVgOVVgOVVgOVVgOVVgOVVgOVVgOVVgOVVgOVViOVViOVViOVViOVViOVViO&#10;VViOVViOVViOVViOVVg6oowupQWXWQjXVKHpmio4XVOFp2uqAHVNFaKuqYLUNVWYOpBjVeteh2pB&#10;ADWLrsE/i65tcd1i1k/IPufOETVEz9E0RM+RNETPUTREzxE0RM/RM0TPkTNEz1EzRM8R00ULkscQ&#10;vR6tgt4xtF6PVkHsGFqvR6ugdAyt16NVkDmG1uvRKmgcXWvB4Rii15+tgr0xtF5/tgrextB6/dkq&#10;GBtD6/Vnq+BqdK0FUWOIXn+2CorG0Hr92SrIGUPr9WeroGUMrdefrYKQMbRef7YKKkbXWvAwhuj1&#10;Z6tgYAyt15+tgnsxtF5/tgrWxdB6/dkq+BZda0G2GKLXn62CZjG0Xn+2CoLlN1pRJn2UQujqSWqj&#10;629bLo7iT4sV1dY/OaRWVC7d745UlaViKQqunxzlVdACQfrbc3lXyGMrknyYl/eFPDYZybfz8qGQ&#10;x/Yh+X5ePhby2Bgkn+q6l5+/LeQps6QBSBtnLe7KEWwySoGzI/pyBBuNAt/siKEcwWY7xe6xHMGG&#10;u3nLkZadI01ZGlmOItvcU+GvihFsOUpnsyNKtCm7SnPMWw5lxRxsOcpcs3OUiFNWlOZQLC8xp4yH&#10;RiCdmZ2jxJzKUWmEYnmJORWZ0gjF8hJzKh2lEYrlJeZUEEoj5i2HqeerS9kDjUABZ85yLEoxgi1H&#10;WWZ2RIk5Rf00x7zlyPiKOdhylFBm5ygxp2id5lAsLzGnSEwjEGZn5ygxp1JHGqFYXmJOBYw0QrG8&#10;xJzKEmmEYnmJORUb0oh5ywHy+epSVKMRKA7MWY7tUIxgy0H5z44oMadolOaYtxwbqJiDLQc9PztH&#10;iTlR82kOxfIScyLcaQSo9Nk5SsyJRk8jFMtLzIkcTyMUy0vMifJOIxTLS8yJyE4j5i3H9j5fXaKn&#10;aQSI5znLcRCKEWw56OTZESXmRCWnOeYtR/ZZzMGWg/qdnaPEnGjfNIdieYk5kbk0AjTt7Bwl5kTR&#10;phGK5SXmRLymEYrlJeZEp6YRiuUl5kSSphHzluNgn69uoj5pCJGac7bDCZRj2HiiKmfHlLgnmjLP&#10;M28/XEc5Dy8A0Yqz85TYJ0oxz1OsQc7qOJE9oDXz+6bMw3KBpszPNA/y2tWJ8l/54+Ltbpna/hZP&#10;6Q8Zptfd182nXZI5URYcGurgwdzeTXnIu8zL1pIVCfncs1biyZPWaRVEQj5Z0lE1iiSb6QSLhHyy&#10;pKc6YZLEYcsrKxLyyZKBKnNJEpmfKhm9zA6+W5ekyhZ0uhFFK1Wy5RTKjVMckueTT37Olp2XG5Hf&#10;qDo7otnS7Gi00yXZsbsBpSFVsqcuPNI5WM/Zc/B2A3I9XSfj7gYw/KokqUqz94gruiTj7nrkW6rk&#10;SMQ/WdRPdxxZcfnklR85PUQfobFKo8zeGbOjhTd7GNfhpqU9Z2yIXaTnbLFRdUm60ydJEGe6JFUw&#10;k6SxkyPdg5NkRHuBqtMJRhE3D12SGA2aPSAq6ZJU2U6SU34q2MhnxijipLEkGldVnR6Xx6TTG3sp&#10;erHIgzTVdRJLRc+JY2xIUt9FksQx0XWKD3HTbVdslk+23VMNk3Q2yIhUnYGqV0nS2iEBF+Ysicqh&#10;rpO9ouXAIrWyk8pxuieLHfLJ9gTq64LggFRKn5o30jDdkESTfIpG6qQhjbmxHaFSBORTBHnD9bmC&#10;pghSnR4aO2jWn5HBabFBVcFINVdobA23iTCdjUHHvqUxP2NE47IxdV7wMN06ZFnkk5eHXgygZ0Tz&#10;83UavRGnYUx+Rm9BGKkKjKnxIoc1NdhCCCL+qIKhp8aMawQj9TbUCOonZuSjdZ2UZUbHXJIpd5UJ&#10;eWdZa5xDlwVZXjRvZEDZJ1gbKuuy9md+LsQCFfi8j6IRTXM4aQ3PT28yYGe06MbQThjVaCHWGeeL&#10;c8Ee1TRNG7XrQttg5C1M1AwghTRtyOeSNpwGVSyffLydpIpxgj6C3de0yYmiNEiTS50ldPSaiZoT&#10;lySf2TU5yU8bpMmqRuZFnTPSfUfFP5ragVtSNUraRTmIKsg3DecNgJHi56k9SBFNI95ByYJh4tBl&#10;WeQzL4+Xa0YAGadqpMoYWR1w/1cFxZgILlUVpE4l0hjBVGmCQTxZa10HmLR0rbEp4OLz1C3Cuja1&#10;RCFk47rVkbllhzfldI1MsrnOiIAtNUPR8vRT4USgk88MYStT98bULXNvrjd2T0dvbdHUA65C2vJ0&#10;sikGwx12TAHhlqgH316MGYwrQE9dn/SMo7HDB05DcXZ0XzzIpjB9lHiK0cgkRs7U8casvnvAJkmA&#10;tZyPo44K2O0bg7+AM8khFJyIfhBdYG/hqUVOw9sFJjHB8xiSkW9THidC1xk5Hnk/cWqyweWTXXlk&#10;etN743zj/VdeT29Ec9dSuZnWMxhXAIcmOpbEfUVdpY76U5JOHHZdUnirYIYILj/6aARa13Pg9hHX&#10;JXX2gV0MEjY9d3YDpxY+GscShFF2rb7Nr//O3pRwHrOX8QSW+pwjlwA8uTpN0jf0BiStfGvYPkmG&#10;wdqfI73JAZ2Q1Gd3whyFAS8MaM/pBo5UYbDOZs/XREjqoQrEFifDA4aos3eMEWgW42x2XGQNlpdF&#10;LpT9EtIDPWa4lj1YsByyi9SXTis/GiyPi1xEDaNx7Ub6IjqtlQ/8tj1GGOsZONvHTd3w80QtkUWx&#10;QVRSMaJUMEsaUR3pavZLsbFsd/QmUJodNJ86u3B2kYoXuiRfv6Oz/FLDpzgi4dN1NszzRBCrhiQz&#10;2mAyjPVs5DkpNdYsGjnEgeXTF2nkAmv0yPNVjZwlgf/Ut8cIriPhQ8SdqpGPOlJsfYFGPr8xGHnF&#10;yGRyDLgQqFPT+9S0h4LBZNOFMAsa16SRL8ExGNFy5BCIXFt3r0KkRLgD3RhmXOS7KmaDFZjH7Fwr&#10;JK3JoZMPrmVPkMTHXCJI8hEPxqpDMic+JpAhcmJs7g1ICubGdguRXgVM28jYwZDM4RdFNv1QhMis&#10;r3nOsHVFp3F0QxQHY3kDkNi88paDCZJEm04rBE7lTEcY8H0weT0t5xqCPKflsAORDAkjKwjggi5h&#10;zQgsoPOuDFbB0UuXKVgZ4SI4cXJWUEWKLwHQCNSh4d4kM/jjiz447RqNhMKPHH7NJMWPnMaaiY+n&#10;TJNWyUymEHtE0kjQfD/pNK7WvmfXbSaSvuPzHqzk1HdM2JkJr2+ZXzOTaNxF8v40E3NsZE5jrWTf&#10;w5K88tYFYpK0LyXwxUmnfdGJXI8yL08QkCuRcSHzLRfDcMnTUyTfvRdnLElO5czLqO94PXHB1f28&#10;74XYoFxey1XgwDJGSKb1i7inAiCdI5R2DYsGuKMsaRToPZUpk6TJ1sp5B7GhZ1+IgTw7+B/d9pH7&#10;tEDA6DnipeYdIV7WL7vjBku8un1v58lkzJQR9dNmeReR4d+JWmWaqfJmCUbPYflqQXRLqMsFjZkx&#10;igb+EOS4ZCTzEMyhzqI3IhBK+6Q1NikE81HuzMI/V4LNIrR0R/R4BO0kIVXJtA6+es4QZMc0WMU2&#10;x97G4koiyLy0POPUWibbSz7zNouSB1i9VehdyU4etKthTSOdSM20y2VS+eTJGyl7WAkYqvR5X+Di&#10;rrsa7Fl+Tm+Z3vCmBC2ruwX0F2VH56wKPJxrdl/OumSGkTF3lIVq2wiZT97BgEp3yGHklBKUs25R&#10;IpzIzTpQEMbsHLZcNLo4Uu6RdRr1SpCCjBHdvFTbqRkl6WyNwBGGqeBlrecg3WIt7j7q7D0zzegW&#10;04Mm2h4Z986oWoReSiud0bmD8JudJooBxg7p+NIBrsqS5NQClTRjh3R8zXe9wWaFlq/kjjJbdT1b&#10;fk0AtKuxk1spF/XmlZyvJyjQGRZFrlqg79WYnZru0q4bjIQhUGE3S1qX9yB9egMofHWVpm4xyppU&#10;STfNbp0jcob8nMYqeSx4kuyNqmPwnHxihxjriXtp1tkZ9CB8Yc4oUGIyTlzgNNW1RkQARuw/wcXo&#10;64kgl58T391qSHI67TwcvopR5NTXUQ6kS06tDwjeuiSSnoSRVaUEucTr2Vg+JIqva4wrz0SCjeh3&#10;1h+TeTUiVA3BvOdGayMJ+2dVxKdEe8BJ1qfmzfGekUuOMp/GO0ps8mmaTuhcHn9JVmaQz5wNoY7M&#10;/t7yEHj3YjrN+smTYjqaEvRjLyw6fKOeX43S5mC520E6bnuDLhwkJFEtTsOKsuPsmYyT1L87Jt3q&#10;XuJRZ/hPfHV0ntq6HPR8iUDM1qfuQHwlY6jlULMaX0DDgsZtrBOXRO82qBolo2uN2NoiR0jPaDXu&#10;ST+Aa406EfUYJY3RKMwKAYOLge41yftnjUaZG1/IzYJGa1DkOxaSaD09jPyCKPJyfeNGeekA3LSK&#10;DK5t+Rmtvor0peWUvnujqoNUO2sEUaVOjbyUBY0iK9VI0oKjG0DXyLwcvtlZX8eAK0jS2FhdcuJ2&#10;GwNrsF1Jo9VrJLnOaEQJoeoHo0lcGgMHIxn0TC/2RnMEOoaSHRbT4Jmq7YzXSoS56Iwedse3WItc&#10;QfNGej6LrXHc50DlM80zocUj6bP4JLTWZDnjaiJyFuMlbd+WnNRIr5Wzg2mOaFaWIkVcK+2RqrCV&#10;R0mZ2UrMiD2ik2lleqOEHit3HLllD8UxPepNb4lZGS51uSTngdij7q0RKX32W0b2QCWpLIjGYW23&#10;jtNbUkaMQr7GmQtaClSVqTM7TW7davBNexKcDSeCDJT9a2cwI6mLO83eGUUCtHHzslu3REevUiSd&#10;g1GicNO7ZIPBTWg59XzWDmqZV4xe6czAzmbtHbOICHJ6MgXzOBcHD6Jji7pjWgna29q+ciP3Dljk&#10;7WSR9fKdp5svgWBpRChmQeMZfcsh1llmozKat5+5lJM57h0guSIJrGg2oZet09cGTW9d43+e/07L&#10;cffyfP/x+eWFSjDHw+PnP70cFl9X+FWdj+kfXvxC7CV9A9F2R8MEGxq+Sb/Lk7/b6EZ+dib/AM3n&#10;3f2v+Aka/KAQfqnnaXf4z3Lxhh/nuVse//1lddgs8d1Ha/zvu+X6dEjvqR/Xm+0m3JPaNX405rBa&#10;7A9HjN0dTk87/l2fj4fd9kQPiJfqnh+fTv98flwcnvEdSqenw2bz82m5uH+GyiQCs89UHvesGgp2&#10;Xw6wWTd/fSZHmtLwZGI2DEtM9uK3fNJi8/PRjwWd/3eSev91pA//BQAA//8DAFBLAwQUAAYACAAA&#10;ACEAJL6kf+AAAAANAQAADwAAAGRycy9kb3ducmV2LnhtbEyPwU7DMBBE70j8g7VI3FKHKjIhxKlQ&#10;BEICDlAqztvExBHxOordNPD1bE9w3Jmn2Zlys7hBzGYKvScNV6sUhKHGtz11GnbvD0kOIkSkFgdP&#10;RsO3CbCpzs9KLFp/pDczb2MnOIRCgRpsjGMhZWiscRhWfjTE3qefHEY+p062Ex453A1ynaZKOuyJ&#10;P1gcTW1N87U9OA0/6mM3u+Dr+PJ8X6N9VTeP6knry4vl7hZENEv8g+FUn6tDxZ32/kBtEIOGJFfX&#10;jLKRqiwDwUii1iztT1KeZyCrUv5fUf0CAAD//wMAUEsBAi0AFAAGAAgAAAAhALaDOJL+AAAA4QEA&#10;ABMAAAAAAAAAAAAAAAAAAAAAAFtDb250ZW50X1R5cGVzXS54bWxQSwECLQAUAAYACAAAACEAOP0h&#10;/9YAAACUAQAACwAAAAAAAAAAAAAAAAAvAQAAX3JlbHMvLnJlbHNQSwECLQAUAAYACAAAACEATZdW&#10;UxcSAABlaQAADgAAAAAAAAAAAAAAAAAuAgAAZHJzL2Uyb0RvYy54bWxQSwECLQAUAAYACAAAACEA&#10;JL6kf+AAAAANAQAADwAAAAAAAAAAAAAAAABxFAAAZHJzL2Rvd25yZXYueG1sUEsFBgAAAAAEAAQA&#10;8wAAAH4VAAAAAA==&#10;" path="m3025,2127r,l3097,2107r82,-26l3271,2053r104,-33l3429,2002r52,-20l3532,1961r48,-23l3626,1914r46,-25l3715,1861r41,-27l3797,1804r37,-30l3871,1744r35,-33l3940,1679r31,-35l4002,1610r29,-35l4059,1539r26,-37l4110,1466r24,-38l4157,1390r20,-39l4198,1312r19,-38l4234,1235r17,-39l4267,1156r14,-39l4295,1078r12,-39l4319,1000r10,-39l4340,923r9,-39l4357,847r8,-38l4377,736r10,-71l4395,598r6,-64l4405,474r2,-56l4409,367r,-46l4409,281r-2,-34l4404,201r-1,-18l3786,183r-295,l3491,,919,r,183l624,183,6,183,5,201,2,247,1,282,,321r1,46l2,419r2,56l8,535r6,64l22,667r10,70l45,811r7,37l61,886r8,38l79,962r12,40l102,1041r13,39l128,1120r14,38l159,1198r16,39l193,1276r18,39l232,1354r21,38l275,1430r24,38l324,1504r26,37l378,1577r29,35l438,1646r32,35l503,1713r35,33l574,1776r39,30l653,1835r41,28l738,1890r44,25l829,1939r49,23l928,1983r53,19l1035,2020r102,33l1230,2080r81,25l1384,2125r33,39l1452,2203r36,38l1525,2275r37,34l1600,2340r39,30l1679,2398r41,26l1761,2449r42,22l1845,2490r43,18l1933,2525r43,13l2021,2549r,1315l1963,3868r-57,5l1850,3880r-55,7l1741,3895r-53,9l1636,3915r-49,11l1537,3939r-48,12l1444,3965r-45,15l1355,3995r-41,17l1274,4029r-37,17l1200,4065r-34,20l1134,4104r-30,20l1076,4146r-27,21l1026,4189r-22,22l984,4235r-16,24l953,4282r-6,13l941,4307r-5,13l931,4332r-4,12l924,4358r-2,12l920,4383r-1,13l919,4408r2572,l3491,4396r-1,-13l3488,4370r-2,-12l3482,4344r-4,-12l3474,4320r-5,-13l3463,4295r-6,-13l3443,4259r-17,-24l3406,4211r-22,-22l3361,4167r-27,-21l3306,4124r-30,-20l3244,4085r-34,-20l3173,4046r-37,-17l3096,4012r-42,-17l3011,3980r-45,-15l2921,3951r-48,-12l2823,3926r-50,-11l2722,3904r-53,-9l2615,3887r-56,-7l2504,3873r-57,-5l2389,3864r,-1315l2434,2538r43,-13l2521,2508r44,-17l2607,2471r42,-22l2689,2425r41,-26l2769,2370r40,-29l2846,2310r38,-34l2921,2242r35,-37l2992,2167r33,-40xm3491,791r,-424l3786,367r440,l4226,403r-1,38l4223,482r-3,43l4216,570r-5,47l4205,665r-7,51l4188,767r-11,52l4165,873r-13,54l4136,982r-19,55l4097,1091r-22,55l4050,1201r-13,26l4023,1255r-14,26l3994,1307r-17,27l3961,1360r-17,25l3926,1412r-19,24l3887,1462r-20,24l3847,1510r-23,24l3802,1557r-23,22l3754,1602r-25,21l3703,1644r-27,20l3649,1685r-30,19l3590,1722r-30,18l3528,1758r-32,17l3462,1790r-34,15l3392,1820r-35,13l3319,1846r-127,40l3227,1825r31,-62l3289,1700r28,-65l3345,1569r24,-68l3391,1433r20,-69l3430,1294r16,-71l3459,1152r11,-72l3475,1044r4,-36l3482,972r4,-36l3488,900r2,-37l3491,828r,-37xm1091,1846r,l1053,1833r-36,-13l981,1805r-34,-14l913,1775r-32,-16l849,1741r-30,-18l789,1705r-29,-19l733,1665r-28,-20l680,1624r-25,-21l630,1580r-23,-22l585,1535r-23,-24l541,1487r-20,-24l501,1438r-18,-25l465,1387r-17,-26l431,1336r-16,-27l400,1283r-14,-27l372,1229r-14,-27l334,1147r-22,-55l291,1038,273,983,258,928,244,874,232,820,221,768r-9,-52l204,666r-6,-48l194,570r-4,-45l187,482r-2,-41l184,404r,-37l624,367r295,l919,791r,37l920,863r2,37l924,936r3,36l930,1008r5,36l940,1080r11,71l964,1223r16,70l998,1363r21,69l1041,1501r24,67l1092,1634r28,65l1151,1763r32,62l1217,1885r-126,-39xm2205,1626r-568,394l1837,1359,1287,940r691,-13l2205,274r228,653l3123,940r-550,419l2772,2020,2205,1626xe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507B6CE3" wp14:editId="2A0D32E2">
                <wp:simplePos x="0" y="0"/>
                <wp:positionH relativeFrom="column">
                  <wp:posOffset>-657860</wp:posOffset>
                </wp:positionH>
                <wp:positionV relativeFrom="paragraph">
                  <wp:posOffset>6640195</wp:posOffset>
                </wp:positionV>
                <wp:extent cx="6614795" cy="379730"/>
                <wp:effectExtent l="28575" t="28575" r="5080" b="86995"/>
                <wp:wrapNone/>
                <wp:docPr id="52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795" cy="379730"/>
                          <a:chOff x="-41600" y="23918"/>
                          <a:chExt cx="5416875" cy="310938"/>
                        </a:xfrm>
                        <a:effectLst/>
                      </wpg:grpSpPr>
                      <wps:wsp>
                        <wps:cNvPr id="53" name="Freeform 5"/>
                        <wps:cNvSpPr>
                          <a:spLocks noEditPoints="1"/>
                        </wps:cNvSpPr>
                        <wps:spPr bwMode="auto">
                          <a:xfrm>
                            <a:off x="174625" y="39687"/>
                            <a:ext cx="5200650" cy="280988"/>
                          </a:xfrm>
                          <a:custGeom>
                            <a:avLst/>
                            <a:gdLst>
                              <a:gd name="T0" fmla="*/ 3752 w 3768"/>
                              <a:gd name="T1" fmla="*/ 202 h 202"/>
                              <a:gd name="T2" fmla="*/ 16 w 3768"/>
                              <a:gd name="T3" fmla="*/ 202 h 202"/>
                              <a:gd name="T4" fmla="*/ 0 w 3768"/>
                              <a:gd name="T5" fmla="*/ 185 h 202"/>
                              <a:gd name="T6" fmla="*/ 0 w 3768"/>
                              <a:gd name="T7" fmla="*/ 16 h 202"/>
                              <a:gd name="T8" fmla="*/ 16 w 3768"/>
                              <a:gd name="T9" fmla="*/ 0 h 202"/>
                              <a:gd name="T10" fmla="*/ 3715 w 3768"/>
                              <a:gd name="T11" fmla="*/ 0 h 202"/>
                              <a:gd name="T12" fmla="*/ 3768 w 3768"/>
                              <a:gd name="T13" fmla="*/ 53 h 202"/>
                              <a:gd name="T14" fmla="*/ 3768 w 3768"/>
                              <a:gd name="T15" fmla="*/ 185 h 202"/>
                              <a:gd name="T16" fmla="*/ 3752 w 3768"/>
                              <a:gd name="T17" fmla="*/ 202 h 202"/>
                              <a:gd name="T18" fmla="*/ 16 w 3768"/>
                              <a:gd name="T19" fmla="*/ 4 h 202"/>
                              <a:gd name="T20" fmla="*/ 4 w 3768"/>
                              <a:gd name="T21" fmla="*/ 16 h 202"/>
                              <a:gd name="T22" fmla="*/ 4 w 3768"/>
                              <a:gd name="T23" fmla="*/ 185 h 202"/>
                              <a:gd name="T24" fmla="*/ 16 w 3768"/>
                              <a:gd name="T25" fmla="*/ 198 h 202"/>
                              <a:gd name="T26" fmla="*/ 3752 w 3768"/>
                              <a:gd name="T27" fmla="*/ 198 h 202"/>
                              <a:gd name="T28" fmla="*/ 3764 w 3768"/>
                              <a:gd name="T29" fmla="*/ 185 h 202"/>
                              <a:gd name="T30" fmla="*/ 3764 w 3768"/>
                              <a:gd name="T31" fmla="*/ 55 h 202"/>
                              <a:gd name="T32" fmla="*/ 3713 w 3768"/>
                              <a:gd name="T33" fmla="*/ 4 h 202"/>
                              <a:gd name="T34" fmla="*/ 16 w 3768"/>
                              <a:gd name="T35" fmla="*/ 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3768" h="202">
                                <a:moveTo>
                                  <a:pt x="3752" y="202"/>
                                </a:moveTo>
                                <a:cubicBezTo>
                                  <a:pt x="16" y="202"/>
                                  <a:pt x="16" y="202"/>
                                  <a:pt x="16" y="202"/>
                                </a:cubicBezTo>
                                <a:cubicBezTo>
                                  <a:pt x="7" y="202"/>
                                  <a:pt x="0" y="194"/>
                                  <a:pt x="0" y="185"/>
                                </a:cubicBezTo>
                                <a:cubicBezTo>
                                  <a:pt x="0" y="16"/>
                                  <a:pt x="0" y="16"/>
                                  <a:pt x="0" y="16"/>
                                </a:cubicBezTo>
                                <a:cubicBezTo>
                                  <a:pt x="0" y="7"/>
                                  <a:pt x="7" y="0"/>
                                  <a:pt x="16" y="0"/>
                                </a:cubicBezTo>
                                <a:cubicBezTo>
                                  <a:pt x="3715" y="0"/>
                                  <a:pt x="3715" y="0"/>
                                  <a:pt x="3715" y="0"/>
                                </a:cubicBezTo>
                                <a:cubicBezTo>
                                  <a:pt x="3768" y="53"/>
                                  <a:pt x="3768" y="53"/>
                                  <a:pt x="3768" y="53"/>
                                </a:cubicBezTo>
                                <a:cubicBezTo>
                                  <a:pt x="3768" y="185"/>
                                  <a:pt x="3768" y="185"/>
                                  <a:pt x="3768" y="185"/>
                                </a:cubicBezTo>
                                <a:cubicBezTo>
                                  <a:pt x="3768" y="194"/>
                                  <a:pt x="3761" y="202"/>
                                  <a:pt x="3752" y="202"/>
                                </a:cubicBezTo>
                                <a:close/>
                                <a:moveTo>
                                  <a:pt x="16" y="4"/>
                                </a:moveTo>
                                <a:cubicBezTo>
                                  <a:pt x="9" y="4"/>
                                  <a:pt x="4" y="9"/>
                                  <a:pt x="4" y="16"/>
                                </a:cubicBezTo>
                                <a:cubicBezTo>
                                  <a:pt x="4" y="185"/>
                                  <a:pt x="4" y="185"/>
                                  <a:pt x="4" y="185"/>
                                </a:cubicBezTo>
                                <a:cubicBezTo>
                                  <a:pt x="4" y="192"/>
                                  <a:pt x="9" y="198"/>
                                  <a:pt x="16" y="198"/>
                                </a:cubicBezTo>
                                <a:cubicBezTo>
                                  <a:pt x="3752" y="198"/>
                                  <a:pt x="3752" y="198"/>
                                  <a:pt x="3752" y="198"/>
                                </a:cubicBezTo>
                                <a:cubicBezTo>
                                  <a:pt x="3759" y="198"/>
                                  <a:pt x="3764" y="192"/>
                                  <a:pt x="3764" y="185"/>
                                </a:cubicBezTo>
                                <a:cubicBezTo>
                                  <a:pt x="3764" y="55"/>
                                  <a:pt x="3764" y="55"/>
                                  <a:pt x="3764" y="55"/>
                                </a:cubicBezTo>
                                <a:cubicBezTo>
                                  <a:pt x="3713" y="4"/>
                                  <a:pt x="3713" y="4"/>
                                  <a:pt x="3713" y="4"/>
                                </a:cubicBezTo>
                                <a:lnTo>
                                  <a:pt x="16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4" name="Freeform 6"/>
                        <wps:cNvSpPr/>
                        <wps:spPr bwMode="auto">
                          <a:xfrm>
                            <a:off x="5300662" y="41275"/>
                            <a:ext cx="71438" cy="73025"/>
                          </a:xfrm>
                          <a:custGeom>
                            <a:avLst/>
                            <a:gdLst>
                              <a:gd name="T0" fmla="*/ 0 w 52"/>
                              <a:gd name="T1" fmla="*/ 0 h 52"/>
                              <a:gd name="T2" fmla="*/ 0 w 52"/>
                              <a:gd name="T3" fmla="*/ 38 h 52"/>
                              <a:gd name="T4" fmla="*/ 14 w 52"/>
                              <a:gd name="T5" fmla="*/ 52 h 52"/>
                              <a:gd name="T6" fmla="*/ 52 w 52"/>
                              <a:gd name="T7" fmla="*/ 52 h 52"/>
                              <a:gd name="T8" fmla="*/ 0 w 52"/>
                              <a:gd name="T9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2" h="52">
                                <a:moveTo>
                                  <a:pt x="0" y="0"/>
                                </a:moveTo>
                                <a:cubicBezTo>
                                  <a:pt x="0" y="38"/>
                                  <a:pt x="0" y="38"/>
                                  <a:pt x="0" y="38"/>
                                </a:cubicBezTo>
                                <a:cubicBezTo>
                                  <a:pt x="0" y="46"/>
                                  <a:pt x="7" y="52"/>
                                  <a:pt x="14" y="52"/>
                                </a:cubicBezTo>
                                <a:cubicBezTo>
                                  <a:pt x="52" y="52"/>
                                  <a:pt x="52" y="52"/>
                                  <a:pt x="52" y="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5" name="Freeform 7"/>
                        <wps:cNvSpPr/>
                        <wps:spPr bwMode="auto">
                          <a:xfrm>
                            <a:off x="-41600" y="23918"/>
                            <a:ext cx="307842" cy="310938"/>
                          </a:xfrm>
                          <a:custGeom>
                            <a:avLst/>
                            <a:gdLst>
                              <a:gd name="T0" fmla="*/ 129 w 258"/>
                              <a:gd name="T1" fmla="*/ 258 h 258"/>
                              <a:gd name="T2" fmla="*/ 129 w 258"/>
                              <a:gd name="T3" fmla="*/ 258 h 258"/>
                              <a:gd name="T4" fmla="*/ 0 w 258"/>
                              <a:gd name="T5" fmla="*/ 129 h 258"/>
                              <a:gd name="T6" fmla="*/ 0 w 258"/>
                              <a:gd name="T7" fmla="*/ 129 h 258"/>
                              <a:gd name="T8" fmla="*/ 129 w 258"/>
                              <a:gd name="T9" fmla="*/ 0 h 258"/>
                              <a:gd name="T10" fmla="*/ 129 w 258"/>
                              <a:gd name="T11" fmla="*/ 0 h 258"/>
                              <a:gd name="T12" fmla="*/ 258 w 258"/>
                              <a:gd name="T13" fmla="*/ 129 h 258"/>
                              <a:gd name="T14" fmla="*/ 258 w 258"/>
                              <a:gd name="T15" fmla="*/ 129 h 258"/>
                              <a:gd name="T16" fmla="*/ 129 w 258"/>
                              <a:gd name="T17" fmla="*/ 258 h 2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58" h="258">
                                <a:moveTo>
                                  <a:pt x="129" y="258"/>
                                </a:moveTo>
                                <a:cubicBezTo>
                                  <a:pt x="129" y="258"/>
                                  <a:pt x="129" y="258"/>
                                  <a:pt x="129" y="258"/>
                                </a:cubicBezTo>
                                <a:cubicBezTo>
                                  <a:pt x="58" y="258"/>
                                  <a:pt x="0" y="200"/>
                                  <a:pt x="0" y="129"/>
                                </a:cubicBezTo>
                                <a:cubicBezTo>
                                  <a:pt x="0" y="129"/>
                                  <a:pt x="0" y="129"/>
                                  <a:pt x="0" y="129"/>
                                </a:cubicBezTo>
                                <a:cubicBezTo>
                                  <a:pt x="0" y="58"/>
                                  <a:pt x="58" y="0"/>
                                  <a:pt x="129" y="0"/>
                                </a:cubicBezTo>
                                <a:cubicBezTo>
                                  <a:pt x="129" y="0"/>
                                  <a:pt x="129" y="0"/>
                                  <a:pt x="129" y="0"/>
                                </a:cubicBezTo>
                                <a:cubicBezTo>
                                  <a:pt x="200" y="0"/>
                                  <a:pt x="258" y="58"/>
                                  <a:pt x="258" y="129"/>
                                </a:cubicBezTo>
                                <a:cubicBezTo>
                                  <a:pt x="258" y="129"/>
                                  <a:pt x="258" y="129"/>
                                  <a:pt x="258" y="129"/>
                                </a:cubicBezTo>
                                <a:cubicBezTo>
                                  <a:pt x="258" y="200"/>
                                  <a:pt x="200" y="258"/>
                                  <a:pt x="129" y="25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 w="25400">
                            <a:solidFill>
                              <a:srgbClr val="FFFFFF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0E7598" id="组合 9" o:spid="_x0000_s1026" style="position:absolute;margin-left:-51.8pt;margin-top:522.85pt;width:520.85pt;height:29.9pt;z-index:251661824" coordorigin="-416,239" coordsize="54168,3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7AQuQcAAD8lAAAOAAAAZHJzL2Uyb0RvYy54bWzsWtuO2zYQfS/QfxD0WCCxrr4h3gBNukGB&#10;tA26W/RZlmVbiCyqkrze5Ot7hqRk6kKbu0GAFGkCrC1qdDhzOJwZjvXq9eMhsx6SskpZvrLdl45t&#10;JXnMNmm+W9l/3d++mNtWVUf5JspYnqzsT0llv7758YdXp2KZeGzPsk1SWgDJq+WpWNn7ui6Wk0kV&#10;75NDVL1kRZLj5paVh6jGZbmbbMroBPRDNvEcZzo5sXJTlCxOqgqjb8VN+4bjb7dJXP+x3VZJbWUr&#10;G7rV/G/J/67p7+TmVbTclVGxT2OpRvQMLQ5RmmPSFuptVEfWsUwHUIc0LlnFtvXLmB0mbLtN44Tb&#10;AGtcp2fNu5IdC27LbnnaFS1NoLbH07Nh498f3pXFXfGhBBOnYgcu+BXZ8rgtD/QJLa1HTtmnlrLk&#10;sbZiDE6nbjBbhLYV454/W8x8yWm8B/H02IvAnTqgHvc9f+HOBeXx/heJEOL+fNYguM7C5yKT8/wJ&#10;X8f3VQ0VJx0dTwW8pjoTU30ZMXf7qEg439USxHworXSzskPftvLoAOe9LZOEXNEKyQiaHFLEHbFU&#10;Fe9Z/LGycvbLJq0/sDSvoY5LklBaEaWLCg9Z69NvbAPY6Fgz7jw9wt1ZMPVADDG7AEeCuYb5kNw/&#10;BLHEvDd3FvM+b/Gxqt8ljK9h9CD4g4du8I276kaadQ+Q7SGD3/80sfxZ6FknfEzlSu1aMVcR8xzP&#10;2lv4K5Q6C3mKkDvVIIHRdkItUqAIORogsNMCufNwXKWpIqQDmikyUHvUNISy82Q60xaKkDOO43b5&#10;dkONca5KuA5L5ZsWTYelUh76GsVUyi+BGdHuqrxfciuVe603IHAYsO+q9AfjVnoq/YGGL0/lXucQ&#10;nkq+FkllXuujnkq9dt9QNDi74GKuMdCQeE8l3tWiqcTDKbR2qtRr7UR6OFtwAc1X+Q81G9tX+fdn&#10;rq9ZTF9dAo1X+EYL4KsLoCAhW7VxNdo3oTZ+zGWsxTcropLI4YG+YBWlRgq8CN73IklES0hRYNYI&#10;w1gS9nlGuSYMa0iYJyoodxkZ/kLCPMFcFYY7kPDCSA0KdSSNUEZ58JoirrTRNTPSlVa6ZmZSQOLK&#10;mBlKEYeLm5lKYYXEETlMTKXYwcXNTKX4wMXNTPWkqdjiRspIUz0zU2kTkzLYpCbotE25uJmptBO5&#10;eMdU4TtyO5Wo6/sVfWlbqOjXpFG0LKKadmHz1TpRcYqKxtqjVkLRQjcO7CG5Z1ykpt1IKYrPLKsa&#10;zHgWiY/rNP45+aw+IP1JimNSDmMySsZ0ALtXAgjRGTT00AXz7iKQdvIp5eC8JewqtnxiOoKiHTNS&#10;WgDLUlW1Qx4LOhzxMSNYBHdEXtDRgTEZNYQn3wA8an3hP9IjTIafNgMy4+gUV8afOEnXP+D6SKdD&#10;Zxrx+K4jxhmrEk7IeSd0VpC7IXQ73+4CCGFUBpi847Jij/Nw02wcMYTtgwmNzJUPdAm9PvgU7IU8&#10;36h2oFJSV1DudzlqBN7y3oMyHTedRPA+mGQqOeoaR8UYXyfpiYaTyIfCvlcLrIvDhjOgGBi4DxV7&#10;10YH8Fk+Er0bD25uNi6PpymJcFdsswmHPB+qK5alm9s0yyiJVOVu/SYrrYcIrabgLf2XntwRy3iJ&#10;lzN6TDi6GOk1OUSLQDQZ1mzzCe0CdNnQvtqz8rNtndCxWtnVP8eoTGwr+zVHq2HhBgHCb80vgnBG&#10;BUmp3lmrd/Lj4Q2DpggMUR4DdWXXzdc3teiQoUUF09/nd0WsdjLQcRGKff3WC7yo13rh4UHpp4BD&#10;44ZK6KNlMhVJPnA9NJ14bGs6KjM3QO+J91PQxsJZS6xP05V5VjuF+g0oK/g85yaJerihg/1QAkq2&#10;B71xDPVM49NJcAgC9loQl85tQxH1PIPGzxiKeprkvaEhinqQ1KCA2FaXcYPU8+OZFGy57/lkRRGn&#10;PUU+p+zFYlHRi4+xmleUa00ddjmLC1nRnW1y9rUxHjDVynmsPBAgQafwFMVv42my5pA5hW8nI2Qy&#10;nqq6Tha/PjjAbpKD0KNLWnPv/8TBym8ncSCu9RIHP5M8M3GM/4bR5A3fmc0DeBr/CWTsB4xnZQ7X&#10;WyBie+HlNnzIe4BDITV/aJHUFIKJqJs4RFKTCAXuERE1idBkozhqGtHgqGlEi6MmEq1l/VwyonSn&#10;C68FGvbghwxR16rNbcTjKElUsLZSWuuopdVK6bGMGKeTSYult1BlnWZsVw9h8HtOvTzzjnVt/wNN&#10;TcpgX1Q20IbhzTJ8jhUOcCeeWklOlMmXi4eefFM/mA0P8vFYFUEKU4tDKNRMIHI1fioVJbiawGlu&#10;oXoXrns18kQXW8KMDhopLlTsqi2N6WjdcNVUa109u1eyYJKLpIdptH46NlFKfHewuddQwdXpkDSj&#10;TyG890yjp9mwEe0NVM83GrvoNj+1damUw8MZZKcMN75S24B62F4YgHbebdC2Hm75P+nZSusBmvU6&#10;DYTDjnVS3u03J2udHcs/I3rfwZnT2m7SCu0Gf+6KC3QEvJlD/9AlyHZ42afO0F9g9d9pvecvTrQ/&#10;bpVV3TZC1lkUf+QaR1mxj0R3BBwDRuy9QkjzPkurDL9qOyK4ao7433BDhL+Zgrd0uO7yjSJ6DUi9&#10;5pac33u6+RcAAP//AwBQSwMEFAAGAAgAAAAhAC7f0Z7jAAAADgEAAA8AAABkcnMvZG93bnJldi54&#10;bWxMj8FOwzAMhu9IvENkJG5bEkrHKE2naQJO0yQ2JMQta7y2WpNUTdZ2b485wdH+P/3+nK8m27IB&#10;+9B4p0DOBTB0pTeNqxR8Ht5mS2Ahamd06x0quGKAVXF7k+vM+NF94LCPFaMSFzKtoI6xyzgPZY1W&#10;h7nv0FF28r3Vkca+4qbXI5Xblj8IseBWN44u1LrDTY3leX+xCt5HPa4T+Tpsz6fN9fuQ7r62EpW6&#10;v5vWL8AiTvEPhl99UoeCnI7+4kxgrYKZFMmCWErEY/oEjJjnZCmBHWklRZoCL3L+/43iBwAA//8D&#10;AFBLAQItABQABgAIAAAAIQC2gziS/gAAAOEBAAATAAAAAAAAAAAAAAAAAAAAAABbQ29udGVudF9U&#10;eXBlc10ueG1sUEsBAi0AFAAGAAgAAAAhADj9If/WAAAAlAEAAAsAAAAAAAAAAAAAAAAALwEAAF9y&#10;ZWxzLy5yZWxzUEsBAi0AFAAGAAgAAAAhAGNHsBC5BwAAPyUAAA4AAAAAAAAAAAAAAAAALgIAAGRy&#10;cy9lMm9Eb2MueG1sUEsBAi0AFAAGAAgAAAAhAC7f0Z7jAAAADgEAAA8AAAAAAAAAAAAAAAAAEwoA&#10;AGRycy9kb3ducmV2LnhtbFBLBQYAAAAABAAEAPMAAAAjCwAAAAA=&#10;">
                <v:shape id="Freeform 5" o:spid="_x0000_s1027" style="position:absolute;left:1746;top:396;width:52006;height:2810;visibility:visible;mso-wrap-style:square;v-text-anchor:top" coordsize="3768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sKqwgAAANsAAAAPAAAAZHJzL2Rvd25yZXYueG1sRI/NqsIw&#10;FIT3gu8QjnA3oqmKVapRRG/BleAPuD00x7bYnJQman17c+GCy2FmvmGW69ZU4kmNKy0rGA0jEMSZ&#10;1SXnCi7ndDAH4TyyxsoyKXiTg/Wq21liou2Lj/Q8+VwECLsEFRTe14mULivIoBvamjh4N9sY9EE2&#10;udQNvgLcVHIcRbE0WHJYKLCmbUHZ/fQwCn7T62Gy0xEfrnF62+bWznR/r9RPr90sQHhq/Tf8395r&#10;BdMJ/H0JP0CuPgAAAP//AwBQSwECLQAUAAYACAAAACEA2+H2y+4AAACFAQAAEwAAAAAAAAAAAAAA&#10;AAAAAAAAW0NvbnRlbnRfVHlwZXNdLnhtbFBLAQItABQABgAIAAAAIQBa9CxbvwAAABUBAAALAAAA&#10;AAAAAAAAAAAAAB8BAABfcmVscy8ucmVsc1BLAQItABQABgAIAAAAIQDk6sKqwgAAANsAAAAPAAAA&#10;AAAAAAAAAAAAAAcCAABkcnMvZG93bnJldi54bWxQSwUGAAAAAAMAAwC3AAAA9gIAAAAA&#10;" path="m3752,202c16,202,16,202,16,202,7,202,,194,,185,,16,,16,,16,,7,7,,16,,3715,,3715,,3715,v53,53,53,53,53,53c3768,185,3768,185,3768,185v,9,-7,17,-16,17xm16,4c9,4,4,9,4,16v,169,,169,,169c4,192,9,198,16,198v3736,,3736,,3736,c3759,198,3764,192,3764,185v,-130,,-130,,-130c3713,4,3713,4,3713,4l16,4xe" fillcolor="#4d4d4d" stroked="f">
                  <v:path arrowok="t" o:connecttype="custom" o:connectlocs="5178567,280988;22083,280988;0,257340;0,22256;22083,0;5127499,0;5200650,73725;5200650,257340;5178567,280988;22083,5564;5521,22256;5521,257340;22083,275424;5178567,275424;5195129,257340;5195129,76507;5124738,5564;22083,5564" o:connectangles="0,0,0,0,0,0,0,0,0,0,0,0,0,0,0,0,0,0"/>
                  <o:lock v:ext="edit" verticies="t"/>
                </v:shape>
                <v:shape id="Freeform 6" o:spid="_x0000_s1028" style="position:absolute;left:53006;top:412;width:715;height:731;visibility:visible;mso-wrap-style:square;v-text-anchor:top" coordsize="52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1bdwQAAANsAAAAPAAAAZHJzL2Rvd25yZXYueG1sRI9da8Iw&#10;FIbvB/6HcITdzVTZZFTTIkLdbv0Y3h6aYxNsTmqTafvvl8Fgly/vx8O7LgfXijv1wXpWMJ9lIIhr&#10;ry03Ck7H6uUdRIjIGlvPpGCkAGUxeVpjrv2D93Q/xEakEQ45KjAxdrmUoTbkMMx8R5y8i+8dxiT7&#10;RuoeH2nctXKRZUvp0HIiGOxoa6i+Hr5dguzG21ccxp3V4+WD7L46G1kp9TwdNisQkYb4H/5rf2oF&#10;b6/w+yX9AFn8AAAA//8DAFBLAQItABQABgAIAAAAIQDb4fbL7gAAAIUBAAATAAAAAAAAAAAAAAAA&#10;AAAAAABbQ29udGVudF9UeXBlc10ueG1sUEsBAi0AFAAGAAgAAAAhAFr0LFu/AAAAFQEAAAsAAAAA&#10;AAAAAAAAAAAAHwEAAF9yZWxzLy5yZWxzUEsBAi0AFAAGAAgAAAAhAIEDVt3BAAAA2wAAAA8AAAAA&#10;AAAAAAAAAAAABwIAAGRycy9kb3ducmV2LnhtbFBLBQYAAAAAAwADALcAAAD1AgAAAAA=&#10;" path="m,c,38,,38,,38v,8,7,14,14,14c52,52,52,52,52,52l,xe" fillcolor="#4d4d4d" stroked="f">
                  <v:path arrowok="t" o:connecttype="custom" o:connectlocs="0,0;0,53364;19233,73025;71438,73025;0,0" o:connectangles="0,0,0,0,0"/>
                </v:shape>
                <v:shape id="Freeform 7" o:spid="_x0000_s1029" style="position:absolute;left:-416;top:239;width:3078;height:3109;visibility:visible;mso-wrap-style:square;v-text-anchor:top" coordsize="258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UtFwwAAANsAAAAPAAAAZHJzL2Rvd25yZXYueG1sRI9Ba8JA&#10;FITvBf/D8oTemo2BSEmziggGhaLUFnp9ZF+zqdm3Ibtq+u+7guBxmJlvmHI52k5caPCtYwWzJAVB&#10;XDvdcqPg63Pz8grCB2SNnWNS8EcelovJU4mFdlf+oMsxNCJC2BeowITQF1L62pBFn7ieOHo/brAY&#10;ohwaqQe8RrjtZJamc2mx5bhgsKe1ofp0PFsFW4/dbF/lY/g2VfZ7kLvd5r1X6nk6rt5ABBrDI3xv&#10;b7WCPIfbl/gD5OIfAAD//wMAUEsBAi0AFAAGAAgAAAAhANvh9svuAAAAhQEAABMAAAAAAAAAAAAA&#10;AAAAAAAAAFtDb250ZW50X1R5cGVzXS54bWxQSwECLQAUAAYACAAAACEAWvQsW78AAAAVAQAACwAA&#10;AAAAAAAAAAAAAAAfAQAAX3JlbHMvLnJlbHNQSwECLQAUAAYACAAAACEAwc1LRcMAAADbAAAADwAA&#10;AAAAAAAAAAAAAAAHAgAAZHJzL2Rvd25yZXYueG1sUEsFBgAAAAADAAMAtwAAAPcCAAAAAA==&#10;" path="m129,258v,,,,,c58,258,,200,,129v,,,,,c,58,58,,129,v,,,,,c200,,258,58,258,129v,,,,,c258,200,200,258,129,258xe" fillcolor="#4d4d4d" strokecolor="white" strokeweight="2pt">
                  <v:shadow on="t" color="black" opacity="13107f" origin="-.5,-.5" offset=".74836mm,.74836mm"/>
                  <v:path arrowok="t" o:connecttype="custom" o:connectlocs="153921,310938;153921,310938;0,155469;0,155469;153921,0;153921,0;307842,155469;307842,155469;153921,310938" o:connectangles="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5765C996" wp14:editId="7C45AA27">
                <wp:simplePos x="0" y="0"/>
                <wp:positionH relativeFrom="column">
                  <wp:posOffset>-375920</wp:posOffset>
                </wp:positionH>
                <wp:positionV relativeFrom="paragraph">
                  <wp:posOffset>7047865</wp:posOffset>
                </wp:positionV>
                <wp:extent cx="6076315" cy="816610"/>
                <wp:effectExtent l="0" t="0" r="0" b="0"/>
                <wp:wrapNone/>
                <wp:docPr id="125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67080" y="7962265"/>
                          <a:ext cx="6076315" cy="816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9604A9" w14:textId="77777777" w:rsidR="00374412" w:rsidRDefault="00000000" w:rsidP="00511EAC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64" w:lineRule="auto"/>
                              <w:rPr>
                                <w:rFonts w:ascii="微软雅黑" w:eastAsia="微软雅黑" w:hAnsi="微软雅黑" w:cs="微软雅黑" w:hint="eastAsia"/>
                                <w:color w:val="4D4D4D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D4D4D"/>
                                <w:sz w:val="20"/>
                                <w:szCs w:val="22"/>
                              </w:rPr>
                              <w:t>语言能力：通过大学英语六级；</w:t>
                            </w:r>
                          </w:p>
                          <w:p w14:paraId="7F3DC5B8" w14:textId="77777777" w:rsidR="00374412" w:rsidRDefault="00000000" w:rsidP="00511EAC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64" w:lineRule="auto"/>
                              <w:rPr>
                                <w:rFonts w:ascii="微软雅黑" w:eastAsia="微软雅黑" w:hAnsi="微软雅黑" w:cs="微软雅黑" w:hint="eastAsia"/>
                                <w:color w:val="4D4D4D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D4D4D"/>
                                <w:sz w:val="20"/>
                                <w:szCs w:val="22"/>
                              </w:rPr>
                              <w:t>计算机能力：通过全国计算机等级考试（二级C）;</w:t>
                            </w:r>
                          </w:p>
                          <w:p w14:paraId="7FD72DA2" w14:textId="77777777" w:rsidR="00374412" w:rsidRDefault="00000000" w:rsidP="00511EAC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64" w:lineRule="auto"/>
                              <w:rPr>
                                <w:rFonts w:ascii="微软雅黑" w:eastAsia="微软雅黑" w:hAnsi="微软雅黑" w:cs="微软雅黑" w:hint="eastAsia"/>
                                <w:color w:val="4D4D4D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D4D4D"/>
                                <w:sz w:val="20"/>
                                <w:szCs w:val="22"/>
                              </w:rPr>
                              <w:t>办公软件：熟练掌握word、excel、PPT等；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5C996" id="文本框 109" o:spid="_x0000_s1032" type="#_x0000_t202" style="position:absolute;left:0;text-align:left;margin-left:-29.6pt;margin-top:554.95pt;width:478.45pt;height:64.3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jpXXwIAAAcFAAAOAAAAZHJzL2Uyb0RvYy54bWysVMFu2zAMvQ/YPwi6r7bTxEmDOkXWosOA&#10;Yi3WDTsrspQYkyVNUmJnX98nOUmLbpcOu8iUST6Sj6Qur/pWkZ1wvjG6osVZTonQ3NSNXlf0+7fb&#10;DzNKfGC6ZspoUdG98PRq8f7dZWfnYmQ2RtXCEYBoP+9sRTch2HmWeb4RLfNnxgoNpTSuZQFXt85q&#10;xzqgtyob5XmZdcbV1hkuvMffm0FJFwlfSsHDvZReBKIqitxCOl06V/HMFpdsvnbMbhp+SIP9QxYt&#10;azSCnqBuWGBk65o/oNqGO+ONDGfctJmRsuEi1YBqivxVNY8bZkWqBeR4e6LJ/z9Y/mX3aB8cCf1H&#10;06OBkZDO+rnHz1hPL10bv8iUQD8tp/kMPO4hXpSjUTkZGBR9IBz6Mp+W58WEEg6LWVGWRaI4eway&#10;zodPwrQkChV16FAiju3ufEBwmB5NYlxtbhulUpeUJh0inE/y5HDSwENpOD6nnaSwVyIiKP1VSNLU&#10;yG5wTLMlrpUjO4apYJwLHVLhCQnW0U0i7FscD/bRVaS5e4vzySNFNjqcnNtGG5fqfZV2/fOYshzs&#10;jwwMdUcKQr/qUTg4O3Z1Zeo9mu3MsAfe8tsGbbhjPjwwh8FHa7HM4R6HVAZ0m4NEyca433/7H+0x&#10;j9BS0mGRKup/bZkTlKjPGpN6UYzHcfPSZTyZjnBxLzWrlxq9ba8NulLg2bA8idE+qKMonWl/YOeX&#10;MSpUTHPErmg4itdhWG+8GVwsl8kIu2ZZuNOPlkfoyLK3y23AcKWZi2wN3BxYxLalUTy8DHGdX96T&#10;1fP7tXgCAAD//wMAUEsDBBQABgAIAAAAIQCjujn/3wAAAA0BAAAPAAAAZHJzL2Rvd25yZXYueG1s&#10;TI/dToNAEEbvTXyHzZh4Y9pdMLWALI1pwnVT6gNs2RHQ/SHsUvDtHa/0cuY7+eZMeVitYTecwuCd&#10;hGQrgKFrvR5cJ+H9Um8yYCEqp5XxDiV8Y4BDdX9XqkL7xZ3x1sSOUYkLhZLQxzgWnIe2R6vC1o/o&#10;KPvwk1WRxqnjelILlVvDUyFeuFWDowu9GvHYY/vVzFaCT5cnc26S+nhaPmtxmvHSBJTy8WF9ewUW&#10;cY1/MPzqkzpU5HT1s9OBGQmbXZ4SSkEi8hwYIVm+3wO70ip9znbAq5L//6L6AQAA//8DAFBLAQIt&#10;ABQABgAIAAAAIQC2gziS/gAAAOEBAAATAAAAAAAAAAAAAAAAAAAAAABbQ29udGVudF9UeXBlc10u&#10;eG1sUEsBAi0AFAAGAAgAAAAhADj9If/WAAAAlAEAAAsAAAAAAAAAAAAAAAAALwEAAF9yZWxzLy5y&#10;ZWxzUEsBAi0AFAAGAAgAAAAhAB62OldfAgAABwUAAA4AAAAAAAAAAAAAAAAALgIAAGRycy9lMm9E&#10;b2MueG1sUEsBAi0AFAAGAAgAAAAhAKO6Of/fAAAADQEAAA8AAAAAAAAAAAAAAAAAuQQAAGRycy9k&#10;b3ducmV2LnhtbFBLBQYAAAAABAAEAPMAAADFBQAAAAA=&#10;" filled="f" stroked="f" strokeweight=".5pt">
                <v:textbox style="mso-fit-shape-to-text:t">
                  <w:txbxContent>
                    <w:p w14:paraId="7D9604A9" w14:textId="77777777" w:rsidR="00374412" w:rsidRDefault="00000000" w:rsidP="00511EAC">
                      <w:pPr>
                        <w:numPr>
                          <w:ilvl w:val="0"/>
                          <w:numId w:val="1"/>
                        </w:numPr>
                        <w:spacing w:after="0" w:line="264" w:lineRule="auto"/>
                        <w:rPr>
                          <w:rFonts w:ascii="微软雅黑" w:eastAsia="微软雅黑" w:hAnsi="微软雅黑" w:cs="微软雅黑" w:hint="eastAsia"/>
                          <w:color w:val="4D4D4D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D4D4D"/>
                          <w:sz w:val="20"/>
                          <w:szCs w:val="22"/>
                        </w:rPr>
                        <w:t>语言能力：通过大学英语六级；</w:t>
                      </w:r>
                    </w:p>
                    <w:p w14:paraId="7F3DC5B8" w14:textId="77777777" w:rsidR="00374412" w:rsidRDefault="00000000" w:rsidP="00511EAC">
                      <w:pPr>
                        <w:numPr>
                          <w:ilvl w:val="0"/>
                          <w:numId w:val="1"/>
                        </w:numPr>
                        <w:spacing w:after="0" w:line="264" w:lineRule="auto"/>
                        <w:rPr>
                          <w:rFonts w:ascii="微软雅黑" w:eastAsia="微软雅黑" w:hAnsi="微软雅黑" w:cs="微软雅黑" w:hint="eastAsia"/>
                          <w:color w:val="4D4D4D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D4D4D"/>
                          <w:sz w:val="20"/>
                          <w:szCs w:val="22"/>
                        </w:rPr>
                        <w:t>计算机能力：通过全国计算机等级考试（二级C）;</w:t>
                      </w:r>
                    </w:p>
                    <w:p w14:paraId="7FD72DA2" w14:textId="77777777" w:rsidR="00374412" w:rsidRDefault="00000000" w:rsidP="00511EAC">
                      <w:pPr>
                        <w:numPr>
                          <w:ilvl w:val="0"/>
                          <w:numId w:val="1"/>
                        </w:numPr>
                        <w:spacing w:after="0" w:line="264" w:lineRule="auto"/>
                        <w:rPr>
                          <w:rFonts w:ascii="微软雅黑" w:eastAsia="微软雅黑" w:hAnsi="微软雅黑" w:cs="微软雅黑" w:hint="eastAsia"/>
                          <w:color w:val="4D4D4D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D4D4D"/>
                          <w:sz w:val="20"/>
                          <w:szCs w:val="22"/>
                        </w:rPr>
                        <w:t>办公软件：熟练掌握word、excel、PPT等；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5CD8509A" wp14:editId="71990C78">
                <wp:simplePos x="0" y="0"/>
                <wp:positionH relativeFrom="column">
                  <wp:posOffset>-375920</wp:posOffset>
                </wp:positionH>
                <wp:positionV relativeFrom="paragraph">
                  <wp:posOffset>3681730</wp:posOffset>
                </wp:positionV>
                <wp:extent cx="6273800" cy="1563370"/>
                <wp:effectExtent l="0" t="0" r="0" b="0"/>
                <wp:wrapNone/>
                <wp:docPr id="5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67080" y="4596130"/>
                          <a:ext cx="6273800" cy="156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931240" w14:textId="501895EA" w:rsidR="00374412" w:rsidRPr="005C1DE3" w:rsidRDefault="00125BF2" w:rsidP="005C1DE3">
                            <w:pPr>
                              <w:spacing w:after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 xml:space="preserve">20xx.02-20xx.11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浪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莎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控股集团有限公司                    电子商务专员</w:t>
                            </w:r>
                          </w:p>
                          <w:p w14:paraId="3D301A8F" w14:textId="77777777" w:rsidR="00374412" w:rsidRDefault="00000000" w:rsidP="005C1DE3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与合作的网络平台保持联系，定期与其管理层沟通；</w:t>
                            </w:r>
                          </w:p>
                          <w:p w14:paraId="7977BCC8" w14:textId="77777777" w:rsidR="00374412" w:rsidRDefault="00000000" w:rsidP="005C1DE3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审核网站或主页的页面设计、产品描述等设计方案，提高页面吸引力；</w:t>
                            </w:r>
                          </w:p>
                          <w:p w14:paraId="019246E3" w14:textId="77777777" w:rsidR="00374412" w:rsidRDefault="00000000" w:rsidP="005C1DE3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建设与提升公司网络品牌形象，制定公司网络营销方案和流程，开拓网络营销资源和渠道；</w:t>
                            </w:r>
                          </w:p>
                          <w:p w14:paraId="63B61A40" w14:textId="77777777" w:rsidR="00374412" w:rsidRDefault="00000000" w:rsidP="005C1DE3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维护与发展目标网络媒体与网络资源的关系；</w:t>
                            </w:r>
                          </w:p>
                          <w:p w14:paraId="5C19F466" w14:textId="77777777" w:rsidR="00374412" w:rsidRDefault="00000000" w:rsidP="005C1DE3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定期修改网页上的公司产品图片和视频等。</w:t>
                            </w:r>
                          </w:p>
                          <w:p w14:paraId="6AC1C89D" w14:textId="77777777" w:rsidR="00374412" w:rsidRDefault="00374412" w:rsidP="005C1DE3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7F7F7F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8509A" id="_x0000_s1033" type="#_x0000_t202" style="position:absolute;left:0;text-align:left;margin-left:-29.6pt;margin-top:289.9pt;width:494pt;height:123.1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hwAXgIAAAgFAAAOAAAAZHJzL2Uyb0RvYy54bWysVEuP2jAQvlfqf7B8LwlvFhFWlBVVpVV3&#10;VVr1bBybRHU8rm1I6K/fsUMAbXvZqhdnnPnm9c2MF/dNpchRWFeCzmi/l1IiNIe81PuMfv+2+TCj&#10;xHmmc6ZAi4yehKP3y/fvFrWZiwEUoHJhCTrRbl6bjBbem3mSOF6IirkeGKFRKcFWzOPV7pPcshq9&#10;VyoZpOkkqcHmxgIXzuHfh1ZJl9G/lIL7Jymd8ERlFHPz8bTx3IUzWS7YfG+ZKUp+ToP9QxYVKzUG&#10;vbh6YJ6Rgy3/cFWV3IID6XscqgSkLLmINWA1/fRVNduCGRFrQXKcudDk/p9b/uW4Nc+W+OYjNNjA&#10;QEht3Nzhz1BPI20VvpgpQf10Mk1nyOMpo6Px3aQ/PDMoGk846ieD6XCWIoAjoj+eDIfTiEiunox1&#10;/pOAigQhoxZbFJljx0fnMTpCO0gIrGFTKhXbpDSpMcRwnEaDiwYtlEbDa95R8iclggelvwpJyhzT&#10;aw3jcIm1suTIcCwY50L7WHn0hOhgJjHsWwzP+GAq4uC9xfhiESOD9hfjqtRgY72v0s5/dinLFt8x&#10;0NYdKPDNrsHCsW1dW3eQn7DbFtpFcIZvSmzDI3P+mVmcfGwdbrN/wkMqQLrhLFFSgP39t/8BjwOJ&#10;Wkpq3KSMul8HZgUl6rPGUb3rj0Zh9eJlNJ4O8GJvNbtbjT5Ua8Cu9PHdMDyKAe9VJ0oL1Q9c+lWI&#10;iiqmOcbOqO/EtW/3Gx8NLlarCMJlM8w/6q3hwXVgWcPq4EGWceYCWy03ZxZx3eIonp+GsM+394i6&#10;PmDLFwAAAP//AwBQSwMEFAAGAAgAAAAhAD0bf/XiAAAACwEAAA8AAABkcnMvZG93bnJldi54bWxM&#10;j8FOwzAMhu9IvENkJG5bSqSOtjSdpkoTEoLDxi7c0iZrKxKnNNlWeHrMid1s+dPv7y/Xs7PsbKYw&#10;eJTwsEyAGWy9HrCTcHjfLjJgISrUyno0Er5NgHV1e1OqQvsL7sx5HztGIRgKJaGPcSw4D21vnApL&#10;Pxqk29FPTkVap47rSV0o3FkukmTFnRqQPvRqNHVv2s/9yUl4qbdvatcIl/3Y+vn1uBm/Dh+plPd3&#10;8+YJWDRz/IfhT5/UoSKnxp9QB2YlLNJcECohfcypAxG5yGhoJGRilQCvSn7dofoFAAD//wMAUEsB&#10;Ai0AFAAGAAgAAAAhALaDOJL+AAAA4QEAABMAAAAAAAAAAAAAAAAAAAAAAFtDb250ZW50X1R5cGVz&#10;XS54bWxQSwECLQAUAAYACAAAACEAOP0h/9YAAACUAQAACwAAAAAAAAAAAAAAAAAvAQAAX3JlbHMv&#10;LnJlbHNQSwECLQAUAAYACAAAACEAfxYcAF4CAAAIBQAADgAAAAAAAAAAAAAAAAAuAgAAZHJzL2Uy&#10;b0RvYy54bWxQSwECLQAUAAYACAAAACEAPRt/9eIAAAALAQAADwAAAAAAAAAAAAAAAAC4BAAAZHJz&#10;L2Rvd25yZXYueG1sUEsFBgAAAAAEAAQA8wAAAMcFAAAAAA==&#10;" filled="f" stroked="f" strokeweight=".5pt">
                <v:textbox>
                  <w:txbxContent>
                    <w:p w14:paraId="78931240" w14:textId="501895EA" w:rsidR="00374412" w:rsidRPr="005C1DE3" w:rsidRDefault="00125BF2" w:rsidP="005C1DE3">
                      <w:pPr>
                        <w:spacing w:after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 xml:space="preserve">20xx.02-20xx.11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>浪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>莎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>控股集团有限公司                    电子商务专员</w:t>
                      </w:r>
                    </w:p>
                    <w:p w14:paraId="3D301A8F" w14:textId="77777777" w:rsidR="00374412" w:rsidRDefault="00000000" w:rsidP="005C1DE3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与合作的网络平台保持联系，定期与其管理层沟通；</w:t>
                      </w:r>
                    </w:p>
                    <w:p w14:paraId="7977BCC8" w14:textId="77777777" w:rsidR="00374412" w:rsidRDefault="00000000" w:rsidP="005C1DE3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审核网站或主页的页面设计、产品描述等设计方案，提高页面吸引力；</w:t>
                      </w:r>
                    </w:p>
                    <w:p w14:paraId="019246E3" w14:textId="77777777" w:rsidR="00374412" w:rsidRDefault="00000000" w:rsidP="005C1DE3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建设与提升公司网络品牌形象，制定公司网络营销方案和流程，开拓网络营销资源和渠道；</w:t>
                      </w:r>
                    </w:p>
                    <w:p w14:paraId="63B61A40" w14:textId="77777777" w:rsidR="00374412" w:rsidRDefault="00000000" w:rsidP="005C1DE3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维护与发展目标网络媒体与网络资源的关系；</w:t>
                      </w:r>
                    </w:p>
                    <w:p w14:paraId="5C19F466" w14:textId="77777777" w:rsidR="00374412" w:rsidRDefault="00000000" w:rsidP="005C1DE3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定期修改网页上的公司产品图片和视频等。</w:t>
                      </w:r>
                    </w:p>
                    <w:p w14:paraId="6AC1C89D" w14:textId="77777777" w:rsidR="00374412" w:rsidRDefault="00374412" w:rsidP="005C1DE3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color w:val="7F7F7F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7804059" wp14:editId="2E314769">
                <wp:simplePos x="0" y="0"/>
                <wp:positionH relativeFrom="column">
                  <wp:posOffset>-140335</wp:posOffset>
                </wp:positionH>
                <wp:positionV relativeFrom="paragraph">
                  <wp:posOffset>3291840</wp:posOffset>
                </wp:positionV>
                <wp:extent cx="1007110" cy="320040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02665" y="4206240"/>
                          <a:ext cx="100711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FF4B28" w14:textId="77777777" w:rsidR="0037441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04059" id="文本框 43" o:spid="_x0000_s1034" type="#_x0000_t202" style="position:absolute;left:0;text-align:left;margin-left:-11.05pt;margin-top:259.2pt;width:79.3pt;height:25.2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SDtWwIAAAgFAAAOAAAAZHJzL2Uyb0RvYy54bWysVEuP2jAQvlfqf7B8LwkssFtEWFFWVJVW&#10;3VVp1bNxbIjqeFx7IKG/vmOHl7a9bNWLM8588/pmxtP7tjZsr3yowBa838s5U1ZCWdlNwb99Xb67&#10;4yygsKUwYFXBDyrw+9nbN9PGTdQAtmBK5Rk5sWHSuIJvEd0ky4LcqlqEHjhlSanB1wLp6jdZ6UVD&#10;3muTDfJ8nDXgS+dBqhDo70On5LPkX2sl8UnroJCZglNumE6fznU8s9lUTDZeuG0lj2mIf8iiFpWl&#10;oGdXDwIF2/nqD1d1JT0E0NiTUGegdSVVqoGq6ecvqllthVOpFiInuDNN4f+5lZ/3K/fsGbYfoKUG&#10;RkIaFyaBfsZ6Wu3r+KVMWdTn+WA8HnF2KPhwkI8HwyOFqkUmO8Btv09MS0LcUIc6QHbx5HzAjwpq&#10;FoWCe2pRYk7sHwNSdIKeIDGwhWVlTGqTsawp+PhmlCeDs4YsjCXDS95JwoNR0YOxX5RmVUnZdYZp&#10;uNTCeLYXNBZCSmUxVZ48ETqaaQr7GsMjPpqqNHivMT5bpMhg8WxcVxZ8qvdF2uWPU8q6w58Y6OqO&#10;FGC7bqnwgt+d2rqG8kDd9tAtQnByWVEbHkXAZ+Fp8qlztM34RIc2QHTDUeJsC/7X3/5HPA0kaTlr&#10;aJMKHn7uhFecmU+WRvV9f0hDwDBdhqPbAV38tWZ9rbG7egHUlT69G04mMeLRnETtof5OSz+PUUkl&#10;rKTYBceTuMBuv+nRkGo+TyBaNifw0a6cjK4jyxbmOwRdpZmLbHXcHFmkdUujeHwa4j5f3xPq8oDN&#10;fgMAAP//AwBQSwMEFAAGAAgAAAAhAK6Q7k7iAAAACwEAAA8AAABkcnMvZG93bnJldi54bWxMj01P&#10;g0AQhu8m/ofNNPHWLqCQDbI0DUljYvTQ2ou3AaZAuh/Iblv017s96XFmnrzzvMV61opdaHKDNRLi&#10;VQSMTGPbwXQSDh/bpQDmPJoWlTUk4ZscrMv7uwLz1l7Nji5737EQYlyOEnrvx5xz1/Sk0a3sSCbc&#10;jnbS6MM4dbyd8BrCteJJFGVc42DChx5HqnpqTvuzlvBabd9xVyda/Kjq5e24Gb8On6mUD4t58wzM&#10;0+z/YLjpB3Uog1Ntz6Z1TElYJkkcUAlpLJ6A3YjHLAVWh00mBPCy4P87lL8AAAD//wMAUEsBAi0A&#10;FAAGAAgAAAAhALaDOJL+AAAA4QEAABMAAAAAAAAAAAAAAAAAAAAAAFtDb250ZW50X1R5cGVzXS54&#10;bWxQSwECLQAUAAYACAAAACEAOP0h/9YAAACUAQAACwAAAAAAAAAAAAAAAAAvAQAAX3JlbHMvLnJl&#10;bHNQSwECLQAUAAYACAAAACEA7XEg7VsCAAAIBQAADgAAAAAAAAAAAAAAAAAuAgAAZHJzL2Uyb0Rv&#10;Yy54bWxQSwECLQAUAAYACAAAACEArpDuTuIAAAALAQAADwAAAAAAAAAAAAAAAAC1BAAAZHJzL2Rv&#10;d25yZXYueG1sUEsFBgAAAAAEAAQA8wAAAMQFAAAAAA==&#10;" filled="f" stroked="f" strokeweight=".5pt">
                <v:textbox>
                  <w:txbxContent>
                    <w:p w14:paraId="7DFF4B28" w14:textId="77777777" w:rsidR="00374412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4"/>
                          <w:szCs w:val="32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338D6003" wp14:editId="51A916E6">
                <wp:simplePos x="0" y="0"/>
                <wp:positionH relativeFrom="column">
                  <wp:posOffset>-547370</wp:posOffset>
                </wp:positionH>
                <wp:positionV relativeFrom="paragraph">
                  <wp:posOffset>3397250</wp:posOffset>
                </wp:positionV>
                <wp:extent cx="139700" cy="139700"/>
                <wp:effectExtent l="0" t="0" r="12700" b="12700"/>
                <wp:wrapNone/>
                <wp:docPr id="45" name="公文包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5630" y="4311650"/>
                          <a:ext cx="139700" cy="13970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4E4E5" id="公文包" o:spid="_x0000_s1026" style="position:absolute;margin-left:-43.1pt;margin-top:267.5pt;width:11pt;height:11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61356,2766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9g+vRIAAOVyAAAOAAAAZHJzL2Uyb0RvYy54bWysXduOIzlyfTfgfxD0aMBTSea9MTUL7A5m&#10;Xxb2wLsG1o9qleoCqKSypL7Mfr1PRFClCHZPMrjwPHS3RnEYSeZh8BY8+vEPX1/3q8+70/nleLhf&#10;hx+a9Wp32B4fXg5P9+v//tsv/z6tV+fL5vCw2R8Pu/v1b7vz+g8//eu//Pjl7cMuHp+P+4fdaYVC&#10;DucPX97u18+Xy9uHu7vz9nn3ujn/cHzbHfDl4/H0urng4+np7uG0+YLSX/d3sWmGuy/H08Pb6bjd&#10;nc/4vz/Ll+ufuPzHx9328p+Pj+fdZbW/X+PZLvznif/8SH/e/fTj5sPTafP2/LJNj7H5J57idfNy&#10;gNP3on7eXDarT6eXb4p6fdmejufj4+WH7fH17vj4+LLdcR1Qm9Bktfnr8+Ztx3VB45zf3pvp/P9X&#10;7PY/Pv/17dcTmuHL2/nDGf+kWnx9PL3S33i+1df7dT/3Q4vW++1+3bUhDH1qt93Xy2qL70M7jw2+&#10;38Ig/RsF3t3K2X46X/68O3KZm89/OV+k2R/wL260h9Vh8wp2bI+Hw/nlsvs7Cnt83eNN/Nvdqo1D&#10;aPth9eX6r/TSctD/aFBop36c5tXzKo7DMF+f+CkH/T38M540KA5tF0Moe4rGUz8PY1+ukwbFoZvb&#10;ti17aq2noQ1t2ZMGxWGIIx6v2Hqd9RTnPpQ9aVAcxq5vx7Kn3njqur5ztJ4GxWEa4jyVPQ3GUztO&#10;0VEnDYrDPDVDU/Y0Gk9x7oKjThoUx2aeYix7QhRW/SmMQzeW35MGxTHMc+Pg3mw8NbEPDk8aFMc4&#10;z5ODe0H39zaM/RDmcqUMKo7dME4O9gXd49vQoTEc1TKoOPZT33kiku7zbWj6xtN9g0Yh5vXgRpkX&#10;Qff6thkQyzz10qgUXx2+dL8PM6Jy43hdGuR3pTt+6Kcmdg5XGuRvQd3zQwxN56mVBvmJobv+NHZh&#10;clRKY/x0112/H9GCDk8a4+/Euut3YzM6Ym3QGHdgiiZc9C2CWXFGYTDuYBt1sIh99ERAi/EOIFF3&#10;+jBMmIaU66Qx7kEx6i4/dY1joDIQ9zgfdYfvm87zljTEPXWJurtT2zmaTkPcs7GoO7sjOBh7/+xS&#10;d3SPF22P2fIcesd4EXUn98ZwC+q6ED0Tvqh7edcMU3SM7gYUOsz7wdTiLJbWNu/To2FohtExCBpQ&#10;6HuM7Z3DlY4NI6bLg6MntRqEYDw3s2Me0eqOjoVD44lDBhQwo2rRA8sNqKNDQPv1jWO91hrU0A0x&#10;OqZire7tAXsAmI6Vu65FDWPAQtZRL93hAxaiWOg6fBnUMLcYdx2+dJgIXRdb8KkYzVuDGpupnQeH&#10;L9P5+w7UjQ5fBjViwwLzgjI3TMjopwnbBw5fBjXGtsdsp+xLx4yAPQvM7h2+DGrEksXTvTodNMIw&#10;Ynrg4LxFeevVmQCApdjoiVAZyvm+Oh02whSboXPw0KK8POxMBECsmXtHkLcob//qdNxArTBTd8wt&#10;DApv2Rc3Oh0BIoLo5OG8QQVvPOx0BIgI80109C+DQpzv58kR5zsdAWI3YHzw+NIoxIx+bB19udMR&#10;IA5NbLGlUoyHBoVRuZ0wOhTjRqcjQMQyHatnhy+NwmSjbaNjsoGtyNtkw73kNiiQELsWjrGyN3Gj&#10;b6ahcdTLoigAeLYCexM3uoDY5nhfFhXnceod21m9iRtuXwaFaQPttxW50eu4gUmysw0NCuulcXbM&#10;N3odN7Cjha0BTxsalNuXjhthomm5Y/zqDcrdhiYCuH0ZlJsbOm7429Cg3Jw3EcA73+gNauzaxhGi&#10;Bh02QgiYLTuGZYPqsOPWOmaHg4ka8OXqyQbVzZgrOwaUQQeNiN7lIqFBuV3p3h/RfiNWAMXxZNAo&#10;dwOazu+lxWBQXlqYvu92pVGOZf+ge33E+cY8O9YLBtVNUx88rnSnx4IQ475jCj9olJsRus+7R+JB&#10;o9yudJeXPX1PA2oU1mh0jlccr0YdKOSowtGABoVu2LSOoXHUgYJPYDxHZQbVhzh6VqyjDhRtpHMl&#10;T600qsfppGdhN+ou32L3Fseu5UBhUD1W4dhQLL8r3eXbSCeAjjF41ChsO42Dhxa6y7fYgXMda44a&#10;hQO2HoNOuVY6WrSRzmo9tdIoLBEwDXe40v0e02/fAfSoUViPNHi+cq10v4crnKo7BuBRo3DmP2EC&#10;Xnal+z1cIVXA04AaheUtukjZ1WSihTfTwqCGiAN8x6R9MtHC7UqjaAvOtfCZdMeXBBLHYt+g/L5s&#10;vKBkFcekfdIo9jU5RsdJd30esly+NCqg68+DoxtPuu/zotgzYTIoLFSxrnBEp0l3flnsO/bFDQoL&#10;8G5uPDzUvV82MTzc0CjEQZxHOILGpLu/bM44erJBYRODj0WLUWPS/V82nRwByqCwOYNZsSPuzjps&#10;yGaao14GhU0nTg4p1ms2EYA2CTHeFSfuFoW8Bto+KvvScUM2Px0bJrNBYbrQTY7+NZsIQJu6njNI&#10;i8IOXEQiVLleJgLQZrXnqHi2KOxIelaqs44bvAmPrcXy+7IoJKB58nJmHTfAXhwuOOKGRQ3eetkI&#10;QIcmjv41G5T7fem4IYdBnv5lUG4e6rhBI1HXOMav2aC8/StQmuj7Uauc3jk6WAbzRo7QmNDB55KO&#10;VUMG88ZEzLhU3ejA1bMRb1GhRxfDvmmxQ2OBppzxQbJjkWJRAUkwYXKMYjgqUc7ogNwTqSwKw/PQ&#10;T47hGQlvyhkd/LeObmZRmHcMzeyYd+CsWjnjhAZH/MhQ7RSxoPK8Mx0LHDExNBoQiFGe/bvQ6Djg&#10;8qMB8IP6OAaV0OgY4IgZFiB+PIwwOZsePwYwI3/Nk5+NjU7FBZcbDfAug7Cdqtwg8cjzggzGu7YL&#10;JruTV7nFYTjDOBes2I5WdfKlh1mMdxUego4OlLblaj4N8u4t4KKDqhTl8XnGDgPy7piEoDt660tO&#10;tCDvPlAIuq9TxqWrATXIu7sVTKKmN43Ugpx7dphJqHflzY01IO9OJHJ8lSvO+HWcI1iUd4M12ARP&#10;SmT2zJYMyrtvjFMeXS/Kz3ZsUVuUdzscixbla54Rel310ii/L9354av1LB+xNlVP6D28wOmVQrkT&#10;kCwsm/3hGtXT9aLU5vl6d2r79ZAuT+Ffqw3dtmv4Atrb8UxXtvRNKtzKun7EHSm5mQUU3bwqgMF0&#10;DQ5VYAxzGhyrwOCiBrdVYNBEg7sqMN67BvdVYLx+DR6qwBgDNHisAiNAa/BUBcY8ToPnKjBNtjQa&#10;n6s4lpOsjmU0MzLe63hGUyQDr2MazXsMvI5rNJkx8Dq20VzDwOv4RpMOA69jHE0kDLyOczTOG3gd&#10;62js1nB8rmEdDeIGXsc6GmENvI51NNQaeB3raPQ08DrW0dBm4HWsozHOwOtYFzPW4XPVi8tYh8sF&#10;VfCMdbgwUANPt6Dfh1N8roJnrENifxU8Yx2S9avgGeuQf18Fz1iHlPoqeMa6to51lOiuWYfPVd4z&#10;1rV1rGsz1uFzlfeMdW0d6yhpXNcdn2u8Ux64gdexjlK7DbyOdZStbeB1rKMEbAOvYx3lVBt4Heso&#10;TdrA61hH+dIGXsc6SmY28DrWUVazgdexjlKONVw0FLAc8a0dKIvYwOtYR4nBBl7HOsoQNvA61lHS&#10;r4HXsY7yeA28jnWUZGvgdazrM9bhc0246DPW4XMVPGMdsl1r4JSxquuOz1XwjHXISq2CZ6xDpmkV&#10;PGMdsker4BnrkBFaBc9YN9SxjtI1TcvXsY5SMA28jnWUVmngdawbMtbhc03TUfqj9o7PVfCMdUhx&#10;rIJnrEOyYxU8Yx1SEavgGeuQXlgFz1iHlMEqeMa6sY51lMpnXlwd6yg9z8DrWDdmrMPnmrpTGp32&#10;js9V8Ix1SLCrgmesQ/ZbFTxjHRLaquAZ65DZVgXPWIe0syp4xjpkklXBM9ZNdayj/C7z3utYRylb&#10;Bl7HOsrC0nB8rqk7JVYZeB3rKFfKwOtYR+lPBl7HOspoMvA61lFqk4HXsY7yjgy8jnWUSmTgdayb&#10;M9bhc9V7z1iHBKAaOKfw6Ken/1FXQEY8StOpKyCjHqXe1BWQkY/SaeoKyOhHKTJ1BWQEpLSXugIy&#10;ClIqS10BGQkpR6WugIyGlK1SV0BGRMoqqSrgmwOL6hOLnInIHKl7gpyJOMWoKyBnIs4x6grImYiT&#10;jLoCcibiLKOugJyJOM2oKyBnIs4z6grImYgTjboCcibiTKOqgPwQg9IY6grImYhzjboCcibiZKOu&#10;gJyJONuoKyBnIk436grImYjzjboCcibihEMVIDte6bT9BEVZ0pLds5bsZb2CluxpvYKW7EfCbD68&#10;bS50SH/95+rL/Vrun8DJ8/06SdjxUf3r8fPub0e2vNCZ/bsdhsmkX5qe42a5P/weIilFJcTV7vr3&#10;W/LAsqM8jUj6VSV7Eg9N9qwJWrKnG1jJnpU9C/Ys5JnsWZ+zYM/31pI9q2wW7FlUU+xFK7Ngz9KY&#10;yZ4VLwv2LHCZ7Fm3ctleVCqTPWtPFuxZaTLZs35kwZ7VIpM9a0Au24vi49X+qpMLxl95c/1b+COK&#10;X35zVl68mpMi5eLTiHpiMi9XlrO8knW5KTn9LFmXXxQrESZrBw0oYS9ZsyDrYjVZEVCsRedv0ZpV&#10;/ZJ1uYNQ6mUyLvc+UtdLxuWuTc+RjFmFePGhZYXpiUhimfTnFstU3CPlDtxgXTQXxTh+4qQDt2gu&#10;qm9iLlpui+ai3JbMWY9t0VzU18RcNNUWzZOCWrJnXbRle1FBS/asUbRsj5EGSmbJnvXJlu1FjUzs&#10;Rdtp2V4UxZI9604V7FkV7GpPWl/L9qJzcLUnva6CPatzXe3L5YvC1tWedM6WyxeVrGTPGmzL9qJ0&#10;JfaiX7Von9Sqkn35/SbFqWRf5k9SjUr2rAW1/Dyi/CT2CNTQc1q2F/WmZM+aTMv2osAk9qKrtGif&#10;tBuSPWsjZfbb/fG84/nZbSqVhjRR9BGs6L4k7M1y++njy/aPu3/oqVfoekhLSUjEtJ00kgiHCSDP&#10;tPAVCSClYju0EM8pv/81qx4lr9ZXNvzqQkV7J6/nd59UPUo7IJeV1wi3R1EVEfEgUxHdPrevaVJs&#10;fGVPKtpF6Y2w+pHnSacGegsygIWbr/cnFeEgKfQ7FTFfs7qTp001SjSGXE/Kekm/+3p1Rb5DDt06&#10;t6+/adMF1poISApC6aELpG1HujAqj80KMwR7b18kLI8p2wMycpPkB92+Zc0hxooQjqd1RT1IQKwJ&#10;lDWupU1SAPKbs4rPt490LdVSVHpmbCCYkdY036klZGoi6a3SGuzbFvq9ZreOfO/tOhkuvDLcdu7o&#10;ZhIeiBHX9xExA8I74i8gZ0QXDNS7TCI90jQsveN4W0luR0Dlt6XDrmTjL77cJHuTSicxm4I5rX1k&#10;i0buSxTM8QMAKatTrnIsm4uEDD+MCMMUzFkGRsxZ3KVgzlIuYs4CLQXz27JWrgwVzFlSRUpnoZSC&#10;OcuiiDmLnZTMSdpEzPn+V8mc5EnYXC6mFcz5x1zEnIVD3OZJkMNhL53Cb39dhEDU4f0I9hpCrn9L&#10;8EiSG/z4SUhj8XmSbIbYixjGsj3PlK4jIAtaLNvzTCzVV0Qplu1ZH1TeVhKWWLZn7dI0YMhF6GV7&#10;1lVN5cs17UV70pdGgJP2kUvky/Y8076uXFhoYdleZBVS+SyWsGwv0ghXexI8KNiDESkIh4FFC5bt&#10;RaLAXz6vpFL7i3jAcvm8Uru2v6N95Lq/v/15pXltfxbwWH4euXMv5Tv4I7fmkzlfhV8sXu69J3O+&#10;zL5oLjfXxVyuoy+ay93zZM4XyhfN5fa4mMuV8EXza5DiS90+S7qWvWh5DWR0gfu6j38NYNe/JZCJ&#10;pVyNdhQpl5sXDekmM1feMQrQXWS2FUWsxXLft7TkivCiLd8HloLL4yLf6BVjFjZbLJnv5IpxeTzn&#10;W7ViXJ4r3DYmHfOQ256nY44jd1PlOVjRb7GG2OTA7VK2liujy9Z8PzRZk9bnorXc8Kywxh1NsdZT&#10;1yuD7WQ7rbfxEz/40RkGfTsbDljYQa2FvzWT6HRF8/bF767B8AUd7fDP2r2f8bD17aftzsf9y8Mv&#10;L/s9ranOp6ePf9qfVp83OC76hf9LbWTM9gc6IoIKIv+A3gY/gfi431zwW3qvbw/36/Phab3a7J/w&#10;24rby4lPjQ5H8iBT/dP58vPm/Cw+uFhysfnwit/QO632L6/366mh/97fDn27499FlJukd7ef/aN/&#10;fTw+/PYrnnl3wi8lPh9P/1ivvuDHEfEg//tpc9rhWQ5b/O/b05y3u8OufaBit/gJv9Nm9YaHul8f&#10;T5fnY/pdxV9Ox8NFHmz/8vR8+a+Xp9XpBTdWL8+n3e5XVPbhBUWyCVpUFXl+S0WjgOOnE5pzuWVx&#10;L+fdjkpiOFdRKoa3R7XEbynye0zPRz/WqD+z1e3XKX/6PwAAAP//AwBQSwMEFAAGAAgAAAAhAN/y&#10;IvffAAAACwEAAA8AAABkcnMvZG93bnJldi54bWxMj8tOwzAQRfdI/IM1SOxSh0LSKsSpeAiBEEKi&#10;7Qe48RAH4nFku23g6xlWsJw7R/dRryY3iAOG2HtScDHLQSC13vTUKdhuHrIliJg0GT14QgVfGGHV&#10;nJ7UujL+SG94WKdOsAnFSiuwKY2VlLG16HSc+RGJf+8+OJ34DJ00QR/Z3A1ynueldLonTrB6xDuL&#10;7ed67xS4Mtjn6YPkwj+9Tt+39tG83JNS52fTzTWIhFP6g+G3PleHhjvt/J5MFIOCbFnOGVVQXBY8&#10;iomsvGJlx0qxyEE2tfy/ofkBAAD//wMAUEsBAi0AFAAGAAgAAAAhALaDOJL+AAAA4QEAABMAAAAA&#10;AAAAAAAAAAAAAAAAAFtDb250ZW50X1R5cGVzXS54bWxQSwECLQAUAAYACAAAACEAOP0h/9YAAACU&#10;AQAACwAAAAAAAAAAAAAAAAAvAQAAX3JlbHMvLnJlbHNQSwECLQAUAAYACAAAACEA/FvYPr0SAADl&#10;cgAADgAAAAAAAAAAAAAAAAAuAgAAZHJzL2Uyb0RvYy54bWxQSwECLQAUAAYACAAAACEA3/Ii998A&#10;AAALAQAADwAAAAAAAAAAAAAAAAAXFQAAZHJzL2Rvd25yZXYueG1sUEsFBgAAAAAEAAQA8wAAACMW&#10;AAAA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stroked="f" strokeweight="1pt">
                <v:stroke joinstyle="miter"/>
                <v:path arrowok="t" o:connecttype="custom" o:connectlocs="139700,69967;139700,132998;139628,133762;139484,134440;139340,135034;138980,135628;138692,136222;138332,136816;137828,137325;137180,137834;136027,138682;134587,139276;133003,139615;131347,139700;8425,139700;6769,139615;5185,139276;3745,138682;2448,137834;2016,137325;1512,136816;1080,136222;720,135628;360,135034;216,134440;72,133762;0,132998;0,70137;8425,72766;17426,75481;28300,78535;34061,80232;39966,81759;45727,83116;51415,84389;56816,85491;61785,86255;66178,86849;68050,87018;69850,87103;71650,87018;73667,86849;77987,86255;82884,85491;88285,84389;93973,83116;99806,81589;105639,80062;111472,78450;122274,75396;131347,72597;64621,60913;60707,65527;60707,66363;64621,70977;75079,70977;78993,66363;78993,65527;75079,60913;69850,8800;47745,23681;47599,24872;92101,24872;91955,23681;69850,8800;69850,0;97235,24664;97246,24872;131347,24872;133003,24957;134587,25297;136028,25890;137180,26739;137828,27248;138332,27757;138692,28351;138980,28944;139340,29538;139484,30132;139628,30811;139700,31574;139700,66992;139700,66992;139700,66993;131347,69622;122274,72422;111472,75476;105639,77088;99807,78615;93974,80142;88285,81414;82884,82517;77987,83280;73667,83874;71650,84044;69850,84129;68050,84044;66178,83874;61785,83280;56816,82517;51416,81414;45727,80142;39966,78784;34061,77257;28300,75561;17427,72507;8425,69792;0,67162;0,67267;0,67267;0,49050;0,31574;72,30811;216,30132;360,29538;720,28944;1080,28351;1512,27757;2016,27248;2448,26739;3745,25890;5185,25297;6769,24957;8425,24872;42454,24872;42465,24664;69850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32128" behindDoc="0" locked="0" layoutInCell="1" allowOverlap="1" wp14:anchorId="5EE05E27" wp14:editId="6088EDE2">
                <wp:simplePos x="0" y="0"/>
                <wp:positionH relativeFrom="column">
                  <wp:posOffset>-657860</wp:posOffset>
                </wp:positionH>
                <wp:positionV relativeFrom="paragraph">
                  <wp:posOffset>3284855</wp:posOffset>
                </wp:positionV>
                <wp:extent cx="6614795" cy="379730"/>
                <wp:effectExtent l="28575" t="28575" r="5080" b="86995"/>
                <wp:wrapNone/>
                <wp:docPr id="46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795" cy="379730"/>
                          <a:chOff x="-41600" y="23918"/>
                          <a:chExt cx="5416875" cy="310938"/>
                        </a:xfrm>
                        <a:effectLst/>
                      </wpg:grpSpPr>
                      <wps:wsp>
                        <wps:cNvPr id="47" name="Freeform 5"/>
                        <wps:cNvSpPr>
                          <a:spLocks noEditPoints="1"/>
                        </wps:cNvSpPr>
                        <wps:spPr bwMode="auto">
                          <a:xfrm>
                            <a:off x="174625" y="39687"/>
                            <a:ext cx="5200650" cy="280988"/>
                          </a:xfrm>
                          <a:custGeom>
                            <a:avLst/>
                            <a:gdLst>
                              <a:gd name="T0" fmla="*/ 3752 w 3768"/>
                              <a:gd name="T1" fmla="*/ 202 h 202"/>
                              <a:gd name="T2" fmla="*/ 16 w 3768"/>
                              <a:gd name="T3" fmla="*/ 202 h 202"/>
                              <a:gd name="T4" fmla="*/ 0 w 3768"/>
                              <a:gd name="T5" fmla="*/ 185 h 202"/>
                              <a:gd name="T6" fmla="*/ 0 w 3768"/>
                              <a:gd name="T7" fmla="*/ 16 h 202"/>
                              <a:gd name="T8" fmla="*/ 16 w 3768"/>
                              <a:gd name="T9" fmla="*/ 0 h 202"/>
                              <a:gd name="T10" fmla="*/ 3715 w 3768"/>
                              <a:gd name="T11" fmla="*/ 0 h 202"/>
                              <a:gd name="T12" fmla="*/ 3768 w 3768"/>
                              <a:gd name="T13" fmla="*/ 53 h 202"/>
                              <a:gd name="T14" fmla="*/ 3768 w 3768"/>
                              <a:gd name="T15" fmla="*/ 185 h 202"/>
                              <a:gd name="T16" fmla="*/ 3752 w 3768"/>
                              <a:gd name="T17" fmla="*/ 202 h 202"/>
                              <a:gd name="T18" fmla="*/ 16 w 3768"/>
                              <a:gd name="T19" fmla="*/ 4 h 202"/>
                              <a:gd name="T20" fmla="*/ 4 w 3768"/>
                              <a:gd name="T21" fmla="*/ 16 h 202"/>
                              <a:gd name="T22" fmla="*/ 4 w 3768"/>
                              <a:gd name="T23" fmla="*/ 185 h 202"/>
                              <a:gd name="T24" fmla="*/ 16 w 3768"/>
                              <a:gd name="T25" fmla="*/ 198 h 202"/>
                              <a:gd name="T26" fmla="*/ 3752 w 3768"/>
                              <a:gd name="T27" fmla="*/ 198 h 202"/>
                              <a:gd name="T28" fmla="*/ 3764 w 3768"/>
                              <a:gd name="T29" fmla="*/ 185 h 202"/>
                              <a:gd name="T30" fmla="*/ 3764 w 3768"/>
                              <a:gd name="T31" fmla="*/ 55 h 202"/>
                              <a:gd name="T32" fmla="*/ 3713 w 3768"/>
                              <a:gd name="T33" fmla="*/ 4 h 202"/>
                              <a:gd name="T34" fmla="*/ 16 w 3768"/>
                              <a:gd name="T35" fmla="*/ 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3768" h="202">
                                <a:moveTo>
                                  <a:pt x="3752" y="202"/>
                                </a:moveTo>
                                <a:cubicBezTo>
                                  <a:pt x="16" y="202"/>
                                  <a:pt x="16" y="202"/>
                                  <a:pt x="16" y="202"/>
                                </a:cubicBezTo>
                                <a:cubicBezTo>
                                  <a:pt x="7" y="202"/>
                                  <a:pt x="0" y="194"/>
                                  <a:pt x="0" y="185"/>
                                </a:cubicBezTo>
                                <a:cubicBezTo>
                                  <a:pt x="0" y="16"/>
                                  <a:pt x="0" y="16"/>
                                  <a:pt x="0" y="16"/>
                                </a:cubicBezTo>
                                <a:cubicBezTo>
                                  <a:pt x="0" y="7"/>
                                  <a:pt x="7" y="0"/>
                                  <a:pt x="16" y="0"/>
                                </a:cubicBezTo>
                                <a:cubicBezTo>
                                  <a:pt x="3715" y="0"/>
                                  <a:pt x="3715" y="0"/>
                                  <a:pt x="3715" y="0"/>
                                </a:cubicBezTo>
                                <a:cubicBezTo>
                                  <a:pt x="3768" y="53"/>
                                  <a:pt x="3768" y="53"/>
                                  <a:pt x="3768" y="53"/>
                                </a:cubicBezTo>
                                <a:cubicBezTo>
                                  <a:pt x="3768" y="185"/>
                                  <a:pt x="3768" y="185"/>
                                  <a:pt x="3768" y="185"/>
                                </a:cubicBezTo>
                                <a:cubicBezTo>
                                  <a:pt x="3768" y="194"/>
                                  <a:pt x="3761" y="202"/>
                                  <a:pt x="3752" y="202"/>
                                </a:cubicBezTo>
                                <a:close/>
                                <a:moveTo>
                                  <a:pt x="16" y="4"/>
                                </a:moveTo>
                                <a:cubicBezTo>
                                  <a:pt x="9" y="4"/>
                                  <a:pt x="4" y="9"/>
                                  <a:pt x="4" y="16"/>
                                </a:cubicBezTo>
                                <a:cubicBezTo>
                                  <a:pt x="4" y="185"/>
                                  <a:pt x="4" y="185"/>
                                  <a:pt x="4" y="185"/>
                                </a:cubicBezTo>
                                <a:cubicBezTo>
                                  <a:pt x="4" y="192"/>
                                  <a:pt x="9" y="198"/>
                                  <a:pt x="16" y="198"/>
                                </a:cubicBezTo>
                                <a:cubicBezTo>
                                  <a:pt x="3752" y="198"/>
                                  <a:pt x="3752" y="198"/>
                                  <a:pt x="3752" y="198"/>
                                </a:cubicBezTo>
                                <a:cubicBezTo>
                                  <a:pt x="3759" y="198"/>
                                  <a:pt x="3764" y="192"/>
                                  <a:pt x="3764" y="185"/>
                                </a:cubicBezTo>
                                <a:cubicBezTo>
                                  <a:pt x="3764" y="55"/>
                                  <a:pt x="3764" y="55"/>
                                  <a:pt x="3764" y="55"/>
                                </a:cubicBezTo>
                                <a:cubicBezTo>
                                  <a:pt x="3713" y="4"/>
                                  <a:pt x="3713" y="4"/>
                                  <a:pt x="3713" y="4"/>
                                </a:cubicBezTo>
                                <a:lnTo>
                                  <a:pt x="16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8" name="Freeform 6"/>
                        <wps:cNvSpPr/>
                        <wps:spPr bwMode="auto">
                          <a:xfrm>
                            <a:off x="5300662" y="41275"/>
                            <a:ext cx="71438" cy="73025"/>
                          </a:xfrm>
                          <a:custGeom>
                            <a:avLst/>
                            <a:gdLst>
                              <a:gd name="T0" fmla="*/ 0 w 52"/>
                              <a:gd name="T1" fmla="*/ 0 h 52"/>
                              <a:gd name="T2" fmla="*/ 0 w 52"/>
                              <a:gd name="T3" fmla="*/ 38 h 52"/>
                              <a:gd name="T4" fmla="*/ 14 w 52"/>
                              <a:gd name="T5" fmla="*/ 52 h 52"/>
                              <a:gd name="T6" fmla="*/ 52 w 52"/>
                              <a:gd name="T7" fmla="*/ 52 h 52"/>
                              <a:gd name="T8" fmla="*/ 0 w 52"/>
                              <a:gd name="T9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2" h="52">
                                <a:moveTo>
                                  <a:pt x="0" y="0"/>
                                </a:moveTo>
                                <a:cubicBezTo>
                                  <a:pt x="0" y="38"/>
                                  <a:pt x="0" y="38"/>
                                  <a:pt x="0" y="38"/>
                                </a:cubicBezTo>
                                <a:cubicBezTo>
                                  <a:pt x="0" y="46"/>
                                  <a:pt x="7" y="52"/>
                                  <a:pt x="14" y="52"/>
                                </a:cubicBezTo>
                                <a:cubicBezTo>
                                  <a:pt x="52" y="52"/>
                                  <a:pt x="52" y="52"/>
                                  <a:pt x="52" y="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9" name="Freeform 7"/>
                        <wps:cNvSpPr/>
                        <wps:spPr bwMode="auto">
                          <a:xfrm>
                            <a:off x="-41600" y="23918"/>
                            <a:ext cx="307842" cy="310938"/>
                          </a:xfrm>
                          <a:custGeom>
                            <a:avLst/>
                            <a:gdLst>
                              <a:gd name="T0" fmla="*/ 129 w 258"/>
                              <a:gd name="T1" fmla="*/ 258 h 258"/>
                              <a:gd name="T2" fmla="*/ 129 w 258"/>
                              <a:gd name="T3" fmla="*/ 258 h 258"/>
                              <a:gd name="T4" fmla="*/ 0 w 258"/>
                              <a:gd name="T5" fmla="*/ 129 h 258"/>
                              <a:gd name="T6" fmla="*/ 0 w 258"/>
                              <a:gd name="T7" fmla="*/ 129 h 258"/>
                              <a:gd name="T8" fmla="*/ 129 w 258"/>
                              <a:gd name="T9" fmla="*/ 0 h 258"/>
                              <a:gd name="T10" fmla="*/ 129 w 258"/>
                              <a:gd name="T11" fmla="*/ 0 h 258"/>
                              <a:gd name="T12" fmla="*/ 258 w 258"/>
                              <a:gd name="T13" fmla="*/ 129 h 258"/>
                              <a:gd name="T14" fmla="*/ 258 w 258"/>
                              <a:gd name="T15" fmla="*/ 129 h 258"/>
                              <a:gd name="T16" fmla="*/ 129 w 258"/>
                              <a:gd name="T17" fmla="*/ 258 h 2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58" h="258">
                                <a:moveTo>
                                  <a:pt x="129" y="258"/>
                                </a:moveTo>
                                <a:cubicBezTo>
                                  <a:pt x="129" y="258"/>
                                  <a:pt x="129" y="258"/>
                                  <a:pt x="129" y="258"/>
                                </a:cubicBezTo>
                                <a:cubicBezTo>
                                  <a:pt x="58" y="258"/>
                                  <a:pt x="0" y="200"/>
                                  <a:pt x="0" y="129"/>
                                </a:cubicBezTo>
                                <a:cubicBezTo>
                                  <a:pt x="0" y="129"/>
                                  <a:pt x="0" y="129"/>
                                  <a:pt x="0" y="129"/>
                                </a:cubicBezTo>
                                <a:cubicBezTo>
                                  <a:pt x="0" y="58"/>
                                  <a:pt x="58" y="0"/>
                                  <a:pt x="129" y="0"/>
                                </a:cubicBezTo>
                                <a:cubicBezTo>
                                  <a:pt x="129" y="0"/>
                                  <a:pt x="129" y="0"/>
                                  <a:pt x="129" y="0"/>
                                </a:cubicBezTo>
                                <a:cubicBezTo>
                                  <a:pt x="200" y="0"/>
                                  <a:pt x="258" y="58"/>
                                  <a:pt x="258" y="129"/>
                                </a:cubicBezTo>
                                <a:cubicBezTo>
                                  <a:pt x="258" y="129"/>
                                  <a:pt x="258" y="129"/>
                                  <a:pt x="258" y="129"/>
                                </a:cubicBezTo>
                                <a:cubicBezTo>
                                  <a:pt x="258" y="200"/>
                                  <a:pt x="200" y="258"/>
                                  <a:pt x="129" y="25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 w="25400">
                            <a:solidFill>
                              <a:srgbClr val="FFFFFF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4F9684" id="组合 9" o:spid="_x0000_s1026" style="position:absolute;margin-left:-51.8pt;margin-top:258.65pt;width:520.85pt;height:29.9pt;z-index:251632128" coordorigin="-416,239" coordsize="54168,3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N9XvAcAAD8lAAAOAAAAZHJzL2Uyb0RvYy54bWzsWtuO2zYQfS/QfxD0WCCxrr4h3gBNukGB&#10;tA26W/RZlmVbiCyqkrze5Ot7hqRk6kKbu0GAFGkCrC1qdDhzOJwZjvXq9eMhsx6SskpZvrLdl45t&#10;JXnMNmm+W9l/3d++mNtWVUf5JspYnqzsT0llv7758YdXp2KZeGzPsk1SWgDJq+WpWNn7ui6Wk0kV&#10;75NDVL1kRZLj5paVh6jGZbmbbMroBPRDNvEcZzo5sXJTlCxOqgqjb8VN+4bjb7dJXP+x3VZJbWUr&#10;G7rV/G/J/67p7+TmVbTclVGxT2OpRvQMLQ5RmmPSFuptVEfWsUwHUIc0LlnFtvXLmB0mbLtN44Tb&#10;AGtcp2fNu5IdC27LbnnaFS1NoLbH07Nh498f3pXFXfGhBBOnYgcu+BXZ8rgtD/QJLa1HTtmnlrLk&#10;sbZiDE6nbjBbhLYV454/W8x8yWm8B/H02IvAnTqgHvc9f+HOBeXx/heJEOL+fNYguM7C5yKT8/wJ&#10;X8f3VQ0VJx0dTwW8pjoTU30ZMXf7qEg439USxHworXSzsoOZbeXRAc57WyYJuaIVkhE0OaSIO2Kp&#10;Kt6z+GNl5eyXTVp/YGleQx2XJKG0IkoXFR6y1qff2Aaw0bFm3Hl6hLuzYOqBGGJ2AY4Ecw3zIbl/&#10;CGKJeW/uLOZ93uJjVb9LGF/D6EHwBw/d4Bt31Y006x4g20MGv/9pYvmz0LNO+JjKldq1Yq4i5jme&#10;tbfwVyh1FvIUIXeqQfIVIS1SoAg5GiCw02ruzsNxlaaKkA4Ia3wGmo7jIJSpMuMkLRQhZxzH7fLt&#10;hhrjXJVwHZbKNy2aDkulPPQ1iqmUXwIzot1Veb/kVir3Wm9A4DBg31XpD8at9FT6Aw1fnso9/Hjc&#10;11XytUgq81of9VTqtfuGosHZBRdzjVqGxHsq8a4WTSUeTqG1U6VeayfSw9mCC2i+yn+o2di+yr8/&#10;c33NYvrqEmi8wjdaAF9dAAUJ2aqNq9G+CbXxYy5jLb5ZEZVEDg/0BasoNVLgRfC+F0kiWkKKArNG&#10;GMaSsM8zyjVhWEPCPFFBucvI8BcS5gnmqjDcgYQXRmpQqCNphDLKg9cUcaWNrpmRrrTSNTOTAhJX&#10;xsxQijhc3MxUCiskjshhYqonTfXMTKX4wNHNTPWkqdjiRspIUz0zU2kTkzLYpCbotE25uJmptBO5&#10;eMdU4TtyO5Wo6/sVfWlbqOjXpFG0LKKadmHz1TpRcYqKxtqjVkLRQjcO7CG5Z1ykpt1IKYrPLKsa&#10;zHgWiY/rNP45+aw+IP1JimNSDmMySsZ0ALtXAgjRGTT00AXz7iKQdvIp5eC8JewqtnxiOoKiHTNS&#10;WgDLUlW1Qx4LOhzxMSNYBHdEXtDRgTEZNYQn3wB8yF20WUrhMteGnzYDMqNKejvFlfEnTtL1D0yC&#10;dDp0phGP7zpinLEq4RvqvBM6K8jdELqdb3cBhDAqA0zecVmxx3m4adgWQ9g+MqZcdWL5QJfQ64NG&#10;VEqYhTzfqHagUlJXUO53OWoE3vLegzIdN51E8D6YZDpqHJykw53hJPKhsO/VAuvisOEMKAYG7kPF&#10;3rXRAXyWj0TvxoObm43L42lKIrxoabMJhzwfqiuWpZvbNMsoiVTlbv0mK62HCK2m4C39l57cEct4&#10;iZczekw4uhjpNTlEi0A0GdZs8wntAnTZ0L7as/KzbZ3QsVrZ1T/HqExsK/s1R6th4QYBwm/NL4Jw&#10;RgVJqd5Zq3fy4+ENg6YIDFEeA3Vl183XN7XokKFFBdPf53dFrHYy0HERin391guicq/1wsOD0k8B&#10;h8YNldBHy2Qqknzgemg68djWdFRmboDeE++noI2Fs5ZYn6Yr86x2CvUbUFbwec5NEvVwQwf7oQSU&#10;bA964xjqmcank+AQBHuwBXHp3DYUUc8zaPyMoainSd4bGqKoB0kNCohtdRk3SD0/nknBlvueT1YU&#10;cdpT5HPKXiwWFb34GKt5RbnW1GGXs7iQFd3ZJmdfG+MBU62cx8oDARJ0Ck9R/DaeJmsOmVP4djJC&#10;JuOpfOtk8euDA+wmOQg9uqQ19/5PHKz8dhIHgkkvcfAzyTMTx/hvGE3e8J3ZPICn8Z9Axn7AeFbm&#10;cL0FIrYXXm7Dh7wHOBRS84cWSU0hmIi6iUMkNYlQ4B4RUZMITTaKo6YRDY6aRrQ4aiLRWtbPJSNK&#10;d7rwWqBhD37IEHWt2txGPI6SRAVrK6W1jlparZQey4hxOpm0WHoLVdZpxnb1EAa/59TLM+9Y1/Y/&#10;0NSkDPZFZQNtGN4sw+dY4QB34qmV5ESZfLl46Mk39YPZ8CAfj1URpDC1OIRCzQQiV+OnUlGCqwmc&#10;5haqd+G6VyNPdLElzOigkeJCxa7a0piO1g1XTbXW1bN7JQsmuUh6mEbrp2MTpcR3B5t7DRVcnQ5J&#10;M/oUwnvPNHqaDRvR3kD1fKOxi27zU1uXSjk8nEF2ynDjK7UNqIfthQFo590Gbevhlv+Tnq20HqBZ&#10;r9NAOOxYJ+XdfnOy1tmx/DPC+w6hM6e13aQV2g3+3BUX6Ah4M4f+oUuQ7fCyT52hv8Dqv9N6z1+c&#10;aH/cKqu6bYSssyj+yDWOsmIfie4IOAaM2HuFkOZ9llYZftV2RHDVHPG/4YYIfzMFb+lw3eUbRfQa&#10;kHrNLTm/93TzLwAAAP//AwBQSwMEFAAGAAgAAAAhAGrhOzviAAAADAEAAA8AAABkcnMvZG93bnJl&#10;di54bWxMj8FKw0AQhu+C77CM4K3drKFNjdmUUtRTEWwF8bZNpklodjZkt0n69o4ne5yZj3++P1tP&#10;thUD9r5xpEHNIxBIhSsbqjR8Hd5mKxA+GCpN6wg1XNHDOr+/y0xaupE+cdiHSnAI+dRoqEPoUil9&#10;UaM1fu46JL6dXG9N4LGvZNmbkcNtK5+iaCmtaYg/1KbDbY3FeX+xGt5HM25i9Trszqft9eew+Pje&#10;KdT68WHavIAIOIV/GP70WR1ydjq6C5VetBpmKoqXzGpYqCQGwchzvFIgjrxJEgUyz+RtifwXAAD/&#10;/wMAUEsBAi0AFAAGAAgAAAAhALaDOJL+AAAA4QEAABMAAAAAAAAAAAAAAAAAAAAAAFtDb250ZW50&#10;X1R5cGVzXS54bWxQSwECLQAUAAYACAAAACEAOP0h/9YAAACUAQAACwAAAAAAAAAAAAAAAAAvAQAA&#10;X3JlbHMvLnJlbHNQSwECLQAUAAYACAAAACEAr5TfV7wHAAA/JQAADgAAAAAAAAAAAAAAAAAuAgAA&#10;ZHJzL2Uyb0RvYy54bWxQSwECLQAUAAYACAAAACEAauE7O+IAAAAMAQAADwAAAAAAAAAAAAAAAAAW&#10;CgAAZHJzL2Rvd25yZXYueG1sUEsFBgAAAAAEAAQA8wAAACULAAAAAA==&#10;">
                <v:shape id="Freeform 5" o:spid="_x0000_s1027" style="position:absolute;left:1746;top:396;width:52006;height:2810;visibility:visible;mso-wrap-style:square;v-text-anchor:top" coordsize="3768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FJ0wwAAANsAAAAPAAAAZHJzL2Rvd25yZXYueG1sRI9Li8JA&#10;EITvC/6HoQUvi07UJUrMKOIa8CT4AK9NpvPATE/IzGr8987Cwh6LqvqKSje9acSDOldbVjCdRCCI&#10;c6trLhVcL9l4CcJ5ZI2NZVLwIgeb9eAjxUTbJ5/ocfalCBB2CSqovG8TKV1ekUE3sS1x8ArbGfRB&#10;dqXUHT4D3DRyFkWxNFhzWKiwpV1F+f38YxTss9tx/q0jPt7irNiV1i7050Gp0bDfrkB46v1/+K99&#10;0Aq+FvD7JfwAuX4DAAD//wMAUEsBAi0AFAAGAAgAAAAhANvh9svuAAAAhQEAABMAAAAAAAAAAAAA&#10;AAAAAAAAAFtDb250ZW50X1R5cGVzXS54bWxQSwECLQAUAAYACAAAACEAWvQsW78AAAAVAQAACwAA&#10;AAAAAAAAAAAAAAAfAQAAX3JlbHMvLnJlbHNQSwECLQAUAAYACAAAACEAHghSdMMAAADbAAAADwAA&#10;AAAAAAAAAAAAAAAHAgAAZHJzL2Rvd25yZXYueG1sUEsFBgAAAAADAAMAtwAAAPcCAAAAAA==&#10;" path="m3752,202c16,202,16,202,16,202,7,202,,194,,185,,16,,16,,16,,7,7,,16,,3715,,3715,,3715,v53,53,53,53,53,53c3768,185,3768,185,3768,185v,9,-7,17,-16,17xm16,4c9,4,4,9,4,16v,169,,169,,169c4,192,9,198,16,198v3736,,3736,,3736,c3759,198,3764,192,3764,185v,-130,,-130,,-130c3713,4,3713,4,3713,4l16,4xe" fillcolor="#4d4d4d" stroked="f">
                  <v:path arrowok="t" o:connecttype="custom" o:connectlocs="5178567,280988;22083,280988;0,257340;0,22256;22083,0;5127499,0;5200650,73725;5200650,257340;5178567,280988;22083,5564;5521,22256;5521,257340;22083,275424;5178567,275424;5195129,257340;5195129,76507;5124738,5564;22083,5564" o:connectangles="0,0,0,0,0,0,0,0,0,0,0,0,0,0,0,0,0,0"/>
                  <o:lock v:ext="edit" verticies="t"/>
                </v:shape>
                <v:shape id="Freeform 6" o:spid="_x0000_s1028" style="position:absolute;left:53006;top:412;width:715;height:731;visibility:visible;mso-wrap-style:square;v-text-anchor:top" coordsize="52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8oFvgAAANsAAAAPAAAAZHJzL2Rvd25yZXYueG1sRE9LawIx&#10;EL4X+h/CFHqrWUuRshpFhLW9+sLrsBk3wc1ku0l19993DkKPH997sRpCq27UJx/ZwHRSgCKuo/Xc&#10;GDgeqrdPUCkjW2wjk4GREqyWz08LLG28845u+9woCeFUogGXc1dqnWpHAdMkdsTCXWIfMAvsG217&#10;vEt4aPV7Ucx0QM/S4LCjjaP6uv8NUrIdf055GLfejpcv8rvq7HRlzOvLsJ6DyjTkf/HD/W0NfMhY&#10;+SI/QC//AAAA//8DAFBLAQItABQABgAIAAAAIQDb4fbL7gAAAIUBAAATAAAAAAAAAAAAAAAAAAAA&#10;AABbQ29udGVudF9UeXBlc10ueG1sUEsBAi0AFAAGAAgAAAAhAFr0LFu/AAAAFQEAAAsAAAAAAAAA&#10;AAAAAAAAHwEAAF9yZWxzLy5yZWxzUEsBAi0AFAAGAAgAAAAhAIWXygW+AAAA2wAAAA8AAAAAAAAA&#10;AAAAAAAABwIAAGRycy9kb3ducmV2LnhtbFBLBQYAAAAAAwADALcAAADyAgAAAAA=&#10;" path="m,c,38,,38,,38v,8,7,14,14,14c52,52,52,52,52,52l,xe" fillcolor="#4d4d4d" stroked="f">
                  <v:path arrowok="t" o:connecttype="custom" o:connectlocs="0,0;0,53364;19233,73025;71438,73025;0,0" o:connectangles="0,0,0,0,0"/>
                </v:shape>
                <v:shape id="Freeform 7" o:spid="_x0000_s1029" style="position:absolute;left:-416;top:239;width:3078;height:3109;visibility:visible;mso-wrap-style:square;v-text-anchor:top" coordsize="258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edwgAAANsAAAAPAAAAZHJzL2Rvd25yZXYueG1sRI9Bi8Iw&#10;FITvC/6H8ARvmiq6uNUoIigKsqK7sNdH82yqzUtpotZ/bwRhj8PMfMNM540txY1qXzhW0O8lIIgz&#10;pwvOFfz+rLpjED4gaywdk4IHeZjPWh9TTLW784Fux5CLCGGfogITQpVK6TNDFn3PVcTRO7naYoiy&#10;zqWu8R7htpSDJPmUFguOCwYrWhrKLserVbDxWPa/16Mm/Jn14LyX2+1qVynVaTeLCYhATfgPv9sb&#10;rWD4Ba8v8QfI2RMAAP//AwBQSwECLQAUAAYACAAAACEA2+H2y+4AAACFAQAAEwAAAAAAAAAAAAAA&#10;AAAAAAAAW0NvbnRlbnRfVHlwZXNdLnhtbFBLAQItABQABgAIAAAAIQBa9CxbvwAAABUBAAALAAAA&#10;AAAAAAAAAAAAAB8BAABfcmVscy8ucmVsc1BLAQItABQABgAIAAAAIQDFWdedwgAAANsAAAAPAAAA&#10;AAAAAAAAAAAAAAcCAABkcnMvZG93bnJldi54bWxQSwUGAAAAAAMAAwC3AAAA9gIAAAAA&#10;" path="m129,258v,,,,,c58,258,,200,,129v,,,,,c,58,58,,129,v,,,,,c200,,258,58,258,129v,,,,,c258,200,200,258,129,258xe" fillcolor="#4d4d4d" strokecolor="white" strokeweight="2pt">
                  <v:shadow on="t" color="black" opacity="13107f" origin="-.5,-.5" offset=".74836mm,.74836mm"/>
                  <v:path arrowok="t" o:connecttype="custom" o:connectlocs="153921,310938;153921,310938;0,155469;0,155469;153921,0;153921,0;307842,155469;307842,155469;153921,310938" o:connectangles="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001AF0A4" wp14:editId="248E6885">
                <wp:simplePos x="0" y="0"/>
                <wp:positionH relativeFrom="column">
                  <wp:posOffset>-140335</wp:posOffset>
                </wp:positionH>
                <wp:positionV relativeFrom="paragraph">
                  <wp:posOffset>1873250</wp:posOffset>
                </wp:positionV>
                <wp:extent cx="1007110" cy="32004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02665" y="2787650"/>
                          <a:ext cx="100711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212C38" w14:textId="77777777" w:rsidR="0037441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AF0A4" id="文本框 35" o:spid="_x0000_s1035" type="#_x0000_t202" style="position:absolute;left:0;text-align:left;margin-left:-11.05pt;margin-top:147.5pt;width:79.3pt;height:25.2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H5IWwIAAAgFAAAOAAAAZHJzL2Uyb0RvYy54bWysVEuP0zAQviPxHyzfadpuH7tV01Xpqghp&#10;xa4oiLPr2G2E4zH2tEn59Yydvli4LOLijDPfvL6Z8fS+qQzbKx9KsDnvdbqcKSuhKO0m51+/LN/d&#10;chZQ2EIYsCrnBxX4/eztm2ntJqoPWzCF8oyc2DCpXc63iG6SZUFuVSVCB5yypNTgK4F09Zus8KIm&#10;75XJ+t3uKKvBF86DVCHQ34dWyWfJv9ZK4pPWQSEzOafcMJ0+net4ZrOpmGy8cNtSHtMQ/5BFJUpL&#10;Qc+uHgQKtvPlH66qUnoIoLEjocpA61KqVANV0+u+qGa1FU6lWoic4M40hf/nVn7ar9yzZ9i8h4Ya&#10;GAmpXZgE+hnrabSv4pcyZVHf7fZHoyFnh5z3x7fj0fBIoWqQyRYw7vWIaUmIG+rQIAGyiyfnA35Q&#10;ULEo5NxTixJzYv8YkKIT9ASJgS0sS2NSm4xldc5HNxTzNw1ZGEuGl7yThAejIs7Yz0qzsqDsWsM0&#10;XGphPNsLGgshpbKYKk+eCB3NNIV9jeERH01VGrzXGJ8tUmSweDauSgs+1fsi7eL7KWXd4k8MtHVH&#10;CrBZN1R4zu9ObV1DcaBue2gXITi5LKkNjyLgs/A0+dQ52mZ8okMbILrhKHG2Bf/zb/8jngaStJzV&#10;tEk5Dz92wivOzEdLo3rXG9AQMEyXwXDcp4u/1qyvNXZXLYC60qN3w8kkRjyak6g9VN9o6ecxKqmE&#10;lRQ753gSF9juNz0aUs3nCUTL5gQ+2pWT0XVk2cJ8h6DLNHORrZabI4u0bmkUj09D3Ofre0JdHrDZ&#10;LwAAAP//AwBQSwMEFAAGAAgAAAAhAMXVr2LjAAAACwEAAA8AAABkcnMvZG93bnJldi54bWxMj8Fu&#10;wjAQRO+V+g/WVuoNHAxBNI2DUCRUqWoPUC69OfGSRLXXaWwg7dfXnOhxtU8zb/L1aA074+A7RxJm&#10;0wQYUu10R42Ew8d2sgLmgyKtjCOU8IMe1sX9Xa4y7S60w/M+NCyGkM+UhDaEPuPc1y1a5aeuR4q/&#10;oxusCvEcGq4HdYnh1nCRJEtuVUexoVU9li3WX/uTlfBabt/VrhJ29WvKl7fjpv8+fKZSPj6Mm2dg&#10;Acdwg+GqH9WhiE6VO5H2zEiYCDGLqATxlMZRV2K+TIFVEuaLdAG8yPn/DcUfAAAA//8DAFBLAQIt&#10;ABQABgAIAAAAIQC2gziS/gAAAOEBAAATAAAAAAAAAAAAAAAAAAAAAABbQ29udGVudF9UeXBlc10u&#10;eG1sUEsBAi0AFAAGAAgAAAAhADj9If/WAAAAlAEAAAsAAAAAAAAAAAAAAAAALwEAAF9yZWxzLy5y&#10;ZWxzUEsBAi0AFAAGAAgAAAAhACDEfkhbAgAACAUAAA4AAAAAAAAAAAAAAAAALgIAAGRycy9lMm9E&#10;b2MueG1sUEsBAi0AFAAGAAgAAAAhAMXVr2LjAAAACwEAAA8AAAAAAAAAAAAAAAAAtQQAAGRycy9k&#10;b3ducmV2LnhtbFBLBQYAAAAABAAEAPMAAADFBQAAAAA=&#10;" filled="f" stroked="f" strokeweight=".5pt">
                <v:textbox>
                  <w:txbxContent>
                    <w:p w14:paraId="1F212C38" w14:textId="77777777" w:rsidR="00374412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4"/>
                          <w:szCs w:val="32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64C7EDA" wp14:editId="3FAB2C77">
                <wp:simplePos x="0" y="0"/>
                <wp:positionH relativeFrom="column">
                  <wp:posOffset>-552450</wp:posOffset>
                </wp:positionH>
                <wp:positionV relativeFrom="paragraph">
                  <wp:posOffset>1988820</wp:posOffset>
                </wp:positionV>
                <wp:extent cx="171450" cy="133350"/>
                <wp:effectExtent l="0" t="0" r="0" b="0"/>
                <wp:wrapNone/>
                <wp:docPr id="36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90550" y="2903220"/>
                          <a:ext cx="171450" cy="133350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6DABA594" id="学士帽" o:spid="_x0000_s1026" style="position:absolute;margin-left:-43.5pt;margin-top:156.6pt;width:13.5pt;height:10.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31,2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TboXQcAAD0iAAAOAAAAZHJzL2Uyb0RvYy54bWysWttu4zYQfS/QfxD0WKBrXkSRDNZZoLvY&#10;vvQGbPoBiizHBmzLlZQ4u1/foUTZQ9sjM93mIbDJufDMoYbDsd5/eN1ukpeqadf1bp7ydyxNql1Z&#10;L9a7p3n698Pnn02atF2xWxSbelfN069Vm364//GH94f9XSXqVb1ZVE0CRnbt3WE/T1ddt7+bzdpy&#10;VW2L9l29r3YwuaybbdHB1+ZptmiKA1jfbmaCsXx2qJvFvqnLqm1h9NMwmd739pfLquz+XC7bqks2&#10;8xTW1vX/m/7/o/s/u39f3D01xX61Lv0yiv+wim2x3oHTo6lPRVckz836wtR2XTZ1Wy+7d2W9ndXL&#10;5bqsegyAhrMzNF9Wxb7qsUBw2v0xTO3/Z7b84+XL/q8GwnDYt3ctfEweD7/XC6CqeO7qHtPrstk6&#10;bLDa5HWeKsuUglh+nafCMimEj2L12iUlzHPNMzdfggCXUsJnMD8r7kY75XPb/VrVvc3i5be2G0hY&#10;wKc+hItkV2xhAQ9gZLndAB8/zRIurWK5Tg6JtJJ73o6SHEkqY7VQySoR0opzQYEErTAyV4RFiQSl&#10;sZnJCIsZEsyYZBkjLCokOLnGHAkKlWeGsqiRoBJGG0GsER7CYyAnLVokqJkBPIRFjrkRNpciJ2Bz&#10;zI3OJQSTsonJEUoBdMomZsdwIzXFN8f0CGuZJm1ifjjjXGdUODlmiEOcJGkUU3TDaEASB9YFhR6z&#10;ZGCdyhARhUfzRDzXgN4QNkU0SyJgictMkDYxS5pZrTW1zoClSZuYJcWZ5ZyyiUminiCB+ckEV4ra&#10;nALTY6Ux1lKhxPQwYnUyYMYwJi2V2yDbnUjMhGYk3RJTM50wJeZmMhtJzI3l2khOAJeYm8xywah9&#10;KTE3QDfsdtIoZiiHw8SQRjFDN4xiiiykD0vtogzzZCDPMSrPZZgm2Jg5U+SRgXlSTMIzRIQ0wzRN&#10;LxTTNG0T0zQZ0QzTNEl9hlmapD7DLMEegfqAwo5J4kxyy6iAunLjeMBxoTJ4ngirCtNkszwnjw6F&#10;WZpcqcIsmZxZ8ohTAUuac/LYVJil6XWGLE1EVGGWbkQU08SSnMFfkisFT66v1sYiTWGaJiVzzNK0&#10;JCZpWhKTNC2JSZqWxCRNS2KSpiUxSdOSmKRpyWiO8miOdDRHOpojHc2RjuZIR3OkoznS0RzpaI50&#10;NEc6miMTzZGJ5shEc2SiOTLRHJlojswkR3DJfBqvkcVqvFmWrzt/tYRPSeE6Ew/K9Ffbfd26K627&#10;acJt9aG/V4IRkHM3USRuA3EIlhOX/mJ7IQ6ZzumP1iEOTlyR4jwQB4hOXJPiIhCHHebELSkuA3F3&#10;c3PycC8bruWXq89CBY+W03BVqODxchpwHip4xJyGrEMFj5nToEN+3UXIgYZrDgX6jGEPWpCgIVNi&#10;joUHLUjQkDADBQ8ariDEkiBvBgoetCBBQ/rECu6O4UAP7ZJr2xqyaKAw7msadMi0uxv0HmjQIdOu&#10;8O8VaNAh09KDljTokGlXsDsPUI5TYQ2ZzjxoKLUJBci3OEqZB52RoCHtBgoeNBTJlIeQaVcj9xhI&#10;0JCEsQffjnuA4pbyEDLtalvnASpXSiFk2hWuvQINOmRaedBQcyIPwyb02biB7ux5X7ZJE+jLPjod&#10;yJ9F55L4+DE5zNO++ZesoPXomntuZlu/VA91L9O5XA4duME1h46Y932SKZ8f1+Uv1bdJDfDcmxI5&#10;H5gwQw/zOM5c3wDC4ccdqsBu+G0wNjRFT0qjMeOOcxgel0uNRzlRrsZ2xjgQNsSwRxI7/jYnCiJ9&#10;zcmN8SgnuT+nuMr7PTqGJXdXTYfQCSDnp/G8X1Sck9GYHvL80QmDYsw50VA5IycKyoZhHOoQGI9z&#10;4q6HYAwa5QYbyyPHo5xIVzpfcRI7HuUkc/eIPixQ2qGwxI7HOQEqBid54ERaKGZ758OpP3J1HM/f&#10;QPxJCRrEGInrbjonCo53PA62h/HsmJNvPvHQXBiU4Gm8auzGeFS4hufdjj/CDLnm9mCUbcH8wRLE&#10;ImY0yvyQyyHaFhqXKNix4xdONrvJtA7yo0S5qduqd3k6GnzOZ2w46jiD+gtEQOskcy2xC2V9VvAa&#10;484UFkq1ftfIIV2QExdIrvoZzQk+VBIX5m5OfKcf5W5fwNfphzV/tFnXWUITUX64dD11pDXigebp&#10;ELdzPBcTcX5Gc/yMhqO5mxPf6Scbz7LzDXJlr4XM0/uUW6h/+ugJKOai9mnmd7bwGmO8hfZVtuB5&#10;cEKdJtgbcutRi0O7HD/XYlwAN9DsQA/8Ecs4ERdv5dobsH9GrREPF+OxfraA44R4C56T1ll4+LiA&#10;84Ae8YwTl3h8/oEJV+T2WeZY7fbSp5/I23qzXnxebzauxm2bp8ePmyZ5KeCFhs/9nyc/ENv0/Ytd&#10;7dSGvTGMVP0rEUNjZDb+4j/89v9YL77Cr//wLge8JLGqm29pcoD3IuZp+89z0VQpNE5KGJ6nZQdF&#10;+vDlYwffhzuHMwbvKPRI/PsU7iUI/B0+47c+7v8FAAD//wMAUEsDBBQABgAIAAAAIQCPtFp04QAA&#10;AAsBAAAPAAAAZHJzL2Rvd25yZXYueG1sTI/NTsMwEITvSLyDtUjcUuenlBLiVBUChARItOUBtvGS&#10;WMR2FLtt+vYsJzju7Gjmm2o12V4caQzGOwXZLAVBrvHauFbB5+4pWYIIEZ3G3jtScKYAq/ryosJS&#10;+5Pb0HEbW8EhLpSooItxKKUMTUcWw8wP5Pj35UeLkc+xlXrEE4fbXuZpupAWjeOGDgd66Kj53h6s&#10;Avty9z43zz47Y/F6s/4wjXwMb0pdX03rexCRpvhnhl98Roeamfb+4HQQvYJkectbooIiK3IQ7EgW&#10;KSt7Vop5DrKu5P8N9Q8AAAD//wMAUEsBAi0AFAAGAAgAAAAhALaDOJL+AAAA4QEAABMAAAAAAAAA&#10;AAAAAAAAAAAAAFtDb250ZW50X1R5cGVzXS54bWxQSwECLQAUAAYACAAAACEAOP0h/9YAAACUAQAA&#10;CwAAAAAAAAAAAAAAAAAvAQAAX3JlbHMvLnJlbHNQSwECLQAUAAYACAAAACEAx1U26F0HAAA9IgAA&#10;DgAAAAAAAAAAAAAAAAAuAgAAZHJzL2Uyb0RvYy54bWxQSwECLQAUAAYACAAAACEAj7RadOEAAAAL&#10;AQAADwAAAAAAAAAAAAAAAAC3CQAAZHJzL2Rvd25yZXYueG1sUEsFBgAAAAAEAAQA8wAAAMUKAAAA&#10;AA==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stroked="f">
                <v:path arrowok="t" o:connecttype="custom" o:connectlocs="60845647,32876183;40490506,21713082;17578532,32876183;11186338,29478712;11186338,39492283;12924216,42557660;11146387,45623038;13044070,56402925;7450900,56402925;9368558,45571917;7810461,42557660;9308632,39568881;9308632,28482434;0,23501209;40949945,0;78524056,23807769;60845647,32876183;40031067,27384025;58508501,35405094;58508501,54844703;39092257,61103178;21953189,54844703;21953189,35405094;40031067,27384025;39791360,57526922;54693161,52775548;39791360,47998697;24909578,52775548;39791360,57526922" o:connectangles="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24D59EB5" wp14:editId="3236588D">
                <wp:simplePos x="0" y="0"/>
                <wp:positionH relativeFrom="column">
                  <wp:posOffset>-657860</wp:posOffset>
                </wp:positionH>
                <wp:positionV relativeFrom="paragraph">
                  <wp:posOffset>1864995</wp:posOffset>
                </wp:positionV>
                <wp:extent cx="6614795" cy="379730"/>
                <wp:effectExtent l="28575" t="28575" r="5080" b="86995"/>
                <wp:wrapNone/>
                <wp:docPr id="38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795" cy="379730"/>
                          <a:chOff x="-41600" y="23918"/>
                          <a:chExt cx="5416875" cy="310938"/>
                        </a:xfrm>
                        <a:effectLst/>
                      </wpg:grpSpPr>
                      <wps:wsp>
                        <wps:cNvPr id="39" name="Freeform 5"/>
                        <wps:cNvSpPr>
                          <a:spLocks noEditPoints="1"/>
                        </wps:cNvSpPr>
                        <wps:spPr bwMode="auto">
                          <a:xfrm>
                            <a:off x="174625" y="39687"/>
                            <a:ext cx="5200650" cy="280988"/>
                          </a:xfrm>
                          <a:custGeom>
                            <a:avLst/>
                            <a:gdLst>
                              <a:gd name="T0" fmla="*/ 3752 w 3768"/>
                              <a:gd name="T1" fmla="*/ 202 h 202"/>
                              <a:gd name="T2" fmla="*/ 16 w 3768"/>
                              <a:gd name="T3" fmla="*/ 202 h 202"/>
                              <a:gd name="T4" fmla="*/ 0 w 3768"/>
                              <a:gd name="T5" fmla="*/ 185 h 202"/>
                              <a:gd name="T6" fmla="*/ 0 w 3768"/>
                              <a:gd name="T7" fmla="*/ 16 h 202"/>
                              <a:gd name="T8" fmla="*/ 16 w 3768"/>
                              <a:gd name="T9" fmla="*/ 0 h 202"/>
                              <a:gd name="T10" fmla="*/ 3715 w 3768"/>
                              <a:gd name="T11" fmla="*/ 0 h 202"/>
                              <a:gd name="T12" fmla="*/ 3768 w 3768"/>
                              <a:gd name="T13" fmla="*/ 53 h 202"/>
                              <a:gd name="T14" fmla="*/ 3768 w 3768"/>
                              <a:gd name="T15" fmla="*/ 185 h 202"/>
                              <a:gd name="T16" fmla="*/ 3752 w 3768"/>
                              <a:gd name="T17" fmla="*/ 202 h 202"/>
                              <a:gd name="T18" fmla="*/ 16 w 3768"/>
                              <a:gd name="T19" fmla="*/ 4 h 202"/>
                              <a:gd name="T20" fmla="*/ 4 w 3768"/>
                              <a:gd name="T21" fmla="*/ 16 h 202"/>
                              <a:gd name="T22" fmla="*/ 4 w 3768"/>
                              <a:gd name="T23" fmla="*/ 185 h 202"/>
                              <a:gd name="T24" fmla="*/ 16 w 3768"/>
                              <a:gd name="T25" fmla="*/ 198 h 202"/>
                              <a:gd name="T26" fmla="*/ 3752 w 3768"/>
                              <a:gd name="T27" fmla="*/ 198 h 202"/>
                              <a:gd name="T28" fmla="*/ 3764 w 3768"/>
                              <a:gd name="T29" fmla="*/ 185 h 202"/>
                              <a:gd name="T30" fmla="*/ 3764 w 3768"/>
                              <a:gd name="T31" fmla="*/ 55 h 202"/>
                              <a:gd name="T32" fmla="*/ 3713 w 3768"/>
                              <a:gd name="T33" fmla="*/ 4 h 202"/>
                              <a:gd name="T34" fmla="*/ 16 w 3768"/>
                              <a:gd name="T35" fmla="*/ 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3768" h="202">
                                <a:moveTo>
                                  <a:pt x="3752" y="202"/>
                                </a:moveTo>
                                <a:cubicBezTo>
                                  <a:pt x="16" y="202"/>
                                  <a:pt x="16" y="202"/>
                                  <a:pt x="16" y="202"/>
                                </a:cubicBezTo>
                                <a:cubicBezTo>
                                  <a:pt x="7" y="202"/>
                                  <a:pt x="0" y="194"/>
                                  <a:pt x="0" y="185"/>
                                </a:cubicBezTo>
                                <a:cubicBezTo>
                                  <a:pt x="0" y="16"/>
                                  <a:pt x="0" y="16"/>
                                  <a:pt x="0" y="16"/>
                                </a:cubicBezTo>
                                <a:cubicBezTo>
                                  <a:pt x="0" y="7"/>
                                  <a:pt x="7" y="0"/>
                                  <a:pt x="16" y="0"/>
                                </a:cubicBezTo>
                                <a:cubicBezTo>
                                  <a:pt x="3715" y="0"/>
                                  <a:pt x="3715" y="0"/>
                                  <a:pt x="3715" y="0"/>
                                </a:cubicBezTo>
                                <a:cubicBezTo>
                                  <a:pt x="3768" y="53"/>
                                  <a:pt x="3768" y="53"/>
                                  <a:pt x="3768" y="53"/>
                                </a:cubicBezTo>
                                <a:cubicBezTo>
                                  <a:pt x="3768" y="185"/>
                                  <a:pt x="3768" y="185"/>
                                  <a:pt x="3768" y="185"/>
                                </a:cubicBezTo>
                                <a:cubicBezTo>
                                  <a:pt x="3768" y="194"/>
                                  <a:pt x="3761" y="202"/>
                                  <a:pt x="3752" y="202"/>
                                </a:cubicBezTo>
                                <a:close/>
                                <a:moveTo>
                                  <a:pt x="16" y="4"/>
                                </a:moveTo>
                                <a:cubicBezTo>
                                  <a:pt x="9" y="4"/>
                                  <a:pt x="4" y="9"/>
                                  <a:pt x="4" y="16"/>
                                </a:cubicBezTo>
                                <a:cubicBezTo>
                                  <a:pt x="4" y="185"/>
                                  <a:pt x="4" y="185"/>
                                  <a:pt x="4" y="185"/>
                                </a:cubicBezTo>
                                <a:cubicBezTo>
                                  <a:pt x="4" y="192"/>
                                  <a:pt x="9" y="198"/>
                                  <a:pt x="16" y="198"/>
                                </a:cubicBezTo>
                                <a:cubicBezTo>
                                  <a:pt x="3752" y="198"/>
                                  <a:pt x="3752" y="198"/>
                                  <a:pt x="3752" y="198"/>
                                </a:cubicBezTo>
                                <a:cubicBezTo>
                                  <a:pt x="3759" y="198"/>
                                  <a:pt x="3764" y="192"/>
                                  <a:pt x="3764" y="185"/>
                                </a:cubicBezTo>
                                <a:cubicBezTo>
                                  <a:pt x="3764" y="55"/>
                                  <a:pt x="3764" y="55"/>
                                  <a:pt x="3764" y="55"/>
                                </a:cubicBezTo>
                                <a:cubicBezTo>
                                  <a:pt x="3713" y="4"/>
                                  <a:pt x="3713" y="4"/>
                                  <a:pt x="3713" y="4"/>
                                </a:cubicBezTo>
                                <a:lnTo>
                                  <a:pt x="16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0" name="Freeform 6"/>
                        <wps:cNvSpPr/>
                        <wps:spPr bwMode="auto">
                          <a:xfrm>
                            <a:off x="5300662" y="41275"/>
                            <a:ext cx="71438" cy="73025"/>
                          </a:xfrm>
                          <a:custGeom>
                            <a:avLst/>
                            <a:gdLst>
                              <a:gd name="T0" fmla="*/ 0 w 52"/>
                              <a:gd name="T1" fmla="*/ 0 h 52"/>
                              <a:gd name="T2" fmla="*/ 0 w 52"/>
                              <a:gd name="T3" fmla="*/ 38 h 52"/>
                              <a:gd name="T4" fmla="*/ 14 w 52"/>
                              <a:gd name="T5" fmla="*/ 52 h 52"/>
                              <a:gd name="T6" fmla="*/ 52 w 52"/>
                              <a:gd name="T7" fmla="*/ 52 h 52"/>
                              <a:gd name="T8" fmla="*/ 0 w 52"/>
                              <a:gd name="T9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2" h="52">
                                <a:moveTo>
                                  <a:pt x="0" y="0"/>
                                </a:moveTo>
                                <a:cubicBezTo>
                                  <a:pt x="0" y="38"/>
                                  <a:pt x="0" y="38"/>
                                  <a:pt x="0" y="38"/>
                                </a:cubicBezTo>
                                <a:cubicBezTo>
                                  <a:pt x="0" y="46"/>
                                  <a:pt x="7" y="52"/>
                                  <a:pt x="14" y="52"/>
                                </a:cubicBezTo>
                                <a:cubicBezTo>
                                  <a:pt x="52" y="52"/>
                                  <a:pt x="52" y="52"/>
                                  <a:pt x="52" y="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1" name="Freeform 7"/>
                        <wps:cNvSpPr/>
                        <wps:spPr bwMode="auto">
                          <a:xfrm>
                            <a:off x="-41600" y="23918"/>
                            <a:ext cx="307842" cy="310938"/>
                          </a:xfrm>
                          <a:custGeom>
                            <a:avLst/>
                            <a:gdLst>
                              <a:gd name="T0" fmla="*/ 129 w 258"/>
                              <a:gd name="T1" fmla="*/ 258 h 258"/>
                              <a:gd name="T2" fmla="*/ 129 w 258"/>
                              <a:gd name="T3" fmla="*/ 258 h 258"/>
                              <a:gd name="T4" fmla="*/ 0 w 258"/>
                              <a:gd name="T5" fmla="*/ 129 h 258"/>
                              <a:gd name="T6" fmla="*/ 0 w 258"/>
                              <a:gd name="T7" fmla="*/ 129 h 258"/>
                              <a:gd name="T8" fmla="*/ 129 w 258"/>
                              <a:gd name="T9" fmla="*/ 0 h 258"/>
                              <a:gd name="T10" fmla="*/ 129 w 258"/>
                              <a:gd name="T11" fmla="*/ 0 h 258"/>
                              <a:gd name="T12" fmla="*/ 258 w 258"/>
                              <a:gd name="T13" fmla="*/ 129 h 258"/>
                              <a:gd name="T14" fmla="*/ 258 w 258"/>
                              <a:gd name="T15" fmla="*/ 129 h 258"/>
                              <a:gd name="T16" fmla="*/ 129 w 258"/>
                              <a:gd name="T17" fmla="*/ 258 h 2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58" h="258">
                                <a:moveTo>
                                  <a:pt x="129" y="258"/>
                                </a:moveTo>
                                <a:cubicBezTo>
                                  <a:pt x="129" y="258"/>
                                  <a:pt x="129" y="258"/>
                                  <a:pt x="129" y="258"/>
                                </a:cubicBezTo>
                                <a:cubicBezTo>
                                  <a:pt x="58" y="258"/>
                                  <a:pt x="0" y="200"/>
                                  <a:pt x="0" y="129"/>
                                </a:cubicBezTo>
                                <a:cubicBezTo>
                                  <a:pt x="0" y="129"/>
                                  <a:pt x="0" y="129"/>
                                  <a:pt x="0" y="129"/>
                                </a:cubicBezTo>
                                <a:cubicBezTo>
                                  <a:pt x="0" y="58"/>
                                  <a:pt x="58" y="0"/>
                                  <a:pt x="129" y="0"/>
                                </a:cubicBezTo>
                                <a:cubicBezTo>
                                  <a:pt x="129" y="0"/>
                                  <a:pt x="129" y="0"/>
                                  <a:pt x="129" y="0"/>
                                </a:cubicBezTo>
                                <a:cubicBezTo>
                                  <a:pt x="200" y="0"/>
                                  <a:pt x="258" y="58"/>
                                  <a:pt x="258" y="129"/>
                                </a:cubicBezTo>
                                <a:cubicBezTo>
                                  <a:pt x="258" y="129"/>
                                  <a:pt x="258" y="129"/>
                                  <a:pt x="258" y="129"/>
                                </a:cubicBezTo>
                                <a:cubicBezTo>
                                  <a:pt x="258" y="200"/>
                                  <a:pt x="200" y="258"/>
                                  <a:pt x="129" y="25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 w="25400">
                            <a:solidFill>
                              <a:srgbClr val="FFFFFF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C1C178" id="组合 9" o:spid="_x0000_s1026" style="position:absolute;margin-left:-51.8pt;margin-top:146.85pt;width:520.85pt;height:29.9pt;z-index:251658752" coordorigin="-416,239" coordsize="54168,3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5zuvQcAAD8lAAAOAAAAZHJzL2Uyb0RvYy54bWzsWtuO2zYQfS/QfxD0WCCxrr4h3gBNukGB&#10;tA26W/RZlmVbiCyqkrze5Ot7hqRk6kKbu0GAFGkCrC1qdDhzOJwZjvXq9eMhsx6SskpZvrLdl45t&#10;JXnMNmm+W9l/3d++mNtWVUf5JspYnqzsT0llv7758YdXp2KZeGzPsk1SWgDJq+WpWNn7ui6Wk0kV&#10;75NDVL1kRZLj5paVh6jGZbmbbMroBPRDNvEcZzo5sXJTlCxOqgqjb8VN+4bjb7dJXP+x3VZJbWUr&#10;G7rV/G/J/67p7+TmVbTclVGxT2OpRvQMLQ5RmmPSFuptVEfWsUwHUIc0LlnFtvXLmB0mbLtN44Tb&#10;AGtcp2fNu5IdC27LbnnaFS1NoLbH07Nh498f3pXFXfGhBBOnYgcu+BXZ8rgtD/QJLa1HTtmnlrLk&#10;sbZiDE6nbjBbhLYV454/W8x8yWm8B/H02IvAnTqgHvc9f+HOBeXx/heJEOL+fNYguM7C5yKT8/wJ&#10;X8f3VQ0VJx0dTwW8pjoTU30ZMXf7qEg439USxHworXQDqxa2lUcHOO9tmSTkilZIRtDkkCLuiKWq&#10;eM/ij5WVs182af2BpXkNdVyShNKKKF1UeMhan35jG8BGx5px5+kR7s6CqQdiiNkFOBLMNcyH5P4h&#10;iCXmvbmzmPd5i49V/S5hfA2jB8EfPHSDb9xVN9Kse4BsDxn8/qeJ5c9CzzrhYypXateKuYqY53jW&#10;3sJfodRZyFOE3KkGyVeEtEiBIuRogMBOq7k7D8dVmipCOqCZIgO1R01DKDtPpjMNztIKOeM4bpdv&#10;N9QY56qE67BUvmnRdFgq5aGvUUyl/BKYEe2uyvslt1K513oDAseZWK1juSr9wbiVnkp/oOHLU7nX&#10;OYSnkq9FUpnX+qinUq81j6JB613uYq4x0JB4TyVej6YSD6fQ2qlSr7UT6eFswQU0X+U/1GxsX+Xf&#10;n7m+ZjF9dQk0XuEbLYCvLoCChGzVxtVo34Ta+DGXsRbfrIhKIocH+oJVlBop8CJ434skES0hRYFZ&#10;IwxjSdjnGeWaMKwhYZ6ooNxlZPgLCfMEc1UY7kDCCyM1KNSRNEIZ5cFrirjSRtfMSFda6ZqZSQGJ&#10;K2NmKEUcLm5mKoUVEkfkMDGVYgcXNzOV4gMXNzPVk6ZiixspI031zEylTUzKYJOaoNM25eJmptJO&#10;5OIdU4XvyO1Uoq7vV/SlbaGiX5NG0bKIatqFzVfrRMUpKhprj1oJRQvdOLCH5J5xkZp2I6UoPrOs&#10;ajDjWSQ+rtP45+Sz+oD0JymOSTmMySgZ0wHsXgkgRGfQ0EMXzLuLQNrJp5SD85awq9jyiekIinbM&#10;SGkBLEtV1Q55LOhwxMeMYBHcEXlBRwfGZNQQnnwD8CF30WYphctcG37aDMiMKuntFFfGnzhJ1z8w&#10;CdLp0JlGPL7riHHGqoRvqPNO6Kwgd0Podr7dBRDCqAwwecdlxR7n4aZhWwxh+8iYctWJ5QNdQq8P&#10;GlEpYRbyfKPagUpJXUG53+WoEXjLew/KdNx0EsH7YJLpqHFwkg53hpPIh8K+Vwusi8OGM6AYGLgP&#10;FXvXRgfwWT4SvRsPbm42Lo+nKYnwoqXNJhzyfKiuWJZubtMsoyRSlbv1m6y0HiK0moK39F96ckcs&#10;4yVezugx4ehipNfkEC0C0WRYs80ntAvQZUP7as/Kz7Z1QsdqZVf/HKMysa3s1xythoUbBAi/Nb8I&#10;whkVJKV6Z63eyY+HNwyaIjBEeQzUlV03X9/UokOGFhVMf5/fFbHayUDHRSj21VsvZE+v9cLDg9JP&#10;AYfGDZXQR8tkKpJ84HpoOvHY1nRUZm6A3hPvp6CNhbOWWJ+mK/Osdgr1G1BW8HnOTRL1cEMH+6EE&#10;lGwPeuMY6pnGp5PgEAR7sAVx6dw2FFHPM2j8jKGop0neGxqiqAdJDQqIbXUZN0g9P55JwZb7nk9W&#10;FHHaU+Rzyl4sFhW9+BireUW51tRhl7O4kBXd2SZnXxvjAVOtnMfKAwESdApPUfw2niZrDplT+HYy&#10;QibjqXzrZPHrgwPsJjkIPbqkNff+Txys/HYSByJsL3HwM8kzE8f4bxhN3vCd2TyAp/GfQMZ+wHhW&#10;5nC9BSK2F15uw4e8BzgUUvOHFklNIZiIuolDJDWJUOAeEVGTCE02iqOmEQ2Omka0OGoi0VrWzyUj&#10;Sne68FqgYQ9+yBB1rdrcRjyOkkQFayultY5aWq2UHsuIcTqZtFh6C1XWacZ29RAGv+fUyzPvWNf2&#10;P9DUpAz2RWUDbRjeLMPnWOEAd+KpleREmXy5eOjJN/WD2fAgH49VEaQwtTiEQs0EIlfjp1JRgqsJ&#10;nOYWqnfhulcjT3SxJczooJHiQsWu2tKYjtYNV0211tWzeyULJrlIephG66djE6XEdwebew0VXJ0O&#10;STP6FMJ7zzR6mg0b0d5A9XyjsYtu81Nbl0o5PJxBdspw4yu1DaiH7YUBaOfdBm3r4Zb/k56ttB6g&#10;Wa/TQDjsWCfl3X5zstbZsfwzwvsOoTOntd2kFdoN/twVF+gIeDOH/qFLkO3wsk+dob/A6r/Tes9f&#10;nGh/3Cqrum2ErLMo/sg1jrJiH4nuCDgGjNh7hZDmfZZWGX7VdkRw1Rzxv+GGCH8zBW/pcN3lG0X0&#10;GpB6zS05v/d08y8AAAD//wMAUEsDBBQABgAIAAAAIQAEU47c4wAAAAwBAAAPAAAAZHJzL2Rvd25y&#10;ZXYueG1sTI/BasMwEETvhf6D2EJviawIp4nrdQih7SkUmhRKb4q1sU0syViK7fx91VN7XOYx8zbf&#10;TKZlA/W+cRZBzBNgZEunG1shfB5fZytgPiirVessIdzIw6a4v8tVpt1oP2g4hIrFEuszhVCH0GWc&#10;+7Imo/zcdWRjdna9USGefcV1r8ZYblq+SJIlN6qxcaFWHe1qKi+Hq0F4G9W4leJl2F/Ou9v3MX3/&#10;2gtCfHyYts/AAk3hD4Zf/agORXQ6uavVnrUIM5HIZWQRFmv5BCwia7kSwE4IMpUp8CLn/58ofgAA&#10;AP//AwBQSwECLQAUAAYACAAAACEAtoM4kv4AAADhAQAAEwAAAAAAAAAAAAAAAAAAAAAAW0NvbnRl&#10;bnRfVHlwZXNdLnhtbFBLAQItABQABgAIAAAAIQA4/SH/1gAAAJQBAAALAAAAAAAAAAAAAAAAAC8B&#10;AABfcmVscy8ucmVsc1BLAQItABQABgAIAAAAIQCGq5zuvQcAAD8lAAAOAAAAAAAAAAAAAAAAAC4C&#10;AABkcnMvZTJvRG9jLnhtbFBLAQItABQABgAIAAAAIQAEU47c4wAAAAwBAAAPAAAAAAAAAAAAAAAA&#10;ABcKAABkcnMvZG93bnJldi54bWxQSwUGAAAAAAQABADzAAAAJwsAAAAA&#10;">
                <v:shape id="Freeform 5" o:spid="_x0000_s1027" style="position:absolute;left:1746;top:396;width:52006;height:2810;visibility:visible;mso-wrap-style:square;v-text-anchor:top" coordsize="3768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RDgxAAAANsAAAAPAAAAZHJzL2Rvd25yZXYueG1sRI/NasMw&#10;EITvhb6D2EIvJZFbQ9K4VkJxa8gpEKeQ62Ktf6i1MpZqu28fBQI5DjPzDZPuZtOJkQbXWlbwuoxA&#10;EJdWt1wr+Dnli3cQziNr7CyTgn9ysNs+PqSYaDvxkcbC1yJA2CWooPG+T6R0ZUMG3dL2xMGr7GDQ&#10;BznUUg84Bbjp5FsUraTBlsNCgz1lDZW/xZ9R8J2fD/GXjvhwXuVVVlu71i97pZ6f5s8PEJ5mfw/f&#10;2nutIN7A9Uv4AXJ7AQAA//8DAFBLAQItABQABgAIAAAAIQDb4fbL7gAAAIUBAAATAAAAAAAAAAAA&#10;AAAAAAAAAABbQ29udGVudF9UeXBlc10ueG1sUEsBAi0AFAAGAAgAAAAhAFr0LFu/AAAAFQEAAAsA&#10;AAAAAAAAAAAAAAAAHwEAAF9yZWxzLy5yZWxzUEsBAi0AFAAGAAgAAAAhAFjdEODEAAAA2wAAAA8A&#10;AAAAAAAAAAAAAAAABwIAAGRycy9kb3ducmV2LnhtbFBLBQYAAAAAAwADALcAAAD4AgAAAAA=&#10;" path="m3752,202c16,202,16,202,16,202,7,202,,194,,185,,16,,16,,16,,7,7,,16,,3715,,3715,,3715,v53,53,53,53,53,53c3768,185,3768,185,3768,185v,9,-7,17,-16,17xm16,4c9,4,4,9,4,16v,169,,169,,169c4,192,9,198,16,198v3736,,3736,,3736,c3759,198,3764,192,3764,185v,-130,,-130,,-130c3713,4,3713,4,3713,4l16,4xe" fillcolor="#4d4d4d" stroked="f">
                  <v:path arrowok="t" o:connecttype="custom" o:connectlocs="5178567,280988;22083,280988;0,257340;0,22256;22083,0;5127499,0;5200650,73725;5200650,257340;5178567,280988;22083,5564;5521,22256;5521,257340;22083,275424;5178567,275424;5195129,257340;5195129,76507;5124738,5564;22083,5564" o:connectangles="0,0,0,0,0,0,0,0,0,0,0,0,0,0,0,0,0,0"/>
                  <o:lock v:ext="edit" verticies="t"/>
                </v:shape>
                <v:shape id="Freeform 6" o:spid="_x0000_s1028" style="position:absolute;left:53006;top:412;width:715;height:731;visibility:visible;mso-wrap-style:square;v-text-anchor:top" coordsize="52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4cYDvgAAANsAAAAPAAAAZHJzL2Rvd25yZXYueG1sRE9LawIx&#10;EL4X+h/CFHqrWUuRshpFhLW9+sLrsBk3wc1ku0l19993DkKPH997sRpCq27UJx/ZwHRSgCKuo/Xc&#10;GDgeqrdPUCkjW2wjk4GREqyWz08LLG28845u+9woCeFUogGXc1dqnWpHAdMkdsTCXWIfMAvsG217&#10;vEt4aPV7Ucx0QM/S4LCjjaP6uv8NUrIdf055GLfejpcv8rvq7HRlzOvLsJ6DyjTkf/HD/W0NfMh6&#10;+SI/QC//AAAA//8DAFBLAQItABQABgAIAAAAIQDb4fbL7gAAAIUBAAATAAAAAAAAAAAAAAAAAAAA&#10;AABbQ29udGVudF9UeXBlc10ueG1sUEsBAi0AFAAGAAgAAAAhAFr0LFu/AAAAFQEAAAsAAAAAAAAA&#10;AAAAAAAAHwEAAF9yZWxzLy5yZWxzUEsBAi0AFAAGAAgAAAAhAHvhxgO+AAAA2wAAAA8AAAAAAAAA&#10;AAAAAAAABwIAAGRycy9kb3ducmV2LnhtbFBLBQYAAAAAAwADALcAAADyAgAAAAA=&#10;" path="m,c,38,,38,,38v,8,7,14,14,14c52,52,52,52,52,52l,xe" fillcolor="#4d4d4d" stroked="f">
                  <v:path arrowok="t" o:connecttype="custom" o:connectlocs="0,0;0,53364;19233,73025;71438,73025;0,0" o:connectangles="0,0,0,0,0"/>
                </v:shape>
                <v:shape id="Freeform 7" o:spid="_x0000_s1029" style="position:absolute;left:-416;top:239;width:3078;height:3109;visibility:visible;mso-wrap-style:square;v-text-anchor:top" coordsize="258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9ubwgAAANsAAAAPAAAAZHJzL2Rvd25yZXYueG1sRI9Bi8Iw&#10;FITvC/6H8ARva1rRZalGEUFREJdVweujeTbV5qU0Ueu/N8LCHoeZ+YaZzFpbiTs1vnSsIO0nIIhz&#10;p0suFBwPy89vED4ga6wck4IneZhNOx8TzLR78C/d96EQEcI+QwUmhDqT0ueGLPq+q4mjd3aNxRBl&#10;U0jd4CPCbSUHSfIlLZYcFwzWtDCUX/c3q2DtsUp3q1EbTmY1uPzIzWa5rZXqddv5GESgNvyH/9pr&#10;rWCYwvtL/AFy+gIAAP//AwBQSwECLQAUAAYACAAAACEA2+H2y+4AAACFAQAAEwAAAAAAAAAAAAAA&#10;AAAAAAAAW0NvbnRlbnRfVHlwZXNdLnhtbFBLAQItABQABgAIAAAAIQBa9CxbvwAAABUBAAALAAAA&#10;AAAAAAAAAAAAAB8BAABfcmVscy8ucmVsc1BLAQItABQABgAIAAAAIQA7L9ubwgAAANsAAAAPAAAA&#10;AAAAAAAAAAAAAAcCAABkcnMvZG93bnJldi54bWxQSwUGAAAAAAMAAwC3AAAA9gIAAAAA&#10;" path="m129,258v,,,,,c58,258,,200,,129v,,,,,c,58,58,,129,v,,,,,c200,,258,58,258,129v,,,,,c258,200,200,258,129,258xe" fillcolor="#4d4d4d" strokecolor="white" strokeweight="2pt">
                  <v:shadow on="t" color="black" opacity="13107f" origin="-.5,-.5" offset=".74836mm,.74836mm"/>
                  <v:path arrowok="t" o:connecttype="custom" o:connectlocs="153921,310938;153921,310938;0,155469;0,155469;153921,0;153921,0;307842,155469;307842,155469;153921,310938" o:connectangles="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69EFE80C" wp14:editId="33A5F17F">
                <wp:simplePos x="0" y="0"/>
                <wp:positionH relativeFrom="column">
                  <wp:posOffset>-375920</wp:posOffset>
                </wp:positionH>
                <wp:positionV relativeFrom="paragraph">
                  <wp:posOffset>2262505</wp:posOffset>
                </wp:positionV>
                <wp:extent cx="6273800" cy="885190"/>
                <wp:effectExtent l="0" t="0" r="0" b="0"/>
                <wp:wrapNone/>
                <wp:docPr id="114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67080" y="3176905"/>
                          <a:ext cx="6273800" cy="885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6B02A0" w14:textId="436D3860" w:rsidR="00374412" w:rsidRPr="005C1DE3" w:rsidRDefault="00125BF2" w:rsidP="00B16219">
                            <w:pPr>
                              <w:spacing w:after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20xx.09-20xx.6                 上海科技大学                            电子商务（本科）</w:t>
                            </w:r>
                          </w:p>
                          <w:p w14:paraId="29508F2A" w14:textId="77777777" w:rsidR="00374412" w:rsidRDefault="00000000" w:rsidP="00B16219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主修课程：管理学原理、市场营销学、经济学、电子商务概论、网络营销、物流学、数据库技术、信息资源管理、系统分析和设计、网络开发技术、网络信息安全等。</w:t>
                            </w:r>
                          </w:p>
                          <w:p w14:paraId="12910C56" w14:textId="77777777" w:rsidR="00374412" w:rsidRDefault="00374412" w:rsidP="00B16219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7F7F7F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FE80C" id="_x0000_s1036" type="#_x0000_t202" style="position:absolute;left:0;text-align:left;margin-left:-29.6pt;margin-top:178.15pt;width:494pt;height:69.7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PHzXQIAAAgFAAAOAAAAZHJzL2Uyb0RvYy54bWysVEuP2jAQvlfqf7B8L0l4gwgryoqqEuqu&#10;SquejWNDVMfj2oaE/vodO7y07WWrXpKx55vXNzOePTSVIkdhXQk6p1knpURoDkWpdzn9/m31YUyJ&#10;80wXTIEWOT0JRx/m79/NajMVXdiDKoQl6ES7aW1yuvfeTJPE8b2omOuAERqVEmzFPB7tLiksq9F7&#10;pZJumg6TGmxhLHDhHN4+tko6j/6lFNw/SemEJyqnmJuPXxu/2/BN5jM23Vlm9iU/p8H+IYuKlRqD&#10;Xl09Ms/IwZZ/uKpKbsGB9B0OVQJSllzEGrCaLH1VzWbPjIi1IDnOXGly/88t/3LcmGdLfPMRGmxg&#10;IKQ2burwMtTTSFuFP2ZKUD8ajtIx8njKaS8bDSfpoGVQNJ5w1A+7o944RQBHxHg8yCaR4uTmyFjn&#10;PwmoSBByarFDkTh2XDuPwRF6gYS4GlalUrFLSpMaI/QGaTS4atBCaTS8pR0lf1IieFD6q5CkLDC7&#10;1jDOllgqS44Mp4JxLrSPhUdPiA5mEsO+xfCMD6Yizt1bjK8WMTJofzWuSg021vsq7eLnJWXZ4i8M&#10;tHUHCnyzbbBw7GpsQrjaQnHCbltoF8EZviqxD2vm/DOzOPnYOtxm/4QfqQD5hrNEyR7s77/dBzwO&#10;JGopqXGTcup+HZgVlKjPGkd1kvX7YfXioT8YdfFg7zXbe40+VEvAtmT4bhgexYD36iJKC9UPXPpF&#10;iIoqpjnGzqm/iEvf7jc+GlwsFhGEy2aYX+uN4cF1oFnD4uBBlnHobtycacR1i7N4fhrCPt+fI+r2&#10;gM1fAAAA//8DAFBLAwQUAAYACAAAACEAzwBzROMAAAALAQAADwAAAGRycy9kb3ducmV2LnhtbEyP&#10;TU+DQBRF9yb+h8kzcdcOUqmAPJqGpDExumjtxt3AvAJxPpCZtthf33Gly5d3cu+5xWrSip1odL01&#10;CA/zCBiZxsretAj7j80sBea8MFIoawjhhxysytubQuTSns2WTjvfshBiXC4QOu+HnHPXdKSFm9uB&#10;TPgd7KiFD+fYcjmKcwjXisdRtORa9CY0dGKgqqPma3fUCK/V5l1s61inF1W9vB3Ww/f+M0G8v5vW&#10;z8A8Tf4Phl/9oA5lcKrt0UjHFMIsyeKAIiyS5QJYILI4DWNqhMcseQJeFvz/hvIKAAD//wMAUEsB&#10;Ai0AFAAGAAgAAAAhALaDOJL+AAAA4QEAABMAAAAAAAAAAAAAAAAAAAAAAFtDb250ZW50X1R5cGVz&#10;XS54bWxQSwECLQAUAAYACAAAACEAOP0h/9YAAACUAQAACwAAAAAAAAAAAAAAAAAvAQAAX3JlbHMv&#10;LnJlbHNQSwECLQAUAAYACAAAACEAKKTx810CAAAIBQAADgAAAAAAAAAAAAAAAAAuAgAAZHJzL2Uy&#10;b0RvYy54bWxQSwECLQAUAAYACAAAACEAzwBzROMAAAALAQAADwAAAAAAAAAAAAAAAAC3BAAAZHJz&#10;L2Rvd25yZXYueG1sUEsFBgAAAAAEAAQA8wAAAMcFAAAAAA==&#10;" filled="f" stroked="f" strokeweight=".5pt">
                <v:textbox>
                  <w:txbxContent>
                    <w:p w14:paraId="496B02A0" w14:textId="436D3860" w:rsidR="00374412" w:rsidRPr="005C1DE3" w:rsidRDefault="00125BF2" w:rsidP="00B16219">
                      <w:pPr>
                        <w:spacing w:after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>20xx.09-20xx.6                 上海科技大学                            电子商务（本科）</w:t>
                      </w:r>
                    </w:p>
                    <w:p w14:paraId="29508F2A" w14:textId="77777777" w:rsidR="00374412" w:rsidRDefault="00000000" w:rsidP="00B16219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主修课程：管理学原理、市场营销学、经济学、电子商务概论、网络营销、物流学、数据库技术、信息资源管理、系统分析和设计、网络开发技术、网络信息安全等。</w:t>
                      </w:r>
                    </w:p>
                    <w:p w14:paraId="12910C56" w14:textId="77777777" w:rsidR="00374412" w:rsidRDefault="00374412" w:rsidP="00B16219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color w:val="7F7F7F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02E6683" wp14:editId="0F1F6D1C">
                <wp:simplePos x="0" y="0"/>
                <wp:positionH relativeFrom="column">
                  <wp:posOffset>-132715</wp:posOffset>
                </wp:positionH>
                <wp:positionV relativeFrom="paragraph">
                  <wp:posOffset>-143510</wp:posOffset>
                </wp:positionV>
                <wp:extent cx="1007110" cy="32004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10285" y="770890"/>
                          <a:ext cx="100711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02FCAB" w14:textId="77777777" w:rsidR="0037441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E6683" id="文本框 34" o:spid="_x0000_s1037" type="#_x0000_t202" style="position:absolute;left:0;text-align:left;margin-left:-10.45pt;margin-top:-11.3pt;width:79.3pt;height:25.2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oP9XAIAAAgFAAAOAAAAZHJzL2Uyb0RvYy54bWysVE1v2zAMvQ/YfxB0X+2kaZMGcYqsRYcB&#10;xVqsG3ZWZCk2JouaxMTOfn0pOXGDbpcOu8iU+fj1SGpx3TWG7ZQPNdiCj85yzpSVUNZ2U/Dv3+4+&#10;zDgLKGwpDFhV8L0K/Hr5/t2idXM1hgpMqTwjJzbMW1fwCtHNsyzISjUinIFTlpQafCOQrn6TlV60&#10;5L0x2TjPL7MWfOk8SBUC/b3tlXyZ/GutJD5oHRQyU3DKDdPp07mOZ7ZciPnGC1fV8pCG+IcsGlFb&#10;Cjq4uhUo2NbXf7hqaukhgMYzCU0GWtdSpRqomlH+qpqnSjiVaiFyghtoCv/Prfyye3KPnmH3ETpq&#10;YCSkdWEe6Gesp9O+iV/KlEU9JTmeXXC2L/h0ms+uDgyqDplM+nw6GhHRkgDn1KBJAmQvjpwP+ElB&#10;w6JQcE8dSsSJ3X1ACk7QIyTGtXBXG5O6ZCxrC355fpEng0FDFsaS4UvaScK9UdGDsV+VZnVJ2fWG&#10;abbUjfFsJ2gqhJTKYio8eSJ0NNMU9i2GB3w0VWnu3mI8WKTIYHEwbmoLPtX7Ku3y5zFl3eOPDPR1&#10;RwqwW3dUOHVtaOsayj1120O/CMHJu5r6cC8CPgpPk0+to23GBzq0AeIbDhJnFfjff/sf8TSQpOWs&#10;pU0qePi1FV5xZj5bGtWr0YSmgGG6TC6mY7r4U836VGO3zQ1QW0b0bjiZxIhHcxS1h+YHLf0qRiWV&#10;sJJiFxyP4g32+02PhlSrVQLRsjmB9/bJyeg60mxhtUXQdRq6SFfPzYFGWrc0i4enIe7z6T2hXh6w&#10;5TMAAAD//wMAUEsDBBQABgAIAAAAIQCpY4224QAAAAoBAAAPAAAAZHJzL2Rvd25yZXYueG1sTI/B&#10;TsMwDIbvSLxDZCRuW0oQaylNp6nShITgsLELN7fJ2orEKU22FZ6e9AQ3W/70+/uL9WQNO+vR944k&#10;3C0TYJoap3pqJRzet4sMmA9ICo0jLeFbe1iX11cF5spdaKfP+9CyGEI+RwldCEPOuW86bdEv3aAp&#10;3o5utBjiOrZcjXiJ4dZwkSQrbrGn+KHDQVedbj73Jyvhpdq+4a4WNvsx1fPrcTN8HT4epLy9mTZP&#10;wIKewh8Ms35UhzI61e5EyjMjYSGSx4jOg1gBm4n7NAVWSxBpBrws+P8K5S8AAAD//wMAUEsBAi0A&#10;FAAGAAgAAAAhALaDOJL+AAAA4QEAABMAAAAAAAAAAAAAAAAAAAAAAFtDb250ZW50X1R5cGVzXS54&#10;bWxQSwECLQAUAAYACAAAACEAOP0h/9YAAACUAQAACwAAAAAAAAAAAAAAAAAvAQAAX3JlbHMvLnJl&#10;bHNQSwECLQAUAAYACAAAACEA2faD/VwCAAAIBQAADgAAAAAAAAAAAAAAAAAuAgAAZHJzL2Uyb0Rv&#10;Yy54bWxQSwECLQAUAAYACAAAACEAqWONtuEAAAAKAQAADwAAAAAAAAAAAAAAAAC2BAAAZHJzL2Rv&#10;d25yZXYueG1sUEsFBgAAAAAEAAQA8wAAAMQFAAAAAA==&#10;" filled="f" stroked="f" strokeweight=".5pt">
                <v:textbox>
                  <w:txbxContent>
                    <w:p w14:paraId="5F02FCAB" w14:textId="77777777" w:rsidR="00374412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4"/>
                          <w:szCs w:val="32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43A98385" wp14:editId="59275DF0">
                <wp:simplePos x="0" y="0"/>
                <wp:positionH relativeFrom="column">
                  <wp:posOffset>-662305</wp:posOffset>
                </wp:positionH>
                <wp:positionV relativeFrom="paragraph">
                  <wp:posOffset>-160020</wp:posOffset>
                </wp:positionV>
                <wp:extent cx="6614160" cy="379730"/>
                <wp:effectExtent l="28575" t="28575" r="5715" b="8699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160" cy="379730"/>
                          <a:chOff x="1615" y="18592"/>
                          <a:chExt cx="10416" cy="598"/>
                        </a:xfrm>
                      </wpg:grpSpPr>
                      <wpg:grpSp>
                        <wpg:cNvPr id="22" name="组合 9"/>
                        <wpg:cNvGrpSpPr/>
                        <wpg:grpSpPr>
                          <a:xfrm>
                            <a:off x="1615" y="18592"/>
                            <a:ext cx="10417" cy="598"/>
                            <a:chOff x="-41600" y="23918"/>
                            <a:chExt cx="5416875" cy="310938"/>
                          </a:xfrm>
                          <a:effectLst/>
                        </wpg:grpSpPr>
                        <wps:wsp>
                          <wps:cNvPr id="23" name="Freeform 5"/>
                          <wps:cNvSpPr>
                            <a:spLocks noEditPoints="1"/>
                          </wps:cNvSpPr>
                          <wps:spPr bwMode="auto">
                            <a:xfrm>
                              <a:off x="174625" y="39687"/>
                              <a:ext cx="5200650" cy="280988"/>
                            </a:xfrm>
                            <a:custGeom>
                              <a:avLst/>
                              <a:gdLst>
                                <a:gd name="T0" fmla="*/ 3752 w 3768"/>
                                <a:gd name="T1" fmla="*/ 202 h 202"/>
                                <a:gd name="T2" fmla="*/ 16 w 3768"/>
                                <a:gd name="T3" fmla="*/ 202 h 202"/>
                                <a:gd name="T4" fmla="*/ 0 w 3768"/>
                                <a:gd name="T5" fmla="*/ 185 h 202"/>
                                <a:gd name="T6" fmla="*/ 0 w 3768"/>
                                <a:gd name="T7" fmla="*/ 16 h 202"/>
                                <a:gd name="T8" fmla="*/ 16 w 3768"/>
                                <a:gd name="T9" fmla="*/ 0 h 202"/>
                                <a:gd name="T10" fmla="*/ 3715 w 3768"/>
                                <a:gd name="T11" fmla="*/ 0 h 202"/>
                                <a:gd name="T12" fmla="*/ 3768 w 3768"/>
                                <a:gd name="T13" fmla="*/ 53 h 202"/>
                                <a:gd name="T14" fmla="*/ 3768 w 3768"/>
                                <a:gd name="T15" fmla="*/ 185 h 202"/>
                                <a:gd name="T16" fmla="*/ 3752 w 3768"/>
                                <a:gd name="T17" fmla="*/ 202 h 202"/>
                                <a:gd name="T18" fmla="*/ 16 w 3768"/>
                                <a:gd name="T19" fmla="*/ 4 h 202"/>
                                <a:gd name="T20" fmla="*/ 4 w 3768"/>
                                <a:gd name="T21" fmla="*/ 16 h 202"/>
                                <a:gd name="T22" fmla="*/ 4 w 3768"/>
                                <a:gd name="T23" fmla="*/ 185 h 202"/>
                                <a:gd name="T24" fmla="*/ 16 w 3768"/>
                                <a:gd name="T25" fmla="*/ 198 h 202"/>
                                <a:gd name="T26" fmla="*/ 3752 w 3768"/>
                                <a:gd name="T27" fmla="*/ 198 h 202"/>
                                <a:gd name="T28" fmla="*/ 3764 w 3768"/>
                                <a:gd name="T29" fmla="*/ 185 h 202"/>
                                <a:gd name="T30" fmla="*/ 3764 w 3768"/>
                                <a:gd name="T31" fmla="*/ 55 h 202"/>
                                <a:gd name="T32" fmla="*/ 3713 w 3768"/>
                                <a:gd name="T33" fmla="*/ 4 h 202"/>
                                <a:gd name="T34" fmla="*/ 16 w 3768"/>
                                <a:gd name="T35" fmla="*/ 4 h 2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3768" h="202">
                                  <a:moveTo>
                                    <a:pt x="3752" y="202"/>
                                  </a:moveTo>
                                  <a:cubicBezTo>
                                    <a:pt x="16" y="202"/>
                                    <a:pt x="16" y="202"/>
                                    <a:pt x="16" y="202"/>
                                  </a:cubicBezTo>
                                  <a:cubicBezTo>
                                    <a:pt x="7" y="202"/>
                                    <a:pt x="0" y="194"/>
                                    <a:pt x="0" y="185"/>
                                  </a:cubicBezTo>
                                  <a:cubicBezTo>
                                    <a:pt x="0" y="16"/>
                                    <a:pt x="0" y="16"/>
                                    <a:pt x="0" y="16"/>
                                  </a:cubicBezTo>
                                  <a:cubicBezTo>
                                    <a:pt x="0" y="7"/>
                                    <a:pt x="7" y="0"/>
                                    <a:pt x="16" y="0"/>
                                  </a:cubicBezTo>
                                  <a:cubicBezTo>
                                    <a:pt x="3715" y="0"/>
                                    <a:pt x="3715" y="0"/>
                                    <a:pt x="3715" y="0"/>
                                  </a:cubicBezTo>
                                  <a:cubicBezTo>
                                    <a:pt x="3768" y="53"/>
                                    <a:pt x="3768" y="53"/>
                                    <a:pt x="3768" y="53"/>
                                  </a:cubicBezTo>
                                  <a:cubicBezTo>
                                    <a:pt x="3768" y="185"/>
                                    <a:pt x="3768" y="185"/>
                                    <a:pt x="3768" y="185"/>
                                  </a:cubicBezTo>
                                  <a:cubicBezTo>
                                    <a:pt x="3768" y="194"/>
                                    <a:pt x="3761" y="202"/>
                                    <a:pt x="3752" y="202"/>
                                  </a:cubicBezTo>
                                  <a:close/>
                                  <a:moveTo>
                                    <a:pt x="16" y="4"/>
                                  </a:moveTo>
                                  <a:cubicBezTo>
                                    <a:pt x="9" y="4"/>
                                    <a:pt x="4" y="9"/>
                                    <a:pt x="4" y="16"/>
                                  </a:cubicBezTo>
                                  <a:cubicBezTo>
                                    <a:pt x="4" y="185"/>
                                    <a:pt x="4" y="185"/>
                                    <a:pt x="4" y="185"/>
                                  </a:cubicBezTo>
                                  <a:cubicBezTo>
                                    <a:pt x="4" y="192"/>
                                    <a:pt x="9" y="198"/>
                                    <a:pt x="16" y="198"/>
                                  </a:cubicBezTo>
                                  <a:cubicBezTo>
                                    <a:pt x="3752" y="198"/>
                                    <a:pt x="3752" y="198"/>
                                    <a:pt x="3752" y="198"/>
                                  </a:cubicBezTo>
                                  <a:cubicBezTo>
                                    <a:pt x="3759" y="198"/>
                                    <a:pt x="3764" y="192"/>
                                    <a:pt x="3764" y="185"/>
                                  </a:cubicBezTo>
                                  <a:cubicBezTo>
                                    <a:pt x="3764" y="55"/>
                                    <a:pt x="3764" y="55"/>
                                    <a:pt x="3764" y="55"/>
                                  </a:cubicBezTo>
                                  <a:cubicBezTo>
                                    <a:pt x="3713" y="4"/>
                                    <a:pt x="3713" y="4"/>
                                    <a:pt x="3713" y="4"/>
                                  </a:cubicBezTo>
                                  <a:lnTo>
                                    <a:pt x="16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4" name="Freeform 6"/>
                          <wps:cNvSpPr/>
                          <wps:spPr bwMode="auto">
                            <a:xfrm>
                              <a:off x="5300662" y="41275"/>
                              <a:ext cx="71438" cy="73025"/>
                            </a:xfrm>
                            <a:custGeom>
                              <a:avLst/>
                              <a:gdLst>
                                <a:gd name="T0" fmla="*/ 0 w 52"/>
                                <a:gd name="T1" fmla="*/ 0 h 52"/>
                                <a:gd name="T2" fmla="*/ 0 w 52"/>
                                <a:gd name="T3" fmla="*/ 38 h 52"/>
                                <a:gd name="T4" fmla="*/ 14 w 52"/>
                                <a:gd name="T5" fmla="*/ 52 h 52"/>
                                <a:gd name="T6" fmla="*/ 52 w 52"/>
                                <a:gd name="T7" fmla="*/ 52 h 52"/>
                                <a:gd name="T8" fmla="*/ 0 w 52"/>
                                <a:gd name="T9" fmla="*/ 0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2" h="52">
                                  <a:moveTo>
                                    <a:pt x="0" y="0"/>
                                  </a:moveTo>
                                  <a:cubicBezTo>
                                    <a:pt x="0" y="38"/>
                                    <a:pt x="0" y="38"/>
                                    <a:pt x="0" y="38"/>
                                  </a:cubicBezTo>
                                  <a:cubicBezTo>
                                    <a:pt x="0" y="46"/>
                                    <a:pt x="7" y="52"/>
                                    <a:pt x="14" y="52"/>
                                  </a:cubicBezTo>
                                  <a:cubicBezTo>
                                    <a:pt x="52" y="52"/>
                                    <a:pt x="52" y="52"/>
                                    <a:pt x="52" y="52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6" name="Freeform 7"/>
                          <wps:cNvSpPr/>
                          <wps:spPr bwMode="auto">
                            <a:xfrm>
                              <a:off x="-41600" y="23918"/>
                              <a:ext cx="307842" cy="310938"/>
                            </a:xfrm>
                            <a:custGeom>
                              <a:avLst/>
                              <a:gdLst>
                                <a:gd name="T0" fmla="*/ 129 w 258"/>
                                <a:gd name="T1" fmla="*/ 258 h 258"/>
                                <a:gd name="T2" fmla="*/ 129 w 258"/>
                                <a:gd name="T3" fmla="*/ 258 h 258"/>
                                <a:gd name="T4" fmla="*/ 0 w 258"/>
                                <a:gd name="T5" fmla="*/ 129 h 258"/>
                                <a:gd name="T6" fmla="*/ 0 w 258"/>
                                <a:gd name="T7" fmla="*/ 129 h 258"/>
                                <a:gd name="T8" fmla="*/ 129 w 258"/>
                                <a:gd name="T9" fmla="*/ 0 h 258"/>
                                <a:gd name="T10" fmla="*/ 129 w 258"/>
                                <a:gd name="T11" fmla="*/ 0 h 258"/>
                                <a:gd name="T12" fmla="*/ 258 w 258"/>
                                <a:gd name="T13" fmla="*/ 129 h 258"/>
                                <a:gd name="T14" fmla="*/ 258 w 258"/>
                                <a:gd name="T15" fmla="*/ 129 h 258"/>
                                <a:gd name="T16" fmla="*/ 129 w 258"/>
                                <a:gd name="T17" fmla="*/ 258 h 2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58" h="258">
                                  <a:moveTo>
                                    <a:pt x="129" y="258"/>
                                  </a:moveTo>
                                  <a:cubicBezTo>
                                    <a:pt x="129" y="258"/>
                                    <a:pt x="129" y="258"/>
                                    <a:pt x="129" y="258"/>
                                  </a:cubicBezTo>
                                  <a:cubicBezTo>
                                    <a:pt x="58" y="258"/>
                                    <a:pt x="0" y="200"/>
                                    <a:pt x="0" y="129"/>
                                  </a:cubicBezTo>
                                  <a:cubicBezTo>
                                    <a:pt x="0" y="129"/>
                                    <a:pt x="0" y="129"/>
                                    <a:pt x="0" y="129"/>
                                  </a:cubicBezTo>
                                  <a:cubicBezTo>
                                    <a:pt x="0" y="58"/>
                                    <a:pt x="58" y="0"/>
                                    <a:pt x="129" y="0"/>
                                  </a:cubicBezTo>
                                  <a:cubicBezTo>
                                    <a:pt x="129" y="0"/>
                                    <a:pt x="129" y="0"/>
                                    <a:pt x="129" y="0"/>
                                  </a:cubicBezTo>
                                  <a:cubicBezTo>
                                    <a:pt x="200" y="0"/>
                                    <a:pt x="258" y="58"/>
                                    <a:pt x="258" y="129"/>
                                  </a:cubicBezTo>
                                  <a:cubicBezTo>
                                    <a:pt x="258" y="129"/>
                                    <a:pt x="258" y="129"/>
                                    <a:pt x="258" y="129"/>
                                  </a:cubicBezTo>
                                  <a:cubicBezTo>
                                    <a:pt x="258" y="200"/>
                                    <a:pt x="200" y="258"/>
                                    <a:pt x="129" y="25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 w="25400">
                              <a:solidFill>
                                <a:srgbClr val="FFFFFF"/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28" name="人"/>
                        <wps:cNvSpPr/>
                        <wps:spPr bwMode="auto">
                          <a:xfrm>
                            <a:off x="1822" y="18753"/>
                            <a:ext cx="196" cy="252"/>
                          </a:xfrm>
                          <a:custGeom>
                            <a:avLst/>
                            <a:gdLst>
                              <a:gd name="T0" fmla="*/ 508479 w 1679575"/>
                              <a:gd name="T1" fmla="*/ 933537 h 2125662"/>
                              <a:gd name="T2" fmla="*/ 645344 w 1679575"/>
                              <a:gd name="T3" fmla="*/ 1004349 h 2125662"/>
                              <a:gd name="T4" fmla="*/ 637947 w 1679575"/>
                              <a:gd name="T5" fmla="*/ 1045870 h 2125662"/>
                              <a:gd name="T6" fmla="*/ 629410 w 1679575"/>
                              <a:gd name="T7" fmla="*/ 1095637 h 2125662"/>
                              <a:gd name="T8" fmla="*/ 645913 w 1679575"/>
                              <a:gd name="T9" fmla="*/ 1148533 h 2125662"/>
                              <a:gd name="T10" fmla="*/ 923628 w 1679575"/>
                              <a:gd name="T11" fmla="*/ 1679766 h 2125662"/>
                              <a:gd name="T12" fmla="*/ 886068 w 1679575"/>
                              <a:gd name="T13" fmla="*/ 1137442 h 2125662"/>
                              <a:gd name="T14" fmla="*/ 896597 w 1679575"/>
                              <a:gd name="T15" fmla="*/ 1083408 h 2125662"/>
                              <a:gd name="T16" fmla="*/ 885214 w 1679575"/>
                              <a:gd name="T17" fmla="*/ 1039044 h 2125662"/>
                              <a:gd name="T18" fmla="*/ 917083 w 1679575"/>
                              <a:gd name="T19" fmla="*/ 999799 h 2125662"/>
                              <a:gd name="T20" fmla="*/ 1048543 w 1679575"/>
                              <a:gd name="T21" fmla="*/ 927280 h 2125662"/>
                              <a:gd name="T22" fmla="*/ 1168905 w 1679575"/>
                              <a:gd name="T23" fmla="*/ 933822 h 2125662"/>
                              <a:gd name="T24" fmla="*/ 1257397 w 1679575"/>
                              <a:gd name="T25" fmla="*/ 1021128 h 2125662"/>
                              <a:gd name="T26" fmla="*/ 1333655 w 1679575"/>
                              <a:gd name="T27" fmla="*/ 1118957 h 2125662"/>
                              <a:gd name="T28" fmla="*/ 1397392 w 1679575"/>
                              <a:gd name="T29" fmla="*/ 1227592 h 2125662"/>
                              <a:gd name="T30" fmla="*/ 1446903 w 1679575"/>
                              <a:gd name="T31" fmla="*/ 1349025 h 2125662"/>
                              <a:gd name="T32" fmla="*/ 1482186 w 1679575"/>
                              <a:gd name="T33" fmla="*/ 1483540 h 2125662"/>
                              <a:gd name="T34" fmla="*/ 1501820 w 1679575"/>
                              <a:gd name="T35" fmla="*/ 1632274 h 2125662"/>
                              <a:gd name="T36" fmla="*/ 1439790 w 1679575"/>
                              <a:gd name="T37" fmla="*/ 1742331 h 2125662"/>
                              <a:gd name="T38" fmla="*/ 1242601 w 1679575"/>
                              <a:gd name="T39" fmla="*/ 1826794 h 2125662"/>
                              <a:gd name="T40" fmla="*/ 1035738 w 1679575"/>
                              <a:gd name="T41" fmla="*/ 1881112 h 2125662"/>
                              <a:gd name="T42" fmla="*/ 822331 w 1679575"/>
                              <a:gd name="T43" fmla="*/ 1904432 h 2125662"/>
                              <a:gd name="T44" fmla="*/ 596403 w 1679575"/>
                              <a:gd name="T45" fmla="*/ 1894194 h 2125662"/>
                              <a:gd name="T46" fmla="*/ 373036 w 1679575"/>
                              <a:gd name="T47" fmla="*/ 1847838 h 2125662"/>
                              <a:gd name="T48" fmla="*/ 159344 w 1679575"/>
                              <a:gd name="T49" fmla="*/ 1766788 h 2125662"/>
                              <a:gd name="T50" fmla="*/ 0 w 1679575"/>
                              <a:gd name="T51" fmla="*/ 1676354 h 2125662"/>
                              <a:gd name="T52" fmla="*/ 15365 w 1679575"/>
                              <a:gd name="T53" fmla="*/ 1518519 h 2125662"/>
                              <a:gd name="T54" fmla="*/ 47234 w 1679575"/>
                              <a:gd name="T55" fmla="*/ 1376611 h 2125662"/>
                              <a:gd name="T56" fmla="*/ 94468 w 1679575"/>
                              <a:gd name="T57" fmla="*/ 1249206 h 2125662"/>
                              <a:gd name="T58" fmla="*/ 155930 w 1679575"/>
                              <a:gd name="T59" fmla="*/ 1135735 h 2125662"/>
                              <a:gd name="T60" fmla="*/ 230765 w 1679575"/>
                              <a:gd name="T61" fmla="*/ 1035348 h 2125662"/>
                              <a:gd name="T62" fmla="*/ 317835 w 1679575"/>
                              <a:gd name="T63" fmla="*/ 946334 h 2125662"/>
                              <a:gd name="T64" fmla="*/ 427669 w 1679575"/>
                              <a:gd name="T65" fmla="*/ 860449 h 2125662"/>
                              <a:gd name="T66" fmla="*/ 831848 w 1679575"/>
                              <a:gd name="T67" fmla="*/ 5125 h 2125662"/>
                              <a:gd name="T68" fmla="*/ 927152 w 1679575"/>
                              <a:gd name="T69" fmla="*/ 31035 h 2125662"/>
                              <a:gd name="T70" fmla="*/ 1013353 w 1679575"/>
                              <a:gd name="T71" fmla="*/ 76590 h 2125662"/>
                              <a:gd name="T72" fmla="*/ 1087035 w 1679575"/>
                              <a:gd name="T73" fmla="*/ 138945 h 2125662"/>
                              <a:gd name="T74" fmla="*/ 1145356 w 1679575"/>
                              <a:gd name="T75" fmla="*/ 215250 h 2125662"/>
                              <a:gd name="T76" fmla="*/ 1186607 w 1679575"/>
                              <a:gd name="T77" fmla="*/ 303514 h 2125662"/>
                              <a:gd name="T78" fmla="*/ 1207944 w 1679575"/>
                              <a:gd name="T79" fmla="*/ 401174 h 2125662"/>
                              <a:gd name="T80" fmla="*/ 1205383 w 1679575"/>
                              <a:gd name="T81" fmla="*/ 513924 h 2125662"/>
                              <a:gd name="T82" fmla="*/ 1172382 w 1679575"/>
                              <a:gd name="T83" fmla="*/ 626673 h 2125662"/>
                              <a:gd name="T84" fmla="*/ 1112924 w 1679575"/>
                              <a:gd name="T85" fmla="*/ 725187 h 2125662"/>
                              <a:gd name="T86" fmla="*/ 1030706 w 1679575"/>
                              <a:gd name="T87" fmla="*/ 804625 h 2125662"/>
                              <a:gd name="T88" fmla="*/ 915204 w 1679575"/>
                              <a:gd name="T89" fmla="*/ 867264 h 2125662"/>
                              <a:gd name="T90" fmla="*/ 837253 w 1679575"/>
                              <a:gd name="T91" fmla="*/ 887764 h 2125662"/>
                              <a:gd name="T92" fmla="*/ 753044 w 1679575"/>
                              <a:gd name="T93" fmla="*/ 893458 h 2125662"/>
                              <a:gd name="T94" fmla="*/ 658879 w 1679575"/>
                              <a:gd name="T95" fmla="*/ 881215 h 2125662"/>
                              <a:gd name="T96" fmla="*/ 572394 w 1679575"/>
                              <a:gd name="T97" fmla="*/ 850180 h 2125662"/>
                              <a:gd name="T98" fmla="*/ 494728 w 1679575"/>
                              <a:gd name="T99" fmla="*/ 802917 h 2125662"/>
                              <a:gd name="T100" fmla="*/ 424459 w 1679575"/>
                              <a:gd name="T101" fmla="*/ 736576 h 2125662"/>
                              <a:gd name="T102" fmla="*/ 366992 w 1679575"/>
                              <a:gd name="T103" fmla="*/ 651159 h 2125662"/>
                              <a:gd name="T104" fmla="*/ 330578 w 1679575"/>
                              <a:gd name="T105" fmla="*/ 553500 h 2125662"/>
                              <a:gd name="T106" fmla="*/ 317206 w 1679575"/>
                              <a:gd name="T107" fmla="*/ 446729 h 2125662"/>
                              <a:gd name="T108" fmla="*/ 328586 w 1679575"/>
                              <a:gd name="T109" fmla="*/ 345653 h 2125662"/>
                              <a:gd name="T110" fmla="*/ 361587 w 1679575"/>
                              <a:gd name="T111" fmla="*/ 253403 h 2125662"/>
                              <a:gd name="T112" fmla="*/ 412795 w 1679575"/>
                              <a:gd name="T113" fmla="*/ 171118 h 2125662"/>
                              <a:gd name="T114" fmla="*/ 479934 w 1679575"/>
                              <a:gd name="T115" fmla="*/ 101931 h 2125662"/>
                              <a:gd name="T116" fmla="*/ 560729 w 1679575"/>
                              <a:gd name="T117" fmla="*/ 48972 h 2125662"/>
                              <a:gd name="T118" fmla="*/ 652620 w 1679575"/>
                              <a:gd name="T119" fmla="*/ 13952 h 2125662"/>
                              <a:gd name="T120" fmla="*/ 752191 w 1679575"/>
                              <a:gd name="T121" fmla="*/ 0 h 2125662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679575" h="2125662">
                                <a:moveTo>
                                  <a:pt x="481421" y="957262"/>
                                </a:moveTo>
                                <a:lnTo>
                                  <a:pt x="484914" y="961070"/>
                                </a:lnTo>
                                <a:lnTo>
                                  <a:pt x="490948" y="968686"/>
                                </a:lnTo>
                                <a:lnTo>
                                  <a:pt x="497299" y="975667"/>
                                </a:lnTo>
                                <a:lnTo>
                                  <a:pt x="510319" y="990264"/>
                                </a:lnTo>
                                <a:lnTo>
                                  <a:pt x="523657" y="1003909"/>
                                </a:lnTo>
                                <a:lnTo>
                                  <a:pt x="537947" y="1017237"/>
                                </a:lnTo>
                                <a:lnTo>
                                  <a:pt x="552237" y="1029613"/>
                                </a:lnTo>
                                <a:lnTo>
                                  <a:pt x="567480" y="1041671"/>
                                </a:lnTo>
                                <a:lnTo>
                                  <a:pt x="583040" y="1053095"/>
                                </a:lnTo>
                                <a:lnTo>
                                  <a:pt x="598601" y="1063884"/>
                                </a:lnTo>
                                <a:lnTo>
                                  <a:pt x="615114" y="1074039"/>
                                </a:lnTo>
                                <a:lnTo>
                                  <a:pt x="631627" y="1083558"/>
                                </a:lnTo>
                                <a:lnTo>
                                  <a:pt x="649093" y="1092126"/>
                                </a:lnTo>
                                <a:lnTo>
                                  <a:pt x="666241" y="1100377"/>
                                </a:lnTo>
                                <a:lnTo>
                                  <a:pt x="684025" y="1107993"/>
                                </a:lnTo>
                                <a:lnTo>
                                  <a:pt x="701808" y="1114657"/>
                                </a:lnTo>
                                <a:lnTo>
                                  <a:pt x="720226" y="1120686"/>
                                </a:lnTo>
                                <a:lnTo>
                                  <a:pt x="738645" y="1125763"/>
                                </a:lnTo>
                                <a:lnTo>
                                  <a:pt x="734517" y="1130840"/>
                                </a:lnTo>
                                <a:lnTo>
                                  <a:pt x="730706" y="1135283"/>
                                </a:lnTo>
                                <a:lnTo>
                                  <a:pt x="727213" y="1140043"/>
                                </a:lnTo>
                                <a:lnTo>
                                  <a:pt x="723402" y="1145437"/>
                                </a:lnTo>
                                <a:lnTo>
                                  <a:pt x="720544" y="1150515"/>
                                </a:lnTo>
                                <a:lnTo>
                                  <a:pt x="717368" y="1155909"/>
                                </a:lnTo>
                                <a:lnTo>
                                  <a:pt x="714510" y="1161304"/>
                                </a:lnTo>
                                <a:lnTo>
                                  <a:pt x="711970" y="1167016"/>
                                </a:lnTo>
                                <a:lnTo>
                                  <a:pt x="710064" y="1172410"/>
                                </a:lnTo>
                                <a:lnTo>
                                  <a:pt x="708159" y="1178439"/>
                                </a:lnTo>
                                <a:lnTo>
                                  <a:pt x="706254" y="1184151"/>
                                </a:lnTo>
                                <a:lnTo>
                                  <a:pt x="704983" y="1190498"/>
                                </a:lnTo>
                                <a:lnTo>
                                  <a:pt x="704031" y="1196210"/>
                                </a:lnTo>
                                <a:lnTo>
                                  <a:pt x="702761" y="1202556"/>
                                </a:lnTo>
                                <a:lnTo>
                                  <a:pt x="702443" y="1208903"/>
                                </a:lnTo>
                                <a:lnTo>
                                  <a:pt x="702125" y="1215249"/>
                                </a:lnTo>
                                <a:lnTo>
                                  <a:pt x="702443" y="1222548"/>
                                </a:lnTo>
                                <a:lnTo>
                                  <a:pt x="703078" y="1229529"/>
                                </a:lnTo>
                                <a:lnTo>
                                  <a:pt x="704348" y="1236510"/>
                                </a:lnTo>
                                <a:lnTo>
                                  <a:pt x="705619" y="1243174"/>
                                </a:lnTo>
                                <a:lnTo>
                                  <a:pt x="707206" y="1249838"/>
                                </a:lnTo>
                                <a:lnTo>
                                  <a:pt x="709112" y="1256819"/>
                                </a:lnTo>
                                <a:lnTo>
                                  <a:pt x="711652" y="1263166"/>
                                </a:lnTo>
                                <a:lnTo>
                                  <a:pt x="714193" y="1269512"/>
                                </a:lnTo>
                                <a:lnTo>
                                  <a:pt x="717686" y="1275542"/>
                                </a:lnTo>
                                <a:lnTo>
                                  <a:pt x="720861" y="1281571"/>
                                </a:lnTo>
                                <a:lnTo>
                                  <a:pt x="724355" y="1287283"/>
                                </a:lnTo>
                                <a:lnTo>
                                  <a:pt x="728483" y="1292995"/>
                                </a:lnTo>
                                <a:lnTo>
                                  <a:pt x="732611" y="1298389"/>
                                </a:lnTo>
                                <a:lnTo>
                                  <a:pt x="737057" y="1303784"/>
                                </a:lnTo>
                                <a:lnTo>
                                  <a:pt x="742138" y="1308861"/>
                                </a:lnTo>
                                <a:lnTo>
                                  <a:pt x="746901" y="1313304"/>
                                </a:lnTo>
                                <a:lnTo>
                                  <a:pt x="672275" y="1874339"/>
                                </a:lnTo>
                                <a:lnTo>
                                  <a:pt x="854237" y="2050773"/>
                                </a:lnTo>
                                <a:lnTo>
                                  <a:pt x="1030800" y="1874339"/>
                                </a:lnTo>
                                <a:lnTo>
                                  <a:pt x="956173" y="1313304"/>
                                </a:lnTo>
                                <a:lnTo>
                                  <a:pt x="961572" y="1308544"/>
                                </a:lnTo>
                                <a:lnTo>
                                  <a:pt x="966018" y="1303466"/>
                                </a:lnTo>
                                <a:lnTo>
                                  <a:pt x="970781" y="1298072"/>
                                </a:lnTo>
                                <a:lnTo>
                                  <a:pt x="974910" y="1292995"/>
                                </a:lnTo>
                                <a:lnTo>
                                  <a:pt x="978720" y="1286965"/>
                                </a:lnTo>
                                <a:lnTo>
                                  <a:pt x="982531" y="1281571"/>
                                </a:lnTo>
                                <a:lnTo>
                                  <a:pt x="986024" y="1275224"/>
                                </a:lnTo>
                                <a:lnTo>
                                  <a:pt x="988882" y="1269195"/>
                                </a:lnTo>
                                <a:lnTo>
                                  <a:pt x="991423" y="1262849"/>
                                </a:lnTo>
                                <a:lnTo>
                                  <a:pt x="994281" y="1256502"/>
                                </a:lnTo>
                                <a:lnTo>
                                  <a:pt x="996186" y="1249838"/>
                                </a:lnTo>
                                <a:lnTo>
                                  <a:pt x="997774" y="1243174"/>
                                </a:lnTo>
                                <a:lnTo>
                                  <a:pt x="999044" y="1236510"/>
                                </a:lnTo>
                                <a:lnTo>
                                  <a:pt x="999997" y="1229212"/>
                                </a:lnTo>
                                <a:lnTo>
                                  <a:pt x="1000632" y="1222548"/>
                                </a:lnTo>
                                <a:lnTo>
                                  <a:pt x="1000632" y="1215249"/>
                                </a:lnTo>
                                <a:lnTo>
                                  <a:pt x="1000632" y="1208903"/>
                                </a:lnTo>
                                <a:lnTo>
                                  <a:pt x="1000314" y="1203191"/>
                                </a:lnTo>
                                <a:lnTo>
                                  <a:pt x="999679" y="1197479"/>
                                </a:lnTo>
                                <a:lnTo>
                                  <a:pt x="998727" y="1191767"/>
                                </a:lnTo>
                                <a:lnTo>
                                  <a:pt x="997456" y="1186055"/>
                                </a:lnTo>
                                <a:lnTo>
                                  <a:pt x="996186" y="1180661"/>
                                </a:lnTo>
                                <a:lnTo>
                                  <a:pt x="994598" y="1175266"/>
                                </a:lnTo>
                                <a:lnTo>
                                  <a:pt x="992375" y="1169872"/>
                                </a:lnTo>
                                <a:lnTo>
                                  <a:pt x="990152" y="1164794"/>
                                </a:lnTo>
                                <a:lnTo>
                                  <a:pt x="987929" y="1159400"/>
                                </a:lnTo>
                                <a:lnTo>
                                  <a:pt x="985389" y="1154640"/>
                                </a:lnTo>
                                <a:lnTo>
                                  <a:pt x="982849" y="1149563"/>
                                </a:lnTo>
                                <a:lnTo>
                                  <a:pt x="979355" y="1144803"/>
                                </a:lnTo>
                                <a:lnTo>
                                  <a:pt x="976497" y="1139725"/>
                                </a:lnTo>
                                <a:lnTo>
                                  <a:pt x="973004" y="1135283"/>
                                </a:lnTo>
                                <a:lnTo>
                                  <a:pt x="969829" y="1130840"/>
                                </a:lnTo>
                                <a:lnTo>
                                  <a:pt x="987612" y="1126398"/>
                                </a:lnTo>
                                <a:lnTo>
                                  <a:pt x="1005713" y="1121320"/>
                                </a:lnTo>
                                <a:lnTo>
                                  <a:pt x="1023496" y="1115609"/>
                                </a:lnTo>
                                <a:lnTo>
                                  <a:pt x="1041280" y="1109262"/>
                                </a:lnTo>
                                <a:lnTo>
                                  <a:pt x="1058428" y="1101963"/>
                                </a:lnTo>
                                <a:lnTo>
                                  <a:pt x="1075576" y="1094665"/>
                                </a:lnTo>
                                <a:lnTo>
                                  <a:pt x="1092089" y="1086097"/>
                                </a:lnTo>
                                <a:lnTo>
                                  <a:pt x="1108602" y="1076895"/>
                                </a:lnTo>
                                <a:lnTo>
                                  <a:pt x="1124480" y="1067375"/>
                                </a:lnTo>
                                <a:lnTo>
                                  <a:pt x="1140041" y="1056903"/>
                                </a:lnTo>
                                <a:lnTo>
                                  <a:pt x="1155601" y="1046114"/>
                                </a:lnTo>
                                <a:lnTo>
                                  <a:pt x="1170209" y="1034690"/>
                                </a:lnTo>
                                <a:lnTo>
                                  <a:pt x="1184817" y="1022632"/>
                                </a:lnTo>
                                <a:lnTo>
                                  <a:pt x="1198472" y="1009938"/>
                                </a:lnTo>
                                <a:lnTo>
                                  <a:pt x="1211809" y="996928"/>
                                </a:lnTo>
                                <a:lnTo>
                                  <a:pt x="1225147" y="983283"/>
                                </a:lnTo>
                                <a:lnTo>
                                  <a:pt x="1228640" y="979792"/>
                                </a:lnTo>
                                <a:lnTo>
                                  <a:pt x="1232451" y="982966"/>
                                </a:lnTo>
                                <a:lnTo>
                                  <a:pt x="1257220" y="1002005"/>
                                </a:lnTo>
                                <a:lnTo>
                                  <a:pt x="1281037" y="1021680"/>
                                </a:lnTo>
                                <a:lnTo>
                                  <a:pt x="1304537" y="1041989"/>
                                </a:lnTo>
                                <a:lnTo>
                                  <a:pt x="1316604" y="1052143"/>
                                </a:lnTo>
                                <a:lnTo>
                                  <a:pt x="1327719" y="1062615"/>
                                </a:lnTo>
                                <a:lnTo>
                                  <a:pt x="1338833" y="1073404"/>
                                </a:lnTo>
                                <a:lnTo>
                                  <a:pt x="1349948" y="1084193"/>
                                </a:lnTo>
                                <a:lnTo>
                                  <a:pt x="1361062" y="1094982"/>
                                </a:lnTo>
                                <a:lnTo>
                                  <a:pt x="1371860" y="1105771"/>
                                </a:lnTo>
                                <a:lnTo>
                                  <a:pt x="1382339" y="1116561"/>
                                </a:lnTo>
                                <a:lnTo>
                                  <a:pt x="1392818" y="1127984"/>
                                </a:lnTo>
                                <a:lnTo>
                                  <a:pt x="1403298" y="1139408"/>
                                </a:lnTo>
                                <a:lnTo>
                                  <a:pt x="1413460" y="1150832"/>
                                </a:lnTo>
                                <a:lnTo>
                                  <a:pt x="1423304" y="1162573"/>
                                </a:lnTo>
                                <a:lnTo>
                                  <a:pt x="1433149" y="1174314"/>
                                </a:lnTo>
                                <a:lnTo>
                                  <a:pt x="1442675" y="1186373"/>
                                </a:lnTo>
                                <a:lnTo>
                                  <a:pt x="1452202" y="1198748"/>
                                </a:lnTo>
                                <a:lnTo>
                                  <a:pt x="1461411" y="1210807"/>
                                </a:lnTo>
                                <a:lnTo>
                                  <a:pt x="1470621" y="1223183"/>
                                </a:lnTo>
                                <a:lnTo>
                                  <a:pt x="1479830" y="1235876"/>
                                </a:lnTo>
                                <a:lnTo>
                                  <a:pt x="1488404" y="1248569"/>
                                </a:lnTo>
                                <a:lnTo>
                                  <a:pt x="1496978" y="1261262"/>
                                </a:lnTo>
                                <a:lnTo>
                                  <a:pt x="1505552" y="1274272"/>
                                </a:lnTo>
                                <a:lnTo>
                                  <a:pt x="1513809" y="1287600"/>
                                </a:lnTo>
                                <a:lnTo>
                                  <a:pt x="1521748" y="1300611"/>
                                </a:lnTo>
                                <a:lnTo>
                                  <a:pt x="1529687" y="1314573"/>
                                </a:lnTo>
                                <a:lnTo>
                                  <a:pt x="1537308" y="1328218"/>
                                </a:lnTo>
                                <a:lnTo>
                                  <a:pt x="1544930" y="1341863"/>
                                </a:lnTo>
                                <a:lnTo>
                                  <a:pt x="1552234" y="1355826"/>
                                </a:lnTo>
                                <a:lnTo>
                                  <a:pt x="1559537" y="1369788"/>
                                </a:lnTo>
                                <a:lnTo>
                                  <a:pt x="1566206" y="1384385"/>
                                </a:lnTo>
                                <a:lnTo>
                                  <a:pt x="1573193" y="1398982"/>
                                </a:lnTo>
                                <a:lnTo>
                                  <a:pt x="1579544" y="1413579"/>
                                </a:lnTo>
                                <a:lnTo>
                                  <a:pt x="1586213" y="1428176"/>
                                </a:lnTo>
                                <a:lnTo>
                                  <a:pt x="1592246" y="1443725"/>
                                </a:lnTo>
                                <a:lnTo>
                                  <a:pt x="1598280" y="1458640"/>
                                </a:lnTo>
                                <a:lnTo>
                                  <a:pt x="1603996" y="1473871"/>
                                </a:lnTo>
                                <a:lnTo>
                                  <a:pt x="1609712" y="1489738"/>
                                </a:lnTo>
                                <a:lnTo>
                                  <a:pt x="1614793" y="1505287"/>
                                </a:lnTo>
                                <a:lnTo>
                                  <a:pt x="1620191" y="1521153"/>
                                </a:lnTo>
                                <a:lnTo>
                                  <a:pt x="1624955" y="1537337"/>
                                </a:lnTo>
                                <a:lnTo>
                                  <a:pt x="1630036" y="1553521"/>
                                </a:lnTo>
                                <a:lnTo>
                                  <a:pt x="1634482" y="1570339"/>
                                </a:lnTo>
                                <a:lnTo>
                                  <a:pt x="1638610" y="1586840"/>
                                </a:lnTo>
                                <a:lnTo>
                                  <a:pt x="1643056" y="1603976"/>
                                </a:lnTo>
                                <a:lnTo>
                                  <a:pt x="1646867" y="1620794"/>
                                </a:lnTo>
                                <a:lnTo>
                                  <a:pt x="1650677" y="1637930"/>
                                </a:lnTo>
                                <a:lnTo>
                                  <a:pt x="1654170" y="1655383"/>
                                </a:lnTo>
                                <a:lnTo>
                                  <a:pt x="1657664" y="1673153"/>
                                </a:lnTo>
                                <a:lnTo>
                                  <a:pt x="1660522" y="1690923"/>
                                </a:lnTo>
                                <a:lnTo>
                                  <a:pt x="1663697" y="1709011"/>
                                </a:lnTo>
                                <a:lnTo>
                                  <a:pt x="1666238" y="1727099"/>
                                </a:lnTo>
                                <a:lnTo>
                                  <a:pt x="1668461" y="1745821"/>
                                </a:lnTo>
                                <a:lnTo>
                                  <a:pt x="1670684" y="1764226"/>
                                </a:lnTo>
                                <a:lnTo>
                                  <a:pt x="1672589" y="1783266"/>
                                </a:lnTo>
                                <a:lnTo>
                                  <a:pt x="1674177" y="1802305"/>
                                </a:lnTo>
                                <a:lnTo>
                                  <a:pt x="1676082" y="1821345"/>
                                </a:lnTo>
                                <a:lnTo>
                                  <a:pt x="1677352" y="1841019"/>
                                </a:lnTo>
                                <a:lnTo>
                                  <a:pt x="1678305" y="1860694"/>
                                </a:lnTo>
                                <a:lnTo>
                                  <a:pt x="1679258" y="1880368"/>
                                </a:lnTo>
                                <a:lnTo>
                                  <a:pt x="1679575" y="1900677"/>
                                </a:lnTo>
                                <a:lnTo>
                                  <a:pt x="1679575" y="1903850"/>
                                </a:lnTo>
                                <a:lnTo>
                                  <a:pt x="1677035" y="1905437"/>
                                </a:lnTo>
                                <a:lnTo>
                                  <a:pt x="1653853" y="1918765"/>
                                </a:lnTo>
                                <a:lnTo>
                                  <a:pt x="1630353" y="1931775"/>
                                </a:lnTo>
                                <a:lnTo>
                                  <a:pt x="1606854" y="1944151"/>
                                </a:lnTo>
                                <a:lnTo>
                                  <a:pt x="1583037" y="1956209"/>
                                </a:lnTo>
                                <a:lnTo>
                                  <a:pt x="1558902" y="1967950"/>
                                </a:lnTo>
                                <a:lnTo>
                                  <a:pt x="1534768" y="1979374"/>
                                </a:lnTo>
                                <a:lnTo>
                                  <a:pt x="1510316" y="1990163"/>
                                </a:lnTo>
                                <a:lnTo>
                                  <a:pt x="1485864" y="2000635"/>
                                </a:lnTo>
                                <a:lnTo>
                                  <a:pt x="1461411" y="2010790"/>
                                </a:lnTo>
                                <a:lnTo>
                                  <a:pt x="1436642" y="2020627"/>
                                </a:lnTo>
                                <a:lnTo>
                                  <a:pt x="1411872" y="2029512"/>
                                </a:lnTo>
                                <a:lnTo>
                                  <a:pt x="1386785" y="2038397"/>
                                </a:lnTo>
                                <a:lnTo>
                                  <a:pt x="1361380" y="2046965"/>
                                </a:lnTo>
                                <a:lnTo>
                                  <a:pt x="1335975" y="2054581"/>
                                </a:lnTo>
                                <a:lnTo>
                                  <a:pt x="1310570" y="2062514"/>
                                </a:lnTo>
                                <a:lnTo>
                                  <a:pt x="1285166" y="2069495"/>
                                </a:lnTo>
                                <a:lnTo>
                                  <a:pt x="1259443" y="2076159"/>
                                </a:lnTo>
                                <a:lnTo>
                                  <a:pt x="1233403" y="2082506"/>
                                </a:lnTo>
                                <a:lnTo>
                                  <a:pt x="1207681" y="2088535"/>
                                </a:lnTo>
                                <a:lnTo>
                                  <a:pt x="1181959" y="2093929"/>
                                </a:lnTo>
                                <a:lnTo>
                                  <a:pt x="1155919" y="2099007"/>
                                </a:lnTo>
                                <a:lnTo>
                                  <a:pt x="1129561" y="2103767"/>
                                </a:lnTo>
                                <a:lnTo>
                                  <a:pt x="1103204" y="2107892"/>
                                </a:lnTo>
                                <a:lnTo>
                                  <a:pt x="1077164" y="2111382"/>
                                </a:lnTo>
                                <a:lnTo>
                                  <a:pt x="1050806" y="2114873"/>
                                </a:lnTo>
                                <a:lnTo>
                                  <a:pt x="1024131" y="2117729"/>
                                </a:lnTo>
                                <a:lnTo>
                                  <a:pt x="997774" y="2119950"/>
                                </a:lnTo>
                                <a:lnTo>
                                  <a:pt x="971099" y="2121854"/>
                                </a:lnTo>
                                <a:lnTo>
                                  <a:pt x="944424" y="2123441"/>
                                </a:lnTo>
                                <a:lnTo>
                                  <a:pt x="917749" y="2125028"/>
                                </a:lnTo>
                                <a:lnTo>
                                  <a:pt x="891074" y="2125662"/>
                                </a:lnTo>
                                <a:lnTo>
                                  <a:pt x="864399" y="2125662"/>
                                </a:lnTo>
                                <a:lnTo>
                                  <a:pt x="835818" y="2125662"/>
                                </a:lnTo>
                                <a:lnTo>
                                  <a:pt x="807238" y="2124710"/>
                                </a:lnTo>
                                <a:lnTo>
                                  <a:pt x="778657" y="2123124"/>
                                </a:lnTo>
                                <a:lnTo>
                                  <a:pt x="750395" y="2121537"/>
                                </a:lnTo>
                                <a:lnTo>
                                  <a:pt x="722132" y="2119316"/>
                                </a:lnTo>
                                <a:lnTo>
                                  <a:pt x="693869" y="2116777"/>
                                </a:lnTo>
                                <a:lnTo>
                                  <a:pt x="665606" y="2113604"/>
                                </a:lnTo>
                                <a:lnTo>
                                  <a:pt x="637661" y="2109478"/>
                                </a:lnTo>
                                <a:lnTo>
                                  <a:pt x="609398" y="2105353"/>
                                </a:lnTo>
                                <a:lnTo>
                                  <a:pt x="581453" y="2100593"/>
                                </a:lnTo>
                                <a:lnTo>
                                  <a:pt x="553825" y="2095199"/>
                                </a:lnTo>
                                <a:lnTo>
                                  <a:pt x="525880" y="2089487"/>
                                </a:lnTo>
                                <a:lnTo>
                                  <a:pt x="498252" y="2083458"/>
                                </a:lnTo>
                                <a:lnTo>
                                  <a:pt x="470624" y="2076476"/>
                                </a:lnTo>
                                <a:lnTo>
                                  <a:pt x="443314" y="2069495"/>
                                </a:lnTo>
                                <a:lnTo>
                                  <a:pt x="416321" y="2061879"/>
                                </a:lnTo>
                                <a:lnTo>
                                  <a:pt x="389011" y="2053629"/>
                                </a:lnTo>
                                <a:lnTo>
                                  <a:pt x="362019" y="2045378"/>
                                </a:lnTo>
                                <a:lnTo>
                                  <a:pt x="335343" y="2036176"/>
                                </a:lnTo>
                                <a:lnTo>
                                  <a:pt x="308668" y="2026656"/>
                                </a:lnTo>
                                <a:lnTo>
                                  <a:pt x="282311" y="2016502"/>
                                </a:lnTo>
                                <a:lnTo>
                                  <a:pt x="255953" y="2006030"/>
                                </a:lnTo>
                                <a:lnTo>
                                  <a:pt x="229913" y="1994923"/>
                                </a:lnTo>
                                <a:lnTo>
                                  <a:pt x="203556" y="1983499"/>
                                </a:lnTo>
                                <a:lnTo>
                                  <a:pt x="177833" y="1971441"/>
                                </a:lnTo>
                                <a:lnTo>
                                  <a:pt x="152429" y="1959065"/>
                                </a:lnTo>
                                <a:lnTo>
                                  <a:pt x="127024" y="1946372"/>
                                </a:lnTo>
                                <a:lnTo>
                                  <a:pt x="101619" y="1933044"/>
                                </a:lnTo>
                                <a:lnTo>
                                  <a:pt x="76532" y="1919399"/>
                                </a:lnTo>
                                <a:lnTo>
                                  <a:pt x="51762" y="1905437"/>
                                </a:lnTo>
                                <a:lnTo>
                                  <a:pt x="27310" y="1890523"/>
                                </a:lnTo>
                                <a:lnTo>
                                  <a:pt x="2858" y="1875291"/>
                                </a:lnTo>
                                <a:lnTo>
                                  <a:pt x="0" y="1888301"/>
                                </a:lnTo>
                                <a:lnTo>
                                  <a:pt x="0" y="1870531"/>
                                </a:lnTo>
                                <a:lnTo>
                                  <a:pt x="952" y="1850222"/>
                                </a:lnTo>
                                <a:lnTo>
                                  <a:pt x="2223" y="1829913"/>
                                </a:lnTo>
                                <a:lnTo>
                                  <a:pt x="3493" y="1809604"/>
                                </a:lnTo>
                                <a:lnTo>
                                  <a:pt x="5398" y="1790247"/>
                                </a:lnTo>
                                <a:lnTo>
                                  <a:pt x="6986" y="1770573"/>
                                </a:lnTo>
                                <a:lnTo>
                                  <a:pt x="9209" y="1750898"/>
                                </a:lnTo>
                                <a:lnTo>
                                  <a:pt x="11749" y="1732176"/>
                                </a:lnTo>
                                <a:lnTo>
                                  <a:pt x="14290" y="1713136"/>
                                </a:lnTo>
                                <a:lnTo>
                                  <a:pt x="17148" y="1694414"/>
                                </a:lnTo>
                                <a:lnTo>
                                  <a:pt x="20006" y="1676009"/>
                                </a:lnTo>
                                <a:lnTo>
                                  <a:pt x="23499" y="1657604"/>
                                </a:lnTo>
                                <a:lnTo>
                                  <a:pt x="26992" y="1639834"/>
                                </a:lnTo>
                                <a:lnTo>
                                  <a:pt x="30486" y="1621746"/>
                                </a:lnTo>
                                <a:lnTo>
                                  <a:pt x="34931" y="1604293"/>
                                </a:lnTo>
                                <a:lnTo>
                                  <a:pt x="38742" y="1586840"/>
                                </a:lnTo>
                                <a:lnTo>
                                  <a:pt x="43188" y="1569704"/>
                                </a:lnTo>
                                <a:lnTo>
                                  <a:pt x="47951" y="1552569"/>
                                </a:lnTo>
                                <a:lnTo>
                                  <a:pt x="52715" y="1536068"/>
                                </a:lnTo>
                                <a:lnTo>
                                  <a:pt x="57796" y="1519249"/>
                                </a:lnTo>
                                <a:lnTo>
                                  <a:pt x="62877" y="1503066"/>
                                </a:lnTo>
                                <a:lnTo>
                                  <a:pt x="68593" y="1486564"/>
                                </a:lnTo>
                                <a:lnTo>
                                  <a:pt x="73991" y="1470698"/>
                                </a:lnTo>
                                <a:lnTo>
                                  <a:pt x="80025" y="1455149"/>
                                </a:lnTo>
                                <a:lnTo>
                                  <a:pt x="86059" y="1439283"/>
                                </a:lnTo>
                                <a:lnTo>
                                  <a:pt x="92410" y="1424051"/>
                                </a:lnTo>
                                <a:lnTo>
                                  <a:pt x="98761" y="1409137"/>
                                </a:lnTo>
                                <a:lnTo>
                                  <a:pt x="105430" y="1393905"/>
                                </a:lnTo>
                                <a:lnTo>
                                  <a:pt x="112098" y="1378990"/>
                                </a:lnTo>
                                <a:lnTo>
                                  <a:pt x="119402" y="1364393"/>
                                </a:lnTo>
                                <a:lnTo>
                                  <a:pt x="126706" y="1350114"/>
                                </a:lnTo>
                                <a:lnTo>
                                  <a:pt x="134010" y="1335834"/>
                                </a:lnTo>
                                <a:lnTo>
                                  <a:pt x="141632" y="1321871"/>
                                </a:lnTo>
                                <a:lnTo>
                                  <a:pt x="149571" y="1307909"/>
                                </a:lnTo>
                                <a:lnTo>
                                  <a:pt x="157510" y="1294264"/>
                                </a:lnTo>
                                <a:lnTo>
                                  <a:pt x="165766" y="1280936"/>
                                </a:lnTo>
                                <a:lnTo>
                                  <a:pt x="174023" y="1267291"/>
                                </a:lnTo>
                                <a:lnTo>
                                  <a:pt x="182597" y="1253963"/>
                                </a:lnTo>
                                <a:lnTo>
                                  <a:pt x="191171" y="1241270"/>
                                </a:lnTo>
                                <a:lnTo>
                                  <a:pt x="200380" y="1228260"/>
                                </a:lnTo>
                                <a:lnTo>
                                  <a:pt x="209589" y="1215884"/>
                                </a:lnTo>
                                <a:lnTo>
                                  <a:pt x="218799" y="1203191"/>
                                </a:lnTo>
                                <a:lnTo>
                                  <a:pt x="228008" y="1191133"/>
                                </a:lnTo>
                                <a:lnTo>
                                  <a:pt x="237852" y="1178757"/>
                                </a:lnTo>
                                <a:lnTo>
                                  <a:pt x="247697" y="1167016"/>
                                </a:lnTo>
                                <a:lnTo>
                                  <a:pt x="257541" y="1155275"/>
                                </a:lnTo>
                                <a:lnTo>
                                  <a:pt x="267703" y="1143533"/>
                                </a:lnTo>
                                <a:lnTo>
                                  <a:pt x="278182" y="1132110"/>
                                </a:lnTo>
                                <a:lnTo>
                                  <a:pt x="288662" y="1120686"/>
                                </a:lnTo>
                                <a:lnTo>
                                  <a:pt x="298824" y="1109579"/>
                                </a:lnTo>
                                <a:lnTo>
                                  <a:pt x="309938" y="1098473"/>
                                </a:lnTo>
                                <a:lnTo>
                                  <a:pt x="320735" y="1087684"/>
                                </a:lnTo>
                                <a:lnTo>
                                  <a:pt x="331850" y="1076895"/>
                                </a:lnTo>
                                <a:lnTo>
                                  <a:pt x="343282" y="1066423"/>
                                </a:lnTo>
                                <a:lnTo>
                                  <a:pt x="354715" y="1055951"/>
                                </a:lnTo>
                                <a:lnTo>
                                  <a:pt x="366147" y="1045797"/>
                                </a:lnTo>
                                <a:lnTo>
                                  <a:pt x="377897" y="1035642"/>
                                </a:lnTo>
                                <a:lnTo>
                                  <a:pt x="389964" y="1025805"/>
                                </a:lnTo>
                                <a:lnTo>
                                  <a:pt x="401714" y="1015968"/>
                                </a:lnTo>
                                <a:lnTo>
                                  <a:pt x="414099" y="1006448"/>
                                </a:lnTo>
                                <a:lnTo>
                                  <a:pt x="426801" y="996928"/>
                                </a:lnTo>
                                <a:lnTo>
                                  <a:pt x="439186" y="987408"/>
                                </a:lnTo>
                                <a:lnTo>
                                  <a:pt x="451571" y="977888"/>
                                </a:lnTo>
                                <a:lnTo>
                                  <a:pt x="477293" y="960118"/>
                                </a:lnTo>
                                <a:lnTo>
                                  <a:pt x="481421" y="957262"/>
                                </a:lnTo>
                                <a:close/>
                                <a:moveTo>
                                  <a:pt x="839471" y="0"/>
                                </a:moveTo>
                                <a:lnTo>
                                  <a:pt x="852171" y="0"/>
                                </a:lnTo>
                                <a:lnTo>
                                  <a:pt x="865506" y="0"/>
                                </a:lnTo>
                                <a:lnTo>
                                  <a:pt x="878206" y="636"/>
                                </a:lnTo>
                                <a:lnTo>
                                  <a:pt x="890906" y="1271"/>
                                </a:lnTo>
                                <a:lnTo>
                                  <a:pt x="903288" y="2542"/>
                                </a:lnTo>
                                <a:lnTo>
                                  <a:pt x="915988" y="3813"/>
                                </a:lnTo>
                                <a:lnTo>
                                  <a:pt x="928371" y="5719"/>
                                </a:lnTo>
                                <a:lnTo>
                                  <a:pt x="940436" y="7943"/>
                                </a:lnTo>
                                <a:lnTo>
                                  <a:pt x="952818" y="10167"/>
                                </a:lnTo>
                                <a:lnTo>
                                  <a:pt x="964883" y="12708"/>
                                </a:lnTo>
                                <a:lnTo>
                                  <a:pt x="976631" y="15568"/>
                                </a:lnTo>
                                <a:lnTo>
                                  <a:pt x="988696" y="19062"/>
                                </a:lnTo>
                                <a:lnTo>
                                  <a:pt x="1000443" y="22239"/>
                                </a:lnTo>
                                <a:lnTo>
                                  <a:pt x="1011873" y="26052"/>
                                </a:lnTo>
                                <a:lnTo>
                                  <a:pt x="1023621" y="30182"/>
                                </a:lnTo>
                                <a:lnTo>
                                  <a:pt x="1034733" y="34630"/>
                                </a:lnTo>
                                <a:lnTo>
                                  <a:pt x="1046163" y="39395"/>
                                </a:lnTo>
                                <a:lnTo>
                                  <a:pt x="1057276" y="44161"/>
                                </a:lnTo>
                                <a:lnTo>
                                  <a:pt x="1068388" y="48926"/>
                                </a:lnTo>
                                <a:lnTo>
                                  <a:pt x="1079183" y="54645"/>
                                </a:lnTo>
                                <a:lnTo>
                                  <a:pt x="1089661" y="60046"/>
                                </a:lnTo>
                                <a:lnTo>
                                  <a:pt x="1100456" y="66082"/>
                                </a:lnTo>
                                <a:lnTo>
                                  <a:pt x="1110616" y="72119"/>
                                </a:lnTo>
                                <a:lnTo>
                                  <a:pt x="1120776" y="78790"/>
                                </a:lnTo>
                                <a:lnTo>
                                  <a:pt x="1130936" y="85462"/>
                                </a:lnTo>
                                <a:lnTo>
                                  <a:pt x="1140461" y="92134"/>
                                </a:lnTo>
                                <a:lnTo>
                                  <a:pt x="1150303" y="99123"/>
                                </a:lnTo>
                                <a:lnTo>
                                  <a:pt x="1159828" y="106430"/>
                                </a:lnTo>
                                <a:lnTo>
                                  <a:pt x="1169353" y="114055"/>
                                </a:lnTo>
                                <a:lnTo>
                                  <a:pt x="1178561" y="121680"/>
                                </a:lnTo>
                                <a:lnTo>
                                  <a:pt x="1187133" y="129623"/>
                                </a:lnTo>
                                <a:lnTo>
                                  <a:pt x="1196023" y="137883"/>
                                </a:lnTo>
                                <a:lnTo>
                                  <a:pt x="1204596" y="146143"/>
                                </a:lnTo>
                                <a:lnTo>
                                  <a:pt x="1213168" y="155039"/>
                                </a:lnTo>
                                <a:lnTo>
                                  <a:pt x="1221106" y="163299"/>
                                </a:lnTo>
                                <a:lnTo>
                                  <a:pt x="1229043" y="172513"/>
                                </a:lnTo>
                                <a:lnTo>
                                  <a:pt x="1236981" y="181726"/>
                                </a:lnTo>
                                <a:lnTo>
                                  <a:pt x="1244283" y="190939"/>
                                </a:lnTo>
                                <a:lnTo>
                                  <a:pt x="1251586" y="200153"/>
                                </a:lnTo>
                                <a:lnTo>
                                  <a:pt x="1258888" y="210001"/>
                                </a:lnTo>
                                <a:lnTo>
                                  <a:pt x="1265556" y="219850"/>
                                </a:lnTo>
                                <a:lnTo>
                                  <a:pt x="1272223" y="230017"/>
                                </a:lnTo>
                                <a:lnTo>
                                  <a:pt x="1278256" y="240183"/>
                                </a:lnTo>
                                <a:lnTo>
                                  <a:pt x="1284606" y="250667"/>
                                </a:lnTo>
                                <a:lnTo>
                                  <a:pt x="1290321" y="261151"/>
                                </a:lnTo>
                                <a:lnTo>
                                  <a:pt x="1296353" y="271953"/>
                                </a:lnTo>
                                <a:lnTo>
                                  <a:pt x="1301433" y="282755"/>
                                </a:lnTo>
                                <a:lnTo>
                                  <a:pt x="1306831" y="293239"/>
                                </a:lnTo>
                                <a:lnTo>
                                  <a:pt x="1311593" y="304359"/>
                                </a:lnTo>
                                <a:lnTo>
                                  <a:pt x="1316356" y="315796"/>
                                </a:lnTo>
                                <a:lnTo>
                                  <a:pt x="1320483" y="327234"/>
                                </a:lnTo>
                                <a:lnTo>
                                  <a:pt x="1324293" y="338671"/>
                                </a:lnTo>
                                <a:lnTo>
                                  <a:pt x="1328421" y="350426"/>
                                </a:lnTo>
                                <a:lnTo>
                                  <a:pt x="1331913" y="362181"/>
                                </a:lnTo>
                                <a:lnTo>
                                  <a:pt x="1335088" y="373936"/>
                                </a:lnTo>
                                <a:lnTo>
                                  <a:pt x="1337946" y="386009"/>
                                </a:lnTo>
                                <a:lnTo>
                                  <a:pt x="1340803" y="398081"/>
                                </a:lnTo>
                                <a:lnTo>
                                  <a:pt x="1343026" y="410472"/>
                                </a:lnTo>
                                <a:lnTo>
                                  <a:pt x="1344931" y="422862"/>
                                </a:lnTo>
                                <a:lnTo>
                                  <a:pt x="1346518" y="435252"/>
                                </a:lnTo>
                                <a:lnTo>
                                  <a:pt x="1348106" y="447643"/>
                                </a:lnTo>
                                <a:lnTo>
                                  <a:pt x="1349058" y="460033"/>
                                </a:lnTo>
                                <a:lnTo>
                                  <a:pt x="1350011" y="472741"/>
                                </a:lnTo>
                                <a:lnTo>
                                  <a:pt x="1350646" y="485449"/>
                                </a:lnTo>
                                <a:lnTo>
                                  <a:pt x="1350963" y="498475"/>
                                </a:lnTo>
                                <a:lnTo>
                                  <a:pt x="1350646" y="513407"/>
                                </a:lnTo>
                                <a:lnTo>
                                  <a:pt x="1349693" y="528975"/>
                                </a:lnTo>
                                <a:lnTo>
                                  <a:pt x="1348423" y="543907"/>
                                </a:lnTo>
                                <a:lnTo>
                                  <a:pt x="1347153" y="558521"/>
                                </a:lnTo>
                                <a:lnTo>
                                  <a:pt x="1345248" y="573453"/>
                                </a:lnTo>
                                <a:lnTo>
                                  <a:pt x="1342708" y="588067"/>
                                </a:lnTo>
                                <a:lnTo>
                                  <a:pt x="1339851" y="602682"/>
                                </a:lnTo>
                                <a:lnTo>
                                  <a:pt x="1336358" y="616660"/>
                                </a:lnTo>
                                <a:lnTo>
                                  <a:pt x="1332866" y="631275"/>
                                </a:lnTo>
                                <a:lnTo>
                                  <a:pt x="1328738" y="645254"/>
                                </a:lnTo>
                                <a:lnTo>
                                  <a:pt x="1324293" y="658915"/>
                                </a:lnTo>
                                <a:lnTo>
                                  <a:pt x="1319531" y="672576"/>
                                </a:lnTo>
                                <a:lnTo>
                                  <a:pt x="1314133" y="685920"/>
                                </a:lnTo>
                                <a:lnTo>
                                  <a:pt x="1308418" y="699263"/>
                                </a:lnTo>
                                <a:lnTo>
                                  <a:pt x="1302386" y="712607"/>
                                </a:lnTo>
                                <a:lnTo>
                                  <a:pt x="1296353" y="725315"/>
                                </a:lnTo>
                                <a:lnTo>
                                  <a:pt x="1289368" y="738023"/>
                                </a:lnTo>
                                <a:lnTo>
                                  <a:pt x="1282383" y="750413"/>
                                </a:lnTo>
                                <a:lnTo>
                                  <a:pt x="1275081" y="762486"/>
                                </a:lnTo>
                                <a:lnTo>
                                  <a:pt x="1267143" y="774559"/>
                                </a:lnTo>
                                <a:lnTo>
                                  <a:pt x="1259206" y="786313"/>
                                </a:lnTo>
                                <a:lnTo>
                                  <a:pt x="1250633" y="797751"/>
                                </a:lnTo>
                                <a:lnTo>
                                  <a:pt x="1242061" y="809188"/>
                                </a:lnTo>
                                <a:lnTo>
                                  <a:pt x="1232853" y="819990"/>
                                </a:lnTo>
                                <a:lnTo>
                                  <a:pt x="1223963" y="830792"/>
                                </a:lnTo>
                                <a:lnTo>
                                  <a:pt x="1214121" y="841276"/>
                                </a:lnTo>
                                <a:lnTo>
                                  <a:pt x="1204278" y="851442"/>
                                </a:lnTo>
                                <a:lnTo>
                                  <a:pt x="1193801" y="860974"/>
                                </a:lnTo>
                                <a:lnTo>
                                  <a:pt x="1183323" y="870822"/>
                                </a:lnTo>
                                <a:lnTo>
                                  <a:pt x="1172528" y="880036"/>
                                </a:lnTo>
                                <a:lnTo>
                                  <a:pt x="1161733" y="889249"/>
                                </a:lnTo>
                                <a:lnTo>
                                  <a:pt x="1150303" y="897827"/>
                                </a:lnTo>
                                <a:lnTo>
                                  <a:pt x="1134746" y="909264"/>
                                </a:lnTo>
                                <a:lnTo>
                                  <a:pt x="1118236" y="920066"/>
                                </a:lnTo>
                                <a:lnTo>
                                  <a:pt x="1101408" y="929915"/>
                                </a:lnTo>
                                <a:lnTo>
                                  <a:pt x="1084581" y="939446"/>
                                </a:lnTo>
                                <a:lnTo>
                                  <a:pt x="1066801" y="948342"/>
                                </a:lnTo>
                                <a:lnTo>
                                  <a:pt x="1048703" y="956602"/>
                                </a:lnTo>
                                <a:lnTo>
                                  <a:pt x="1040131" y="960414"/>
                                </a:lnTo>
                                <a:lnTo>
                                  <a:pt x="1030606" y="963909"/>
                                </a:lnTo>
                                <a:lnTo>
                                  <a:pt x="1021398" y="967722"/>
                                </a:lnTo>
                                <a:lnTo>
                                  <a:pt x="1011873" y="970899"/>
                                </a:lnTo>
                                <a:lnTo>
                                  <a:pt x="1002348" y="973758"/>
                                </a:lnTo>
                                <a:lnTo>
                                  <a:pt x="993141" y="976617"/>
                                </a:lnTo>
                                <a:lnTo>
                                  <a:pt x="983616" y="979794"/>
                                </a:lnTo>
                                <a:lnTo>
                                  <a:pt x="973773" y="982018"/>
                                </a:lnTo>
                                <a:lnTo>
                                  <a:pt x="963931" y="984560"/>
                                </a:lnTo>
                                <a:lnTo>
                                  <a:pt x="954088" y="986466"/>
                                </a:lnTo>
                                <a:lnTo>
                                  <a:pt x="944246" y="988372"/>
                                </a:lnTo>
                                <a:lnTo>
                                  <a:pt x="934403" y="990596"/>
                                </a:lnTo>
                                <a:lnTo>
                                  <a:pt x="924561" y="991867"/>
                                </a:lnTo>
                                <a:lnTo>
                                  <a:pt x="914401" y="993455"/>
                                </a:lnTo>
                                <a:lnTo>
                                  <a:pt x="904241" y="994409"/>
                                </a:lnTo>
                                <a:lnTo>
                                  <a:pt x="893763" y="995362"/>
                                </a:lnTo>
                                <a:lnTo>
                                  <a:pt x="883603" y="995997"/>
                                </a:lnTo>
                                <a:lnTo>
                                  <a:pt x="873126" y="996632"/>
                                </a:lnTo>
                                <a:lnTo>
                                  <a:pt x="862648" y="996950"/>
                                </a:lnTo>
                                <a:lnTo>
                                  <a:pt x="852171" y="996950"/>
                                </a:lnTo>
                                <a:lnTo>
                                  <a:pt x="840423" y="996950"/>
                                </a:lnTo>
                                <a:lnTo>
                                  <a:pt x="828358" y="996315"/>
                                </a:lnTo>
                                <a:lnTo>
                                  <a:pt x="816293" y="995679"/>
                                </a:lnTo>
                                <a:lnTo>
                                  <a:pt x="804546" y="994726"/>
                                </a:lnTo>
                                <a:lnTo>
                                  <a:pt x="792798" y="993455"/>
                                </a:lnTo>
                                <a:lnTo>
                                  <a:pt x="781368" y="992185"/>
                                </a:lnTo>
                                <a:lnTo>
                                  <a:pt x="769621" y="990278"/>
                                </a:lnTo>
                                <a:lnTo>
                                  <a:pt x="758191" y="988054"/>
                                </a:lnTo>
                                <a:lnTo>
                                  <a:pt x="746761" y="985831"/>
                                </a:lnTo>
                                <a:lnTo>
                                  <a:pt x="735331" y="983289"/>
                                </a:lnTo>
                                <a:lnTo>
                                  <a:pt x="724218" y="980430"/>
                                </a:lnTo>
                                <a:lnTo>
                                  <a:pt x="713106" y="977253"/>
                                </a:lnTo>
                                <a:lnTo>
                                  <a:pt x="702311" y="973758"/>
                                </a:lnTo>
                                <a:lnTo>
                                  <a:pt x="691198" y="970263"/>
                                </a:lnTo>
                                <a:lnTo>
                                  <a:pt x="680721" y="966768"/>
                                </a:lnTo>
                                <a:lnTo>
                                  <a:pt x="670243" y="962321"/>
                                </a:lnTo>
                                <a:lnTo>
                                  <a:pt x="659448" y="958190"/>
                                </a:lnTo>
                                <a:lnTo>
                                  <a:pt x="648971" y="953425"/>
                                </a:lnTo>
                                <a:lnTo>
                                  <a:pt x="638811" y="948659"/>
                                </a:lnTo>
                                <a:lnTo>
                                  <a:pt x="628651" y="943894"/>
                                </a:lnTo>
                                <a:lnTo>
                                  <a:pt x="618491" y="938493"/>
                                </a:lnTo>
                                <a:lnTo>
                                  <a:pt x="608648" y="933410"/>
                                </a:lnTo>
                                <a:lnTo>
                                  <a:pt x="599123" y="927373"/>
                                </a:lnTo>
                                <a:lnTo>
                                  <a:pt x="589281" y="921655"/>
                                </a:lnTo>
                                <a:lnTo>
                                  <a:pt x="579756" y="915618"/>
                                </a:lnTo>
                                <a:lnTo>
                                  <a:pt x="570548" y="909264"/>
                                </a:lnTo>
                                <a:lnTo>
                                  <a:pt x="561023" y="902910"/>
                                </a:lnTo>
                                <a:lnTo>
                                  <a:pt x="552133" y="895921"/>
                                </a:lnTo>
                                <a:lnTo>
                                  <a:pt x="543561" y="889249"/>
                                </a:lnTo>
                                <a:lnTo>
                                  <a:pt x="534671" y="881942"/>
                                </a:lnTo>
                                <a:lnTo>
                                  <a:pt x="526098" y="874952"/>
                                </a:lnTo>
                                <a:lnTo>
                                  <a:pt x="517526" y="867328"/>
                                </a:lnTo>
                                <a:lnTo>
                                  <a:pt x="508318" y="858750"/>
                                </a:lnTo>
                                <a:lnTo>
                                  <a:pt x="499428" y="849854"/>
                                </a:lnTo>
                                <a:lnTo>
                                  <a:pt x="490538" y="840958"/>
                                </a:lnTo>
                                <a:lnTo>
                                  <a:pt x="481648" y="831427"/>
                                </a:lnTo>
                                <a:lnTo>
                                  <a:pt x="473711" y="821896"/>
                                </a:lnTo>
                                <a:lnTo>
                                  <a:pt x="465456" y="812047"/>
                                </a:lnTo>
                                <a:lnTo>
                                  <a:pt x="457518" y="801881"/>
                                </a:lnTo>
                                <a:lnTo>
                                  <a:pt x="449898" y="791714"/>
                                </a:lnTo>
                                <a:lnTo>
                                  <a:pt x="442596" y="781548"/>
                                </a:lnTo>
                                <a:lnTo>
                                  <a:pt x="435293" y="770746"/>
                                </a:lnTo>
                                <a:lnTo>
                                  <a:pt x="428626" y="759944"/>
                                </a:lnTo>
                                <a:lnTo>
                                  <a:pt x="421958" y="749142"/>
                                </a:lnTo>
                                <a:lnTo>
                                  <a:pt x="415608" y="738023"/>
                                </a:lnTo>
                                <a:lnTo>
                                  <a:pt x="409576" y="726585"/>
                                </a:lnTo>
                                <a:lnTo>
                                  <a:pt x="403861" y="715148"/>
                                </a:lnTo>
                                <a:lnTo>
                                  <a:pt x="398463" y="703393"/>
                                </a:lnTo>
                                <a:lnTo>
                                  <a:pt x="393383" y="691638"/>
                                </a:lnTo>
                                <a:lnTo>
                                  <a:pt x="388303" y="679566"/>
                                </a:lnTo>
                                <a:lnTo>
                                  <a:pt x="383858" y="667493"/>
                                </a:lnTo>
                                <a:lnTo>
                                  <a:pt x="379731" y="655420"/>
                                </a:lnTo>
                                <a:lnTo>
                                  <a:pt x="375603" y="643030"/>
                                </a:lnTo>
                                <a:lnTo>
                                  <a:pt x="372111" y="630322"/>
                                </a:lnTo>
                                <a:lnTo>
                                  <a:pt x="368936" y="617614"/>
                                </a:lnTo>
                                <a:lnTo>
                                  <a:pt x="365443" y="604588"/>
                                </a:lnTo>
                                <a:lnTo>
                                  <a:pt x="362903" y="591880"/>
                                </a:lnTo>
                                <a:lnTo>
                                  <a:pt x="360681" y="578854"/>
                                </a:lnTo>
                                <a:lnTo>
                                  <a:pt x="358776" y="565828"/>
                                </a:lnTo>
                                <a:lnTo>
                                  <a:pt x="357188" y="552485"/>
                                </a:lnTo>
                                <a:lnTo>
                                  <a:pt x="355601" y="539141"/>
                                </a:lnTo>
                                <a:lnTo>
                                  <a:pt x="354648" y="525480"/>
                                </a:lnTo>
                                <a:lnTo>
                                  <a:pt x="354331" y="511819"/>
                                </a:lnTo>
                                <a:lnTo>
                                  <a:pt x="354013" y="498475"/>
                                </a:lnTo>
                                <a:lnTo>
                                  <a:pt x="354331" y="485449"/>
                                </a:lnTo>
                                <a:lnTo>
                                  <a:pt x="354648" y="472741"/>
                                </a:lnTo>
                                <a:lnTo>
                                  <a:pt x="355601" y="460033"/>
                                </a:lnTo>
                                <a:lnTo>
                                  <a:pt x="356871" y="447643"/>
                                </a:lnTo>
                                <a:lnTo>
                                  <a:pt x="358141" y="434935"/>
                                </a:lnTo>
                                <a:lnTo>
                                  <a:pt x="360046" y="422544"/>
                                </a:lnTo>
                                <a:lnTo>
                                  <a:pt x="361951" y="410472"/>
                                </a:lnTo>
                                <a:lnTo>
                                  <a:pt x="364173" y="397763"/>
                                </a:lnTo>
                                <a:lnTo>
                                  <a:pt x="366713" y="385691"/>
                                </a:lnTo>
                                <a:lnTo>
                                  <a:pt x="369888" y="373936"/>
                                </a:lnTo>
                                <a:lnTo>
                                  <a:pt x="373063" y="361863"/>
                                </a:lnTo>
                                <a:lnTo>
                                  <a:pt x="376556" y="350108"/>
                                </a:lnTo>
                                <a:lnTo>
                                  <a:pt x="380683" y="338671"/>
                                </a:lnTo>
                                <a:lnTo>
                                  <a:pt x="384493" y="326916"/>
                                </a:lnTo>
                                <a:lnTo>
                                  <a:pt x="388621" y="315796"/>
                                </a:lnTo>
                                <a:lnTo>
                                  <a:pt x="393383" y="304359"/>
                                </a:lnTo>
                                <a:lnTo>
                                  <a:pt x="398146" y="293239"/>
                                </a:lnTo>
                                <a:lnTo>
                                  <a:pt x="403543" y="282755"/>
                                </a:lnTo>
                                <a:lnTo>
                                  <a:pt x="408623" y="271636"/>
                                </a:lnTo>
                                <a:lnTo>
                                  <a:pt x="414656" y="261151"/>
                                </a:lnTo>
                                <a:lnTo>
                                  <a:pt x="420371" y="250667"/>
                                </a:lnTo>
                                <a:lnTo>
                                  <a:pt x="426721" y="240183"/>
                                </a:lnTo>
                                <a:lnTo>
                                  <a:pt x="432753" y="230017"/>
                                </a:lnTo>
                                <a:lnTo>
                                  <a:pt x="439421" y="219850"/>
                                </a:lnTo>
                                <a:lnTo>
                                  <a:pt x="446088" y="210001"/>
                                </a:lnTo>
                                <a:lnTo>
                                  <a:pt x="453391" y="200153"/>
                                </a:lnTo>
                                <a:lnTo>
                                  <a:pt x="460693" y="190939"/>
                                </a:lnTo>
                                <a:lnTo>
                                  <a:pt x="467996" y="181408"/>
                                </a:lnTo>
                                <a:lnTo>
                                  <a:pt x="475933" y="172195"/>
                                </a:lnTo>
                                <a:lnTo>
                                  <a:pt x="483871" y="163299"/>
                                </a:lnTo>
                                <a:lnTo>
                                  <a:pt x="491808" y="154403"/>
                                </a:lnTo>
                                <a:lnTo>
                                  <a:pt x="500381" y="146143"/>
                                </a:lnTo>
                                <a:lnTo>
                                  <a:pt x="508953" y="137565"/>
                                </a:lnTo>
                                <a:lnTo>
                                  <a:pt x="517526" y="129305"/>
                                </a:lnTo>
                                <a:lnTo>
                                  <a:pt x="526416" y="121680"/>
                                </a:lnTo>
                                <a:lnTo>
                                  <a:pt x="535623" y="113738"/>
                                </a:lnTo>
                                <a:lnTo>
                                  <a:pt x="545148" y="106113"/>
                                </a:lnTo>
                                <a:lnTo>
                                  <a:pt x="554673" y="99123"/>
                                </a:lnTo>
                                <a:lnTo>
                                  <a:pt x="564516" y="92134"/>
                                </a:lnTo>
                                <a:lnTo>
                                  <a:pt x="574041" y="85462"/>
                                </a:lnTo>
                                <a:lnTo>
                                  <a:pt x="584201" y="78473"/>
                                </a:lnTo>
                                <a:lnTo>
                                  <a:pt x="594361" y="72119"/>
                                </a:lnTo>
                                <a:lnTo>
                                  <a:pt x="604838" y="66082"/>
                                </a:lnTo>
                                <a:lnTo>
                                  <a:pt x="615316" y="60046"/>
                                </a:lnTo>
                                <a:lnTo>
                                  <a:pt x="625793" y="54645"/>
                                </a:lnTo>
                                <a:lnTo>
                                  <a:pt x="636906" y="48926"/>
                                </a:lnTo>
                                <a:lnTo>
                                  <a:pt x="647701" y="44161"/>
                                </a:lnTo>
                                <a:lnTo>
                                  <a:pt x="658813" y="39395"/>
                                </a:lnTo>
                                <a:lnTo>
                                  <a:pt x="670243" y="34630"/>
                                </a:lnTo>
                                <a:lnTo>
                                  <a:pt x="681356" y="30182"/>
                                </a:lnTo>
                                <a:lnTo>
                                  <a:pt x="693103" y="26052"/>
                                </a:lnTo>
                                <a:lnTo>
                                  <a:pt x="704533" y="22239"/>
                                </a:lnTo>
                                <a:lnTo>
                                  <a:pt x="716281" y="19062"/>
                                </a:lnTo>
                                <a:lnTo>
                                  <a:pt x="728346" y="15568"/>
                                </a:lnTo>
                                <a:lnTo>
                                  <a:pt x="740093" y="12708"/>
                                </a:lnTo>
                                <a:lnTo>
                                  <a:pt x="752158" y="10167"/>
                                </a:lnTo>
                                <a:lnTo>
                                  <a:pt x="764541" y="7625"/>
                                </a:lnTo>
                                <a:lnTo>
                                  <a:pt x="776606" y="5719"/>
                                </a:lnTo>
                                <a:lnTo>
                                  <a:pt x="788988" y="3813"/>
                                </a:lnTo>
                                <a:lnTo>
                                  <a:pt x="801688" y="2542"/>
                                </a:lnTo>
                                <a:lnTo>
                                  <a:pt x="814071" y="1271"/>
                                </a:lnTo>
                                <a:lnTo>
                                  <a:pt x="826771" y="636"/>
                                </a:lnTo>
                                <a:lnTo>
                                  <a:pt x="839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DB2D2E" id="组合 31" o:spid="_x0000_s1026" style="position:absolute;margin-left:-52.15pt;margin-top:-12.6pt;width:520.8pt;height:29.9pt;z-index:251664896" coordorigin="1615,18592" coordsize="10416,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I903ScAAA25AAAOAAAAZHJzL2Uyb0RvYy54bWzsnc1uJMlxgO8G/A4NHg1I0/VfNdhZAd7V&#10;CgZkeyGN4XMP2TMkxGHT3T07K5198NHPI7+ODb+Gv8iMLGaSXRG1u7AgQ14B4rAZFRUZERn/mf3F&#10;L77/eL/5bn883R0e3lxVP99ebfYP14ebu4cPb67+6e03PxuvNqfz7uFmd3942L+5+v3+dPWLL//6&#10;r774/Ph6Xx9uD/c3++MGJA+n158f31zdns+Pr1+9Ol3f7j/uTj8/PO4f+OP7w/Hj7syvxw+vbo67&#10;z2D/eP+q3m77V58Px5vH4+F6fzrx6dfxj1dfBvzv3++vz//4/v1pf97cv7mCtnP4/2P4/3fy/6++&#10;/GL3+sNx93h7d61k7H4EFR93dw+8dEb19e6823w63r1A9fHu+ng4Hd6ff359+Pjq8P793fU+rIHV&#10;VNtnq/nV8fDpMazlw+vPHx5nNsHaZ3z60Wiv/+G7Xx0ff/v47RFOfH78AC/Cb7KW798fP8pPqNx8&#10;H1j2+5ll++/Pm2s+7PuqrXo4e83fmmEaGuXp9S2Ml8eqvuquNvy1Grupjgy/vv2lPl9teTw+3U2j&#10;/PVVevGrgpz5l0gmdH973NzdvLmq66vNw+4juvXf//Gv//Xv/7aZBIuA/4C1XSIyLVFIHAoSd6/n&#10;1f1MVs/yWV/dTFVYgfw5ra/j7+MAAwJ/qu3UlIvcvd4HLf316Sxrn1f57VHWwJ44PYn99NPE/tvb&#10;3eM+aNNJWJPY1yT2fXPc72WjbbrIwAAlmiE6cHr89eH6d6fNw+GXN3fnbw93D2fIqYLAhE4QRlD5&#10;5cRDm3ef//5wg1R2n84H3pqkOqtTNbR9HTWjmeCRoIIbqhedbO5O9aoet9P4nG/Xn07nX+0PQUN3&#10;30X+sf9u+Jcg+nCjWvEWJO8/3rOr/+bVphm6evOZH71K6gmsysDqbb253fD/kagnIHRtxlX1C5jg&#10;6Ay0iKnNgLYLiODOjIjdc5kkds8MtIQI9Z1hIPvi0jDUOcxlJk0Z0PYynqrkd9UtLK7KGb6EK+e3&#10;CG0JV87yrlkgLGe5hWwV28Vqzfyy1Crn/aI2YDiesC0qVpWzv728yjpnf7vArzrn/ZJCiGGdV7iI&#10;Kef8oo7WOesXlyfWYH5hNY0LC1zJ+Dpn/DK2nPEoxeI6c9YvrhPn97QCA1uT879b2NhNzv9mqJoF&#10;YTa5CBa0olklgCYXQIYJlzzb1d1tMrXX3z+oreVfm50EfNtg6B8PJ3H8Ynhxi2+jk8Apfv8ghnkB&#10;mMUKcBM8igfMagQ4OCqIszGjLwIcHIwLjDoIcIghXGAxdQKNKYuBi01IpWus1i2y0lUSPq3Crusk&#10;VlkFrivFpqwBF7MiS8VyrALXpdbrlir2IWBft9Ral8oWX0WMLrVet1TZxEIMm3QNdtmmAXzdUmUn&#10;BvBiqVHVdDsdyVqe5yvHqw35yjuhaPf6cXeWXZj+ufksoTcRzeaWKJSgRf7w8fDd/u0hgJxlN4qL&#10;Cm/WqIY3PoFcf3p3d/23+z/kD4iDg1AF56UBzZpPZTEFwvK3iAjr/BJ75Hw1tbrO8Er9cJwZ5uLW&#10;J/oLWBY/W0V0RKyhar4OTXoKHoXPVqHFuGN5YUeBZs2nK9GLboC+CyqaRBlVxvv4h70Bz5gzfX6F&#10;8/kPfEmpH7wEd/pSmS5ofKmI1/eH0z5sqKedUEgwqCG0Pf25RBCBiQx4eaGycY8Hc5O4HT9i+6hN&#10;cZVYHygZ6n+4ipWKJqXj+TqIlHIJ6n7XT1chn/n+DNXaz9e+JPL9xUv6i4tDSQrerXyJPtQ91+qI&#10;y/x45RsIBl6ojwR73qcv0N8/XLDeSYPTH5PK87Q4kVBtmb1JQPmUVJ8O93c339zd34sTOR0/vPvq&#10;/rj5bkchrf1a/qeaXIDdhxDv4SCPRUWPnzwrcsQSQaxwvDvc/J5yATVEinO3h+Mfrjafqce9uTr9&#10;y6fdcX+1uf+7B0oNU9W2mN9z+KXtBglIjvlf3uV/efj08asDlGIYdg/XYH1zdU7//Ooc638U4Fj6&#10;rx9++3idVzKouPypSi9oUaxczaWXYB6yego8XF1Q6RpKJn108m1VU3QKti1VVIaqpfYU6lAU6ci1&#10;onxSke9HlVOk3kBYEd7zVCTJkxtJ7F9CQOSc6F3Gkec0jWSCL5HAvRlJJXnbS5A8n6HwcwkLUc6M&#10;JdSGXmLJE8kFLDB2xnJ5QXn++MQUttxfcmYlFmfOIn9M2IuwJOjlx6WYN4ZrKQ6zvXiEjdXZ5LO9&#10;z4LBzCPnS+FBRNIWgWcMfpOmacyhPiVsp1WYZfESvukGjGj8D1/gTs4hIiiZlv72/47jcPzzcRwY&#10;rWeOI+QkP9JxXO5hJL/RbIexRdMWGxg/ynNU9YTFrju7DN+FGuBLoNx/LGLKXQgvkmriS0y5ExHD&#10;fQEkdyLysot4cjeygCd3I4t4ckeyuLLnvuQC0UUVfhHRyxr8Sw5J1Wr2bcLHi0ySgHWGWlydlLRm&#10;qGVcqzgumcmMa3mFOdfljbP0MIN/ya43eN5LVdv/A0VN8WA/KWyQDROKZfy8FDigTsG1ClwMk+3g&#10;4Rl8ih/WffzCH1+KIoRgKXFEgtILoq+mVRpD8NyBy7sj6SW68rcLT5S4Fc3FD1cRHkksydbFFFQn&#10;XqVoraSz/C1SXTyRCPQ/XEW1sFT4XZAYtEYCrqJCkj5VTq1DrxzQZxLxz1AtfPyD3vBMN9K65E0h&#10;aytZqR+/fINWyvjD/1LZQGrYddfC9lBtWCw9fBP+U83OSg9Q9qzSIHgOn877429vbz5v3t1/Ov5m&#10;x7hItx1Ftjd3J8oNzVjFX6gI1MNW/qNKcP+BUabzPfWFw/mf7863YXBibm4dT+e5EPLufnf9u0Dx&#10;7v7xdherI/AYNHHvPUboUGeZiQm/zRWRMPXxZ18QeZpM+VMVRzB4Mcb9zz/+Ubj5I4PbapQ+Nru2&#10;YgxH698ptK0mYgiJa+uYQ6FEP6kcgm61g8S1VT9MXSrAXC6MTE3TNYOEI1XdSdkmbMcn2Dzq6tuu&#10;aaXCsYC3iL2227ZpQ5R6GXEegvVMbLXDMuIiENu23TiEQY3LiPN4rK+ntpI4eIHiPCpjKKqDkGVW&#10;5DExrJhCJ3wBcR4aV1U7dk2YBrlMcREkT3XT1xLdLmAuYmWBGfowSbOAOpffOPbbMLuyhLoQYNUM&#10;bSvFqgXNKILoceq7yZCgNJaeouTt2LTbEAMvUJ3LcBy7OtTVlqguhdhMW3R0mepcilM1QIrB61yM&#10;0zQNk6HQUgnOlojMWwN1Mfoy1QOzZctEFyMwFZN801bGmRYYQrP7iRD2N5bHQJ3vQ6QxNJYYy9GY&#10;bV1VqOoir6U//sSRpml6ZkyWyS7kWFUjpsvAncuxguhmkom6JZbkgqxqitJAL9JdjM9Q7++nrSHJ&#10;YoimwuZR1DZw5xsSw1BXo8zvLdBdzNQA3RCaGLgLWXZbfI5h+4opm6pv4Iqxb5pCli0MnyzchSyH&#10;tm6ayqC7kGXd1v22MnhSyHKsMYEG3dKsedLBbYOCG8a1zXsG1ThWKPgy3VKOmnGzy2SRi6Js811Z&#10;iZFqLNS5KLupby0NbAvjOuLyTI7kkmzowTSGAraFIAkrxtAFWXAJbSHIbjKjhbaQI15sGA1bIjO4&#10;M68NzesKCfZDz5ZZlqBUqWesVYeBWhYgUVsOyyhBZXiDLhdgO9SNETfRv80w0yLuK2O3dLn8JqyT&#10;oc9dIb66neqtESxINphxA/lZjC7EV8nGMsyejObPqGtquRanZY5iBq7Ys01raIa0GmfopkJDDSH2&#10;uRCntm+Qy6IfkK77jLmtkYsRVPe5EAm0Wiv47XMZjk01ssBFy9HnQuzw0QbFuQSJKqrQSlxwLn0u&#10;wUb4vIx4yOVXbSvJGpYpHnIBImpcxSKTh1x81ZbQ3pLfkMuvarB1FtG5/IjCu6YzTJ2cjpilXcO5&#10;zqI6FyCxSt9vjeh3yCWIwe2IZ5cZksuwqre4N8N2DLkQ223FcYZl1GMhxXrbNVb0O+ZS7Iixagt1&#10;IcYKgzca8diYi7Gvsf1GejSWYqRYBSGLu4VBpScxDnVHvm0wpBDjFruEfVxGnYtx3Mq5EQN1LsYJ&#10;ddpaROdSHPuhZgB8UUGmXIpjwxqNrTjlQhzHQUbLlzHnQqRMIZnUIjemXIYjvj52NS5ndIzKPUml&#10;7yDEMKVTLkKCMDajQXMuQuZxGmKfZZoLCUqEbOxxJtCeaG4pUFhp+VRIcFuTWi7THKp9s61p65Zq&#10;wjLRmNuMkIEgZTCceMXg7RPZDT7LSoyw+hl031UVlCzqB0fQMuim2XaD4beqbS7HDuu7NbhdbXNB&#10;4sclVFkUZLXNJUkQNMSO6GXtw63kdNdjZyVdFIJy6Lbr41GeBdxF9abhlCEGZ5nuonzDzpXAfpnf&#10;RdNThqkmI7apyubnQPJihE34w2yV1AvZwRbduSzRyMlK6ChRZLg7fGNosy/EIfisDLodp8FIjFhT&#10;Btx3dW/luFVxVAkXFuamFrIXfG2Gmjn1ajLyOaxSBm0pdlG92W44p8k+oBRCSv2s2FoVpRsHNBef&#10;A5rLzgHNBeeA5lJzQHOZOaD53rNBizKNA1rKyhJBcdzJwZrbTgd0vbSKuoyDdb20mvXSkvHM2Tk5&#10;BKyXVlGIsbEWVRgHNHd2Duh6abXrpVXUXhwC1kurKLs4WNdLq6i42FiflVusDVNUXBys66VVVFsc&#10;rOulVVRaHKzrpVVUWRys66XVrd9bRXXFJqCorTig66VVlFUcrOulVZRUHKzrpVWUUxys66VVFFNs&#10;rEUtxQFd77eKOoqDdb0lHNZLq6ifOASsl1ZROnGwrpdWUTWxsRY1Ewd0vbRGc28xALBuJvAtvaww&#10;97HyrDPwTQEPGcwdLB53Br4t4FEHgU+nNp4fNAa+K+ARtMAvHZAFvi/gEaHAzzNjz85qAz8U8O6U&#10;IE/E2brEIff0M09M5Tt00YsHoN9WhKIy5zO/Q5dNYhPnb17yia5h8YQufPEYNO8oJS3JirBq8SQ0&#10;TzyTtQp78TA0T5TSds9D80Qpb/dINE+UEkc8cR3LMid2zXnlHozmHaXM3bPRPFHK/PLx6GxY9W1F&#10;QFtQpTKH2CWZE9cWT+jKefXiE6XMJYYWmYNo8YlS5tKiDE8snQpnHaXMJfYNTyzvcWLefB2cKYlP&#10;GCsvZS59wvAOY+WlzCUelScINhdXXspcD6C8jcNWWNSXe5B4OF+HtOzCO5ZXDhnFE7pyAsAlqiC4&#10;eEJXTnC3+EQpc4nthCoCt8UnSpnr2bu3BGWLT5Qy1+Olbwm4Fp8oZS4NrECVsfJS5nr2+y2B0uI7&#10;SplLnCTvoJu0+EQpc4mBwhPGykuZS3wTnlheOQLIJTjoyglMlqhCVMUTKnOCjsUnSplLzCFU0YFZ&#10;fKKUucQT4YnllSPknCrpqoQnjJWXMh915fGOrIs7CrUo3qErH42VlzKX3oZQRdticeWlzDk8Hp8w&#10;Vl7KXHoR4R3LK0f18nXIfGZ4YlnmKGnxhK6ctsDSOlDW/InQE5CXSLl/8ZlS6qHWH59ZXj0qXr5H&#10;ly/l+cX3lJIPtfn4HoMDpexDzT0+Y/CglH71FM4ZPCjlz4ROFI6UvxfXU2pAqH0H2oyYjk1Y8E2v&#10;IOCWnWUesGHLZ1QNpA69RBtbt3gmBXZSYM6eifvtJ1zNkqrv4cCJ9jLkxU9HSuIQfjtWrdS24Q8T&#10;eNTXlYonuHQYM8G3HIqP8D19mTRznqDST4WetpO6f27b43+KPUGlnwmazgF1EKFlYDw5cT5BpZ8R&#10;uqObJQV/gWYKD4MX+Zeg0k+FZtBWKjdAs/cYG00iSmDpp4KHGWUFl/62Q0vHPFjCXk/9rJwJa/qp&#10;2PuhVasfrqKcfV4CSz8VfKQ3G00l27hhctle6sRAShQpW7kZsf0WZ+hhpR2CPOlQ2Zzpm6qXW84C&#10;I5m+iWc60NdEc/oZae+ZkJTecQCf6MXYKtAzlC4FYQEXOc1+N2FNPxX72DJ/mcClq2UudZAWcNyk&#10;tMtaUQiLMzQla01xsDsMU9u0M2vIoLgSw2ztHJElmtPPSPtAD116YWGpDUP89lZidI9xhQTe1QxV&#10;2LQPtXQIA3ZOuDCQaIPTm4ymFcYwy+xyptPUgR7ytpsNa1pi+qlLrehjJ753DAjZKsalEWxupZ29&#10;RB/apB17q9EjrUhk7IgJvdIQGOOOtjl83450yZUYDiU72wMZcaJIwceWvWXTvm0nGY8JYmJMdL6N&#10;NjEw/VRGYgdkAjmC97VLO2NsCo4udwwTmozcMpugxNRbxs4dnWEiPG0+maAiwVqNvYZJ6ZRjWmL6&#10;mZYqZ8DjUuuaVq6HnQMoCRxT73Km69V5UPRi/sBRMXraafOxTsZinaVOKVAR1zvO8UBaYvqZtkdF&#10;a1uXKvbVEROXHyeTWvcTM4I2MRW3tKnhYBS+o0hgignJzzqD6ju+iQ2ED1DaR4ZmHJ2pGX5MKjbh&#10;7W1XNjQ107GKXdjuKEEzMKQSwRm8Y7faSyXykfan7CYMsCzb5IwcDVBiGsptjlliSEWuwwnYx6Ft&#10;HMPBAZIUQjCqtx2YfbSIIfiJZwqF+BXoOe2EEda1+sQTwhANzqwRY29RMzERKaMakZNN62gw5nqQ&#10;eUMBr6eRzWVjH4g51R8wDugpzTSghwl87DmrZGMfGcxJxPgKL8GVVkrluqOaf5ucGflv3ttT5Sj8&#10;RHAtYyGBM5wMc2zqNLX1zEgml+Ld0YvB2IRYZ1PgmzGOQA1aMlljJDkyxQih0u6bYMB5gYIjVseM&#10;4bUJZhMnff9RwvvuqYT3vZ/AN5oJERySitjWg8VydiUul3iFESxbbyaUOEWHjBc6yRCcZHJNsaOh&#10;8ZK4VYpASMwRBIcYRhZ1e1fovLe9OdWYLF/Vy0Ic7FvEo7T3MMbbUQM2QMG7SU5v2xuQuecZvOVs&#10;jQMeNl3YgFUrZ0Rt8GGa3R+19dEJmTi+2Sadl2NshE8m7QT9MoQp1oDei+dcJ3g9c8bPKBBMr+UU&#10;opW+cWJPFJ5gQG0T5YoGG2sRT7mK43FJJyvmAm2Nl0yYc5G62u30VItI0VL6GaMmUmGuCEpayYyi&#10;IyqS246kLOKnLNE7foHBUAmCFZ49heDM9VIDwzUoPDGXY+rhuSiMwjMTz5ax8Usap45q28kxRQee&#10;eD/FK4yvS5Jv4x+2tQzDirZt8eFUZ214QrmUwEqijHG24SdOlCX+bMnV7SAaFcM0RXqwnROiNtHj&#10;EiqZpIJ8IkVvr9BKJ1uP3Od0IybFwd7UJKWKnQqPHaIT9RP9JdnC1rn6mnQ4/VRdxosTryrva878&#10;Orwn+OQgv8KTDjiBcSVJRbIkWzlh7ehOUw9Dyo/IaOXbVEzmc+54lOOrQXeobDixsRycTYVBtk3I&#10;Z2z81Bq108W+JHRxxMVlpmzGSA+GgsU49I+c50xegmzMcYhyPGZMAa8MajuZBu3jhkBX6eHQAlUo&#10;c70tHJrp54YHb2/JmdskX+pzHM9z8HN6ldgyehaSE882cDdAP7v0kYsTPPwExskWop2UOx165Bt9&#10;UhCORjDwb/NH6iwJvuZInUcPItJJAoZiGNp39m9L1TTxs+Zw/9zHTPs2/dT9i6Mj7Yj8ZLe4voua&#10;WZdiHk5icyOAvV4OZCVbiJMc5Nt/TP6wxYXnQb5yQyu8deDDt+FEeMpvnnwxPgQYir+Wc+0Ofg5I&#10;Jv43LXvTkRfMIXpQ/NSYnbJxRVFxtoeNiMKjhzpzKug0FPXme96TXNNPlS8MmWsuBEqu/ek4u5Fy&#10;IfYyvzr8GVFntZ+S0nn6yY0GtU5iEHbKqTAHPxSnWIOjW14UzNdLNfjcyP+WwrZnPyU6SrGknOnw&#10;fDvbncg54mcvoNI2/UhLEqygn+g2h7c9eGJ3Lb6Irjr1bC5EIJvT9crZpbkbl/Qg/VR96DnsntL6&#10;jkOsTnEH/FSX1B/Bfq/YX/Utx62UHpGFpw89B8Nl1FX8L7zycig83LaXYcsAT6+LvWnah56vFEs1&#10;djnM4tlbObWWiuyEtr68SFnTlUkEniSQDj297PJI/7ClLOfYN+krpVIfeTXRp4d/JGJW/GwYVx/w&#10;Rzpjwd5tpW1k85Mdm3ILzrB7GTVtDfiv6x1JrLx4kqsQtkk/IZ5Wk0cPB/o1NiccY7N58LjTVNzk&#10;niEnZ5du9HzP3EiWTDfI4U+4yiro54T/cvqAc7db9JnEaGR0y8EvJ8+jfLlex+t3sV/AqfaKL9zj&#10;lLuDX859J3jaC15uJ1c1pbYRJ8C9thHHDqW+rfR37HhHXrhQeuQKjzA8/nBUMXy3S+An5sHpj0Av&#10;FTC1V5QBsXc2fwipcEKBHrm5jns7HPin+FC+spLraBx4jsLqNCRxKLGi418IPqVMJfoGvNtTIRrj&#10;ApOoP9T+Rgy0TQ8nRQngFD+ptac/3LjACITCdxggx75xoQNuSOGJ/714nkOx0maK62X3erWKmkKb&#10;tgbxLqSDjr6RjpDyKH4K7MRa5n4UpFrIpujCVnP0oaKnpl1ZdJ9szKFHAkTNZ4HHojjyoi0hOWDg&#10;j2TmTvmVWQXKYarPqOfolRPo7+DjFT+1PS+fpSNEmTbBt6MXn9OiIOdP8ANzNSb/s0o/wRUNFnt7&#10;EeuJB43cIfbHclnSRXU49Z7AiZxsZabaTcMngdPTsH3FSG9IuxTSj9ZbDRdL35gdQtsZuwtOsqiJ&#10;/irs9LI0zgC8hU8mZ4ZhTFNJgDc8YYN3hIJqFSiPScZj8Z0SlJwjiGKSM9z2JuypyMnBJrGBMkjh&#10;+Fzqp3itBN5IeckihpqBtBl0R3G/gi1VEgopSCs49sB2KAiJglgC33KZkUmMRLA6uoA54Gone3tw&#10;OwxBS8ROSZjtZ2KX8pQGUxgzuSrDBpdaRvKFBI9OrI8dTn0nHJtruvkq4EYrJYDj5eyl0iuRYDrw&#10;nVkzrtQ0aQdAYsUILiVJe6lykdDsRvCJzlIpMfQ6N4RXFoUziaEO0cy0S4pjF1WYh6FooLRvybLs&#10;vcoQCpeABnD0hcu1bBUjLJB5G+EMBTCpd5q0Y/PmAirm1bOR0s9MrR4cId9abGMn5VEV47Y4tqLN&#10;GeL/eTqGKyWlq2ttbaLh1JjFyYp1taAZekuV3BWRd03yqHmz3IPpMZ2wMrKce3e5lcUkJKGlcj0P&#10;Yac0P/2M6X6CZLoEp2otjjklfT/aR0JrwfJ3VSe6dqJaFjAKlIC3k2dru2Q6KwJlvJCJmaahqukg&#10;0zM2GbTE4m6nDYwltHe7XE+VoLFBzmZn8EHPA1S0GeXgmMUPYFJ9ExvYOvFuyDGiYCQzdrIl6Vsq&#10;3VLHcBwbI1h6KgFLKzvdpJvNlNhNxY9vI7ehkXo0xlTk4I8tHMp0mvOQH7o1Jor+VEmDfaK8PTir&#10;pFyn7S9CaaIsZ4/LZXSKm8jAyfZpz6RaI67YmyNkKiZVQgiHmF0wOUhanTYOjO+IuS2t4l7ZVGVs&#10;8cqOfnOne5p/bDtSLpsnMpWhWkUE6vUnYUOye8TOTNiadIdWfuR3u8WU2DueXJHyYgRvsNdeMYnx&#10;ltS7wsGTPZm0kD/Mo8SNBNu20tIrgdNKDHd0OTuZUhb5v4ITmzvbja7SPDSECXLr2CTClLrDpmD8&#10;1BtUZkZuHlTm7nHvDAIhCTFwxE41fnJNHHxUow+TPHfG/b/UDBQ7HsArwTCimpaKrhEgmFLFgqYC&#10;hrTOubTXAZ/m+iaJincGQSSTTO6KWSoI2KbuE20BOfps7WqmkbhVPHKGG0MHZ+wfhznXlkmDvHly&#10;mq0UxxU7ttEp9SFJSo8KzuysRzuDkqmQSzInZ6bMpTLFmqKrFUcW6EmPKS4kpffaVBw9kamNsD0w&#10;CTSGTGIoiVBVVnBqpk6TnLRG6rYRuz8/QyKBHiq4VPscYjqy8USMRP62RaV+mKZJGEyCMbZJ5aAK&#10;XS8lhotHnSFrsixueVZwkkvHAmPyCHcUnNqb40+JhlJ5hqGtnk6VKSbs1qhzQivmbDDoaYZU+vrO&#10;IAMzM8mgMkzKKKxNiRSq4t4gxpXL3yxdXzq6lmL39O2BLw+9Ua9FGQI/03ZaOu8mX0fwDDThTz9j&#10;jkBwIVVO0d6EMwGknwo4cFF7BKSJZa6QjIfULsqdiMqEpetRazzH2Qo78+CCUjZ+wMuX0dj7RiIV&#10;ZQCStEMcHH+rXVQ6kA5emr5pggYTa28vNgtZWmKEo3PyHRkpaiYFt5UIPlCNj5jhtc03mfmdy+Bk&#10;bzY3yKJxa5Fq/CUeyNJmGZdMIy3ko25BmAaNDlwxKeSULrBgvbRkRDkl4HOKBWSBnBsK0GRW3igU&#10;0T3DXxGauret0dK6kWEdoaRjGNejhG8a0aIhWZuTLMmBwTQEzbSbx0HAYUqghKNyjmbL+T9u043Q&#10;xCr2FiciCdGdrJLiuKdVmOvUbGYM3otoOW9H7y9QQrLieD254ZXJjwDNeiXsN5WQce25bwlZzhg5&#10;ESSjURr7rJhalPg7TQkyQ+nSjhNIATAhnDdzQAMG1xiXCj8d+yMTzMxZRnBMt7eZqaXDwAhOSuEU&#10;uYiROQwRpcQhQ8a3bL6z96d0kIPpH28XMTksCaToF+1udrSDHS+sVQfieHcYQ6rdyZWIybMdDwkc&#10;s2yRM1yi6rbemXVLhS/mGIhsHNpxlwk7cZCrBMxtqJik6+j4Fdp8uM2owHLSzAkKAadTHfmOP5bq&#10;sbmbsOMU64OYCFUZP/fAMaVKzNS47oVad6ptUFWiYexgxwMoI5nHkYqLTTvbSVWMYWAZxnPAQ3kq&#10;eBhpjjs6Q6ySrh3gomgiUAe7HK+JjBQn6XbDwZniG0o6TpSFSSJaiQoM6V51UCoQcs4jLJXDay4x&#10;GF3WJ+CUdGQC3makTEpGJWCMiLFAD5yzrup9meDxggzOyCYr1pLmejaSQiinLCLtMMbJVZlzZD8r&#10;7YQQTp9XwJlbi9hxk079TMClqBEYKcmnt5uesGN+W6/jz1LxfQE7kakMXzhiQoEVnJTIx07yqeCd&#10;5BQedvo7ke9U5KWz6RBD+UbBaVR6Ro9pRcY/wlJxsL0XKPFNXhTaIjhDI07lh92E1kapEoZ75RBq&#10;GsTIir1FgdfbGb5YgETG4YwYaV0qbthrQdBYTQGKFI69E05yxko3nzQBvIobdgD7EhjJsCz3pNu0&#10;Z84G0rHZDjjfyqDxDAyVwMnUGWmWqn2nlcOyHXDp90RG0r6THoaNHQ+g4Q/DHJRbHHDhtXKG2XCX&#10;GLa2+lUKM9RgHeytdL4D36m6StfDph2V1L3KlJFb7pY8UM0SjUT/IBEqphEHyiN5lk0MzlEPFrBn&#10;CftscNqvqZaDJ+NQqANOz1mtGF/FI19aahIjkawmE5gZGZi2weXIeTR6I5mhZ9+zxAb7S7zkYCcD&#10;Vu8hA8NOZ0e+HoEgOygBuua1jYj1SX+iWZIT597mwxDIjJ74JqJxvqHCpp3XJzExTdJ4UiUSSzVj&#10;xtLkkKHJdy4JScNf0ir2OirSRNPNhyK7PQ9u/UjtZU40E8w7xDwVQWgyUvd0wDFc6vk4RTA4ozOU&#10;o9lOke0yXmSrDM3ZlPGHI3/25pDXa/WGFFquN7CYLpxTR0NswmSUDc03O2qASvfdvS5BxudUdcmC&#10;nQhSvodvrg/QcrRVkW2ZMni0XM4QmKvEAs2lYuIS2yWRAdNZitJhTzhdd9yXXJkUthBO2wl84QMT&#10;OwlaLhKw6CbEwOEqNNVBW2cJuqk3JmhvGDKrEEv53BmdlGNlanHXQJPla+gFtBcCjBz9SOVz7IQz&#10;6cVXWlGa0lWSlth6gl/jCJ1Cu5KnaZViEeIi2jqmdGi3pcon3lbcnSVLbEI6CkTxlla2Dc2XBanv&#10;J+iV9NrELf041Vg5Q2wbK+6+YW2RJ3DTqa3JUEsys5hNJ6ZnXivNsq2wgz1N0CQdnnQCUXwPFc9I&#10;NxUSp0JOB5Q7fhS6lmqJxUG+/k/6TWEXi6BsO8g2Y9hNoXGDtp7IXXaaXuI1eZNNCWmIZjn0Ipja&#10;tKH5VkYd/SCEkmErc5UMJqZVMunuNGW7WKcNPGGezemaktXQGYk8oabq2FjpTGpVhyCF+U6Tbs4I&#10;yL1bgRI/ZgKdpBERmvEDW5a0vlPuxNUH7HqbEgpWKSb3Y0OmRqWkJJSgAkxa2LjJrXQ30KGUkTxL&#10;lswjcqNJxM1RNWfanCyINnWE5hixY+3llHsKmJkKdmyVFFs0FcZNMEBh0k0lJ+kgJJEl2NDone4d&#10;Oa3rRAVcjZg6KXwhH0UrG7eMwShPiJOcghh1HhkcFFnSC5K+tiUdQp9U1MepeJfGoVTJAzJl4U3X&#10;IRo8faSEPepMuWLrRSSBbrkD1dYqjnDRgorQfjYu0k7dJcrpjr8kvEtXtFFVkjlIi4ME6zQIIyVy&#10;UNW2bPw9lQVwKlhcGzdhmEZhcqjMmcUDcZrPxe14NpaiLFFboBsjSApvU4IVTJTgiR1fTAxNQhhx&#10;A+zkMIQyUkMWycvIuqOx3HyVesQkX7RSbLoJ2ZRuTijJKQNTljJLGenmyxg9e0LomHqW3A0mbUAT&#10;N+19zUkw5RzQc6Dht1LCRIhT6uVruZOtkhKft0rGE1XyXE2LvXcokXQ3SAfL4pWFoSThZolezTmj&#10;mwjZK2jLwL/yhCaUVy3H/8k4omjVilI8skyZLhdd0qS1eRK75QG3XJVm21iy4jTcu6JDwUxnukmQ&#10;Y4/eLbfMUaVLo9j8mBSHbkL6aDUJk7zGjdxBoZaNJXh3SpBdpjYlnQS5sNzcDZTRU/vL72cRMYo5&#10;E35zlhu76eCW2x4itN+JyyzyijYf1p6LjQNuPKHXQ8STsB8itN+gpGYhPXtZJd1Pb3iJupMc2AnQ&#10;fmsV+57GjFb0beU2GuUgw9FeU5hBQb7eOFLid5zp5qTW5Ip2NqW+VMnhNl6vV04nB2MZKQHWyQGl&#10;k61ataLLT4RMjSDgxmZK8dLSb+wknj5Cw0pnJIgaZbJVyN0bfiA6mq/Zxvbg3ixK6BkyhBYp8cc2&#10;5NSJypIxd9yajfsptqd3792aQBrAuFOkxJ9m4Uxi2g3M+3g3nhBPzwdW5Doehyf4y1R7dGd8mDbl&#10;MHcg2x8f6hjZ1Joc7s8psskFe+rQuEvXy1vJsjWjk+jKdtpERqhUoNkf1eK4ebpcIPo1S53k8ivd&#10;NBJ02Poht4hoTYZKhFMC42Qmw+CBZn8sTr71XKMSDLizvbISiz/MRwA4z3Fg+uw0BPvB0fRAsz+C&#10;yBkgGUcPFtudbsQBpDIFxslRJLkXWr0Sx4ecghMaykhTIEOOJdh2jNyd2aYI7I6RMvCQRvVpYtqq&#10;QWSTuiLu3Cuh+Op5Wvo+vYY4BGa29MSMa4gIJ+zQiSMZcsudCM/zzBfGn9OIcpqZ5vj84+58++UX&#10;+o/wTST8+/rT6fyr/eGjfJXI6XB/d/PN3f19+OX44d1X98fNd7v7N1ffhP/UMhdg9w8C/HCQx9Iu&#10;lk/279/vr8+8RT78/Hh6fXr89vjlF/Kvd4eb338L4v3x/Obq9nD8w9Xm83H3+Obq9C+fdsf91Wb3&#10;cM3Hb66uz8fw3Sqn6/3DvrkRtNe7j/vjbvN4PPHs4Xi+PXzg0du762+Oh4ezEMj3Vtx9uD3/5u7D&#10;5nj34c3V+fa43397vtrc3IEygLDsDOXpUVGD4PDpyJoFyWlx+dcZnGAKj4clxoXpej+fHsO/Prz+&#10;/EH+xXdCRkq/3p13+e8B6vW+Ptwe7m/2xy//BwAA//8DAFBLAwQUAAYACAAAACEAbEfaxOIAAAAL&#10;AQAADwAAAGRycy9kb3ducmV2LnhtbEyPTUvDQBCG74L/YRnBW7v5aKvGbEop6qkItoJ4m2anSWh2&#10;N2S3SfrvHU96m4+Hd57J15NpxUC9b5xVEM8jEGRLpxtbKfg8vM4eQfiAVmPrLCm4kod1cXuTY6bd&#10;aD9o2IdKcIj1GSqoQ+gyKX1Zk0E/dx1Z3p1cbzBw21dS9zhyuGllEkUrabCxfKHGjrY1lef9xSh4&#10;G3HcpPHLsDufttfvw/L9axeTUvd30+YZRKAp/MHwq8/qULDT0V2s9qJVMIujRcosV8kyAcHIU/rA&#10;k6OCdLECWeTy/w/FDwAAAP//AwBQSwECLQAUAAYACAAAACEAtoM4kv4AAADhAQAAEwAAAAAAAAAA&#10;AAAAAAAAAAAAW0NvbnRlbnRfVHlwZXNdLnhtbFBLAQItABQABgAIAAAAIQA4/SH/1gAAAJQBAAAL&#10;AAAAAAAAAAAAAAAAAC8BAABfcmVscy8ucmVsc1BLAQItABQABgAIAAAAIQA86I903ScAAA25AAAO&#10;AAAAAAAAAAAAAAAAAC4CAABkcnMvZTJvRG9jLnhtbFBLAQItABQABgAIAAAAIQBsR9rE4gAAAAsB&#10;AAAPAAAAAAAAAAAAAAAAADcqAABkcnMvZG93bnJldi54bWxQSwUGAAAAAAQABADzAAAARisAAAAA&#10;">
                <v:group id="组合 9" o:spid="_x0000_s1027" style="position:absolute;left:1615;top:18592;width:10417;height:598" coordorigin="-416,239" coordsize="54168,3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5" o:spid="_x0000_s1028" style="position:absolute;left:1746;top:396;width:52006;height:2810;visibility:visible;mso-wrap-style:square;v-text-anchor:top" coordsize="3768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LHXvwAAANsAAAAPAAAAZHJzL2Rvd25yZXYueG1sRI/NCsIw&#10;EITvgu8QVvAimqqgUo0iasGT4A94XZq1LTab0kStb28EweMwM98wi1VjSvGk2hWWFQwHEQji1OqC&#10;MwWXc9KfgXAeWWNpmRS8ycFq2W4tMNb2xUd6nnwmAoRdjApy76tYSpfmZNANbEUcvJutDfog60zq&#10;Gl8Bbko5iqKJNFhwWMixok1O6f30MAp2yfUw3uqID9dJcttk1k51b69Ut9Os5yA8Nf4f/rX3WsFo&#10;DN8v4QfI5QcAAP//AwBQSwECLQAUAAYACAAAACEA2+H2y+4AAACFAQAAEwAAAAAAAAAAAAAAAAAA&#10;AAAAW0NvbnRlbnRfVHlwZXNdLnhtbFBLAQItABQABgAIAAAAIQBa9CxbvwAAABUBAAALAAAAAAAA&#10;AAAAAAAAAB8BAABfcmVscy8ucmVsc1BLAQItABQABgAIAAAAIQC87LHXvwAAANsAAAAPAAAAAAAA&#10;AAAAAAAAAAcCAABkcnMvZG93bnJldi54bWxQSwUGAAAAAAMAAwC3AAAA8wIAAAAA&#10;" path="m3752,202c16,202,16,202,16,202,7,202,,194,,185,,16,,16,,16,,7,7,,16,,3715,,3715,,3715,v53,53,53,53,53,53c3768,185,3768,185,3768,185v,9,-7,17,-16,17xm16,4c9,4,4,9,4,16v,169,,169,,169c4,192,9,198,16,198v3736,,3736,,3736,c3759,198,3764,192,3764,185v,-130,,-130,,-130c3713,4,3713,4,3713,4l16,4xe" fillcolor="#4d4d4d" stroked="f">
                    <v:path arrowok="t" o:connecttype="custom" o:connectlocs="5178567,280988;22083,280988;0,257340;0,22256;22083,0;5127499,0;5200650,73725;5200650,257340;5178567,280988;22083,5564;5521,22256;5521,257340;22083,275424;5178567,275424;5195129,257340;5195129,76507;5124738,5564;22083,5564" o:connectangles="0,0,0,0,0,0,0,0,0,0,0,0,0,0,0,0,0,0"/>
                    <o:lock v:ext="edit" verticies="t"/>
                  </v:shape>
                  <v:shape id="Freeform 6" o:spid="_x0000_s1029" style="position:absolute;left:53006;top:412;width:715;height:731;visibility:visible;mso-wrap-style:square;v-text-anchor:top" coordsize="52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SWgvwAAANsAAAAPAAAAZHJzL2Rvd25yZXYueG1sRI9Li8Iw&#10;FIX3A/6HcAV3YzoiMlSjDANVt75we2muTZjmpjZR239vBGGWh/P4OItV52pxpzZYzwq+xhkI4tJr&#10;y5WC46H4/AYRIrLG2jMp6CnAajn4WGCu/YN3dN/HSqQRDjkqMDE2uZShNOQwjH1DnLyLbx3GJNtK&#10;6hYfadzVcpJlM+nQciIYbOjXUPm3v7kEWffXU+z6tdX9ZUN2V5yNLJQaDbufOYhIXfwPv9tbrWAy&#10;hdeX9APk8gkAAP//AwBQSwECLQAUAAYACAAAACEA2+H2y+4AAACFAQAAEwAAAAAAAAAAAAAAAAAA&#10;AAAAW0NvbnRlbnRfVHlwZXNdLnhtbFBLAQItABQABgAIAAAAIQBa9CxbvwAAABUBAAALAAAAAAAA&#10;AAAAAAAAAB8BAABfcmVscy8ucmVsc1BLAQItABQABgAIAAAAIQDZBSWgvwAAANsAAAAPAAAAAAAA&#10;AAAAAAAAAAcCAABkcnMvZG93bnJldi54bWxQSwUGAAAAAAMAAwC3AAAA8wIAAAAA&#10;" path="m,c,38,,38,,38v,8,7,14,14,14c52,52,52,52,52,52l,xe" fillcolor="#4d4d4d" stroked="f">
                    <v:path arrowok="t" o:connecttype="custom" o:connectlocs="0,0;0,53364;19233,73025;71438,73025;0,0" o:connectangles="0,0,0,0,0"/>
                  </v:shape>
                  <v:shape id="Freeform 7" o:spid="_x0000_s1030" style="position:absolute;left:-416;top:239;width:3078;height:3109;visibility:visible;mso-wrap-style:square;v-text-anchor:top" coordsize="258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aZPwwAAANsAAAAPAAAAZHJzL2Rvd25yZXYueG1sRI9Ba8JA&#10;FITvBf/D8gremo0BpcSsUgqGCKVSW/D6yD6zsdm3Ibtq+u+7guBxmJlvmGI92k5caPCtYwWzJAVB&#10;XDvdcqPg53vz8grCB2SNnWNS8Ece1qvJU4G5dlf+oss+NCJC2OeowITQ51L62pBFn7ieOHpHN1gM&#10;UQ6N1ANeI9x2MkvThbTYclww2NO7ofp3f7YKKo/d7LOcj+Fgyuy0k9vt5qNXavo8vi1BBBrDI3xv&#10;V1pBtoDbl/gD5OofAAD//wMAUEsBAi0AFAAGAAgAAAAhANvh9svuAAAAhQEAABMAAAAAAAAAAAAA&#10;AAAAAAAAAFtDb250ZW50X1R5cGVzXS54bWxQSwECLQAUAAYACAAAACEAWvQsW78AAAAVAQAACwAA&#10;AAAAAAAAAAAAAAAfAQAAX3JlbHMvLnJlbHNQSwECLQAUAAYACAAAACEAaRmmT8MAAADbAAAADwAA&#10;AAAAAAAAAAAAAAAHAgAAZHJzL2Rvd25yZXYueG1sUEsFBgAAAAADAAMAtwAAAPcCAAAAAA==&#10;" path="m129,258v,,,,,c58,258,,200,,129v,,,,,c,58,58,,129,v,,,,,c200,,258,58,258,129v,,,,,c258,200,200,258,129,258xe" fillcolor="#4d4d4d" strokecolor="white" strokeweight="2pt">
                    <v:shadow on="t" color="black" opacity="13107f" origin="-.5,-.5" offset=".74836mm,.74836mm"/>
                    <v:path arrowok="t" o:connecttype="custom" o:connectlocs="153921,310938;153921,310938;0,155469;0,155469;153921,0;153921,0;307842,155469;307842,155469;153921,310938" o:connectangles="0,0,0,0,0,0,0,0,0"/>
                  </v:shape>
                </v:group>
                <v:shape id="人" o:spid="_x0000_s1031" style="position:absolute;left:1822;top:18753;width:196;height:252;visibility:visible;mso-wrap-style:square;v-text-anchor:middle" coordsize="1679575,2125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mJdvwAAANsAAAAPAAAAZHJzL2Rvd25yZXYueG1sRE9NawIx&#10;EL0X/A9hhN5qopRaVqOIIHjQg6vY67AZd4ObyZLEdfvvm4PQ4+N9L9eDa0VPIVrPGqYTBYK48sZy&#10;reFy3n18g4gJ2WDrmTT8UoT1avS2xML4J5+oL1MtcgjHAjU0KXWFlLFqyGGc+I44czcfHKYMQy1N&#10;wGcOd62cKfUlHVrODQ12tG2oupcPp8Ee3fzT7vbboK6HvowXlX5Od63fx8NmASLRkP7FL/feaJjl&#10;sflL/gFy9QcAAP//AwBQSwECLQAUAAYACAAAACEA2+H2y+4AAACFAQAAEwAAAAAAAAAAAAAAAAAA&#10;AAAAW0NvbnRlbnRfVHlwZXNdLnhtbFBLAQItABQABgAIAAAAIQBa9CxbvwAAABUBAAALAAAAAAAA&#10;AAAAAAAAAB8BAABfcmVscy8ucmVsc1BLAQItABQABgAIAAAAIQDxqmJdvwAAANsAAAAPAAAAAAAA&#10;AAAAAAAAAAcCAABkcnMvZG93bnJldi54bWxQSwUGAAAAAAMAAwC3AAAA8wIAAAAA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stroked="f">
                  <v:path arrowok="t" o:connecttype="custom" o:connectlocs="59,111;75,119;74,124;73,130;75,136;108,199;103,135;105,128;103,123;107,119;122,110;136,111;147,121;156,133;163,146;169,160;173,176;175,194;168,207;145,217;121,223;96,226;70,225;44,219;19,209;0,199;2,180;6,163;11,148;18,135;27,123;37,112;50,102;97,1;108,4;118,9;127,16;134,26;138,36;141,48;141,61;137,74;130,86;120,95;107,103;98,105;88,106;77,104;67,101;58,95;50,87;43,77;39,66;37,53;38,41;42,30;48,20;56,12;65,6;76,2;88,0" o:connectangles="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2912" behindDoc="1" locked="0" layoutInCell="1" allowOverlap="1" wp14:anchorId="564B9D53" wp14:editId="4AF6E838">
                <wp:simplePos x="0" y="0"/>
                <wp:positionH relativeFrom="column">
                  <wp:posOffset>-1148080</wp:posOffset>
                </wp:positionH>
                <wp:positionV relativeFrom="paragraph">
                  <wp:posOffset>-930910</wp:posOffset>
                </wp:positionV>
                <wp:extent cx="7583170" cy="10709910"/>
                <wp:effectExtent l="0" t="0" r="17780" b="15240"/>
                <wp:wrapNone/>
                <wp:docPr id="133" name="矩形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480" y="24130"/>
                          <a:ext cx="7583170" cy="107099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3F23B7" id="矩形 133" o:spid="_x0000_s1026" style="position:absolute;margin-left:-90.4pt;margin-top:-73.3pt;width:597.1pt;height:843.3pt;z-index:-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c7rbwIAAC4FAAAOAAAAZHJzL2Uyb0RvYy54bWysVE2P2jAQvVfqf7B8L0lYKAsirNCuqCqh&#10;7qrbqmfj2MSS43FtQ6C/vmMngW276qEqB+PJvHnz7eXdqdHkKJxXYEpajHJKhOFQKbMv6dcvm3e3&#10;lPjATMU0GFHSs/D0bvX2zbK1CzGGGnQlHEES4xetLWkdgl1kmee1aJgfgRUGlRJcwwKKbp9VjrXI&#10;3uhsnOfvsxZcZR1w4T1+feiUdJX4pRQ8PErpRSC6pBhbSKdL5y6e2WrJFnvHbK14Hwb7hygapgw6&#10;vVA9sMDIwak/qBrFHXiQYcShyUBKxUXKAbMp8t+yea6ZFSkXLI63lzL5/0fLPx2f7ZPDMrTWLzxe&#10;YxYn6Zr4j/GRU0lv8sktFu9c0vGkuOmLJk6BcFTOprc3xQzVHPVFPsvn8yJBsiuPdT58ENCQeCmp&#10;w7akarHj1gf0jdABEt160KraKK2TEEdB3GtHjgybuNsXsWlo8QtKm4g1EK06dfySXZNKt3DWIuK0&#10;+SwkURWGP06BpHm7OmGcCxOKTlWzSnS+pzn+Bu9DWCmWRBiZJfq/cPcEA7IjGbi7KHt8NBVpXC/G&#10;+d8C64wvFskzmHAxbpQB9xqBxqx6zx1+KFJXmlilHVTnJ0ccdMviLd8obNuW+fDEHG4H9ho3Pjzi&#10;ITW0JYX+RkkN7sdr3yMehxa1lLS4bSX13w/MCUr0R4PjPC8mk7ieSZhMZ2MU3EvN7qXGHJp7wFko&#10;8G2xPF0jPujhKh003/BhWEevqGKGo++S8uAG4T50rwA+LVys1wmGK2lZ2JpnyyN5rKqB9SGAVGlK&#10;r9Xpq4ZLmdrfPyBx61/KCXV95lY/AQAA//8DAFBLAwQUAAYACAAAACEABMYXgOIAAAAPAQAADwAA&#10;AGRycy9kb3ducmV2LnhtbEyPwU7DMBBE70j8g7VI3Fo7NEmrNE6FEFTAjUI4u/E2iYjXIXba8Pc4&#10;J7jNakYzb/PdZDp2xsG1liRESwEMqbK6pVrCx/vTYgPMeUVadZZQwg862BXXV7nKtL3QG54Pvmah&#10;hFymJDTe9xnnrmrQKLe0PVLwTnYwyodzqLke1CWUm47fCZFyo1oKC43q8aHB6uswGgljsn55nD6/&#10;96tSlOvXskue/b6X8vZmut8C8zj5vzDM+AEdisB0tCNpxzoJi2gjArufVZymwOaMiFYxsGNQSSwE&#10;8CLn//8ofgEAAP//AwBQSwECLQAUAAYACAAAACEAtoM4kv4AAADhAQAAEwAAAAAAAAAAAAAAAAAA&#10;AAAAW0NvbnRlbnRfVHlwZXNdLnhtbFBLAQItABQABgAIAAAAIQA4/SH/1gAAAJQBAAALAAAAAAAA&#10;AAAAAAAAAC8BAABfcmVscy8ucmVsc1BLAQItABQABgAIAAAAIQAVpc7rbwIAAC4FAAAOAAAAAAAA&#10;AAAAAAAAAC4CAABkcnMvZTJvRG9jLnhtbFBLAQItABQABgAIAAAAIQAExheA4gAAAA8BAAAPAAAA&#10;AAAAAAAAAAAAAMkEAABkcnMvZG93bnJldi54bWxQSwUGAAAAAAQABADzAAAA2AUAAAAA&#10;" fillcolor="white [3212]" stroked="f" strokeweight="2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F0AE3A7" wp14:editId="2FCC3172">
                <wp:simplePos x="0" y="0"/>
                <wp:positionH relativeFrom="column">
                  <wp:posOffset>1715770</wp:posOffset>
                </wp:positionH>
                <wp:positionV relativeFrom="paragraph">
                  <wp:posOffset>-803275</wp:posOffset>
                </wp:positionV>
                <wp:extent cx="1843405" cy="38862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405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AA83D67" w14:textId="77777777" w:rsidR="00374412" w:rsidRDefault="00000000">
                            <w:pPr>
                              <w:jc w:val="center"/>
                              <w:rPr>
                                <w:rFonts w:ascii="Impact" w:eastAsia="黑体" w:hAnsi="Impact" w:cs="Impact"/>
                                <w:color w:val="4D4D4D"/>
                                <w:sz w:val="15"/>
                                <w:szCs w:val="18"/>
                              </w:rPr>
                            </w:pPr>
                            <w:r>
                              <w:rPr>
                                <w:rFonts w:ascii="Impact" w:eastAsia="黑体" w:hAnsi="Impact" w:cs="Impact"/>
                                <w:color w:val="4D4D4D"/>
                                <w:sz w:val="32"/>
                                <w:szCs w:val="40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AE3A7" id="文本框 4" o:spid="_x0000_s1038" type="#_x0000_t202" style="position:absolute;left:0;text-align:left;margin-left:135.1pt;margin-top:-63.25pt;width:145.15pt;height:30.6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GSQCgIAAAgEAAAOAAAAZHJzL2Uyb0RvYy54bWysU8mOGyEQvUfKPyDucbfXOJbbI2dGjiJZ&#10;mZGcUc6YBjcSUASwu52vT4FXJXOKcoGCKmp57zF/6IwmB+GDAlvRfq+kRFgOtbK7ir5+X32YUhIi&#10;szXTYEVFjyLQh8X7d/PWzcQAGtC18AST2DBrXUWbGN2sKAJvhGGhB05YdErwhkU8+l1Re9ZidqOL&#10;QVlOihZ87TxwEQLePp2cdJHzSyl4fJYyiEh0RbG3mFef121ai8WczXaeuUbxcxvsH7owTFksek31&#10;xCIje6/+SmUU9xBAxh4HU4CUios8A07TL/+YZtMwJ/IsCE5wV5jC/0vLvx027sWT2H2GDglMgLQu&#10;zAJepnk66U3asVOCfoTweIVNdJHw9Gg6Go7KMSUcfcPpdDLIuBa3186H+EWAIcmoqEdaMlrssA4R&#10;K2LoJSQVs7BSWmdqtCVtRSfDcZkfXD34QtsUKzLJ5zS3zpMVu21HVI0NDi5jbaE+4rQeTkIIjq8U&#10;trRmIb4wj8zjgKjm+IyL1ICl4WxR0oD/9dZ9ikdC0EtJi0qqaPi5Z15Qor9apOpTfzRK0suH0fgj&#10;okP8vWd777F78wgo1j7+G8ezmeKjvpjSg/mBol+mquhilmPtisaL+RhP+sZPw8VymYNQbI7Ftd04&#10;nlKfQF7uI0iV8U9wnbBBMtIB5ZZpOX+NpOf7c466feDFbwAAAP//AwBQSwMEFAAGAAgAAAAhAKhS&#10;7MDiAAAADAEAAA8AAABkcnMvZG93bnJldi54bWxMj01PwkAQhu8m/ofNkHiDXWpaSe2WkCbExOgB&#10;5OJt2x3ahv2o3QWqv97xJLf5ePLOM8V6soZdcAy9dxKWCwEMXeN171oJh4/tfAUsROW0Mt6hhG8M&#10;sC7v7wqVa391O7zsY8soxIVcSehiHHLOQ9OhVWHhB3S0O/rRqkjt2HI9qiuFW8MTITJuVe/oQqcG&#10;rDpsTvuzlfBabd/Vrk7s6sdUL2/HzfB1+EylfJhNm2dgEaf4D8OfPqlDSU61PzsdmJGQPImEUAnz&#10;ZZKlwAhJM0FFTaMsfQReFvz2ifIXAAD//wMAUEsBAi0AFAAGAAgAAAAhALaDOJL+AAAA4QEAABMA&#10;AAAAAAAAAAAAAAAAAAAAAFtDb250ZW50X1R5cGVzXS54bWxQSwECLQAUAAYACAAAACEAOP0h/9YA&#10;AACUAQAACwAAAAAAAAAAAAAAAAAvAQAAX3JlbHMvLnJlbHNQSwECLQAUAAYACAAAACEA9zhkkAoC&#10;AAAIBAAADgAAAAAAAAAAAAAAAAAuAgAAZHJzL2Uyb0RvYy54bWxQSwECLQAUAAYACAAAACEAqFLs&#10;wOIAAAAMAQAADwAAAAAAAAAAAAAAAABkBAAAZHJzL2Rvd25yZXYueG1sUEsFBgAAAAAEAAQA8wAA&#10;AHMFAAAAAA==&#10;" filled="f" stroked="f" strokeweight=".5pt">
                <v:textbox>
                  <w:txbxContent>
                    <w:p w14:paraId="6AA83D67" w14:textId="77777777" w:rsidR="00374412" w:rsidRDefault="00000000">
                      <w:pPr>
                        <w:jc w:val="center"/>
                        <w:rPr>
                          <w:rFonts w:ascii="Impact" w:eastAsia="黑体" w:hAnsi="Impact" w:cs="Impact"/>
                          <w:color w:val="4D4D4D"/>
                          <w:sz w:val="15"/>
                          <w:szCs w:val="18"/>
                        </w:rPr>
                      </w:pPr>
                      <w:r>
                        <w:rPr>
                          <w:rFonts w:ascii="Impact" w:eastAsia="黑体" w:hAnsi="Impact" w:cs="Impact"/>
                          <w:color w:val="4D4D4D"/>
                          <w:sz w:val="32"/>
                          <w:szCs w:val="40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791A999" wp14:editId="3A241B7D">
                <wp:simplePos x="0" y="0"/>
                <wp:positionH relativeFrom="column">
                  <wp:posOffset>-1146175</wp:posOffset>
                </wp:positionH>
                <wp:positionV relativeFrom="paragraph">
                  <wp:posOffset>-914400</wp:posOffset>
                </wp:positionV>
                <wp:extent cx="7566660" cy="534670"/>
                <wp:effectExtent l="0" t="0" r="15240" b="1778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6660" cy="534670"/>
                        </a:xfrm>
                        <a:prstGeom prst="rect">
                          <a:avLst/>
                        </a:prstGeom>
                        <a:solidFill>
                          <a:srgbClr val="F2F2F2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D7379A" id="矩形 19" o:spid="_x0000_s1026" style="position:absolute;margin-left:-90.25pt;margin-top:-1in;width:595.8pt;height:42.1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TZTSQIAAIoEAAAOAAAAZHJzL2Uyb0RvYy54bWysVN9vGjEMfp+0/yHK+3rAoLSoR4VATJO6&#10;Famb9hxyCRcpiTMncHR//Zwche7H0zSQDjv22Z+/fObu/ugsOyiMBnzNh1cDzpSX0Bi/q/nXL+t3&#10;N5zFJHwjLHhV82cV+f387Zu7LszUCFqwjUJGRXycdaHmbUphVlVRtsqJeAVBeQpqQCcSubirGhQd&#10;VXe2Gg0G11UH2AQEqWKk01Uf5PNSX2sl06PWUSVma07YUnlieW7zs5rfidkORWiNPMEQ/4DCCeOp&#10;6bnUSiTB9mj+KOWMRIig05UEV4HWRqoyA00zHPw2zVMrgiqzEDkxnGmK/6+s/Hx4ChskGroQZ5HM&#10;PMVRo8u/hI8dC1nPZ7LUMTFJh9PJNX2IU0mxyfvx9bSwWV3eDhjTBwWOZaPmSJdROBKHh5ioI6W+&#10;pORmEaxp1sba4uBuu7TIDoIubj3K3/Ku3btP0PTHt5PB4KVn7PNL0V8KWc86EuZoSqlMCpKYtiKR&#10;6UJT8+h3nAm7I+3KhKWDh4yh6CKjW4nY9u1K2V4wziRSrTWu5jeE4YzC+oxdFd2dZrzQmq0tNM8b&#10;ZAi9EGOQa0NNHkRMG4GkPAJJ25Qe6aEtEHI4WZy1gD/+dp7zSRAU5awjJdNU3/cCFWf2oyep3A7H&#10;4yz94own0xE5+DqyfR3xe7cE4nxIextkMXN+si+mRnDfaOkWuSuFhJfUu+fv5CxTv2G0tlItFiWN&#10;5B5EevBPQebimScPi30CbYoWLuzQHWaHBF9u87SceaNe+yXr8hcy/wkAAP//AwBQSwMEFAAGAAgA&#10;AAAhAEwC6DDkAAAADgEAAA8AAABkcnMvZG93bnJldi54bWxMj81OwzAQhO9IvIO1SFxQa5v+hRCn&#10;gkpckCpEioCjG5skaryOYrdN357NCW67O6PZb7L14Fp2sn1oPCqQUwHMYulNg5WCj93LJAEWokaj&#10;W49WwcUGWOfXV5lOjT/juz0VsWIUgiHVCuoYu5TzUNbW6TD1nUXSfnzvdKS1r7jp9ZnCXcvvhVhy&#10;pxukD7Xu7Ka25aE4OgUzKfGz2mwPX6vXWfcWnovV991Fqdub4ekRWLRD/DPDiE/okBPT3h/RBNYq&#10;mMhELMg7TvM51Ro9QkoJbE+3xUMCPM/4/xr5LwAAAP//AwBQSwECLQAUAAYACAAAACEAtoM4kv4A&#10;AADhAQAAEwAAAAAAAAAAAAAAAAAAAAAAW0NvbnRlbnRfVHlwZXNdLnhtbFBLAQItABQABgAIAAAA&#10;IQA4/SH/1gAAAJQBAAALAAAAAAAAAAAAAAAAAC8BAABfcmVscy8ucmVsc1BLAQItABQABgAIAAAA&#10;IQAbBTZTSQIAAIoEAAAOAAAAAAAAAAAAAAAAAC4CAABkcnMvZTJvRG9jLnhtbFBLAQItABQABgAI&#10;AAAAIQBMAugw5AAAAA4BAAAPAAAAAAAAAAAAAAAAAKMEAABkcnMvZG93bnJldi54bWxQSwUGAAAA&#10;AAQABADzAAAAtAUAAAAA&#10;" fillcolor="#e6e6e6" stroked="f" strokeweight="1pt"/>
            </w:pict>
          </mc:Fallback>
        </mc:AlternateContent>
      </w:r>
      <w:r w:rsidR="00000000">
        <w:rPr>
          <w:rFonts w:hint="eastAsia"/>
        </w:rPr>
        <w:t xml:space="preserve"> </w:t>
      </w:r>
    </w:p>
    <w:sectPr w:rsidR="00374412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9C4F4" w14:textId="77777777" w:rsidR="00B310CF" w:rsidRDefault="00B310CF" w:rsidP="00125BF2">
      <w:pPr>
        <w:spacing w:after="0" w:line="240" w:lineRule="auto"/>
      </w:pPr>
      <w:r>
        <w:separator/>
      </w:r>
    </w:p>
  </w:endnote>
  <w:endnote w:type="continuationSeparator" w:id="0">
    <w:p w14:paraId="0A6807BA" w14:textId="77777777" w:rsidR="00B310CF" w:rsidRDefault="00B310CF" w:rsidP="00125B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43A5E" w14:textId="77777777" w:rsidR="00B310CF" w:rsidRDefault="00B310CF" w:rsidP="00125BF2">
      <w:pPr>
        <w:spacing w:after="0" w:line="240" w:lineRule="auto"/>
      </w:pPr>
      <w:r>
        <w:separator/>
      </w:r>
    </w:p>
  </w:footnote>
  <w:footnote w:type="continuationSeparator" w:id="0">
    <w:p w14:paraId="38F406E2" w14:textId="77777777" w:rsidR="00B310CF" w:rsidRDefault="00B310CF" w:rsidP="00125B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3D570"/>
    <w:multiLevelType w:val="singleLevel"/>
    <w:tmpl w:val="5963D57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322050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0281221"/>
    <w:rsid w:val="00077603"/>
    <w:rsid w:val="0009298F"/>
    <w:rsid w:val="00125BF2"/>
    <w:rsid w:val="002B366B"/>
    <w:rsid w:val="003203CA"/>
    <w:rsid w:val="00374412"/>
    <w:rsid w:val="00375FBB"/>
    <w:rsid w:val="003B164D"/>
    <w:rsid w:val="00475FEB"/>
    <w:rsid w:val="00500C94"/>
    <w:rsid w:val="00507590"/>
    <w:rsid w:val="00511EAC"/>
    <w:rsid w:val="005C1DE3"/>
    <w:rsid w:val="006A0A28"/>
    <w:rsid w:val="006F0996"/>
    <w:rsid w:val="0070744C"/>
    <w:rsid w:val="008D5D66"/>
    <w:rsid w:val="008E3153"/>
    <w:rsid w:val="00B16219"/>
    <w:rsid w:val="00B310CF"/>
    <w:rsid w:val="00BB74A7"/>
    <w:rsid w:val="00BE79A3"/>
    <w:rsid w:val="00C640C4"/>
    <w:rsid w:val="00D55567"/>
    <w:rsid w:val="00D8625C"/>
    <w:rsid w:val="00F9708B"/>
    <w:rsid w:val="00FB011D"/>
    <w:rsid w:val="023C5CB2"/>
    <w:rsid w:val="02F3298A"/>
    <w:rsid w:val="04BD4D79"/>
    <w:rsid w:val="05B77B4D"/>
    <w:rsid w:val="071C361E"/>
    <w:rsid w:val="0D6E59CE"/>
    <w:rsid w:val="0D8B41DC"/>
    <w:rsid w:val="0F9D1299"/>
    <w:rsid w:val="18AB2D86"/>
    <w:rsid w:val="1B760C9A"/>
    <w:rsid w:val="1BC96905"/>
    <w:rsid w:val="1DA31DAC"/>
    <w:rsid w:val="20281221"/>
    <w:rsid w:val="20C932CD"/>
    <w:rsid w:val="22BB756A"/>
    <w:rsid w:val="27285E4B"/>
    <w:rsid w:val="27510F3A"/>
    <w:rsid w:val="2962413E"/>
    <w:rsid w:val="2B903E0F"/>
    <w:rsid w:val="2CD00458"/>
    <w:rsid w:val="2D457ACB"/>
    <w:rsid w:val="2FAE129D"/>
    <w:rsid w:val="2FB04606"/>
    <w:rsid w:val="30C75012"/>
    <w:rsid w:val="31491A94"/>
    <w:rsid w:val="33F71191"/>
    <w:rsid w:val="34692BBA"/>
    <w:rsid w:val="3490149F"/>
    <w:rsid w:val="34C31D0D"/>
    <w:rsid w:val="34C954C5"/>
    <w:rsid w:val="34EF5A91"/>
    <w:rsid w:val="351355D1"/>
    <w:rsid w:val="367A1060"/>
    <w:rsid w:val="38AB47A4"/>
    <w:rsid w:val="39993425"/>
    <w:rsid w:val="39F16B0B"/>
    <w:rsid w:val="3A952083"/>
    <w:rsid w:val="3AB11017"/>
    <w:rsid w:val="3BC1390C"/>
    <w:rsid w:val="3E333610"/>
    <w:rsid w:val="40F50761"/>
    <w:rsid w:val="46065477"/>
    <w:rsid w:val="468C3D50"/>
    <w:rsid w:val="46D0751E"/>
    <w:rsid w:val="48057D6C"/>
    <w:rsid w:val="48116B84"/>
    <w:rsid w:val="48841ECE"/>
    <w:rsid w:val="4A1E06CB"/>
    <w:rsid w:val="4ADD5769"/>
    <w:rsid w:val="4BF0061D"/>
    <w:rsid w:val="4D4E4560"/>
    <w:rsid w:val="4E6F1836"/>
    <w:rsid w:val="4EB74348"/>
    <w:rsid w:val="4F9A6856"/>
    <w:rsid w:val="4FC75CF0"/>
    <w:rsid w:val="532629EA"/>
    <w:rsid w:val="54776DEB"/>
    <w:rsid w:val="54C73613"/>
    <w:rsid w:val="553C550E"/>
    <w:rsid w:val="56A91802"/>
    <w:rsid w:val="57B55E23"/>
    <w:rsid w:val="59E56E65"/>
    <w:rsid w:val="5A7A10DA"/>
    <w:rsid w:val="5C3D2D98"/>
    <w:rsid w:val="5CF5388F"/>
    <w:rsid w:val="5E8861FA"/>
    <w:rsid w:val="5EBC5D11"/>
    <w:rsid w:val="5F6B00C2"/>
    <w:rsid w:val="5FE06B91"/>
    <w:rsid w:val="60085E5E"/>
    <w:rsid w:val="60A305FF"/>
    <w:rsid w:val="61D60E8F"/>
    <w:rsid w:val="65F77081"/>
    <w:rsid w:val="665405E8"/>
    <w:rsid w:val="68060B37"/>
    <w:rsid w:val="68647732"/>
    <w:rsid w:val="691434D5"/>
    <w:rsid w:val="6AEA3975"/>
    <w:rsid w:val="6DDB2FB0"/>
    <w:rsid w:val="6E2F0F13"/>
    <w:rsid w:val="6E584A62"/>
    <w:rsid w:val="6EAD63D3"/>
    <w:rsid w:val="747043AB"/>
    <w:rsid w:val="76D15709"/>
    <w:rsid w:val="78B57602"/>
    <w:rsid w:val="7909187F"/>
    <w:rsid w:val="7A2A0013"/>
    <w:rsid w:val="7AAF4D63"/>
    <w:rsid w:val="7B395DE9"/>
    <w:rsid w:val="7C992815"/>
    <w:rsid w:val="7D477FDF"/>
    <w:rsid w:val="7DC6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3065324"/>
  <w15:docId w15:val="{1091B25D-FBFC-48FB-B318-86C935ED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7">
    <w:name w:val="Hyperlink"/>
    <w:basedOn w:val="a0"/>
    <w:qFormat/>
    <w:rPr>
      <w:color w:val="0000FF"/>
      <w:u w:val="single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qFormat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9483;&#30524;&#12305;&#31616;&#32422;&#21019;&#24847;&#31616;&#21382;112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【猫眼】简约创意简历112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18</cp:revision>
  <dcterms:created xsi:type="dcterms:W3CDTF">2017-07-09T11:13:00Z</dcterms:created>
  <dcterms:modified xsi:type="dcterms:W3CDTF">2025-05-30T10:13:00Z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