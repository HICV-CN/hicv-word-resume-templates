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F655" w14:textId="15E3C196" w:rsidR="0078792D" w:rsidRDefault="0078792D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1376" behindDoc="0" locked="0" layoutInCell="1" allowOverlap="1" wp14:anchorId="06FAE8DC" wp14:editId="4D049E3D">
            <wp:simplePos x="0" y="0"/>
            <wp:positionH relativeFrom="column">
              <wp:posOffset>-1179830</wp:posOffset>
            </wp:positionH>
            <wp:positionV relativeFrom="paragraph">
              <wp:posOffset>-988060</wp:posOffset>
            </wp:positionV>
            <wp:extent cx="7608570" cy="10762615"/>
            <wp:effectExtent l="57150" t="57150" r="30480" b="38735"/>
            <wp:wrapNone/>
            <wp:docPr id="10563861" name="图片 101" descr="C:\Users\Administrator\Desktop\7.jp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" descr="C:\Users\Administrator\Desktop\7.jpg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261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4117D" w14:textId="5FAB652D" w:rsidR="0078792D" w:rsidRDefault="0078792D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22400" behindDoc="0" locked="0" layoutInCell="1" allowOverlap="1" wp14:anchorId="62C3E6BC" wp14:editId="68D84CBB">
            <wp:simplePos x="0" y="0"/>
            <wp:positionH relativeFrom="margin">
              <wp:posOffset>-310515</wp:posOffset>
            </wp:positionH>
            <wp:positionV relativeFrom="margin">
              <wp:posOffset>1574165</wp:posOffset>
            </wp:positionV>
            <wp:extent cx="5619115" cy="2266315"/>
            <wp:effectExtent l="0" t="0" r="0" b="0"/>
            <wp:wrapNone/>
            <wp:docPr id="124890253" name="图片 19" descr="C:\Users\Administrator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C:\Users\Administrator\Desktop\图片2.png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779796" wp14:editId="2DF29285">
                <wp:simplePos x="0" y="0"/>
                <wp:positionH relativeFrom="column">
                  <wp:posOffset>3156585</wp:posOffset>
                </wp:positionH>
                <wp:positionV relativeFrom="paragraph">
                  <wp:posOffset>2107565</wp:posOffset>
                </wp:positionV>
                <wp:extent cx="1209040" cy="382270"/>
                <wp:effectExtent l="3810" t="635" r="0" b="0"/>
                <wp:wrapNone/>
                <wp:docPr id="44930281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8227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26A6F2A" w14:textId="77777777" w:rsidR="0078792D" w:rsidRDefault="00B85743">
                            <w:pPr>
                              <w:jc w:val="right"/>
                              <w:rPr>
                                <w:rFonts w:eastAsia="微软雅黑" w:hAnsi="微软雅黑" w:cs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微软雅黑" w:hAnsi="微软雅黑" w:cs="微软雅黑" w:hint="eastAsia"/>
                                <w:color w:val="FFFFFF"/>
                                <w:sz w:val="32"/>
                                <w:szCs w:val="3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779796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margin-left:248.55pt;margin-top:165.95pt;width:95.2pt;height:3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" fillcolor="#72c0c4" stroked="f">
                <v:textbox>
                  <w:txbxContent>
                    <w:p w14:paraId="026A6F2A" w14:textId="77777777" w:rsidR="0078792D" w:rsidRDefault="00B85743">
                      <w:pPr>
                        <w:jc w:val="right"/>
                        <w:rPr>
                          <w:rFonts w:eastAsia="微软雅黑" w:hAnsi="微软雅黑" w:cs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eastAsia="微软雅黑" w:hAnsi="微软雅黑" w:cs="微软雅黑" w:hint="eastAsia"/>
                          <w:color w:val="FFFFFF"/>
                          <w:sz w:val="32"/>
                          <w:szCs w:val="3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FF0E70" wp14:editId="75249FED">
                <wp:simplePos x="0" y="0"/>
                <wp:positionH relativeFrom="column">
                  <wp:posOffset>1194435</wp:posOffset>
                </wp:positionH>
                <wp:positionV relativeFrom="paragraph">
                  <wp:posOffset>7470775</wp:posOffset>
                </wp:positionV>
                <wp:extent cx="3048635" cy="1981200"/>
                <wp:effectExtent l="0" t="0" r="0" b="0"/>
                <wp:wrapNone/>
                <wp:docPr id="5" name="文本框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635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Ind w:w="0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626"/>
                              <w:gridCol w:w="3756"/>
                            </w:tblGrid>
                            <w:tr w:rsidR="00000000" w14:paraId="3F6E2553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0F8930FB" w14:textId="460C145B" w:rsidR="0078792D" w:rsidRDefault="0078792D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AF38021" wp14:editId="58DD8A36">
                                        <wp:extent cx="165100" cy="196850"/>
                                        <wp:effectExtent l="0" t="0" r="0" b="0"/>
                                        <wp:docPr id="1" name="图片 4" descr="F:\图片\图标\新建文件夹 (7)\8-1.png8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4" descr="F:\图片\图标\新建文件夹 (7)\8-1.png8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100" cy="196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1D28C083" w14:textId="32ED66D2" w:rsidR="0078792D" w:rsidRDefault="0078792D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姓名：张潇</w:t>
                                  </w:r>
                                </w:p>
                              </w:tc>
                            </w:tr>
                            <w:tr w:rsidR="00000000" w14:paraId="087BE916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F9AC2C8" w14:textId="19849A80" w:rsidR="0078792D" w:rsidRDefault="0078792D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A874994" wp14:editId="1C2D8644">
                                        <wp:extent cx="203200" cy="304800"/>
                                        <wp:effectExtent l="0" t="0" r="0" b="0"/>
                                        <wp:docPr id="2" name="图片 5" descr="F:\图片\图标\新建文件夹 (2)\题-1.png题-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5" descr="F:\图片\图标\新建文件夹 (2)\题-1.png题-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200" cy="30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6F2F667E" w14:textId="77777777" w:rsidR="0078792D" w:rsidRDefault="0078792D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000000" w14:paraId="15FBD2B9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14A9A778" w14:textId="1A6E1D81" w:rsidR="0078792D" w:rsidRDefault="0078792D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noProof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131E9992" wp14:editId="358DC292">
                                        <wp:extent cx="241300" cy="234950"/>
                                        <wp:effectExtent l="0" t="0" r="0" b="0"/>
                                        <wp:docPr id="3" name="图片 6" descr="F:\图片\图标\新建文件夹 (8)\图片29.png图片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图片 6" descr="F:\图片\图标\新建文件夹 (8)\图片29.png图片2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grayscl/>
                                                  <a:biLevel thresh="5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300" cy="234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4B8A5C18" w14:textId="77777777" w:rsidR="0078792D" w:rsidRDefault="0078792D">
                                  <w:pPr>
                                    <w:spacing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123456@超级简历</w:t>
                                  </w:r>
                                </w:p>
                              </w:tc>
                            </w:tr>
                            <w:tr w:rsidR="00000000" w14:paraId="24BBCC6F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78CFBA0D" w14:textId="77777777" w:rsidR="0078792D" w:rsidRDefault="0078792D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 w14:paraId="5421836D" w14:textId="77777777" w:rsidR="0078792D" w:rsidRDefault="0078792D">
                                  <w:pPr>
                                    <w:spacing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9E7E03" w14:textId="77777777" w:rsidR="0078792D" w:rsidRDefault="007879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F0E70" id="文本框 92" o:spid="_x0000_s1027" type="#_x0000_t202" style="position:absolute;margin-left:94.05pt;margin-top:588.25pt;width:240.05pt;height:15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" filled="f" stroked="f" strokeweight=".5pt">
                <v:textbox>
                  <w:txbxContent>
                    <w:tbl>
                      <w:tblPr>
                        <w:tblOverlap w:val="never"/>
                        <w:tblW w:w="0" w:type="auto"/>
                        <w:tblInd w:w="0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626"/>
                        <w:gridCol w:w="3756"/>
                      </w:tblGrid>
                      <w:tr w:rsidR="00000000" w14:paraId="3F6E2553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0F8930FB" w14:textId="460C145B" w:rsidR="0078792D" w:rsidRDefault="0078792D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AF38021" wp14:editId="58DD8A36">
                                  <wp:extent cx="165100" cy="196850"/>
                                  <wp:effectExtent l="0" t="0" r="0" b="0"/>
                                  <wp:docPr id="1" name="图片 4" descr="F:\图片\图标\新建文件夹 (7)\8-1.png8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" descr="F:\图片\图标\新建文件夹 (7)\8-1.png8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9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1D28C083" w14:textId="32ED66D2" w:rsidR="0078792D" w:rsidRDefault="0078792D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姓名：张潇</w:t>
                            </w:r>
                          </w:p>
                        </w:tc>
                      </w:tr>
                      <w:tr w:rsidR="00000000" w14:paraId="087BE916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F9AC2C8" w14:textId="19849A80" w:rsidR="0078792D" w:rsidRDefault="0078792D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A874994" wp14:editId="1C2D8644">
                                  <wp:extent cx="203200" cy="304800"/>
                                  <wp:effectExtent l="0" t="0" r="0" b="0"/>
                                  <wp:docPr id="2" name="图片 5" descr="F:\图片\图标\新建文件夹 (2)\题-1.png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5" descr="F:\图片\图标\新建文件夹 (2)\题-1.png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2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6F2F667E" w14:textId="77777777" w:rsidR="0078792D" w:rsidRDefault="0078792D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188-0000-0000</w:t>
                            </w:r>
                          </w:p>
                        </w:tc>
                      </w:tr>
                      <w:tr w:rsidR="00000000" w14:paraId="15FBD2B9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14A9A778" w14:textId="1A6E1D81" w:rsidR="0078792D" w:rsidRDefault="0078792D">
                            <w:pPr>
                              <w:spacing w:line="34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noProof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31E9992" wp14:editId="358DC292">
                                  <wp:extent cx="241300" cy="234950"/>
                                  <wp:effectExtent l="0" t="0" r="0" b="0"/>
                                  <wp:docPr id="3" name="图片 6" descr="F:\图片\图标\新建文件夹 (8)\图片29.png图片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6" descr="F:\图片\图标\新建文件夹 (8)\图片29.png图片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grayscl/>
                                            <a:biLevel thresh="5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300" cy="23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4B8A5C18" w14:textId="77777777" w:rsidR="0078792D" w:rsidRDefault="0078792D">
                            <w:pPr>
                              <w:spacing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123456@超级简历</w:t>
                            </w:r>
                          </w:p>
                        </w:tc>
                      </w:tr>
                      <w:tr w:rsidR="00000000" w14:paraId="24BBCC6F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78CFBA0D" w14:textId="77777777" w:rsidR="0078792D" w:rsidRDefault="0078792D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 w14:paraId="5421836D" w14:textId="77777777" w:rsidR="0078792D" w:rsidRDefault="0078792D">
                            <w:pPr>
                              <w:spacing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39E7E03" w14:textId="77777777" w:rsidR="0078792D" w:rsidRDefault="0078792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1D9BA54" wp14:editId="679DC742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0" t="0" r="0" b="0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15C83" id="KSO_Shape" o:spid="_x0000_s1026" style="position:absolute;margin-left:276pt;margin-top:299.8pt;width:10.85pt;height:10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80940014;2147483646,2147483646;2147483646,2147483646;2147483646,2147483646;2147483646,2147483646;980940014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8CDE19C" wp14:editId="5B72613B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0" t="0" r="0" b="0"/>
                <wp:wrapNone/>
                <wp:docPr id="3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795" cy="1428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3F1B3" id="KSO_Shape" o:spid="_x0000_s1026" style="position:absolute;margin-left:276pt;margin-top:329.65pt;width:10.85pt;height:11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0EBFD6EF" w14:textId="0F187901" w:rsidR="0078792D" w:rsidRDefault="0078792D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3979E6F" wp14:editId="24804B5F">
            <wp:simplePos x="0" y="0"/>
            <wp:positionH relativeFrom="column">
              <wp:posOffset>-596900</wp:posOffset>
            </wp:positionH>
            <wp:positionV relativeFrom="paragraph">
              <wp:posOffset>-381000</wp:posOffset>
            </wp:positionV>
            <wp:extent cx="1543050" cy="1543050"/>
            <wp:effectExtent l="0" t="0" r="0" b="0"/>
            <wp:wrapNone/>
            <wp:docPr id="6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D55073F" wp14:editId="6D4F99D3">
                <wp:simplePos x="0" y="0"/>
                <wp:positionH relativeFrom="column">
                  <wp:posOffset>-910590</wp:posOffset>
                </wp:positionH>
                <wp:positionV relativeFrom="paragraph">
                  <wp:posOffset>-1117600</wp:posOffset>
                </wp:positionV>
                <wp:extent cx="2162810" cy="10696575"/>
                <wp:effectExtent l="0" t="0" r="0" b="0"/>
                <wp:wrapNone/>
                <wp:docPr id="6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10696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30F20" id="矩形 88" o:spid="_x0000_s1026" style="position:absolute;margin-left:-71.7pt;margin-top:-88pt;width:170.3pt;height:842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3D31B" wp14:editId="41E0E74A">
                <wp:simplePos x="0" y="0"/>
                <wp:positionH relativeFrom="column">
                  <wp:posOffset>-1143000</wp:posOffset>
                </wp:positionH>
                <wp:positionV relativeFrom="paragraph">
                  <wp:posOffset>-1117600</wp:posOffset>
                </wp:positionV>
                <wp:extent cx="226695" cy="10696575"/>
                <wp:effectExtent l="0" t="0" r="0" b="0"/>
                <wp:wrapNone/>
                <wp:docPr id="1772773738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93D31" id="矩形 86" o:spid="_x0000_s1026" style="position:absolute;margin-left:-90pt;margin-top:-88pt;width:17.85pt;height:84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C676C4" wp14:editId="62E975F4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1803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DD5B8" id="KSO_Shape" o:spid="_x0000_s1026" style="position:absolute;margin-left:136.65pt;margin-top:650.05pt;width:11.2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062,79201;54653,85208;54027,88731;53304,92953;54701,97441;78220,142510;75039,96500;75931,91916;74967,88152;77666,84822;88799,78670;98992,79225;106487,86632;112945,94932;118342,104148;122535,114451;125524,125863;127186,138481;121933,147818;105234,154984;87715,159593;69642,161571;50508,160702;31592,156770;13495,149893;0,142221;1301,128830;4000,116791;8000,105982;13205,96355;19543,87838;26917,80286;36218,73000;70448,435;78519,2633;85819,6498;92059,11788;96998,18262;100491,25750;102298,34035;102082,43601;99287,53167;94251,61524;87289,68264;77507,73578;70905,75317;63774,75800;55799,74762;48475,72129;41898,68119;35947,62491;31080,55244;27996,46959;26864,37900;27827,29325;30622,21499;34959,14518;40645,8648;47487,4155;55269,1184;6370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C733BE" wp14:editId="25D22202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0" t="0" r="0" b="0"/>
                <wp:wrapNone/>
                <wp:docPr id="64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B04925" id="矩形 84" o:spid="_x0000_s1026" style="position:absolute;margin-left:131.05pt;margin-top:646.7pt;width:22.4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8cvez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4C18D824" wp14:editId="484439B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2782569</wp:posOffset>
                </wp:positionV>
                <wp:extent cx="2162810" cy="0"/>
                <wp:effectExtent l="0" t="0" r="0" b="0"/>
                <wp:wrapNone/>
                <wp:docPr id="14" name="直接连接符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F7381" id="直接连接符 82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19.1pt" to="98.3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qAPWl98AAAAMAQAADwAAAGRycy9k&#10;b3ducmV2LnhtbEyPwU7DMAyG70i8Q2Qkblu6UlWlNJ3GBBcuaGPSrm5jmoomKUm6lbcnk5DY0fav&#10;z99frWc9sBM531sjYLVMgJFprexNJ+Dw8boogPmARuJgDQn4IQ/r+vamwlLas9nRaR86FiHGlyhA&#10;hTCWnPtWkUa/tCOZePu0TmOIo+u4dHiOcD3wNElyrrE38YPCkbaK2q/9pCNlOqpNc3TpS9J/vxeH&#10;Z9zuwpsQ93fz5glYoDn8h+GiH9Whjk6NnYz0bBCwWGVZLBMEZA9FCuwSecxzYM3fhtcVvy5R/w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CoA9aX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 wp14:anchorId="7028A7EE" wp14:editId="32C701C4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3165474</wp:posOffset>
                </wp:positionV>
                <wp:extent cx="2162810" cy="0"/>
                <wp:effectExtent l="0" t="0" r="0" b="0"/>
                <wp:wrapNone/>
                <wp:docPr id="15" name="直接连接符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22E27" id="直接连接符 80" o:spid="_x0000_s1026" style="position:absolute;z-index:251633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49.25pt" to="98.3pt,2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7qklrN8AAAAMAQAADwAAAGRycy9k&#10;b3ducmV2LnhtbEyPwU7DMAyG70i8Q2Qkblu6qVRdaTqNCS5c0MakXd0ma6o1TknSrbw9mYQER9u/&#10;Pn9/uZ5Mzy7K+c6SgMU8AaaosbKjVsDh822WA/MBSWJvSQn4Vh7W1f1diYW0V9qpyz60LELIFyhA&#10;hzAUnPtGK4N+bgdF8XayzmCIo2u5dHiNcNPzZZJk3GBH8YPGQW21as770UTKeNSb+uiWr0n39ZEf&#10;XnC7C+9CPD5Mm2dgQU3hLww3/agOVXSq7UjSs17AbJGmsUwQkK7yJ2C3yCrLgNW/G16V/H+J6g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uqSW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 wp14:anchorId="62BF40E8" wp14:editId="36C3F8D4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3548379</wp:posOffset>
                </wp:positionV>
                <wp:extent cx="2162810" cy="0"/>
                <wp:effectExtent l="0" t="0" r="0" b="0"/>
                <wp:wrapNone/>
                <wp:docPr id="16" name="直接连接符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E6368" id="直接连接符 78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79.4pt" to="98.3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K1Hi3t8AAAAMAQAADwAAAGRycy9k&#10;b3ducmV2LnhtbEyPwU7DMAyG70i8Q2Qkblu6aatKaTqNCS5c0MakXd0mNBWNU5p0K2+PJyHB0fav&#10;z99fbCbXibMZQutJwWKegDBUe91So+D4/jLLQISIpLHzZBR8mwCb8vamwFz7C+3N+RAbwRAKOSqw&#10;Mfa5lKG2xmGY+94Q3z784DDyODRSD3hhuOvkMklS6bAl/mCxNztr6s/D6Jgynuy2Og3L56T9esuO&#10;T7jbx1el7u+m7SOIaKb4F4arPqtDyU6VH0kH0SmYLVYrLhMVrNcZl7hGHt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rUeLe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5E29F067" wp14:editId="6D0B2173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3930649</wp:posOffset>
                </wp:positionV>
                <wp:extent cx="2162810" cy="0"/>
                <wp:effectExtent l="0" t="0" r="0" b="0"/>
                <wp:wrapNone/>
                <wp:docPr id="17" name="直接连接符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F2C147" id="直接连接符 76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09.5pt" to="98.3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4hZiA98AAAAMAQAADwAAAGRycy9k&#10;b3ducmV2LnhtbEyPQWvDMAyF74P9B6PBbq2TUkKbxSld2S67jHaFXpVYS8JiO7OdNvv3U2Gw3iS9&#10;x9P3is1kenEmHzpnFaTzBATZ2unONgqOH6+zFYgQ0WrsnSUFPxRgU97fFZhrd7F7Oh9iIzjEhhwV&#10;tDEOuZShbslgmLuBLGufzhuMvPpGao8XDje9XCRJJg12lj+0ONCupfrrMBpOGU/ttjr5xUvSfb+v&#10;js+428c3pR4fpu0TiEhT/DfDFZ/RoWSmyo1WB9ErmKXLJZeJCrJ0zcPVss4yENXfRZaFvC1R/g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iFmID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09F87D62" wp14:editId="169B11FD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4313554</wp:posOffset>
                </wp:positionV>
                <wp:extent cx="2162810" cy="0"/>
                <wp:effectExtent l="0" t="0" r="0" b="0"/>
                <wp:wrapNone/>
                <wp:docPr id="18" name="直接连接符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003A7" id="直接连接符 7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39.65pt" to="98.3pt,3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WpUvcN8AAAAMAQAADwAAAGRycy9k&#10;b3ducmV2LnhtbEyPwU7DMAyG70i8Q2Qkblu6MZWtNJ3GBBcuaGPSrm5jmorGKU26lbcnk5DG0fav&#10;z9+fr0fbihP1vnGsYDZNQBBXTjdcKzh8vE6WIHxA1tg6JgU/5GFd3N7kmGl35h2d9qEWEcI+QwUm&#10;hC6T0leGLPqp64jj7dP1FkMc+1rqHs8Rbls5T5JUWmw4fjDY0dZQ9bUfbKQMR7Mpj/38JWm+35eH&#10;Z9zuwptS93fj5glEoDFcw3DRj+pQRKfSDay9aBVMZotFLBMUpI+rBxCXyCpNQZR/G1nk8n+J4h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alS9w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1CEEC38A" wp14:editId="5F2A1A80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4696459</wp:posOffset>
                </wp:positionV>
                <wp:extent cx="2162810" cy="0"/>
                <wp:effectExtent l="0" t="0" r="0" b="0"/>
                <wp:wrapNone/>
                <wp:docPr id="19" name="直接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9F94B" id="直接连接符 72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69.8pt" to="98.3pt,3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0ED03BAF" wp14:editId="70B991FA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5078729</wp:posOffset>
                </wp:positionV>
                <wp:extent cx="2162810" cy="0"/>
                <wp:effectExtent l="0" t="0" r="0" b="0"/>
                <wp:wrapNone/>
                <wp:docPr id="21" name="直接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F5336" id="直接连接符 70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99.9pt" to="98.3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Yw4gUt8AAAAMAQAADwAAAGRycy9k&#10;b3ducmV2LnhtbEyPwU7DMAyG70i8Q2Qkblu6aSpraTqNCS5c0MakXd0mNBWNU5p0K2+PJyHB0fav&#10;z99fbCbXibMZQutJwWKegDBUe91So+D4/jJbgwgRSWPnySj4NgE25e1Ngbn2F9qb8yE2giEUclRg&#10;Y+xzKUNtjcMw970hvn34wWHkcWikHvDCcNfJZZKk0mFL/MFib3bW1J+H0TFlPNltdRqWz0n79bY+&#10;PuFuH1+Vur+bto8gopniXxiu+qwOJTtVfiQdRKdgtlituExU8JBlXOIayd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jDiB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658E650A" wp14:editId="036BCB92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5461634</wp:posOffset>
                </wp:positionV>
                <wp:extent cx="2162810" cy="0"/>
                <wp:effectExtent l="0" t="0" r="0" b="0"/>
                <wp:wrapNone/>
                <wp:docPr id="22" name="直接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C3289" id="直接连接符 68" o:spid="_x0000_s1026" style="position:absolute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430.05pt" to="98.3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DEW0Kd8AAAAMAQAADwAAAGRycy9k&#10;b3ducmV2LnhtbEyPwU7DMAyG70i8Q2QkblvSaapKaTqNCS5c0MakXdPGNBWNU5J0K29PJiHB0fav&#10;z99fbWY7sDP60DuSkC0FMKTW6Z46Ccf3l0UBLERFWg2OUMI3BtjUtzeVKrW70B7Ph9ixBKFQKgkm&#10;xrHkPLQGrQpLNyKl24fzVsU0+o5rry4Jbge+EiLnVvWUPhg14s5g+3mYbKJMJ7NtTn71LPqvt+L4&#10;pHb7+Crl/d28fQQWcY5/YbjqJ3Wok1PjJtKBDRIW2XqdykQJRS4yYNfIQ54Da343vK74/xL1D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MRbQp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22C720E1" wp14:editId="3FC28DEF">
                <wp:simplePos x="0" y="0"/>
                <wp:positionH relativeFrom="column">
                  <wp:posOffset>-914400</wp:posOffset>
                </wp:positionH>
                <wp:positionV relativeFrom="paragraph">
                  <wp:posOffset>2400299</wp:posOffset>
                </wp:positionV>
                <wp:extent cx="2162810" cy="0"/>
                <wp:effectExtent l="0" t="0" r="0" b="0"/>
                <wp:wrapNone/>
                <wp:docPr id="23" name="直接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DE7CE" id="直接连接符 66" o:spid="_x0000_s1026" style="position:absolute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189pt" to="98.3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b8y7Vd8AAAAMAQAADwAAAGRycy9k&#10;b3ducmV2LnhtbEyPQU/DMAyF70j8h8hI3LZ0YyqlNJ3GBBcuaGPSrmljmorGKU26lX+PJyHBzfZ7&#10;ev5esZ5cJ044hNaTgsU8AYFUe9NSo+Dw/jLLQISoyejOEyr4xgDr8vqq0LnxZ9rhaR8bwSEUcq3A&#10;xtjnUobaotNh7nsk1j784HTkdWikGfSZw10nl0mSSqdb4g9W97i1WH/uR8cp49FuquOwfE7ar7fs&#10;8KS3u/iq1O3NtHkEEXGKf2a44DM6lMxU+ZFMEJ2C2WK14jJRwd19xsPF8pCmIKrfiywL+b9E+QM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vzLtV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450EF6" wp14:editId="14835452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0"/>
                <wp:wrapNone/>
                <wp:docPr id="37" name="燕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6C988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37" o:spid="_x0000_s1026" type="#_x0000_t55" style="position:absolute;margin-left:87pt;margin-top:199.5pt;width:4.65pt;height:10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lI+Yh+AAAAALAQAADwAAAGRycy9kb3ducmV2&#10;LnhtbEyPQUvDQBCF74L/YRnBi9hNmqJNzKaI4EFBilV6nmbHJJidDdltG/vrnZ70No95vPe9cjW5&#10;Xh1oDJ1nA+ksAUVce9txY+Dz4/l2CSpEZIu9ZzLwQwFW1eVFiYX1R36nwyY2SkI4FGigjXEotA51&#10;Sw7DzA/E8vvyo8Mocmy0HfEo4a7X8yS50w47loYWB3pqqf7e7J2Bm4D2xb1O81xv1509UXzbnnJj&#10;rq+mxwdQkab4Z4YzvqBDJUw7v2cbVC/6fiFbooEsz+U4O5ZZBmpnYJHmKeiq1P83V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lI+Yh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05BC830" wp14:editId="218AA41B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0"/>
                <wp:wrapNone/>
                <wp:docPr id="38" name="燕尾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4F399" id="燕尾形 38" o:spid="_x0000_s1026" type="#_x0000_t55" style="position:absolute;margin-left:87pt;margin-top:409.25pt;width:4.65pt;height:10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WlHYg+AAAAALAQAADwAAAGRycy9kb3ducmV2&#10;LnhtbEyPQUvDQBCF74L/YRnBi9hNG23TmE0RwYOCiLX0PM2OSTA7G7LbNvbXOz3p8b15vPlesRpd&#10;pw40hNazgekkAUVcedtybWDz+XybgQoR2WLnmQz8UIBVeXlRYG79kT/osI61khIOORpoYuxzrUPV&#10;kMMw8T2x3L784DCKHGptBzxKuev0LEnm2mHL8qHBnp4aqr7Xe2fgJqB9ca/jbKm37609UXzbnpbG&#10;XF+Njw+gIo3xLwxnfEGHUph2fs82qE704k62RAPZNLsHdU5kaQpqJ06azU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WlHYg+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1BA498" wp14:editId="72DDFCF5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0"/>
                <wp:wrapNone/>
                <wp:docPr id="39" name="燕尾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3D339" id="燕尾形 39" o:spid="_x0000_s1026" type="#_x0000_t55" style="position:absolute;margin-left:87pt;margin-top:229.45pt;width:4.65pt;height:10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MEqdeAAAAALAQAADwAAAGRycy9kb3ducmV2&#10;LnhtbEyPQUvDQBCF74L/YRnBi9iNbbVJzKaI4MGCiFV6nmbHJJidDdltG/vrOz3p8b15vPlesRxd&#10;p/Y0hNazgbtJAoq48rbl2sDX58ttCipEZIudZzLwSwGW5eVFgbn1B/6g/TrWSko45GigibHPtQ5V&#10;Qw7DxPfEcvv2g8Mocqi1HfAg5a7T0yR50A5blg8N9vTcUPWz3jkDNwHtq1uN00xv3lt7pPi2OWbG&#10;XF+NT4+gIo3xLwxnfEGHUpi2fsc2qE70Yi5booH5fZqBOifS2QzUVpxFloAuC/1/Q3k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MEqd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8615D0" wp14:editId="40BB7AFA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0"/>
                <wp:wrapNone/>
                <wp:docPr id="40" name="燕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63A9D" id="燕尾形 40" o:spid="_x0000_s1026" type="#_x0000_t55" style="position:absolute;margin-left:87pt;margin-top:259.4pt;width:4.65pt;height:10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7ao+BeAAAAALAQAADwAAAGRycy9kb3ducmV2&#10;LnhtbEyPT0vDQBDF74LfYRnBi9hNG/8kMZsiggeFIlbpeZodk2B2NmS3beynd3rS43vzePN+5XJy&#10;vdrTGDrPBuazBBRx7W3HjYHPj+frDFSIyBZ7z2TghwIsq/OzEgvrD/xO+3VslJRwKNBAG+NQaB3q&#10;lhyGmR+I5fblR4dR5NhoO+JByl2vF0lypx12LB9aHOippfp7vXMGrgLaF/c6LXK9eevskeJqc8yN&#10;ubyYHh9ARZriXxhO82U6VLJp63dsg+pF398ISzRwO8+E4ZTI0hTUVpw0y0FXpf7PUP0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7ao+B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1FFA80D" wp14:editId="6928D30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0"/>
                <wp:wrapNone/>
                <wp:docPr id="41" name="燕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36124" id="燕尾形 41" o:spid="_x0000_s1026" type="#_x0000_t55" style="position:absolute;margin-left:87pt;margin-top:289.4pt;width:4.65pt;height:1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UZ1PuOAAAAALAQAADwAAAGRycy9kb3ducmV2&#10;LnhtbEyPQUvDQBCF74L/YRnBi7QbW7VJzKaI4EGhiK30PM2OSTA7G7LbNvbXOz3p8b15vHlfsRxd&#10;pw40hNazgdtpAoq48rbl2sDn5mWSggoR2WLnmQz8UIBleXlRYG79kT/osI61khIOORpoYuxzrUPV&#10;kMMw9T2x3L784DCKHGptBzxKuev0LEketMOW5UODPT03VH2v987ATUD76t7GWaa37609UVxtT5kx&#10;11fj0yOoSGP8C8N5vkyHUjbt/J5tUJ3oxZ2wRAP3i1QYzol0Pge1EydLM9Blof8zl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UZ1Pu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DECC3E" wp14:editId="26954AD8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0"/>
                <wp:wrapNone/>
                <wp:docPr id="42" name="燕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4FFF5" id="燕尾形 42" o:spid="_x0000_s1026" type="#_x0000_t55" style="position:absolute;margin-left:87pt;margin-top:319.35pt;width:4.65pt;height:1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OGjQuAAAAALAQAADwAAAGRycy9kb3ducmV2&#10;LnhtbEyPQUvDQBCF74L/YRnBi9iNjbZpzKaI4EFBxFp6nmanSTA7G7LbNvbXOz3p8b15vPlesRxd&#10;pw40hNazgbtJAoq48rbl2sD66+U2AxUissXOMxn4oQDL8vKiwNz6I3/SYRVrJSUccjTQxNjnWoeq&#10;IYdh4ntiue384DCKHGptBzxKuev0NElm2mHL8qHBnp4bqr5Xe2fgJqB9dW/jdKE3H609UXzfnBbG&#10;XF+NT4+gIo3xLwxnfEGHUpi2fs82qE70/F62RAOzNJuDOieyNAW1Fechy0C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OGjQu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4E5856" wp14:editId="4FF26B2F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0"/>
                <wp:wrapNone/>
                <wp:docPr id="43" name="燕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3C000" id="燕尾形 43" o:spid="_x0000_s1026" type="#_x0000_t55" style="position:absolute;margin-left:87pt;margin-top:349.3pt;width:4.65pt;height:1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O0DUAOAAAAALAQAADwAAAGRycy9kb3ducmV2&#10;LnhtbEyPT2vCQBTE70K/w/KEXqRu1JJ/zUZKoYcWpNQWz8/saxLMvg3ZVVM/veupPQ4zzPymWI+m&#10;EycaXGtZwWIegSCurG65VvD99fqQgnAeWWNnmRT8koN1eTcpMNf2zJ902vpahBJ2OSpovO9zKV3V&#10;kEE3tz1x8H7sYNAHOdRSD3gO5aaTyyiKpcGWw0KDPb00VB22R6Ng5lC/mfdxmcndR6sv5De7S6bU&#10;/XR8fgLhafR/YbjhB3QoA9PeHlk70QWdPIYvXkGcpTGIWyJdrUDsFSSLNAFZFvL/h/IK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O0DUAO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9FD812" wp14:editId="05D6BDE7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0"/>
                <wp:wrapNone/>
                <wp:docPr id="44" name="燕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1F9CA" id="燕尾形 44" o:spid="_x0000_s1026" type="#_x0000_t55" style="position:absolute;margin-left:87pt;margin-top:379.3pt;width:4.65pt;height:1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1KgjoeAAAAALAQAADwAAAGRycy9kb3ducmV2&#10;LnhtbEyPQUvDQBCF74L/YRnBi9iNrTZpzKaI4EFBxFp6nmanSTA7G7LbNvbXOz3p8b15vPlesRxd&#10;pw40hNazgbtJAoq48rbl2sD66+U2AxUissXOMxn4oQDL8vKiwNz6I3/SYRVrJSUccjTQxNjnWoeq&#10;IYdh4ntiue384DCKHGptBzxKuev0NEnm2mHL8qHBnp4bqr5Xe2fgJqB9dW/jdKE3H609UXzfnBbG&#10;XF+NT4+gIo3xLwxnfEGHUpi2fs82qE50ei9booH0IZuDOiey2QzUVpw0S0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1KgjoeAAAAALAQAADwAAAAAAAAAAAAAAAABLBAAA&#10;ZHJzL2Rvd25yZXYueG1sUEsFBgAAAAAEAAQA8wAAAFgFAAAAAA==&#10;" adj="4719" fillcolor="#333f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8311BE7" wp14:editId="77D00A04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BA9FA" id="矩形 56" o:spid="_x0000_s1026" style="position:absolute;margin-left:-77.35pt;margin-top:188.95pt;width:175.55pt;height:242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" fillcolor="#eaea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F086661" wp14:editId="43FD9307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08AC03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cs="Times New Roman"/>
                                <w:color w:val="72C0C4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86661" id="文本框 12" o:spid="_x0000_s1028" type="#_x0000_t202" style="position:absolute;margin-left:-71.75pt;margin-top:716.75pt;width:169.9pt;height:28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" filled="f" stroked="f">
                <v:textbox style="mso-fit-shape-to-text:t">
                  <w:txbxContent>
                    <w:p w14:paraId="1708AC03" w14:textId="77777777" w:rsidR="0078792D" w:rsidRDefault="0078792D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cs="Times New Roman"/>
                          <w:color w:val="72C0C4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04C5BA6" wp14:editId="57A894DD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1EA36" w14:textId="588E44EE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杨晓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C5BA6" id="矩形 53" o:spid="_x0000_s1029" style="position:absolute;margin-left:-71.75pt;margin-top:104.95pt;width:170.3pt;height:37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" filled="f" stroked="f">
                <v:textbox style="mso-fit-shape-to-text:t">
                  <w:txbxContent>
                    <w:p w14:paraId="3501EA36" w14:textId="588E44EE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杨晓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C64C2ED" wp14:editId="7D0FC7C2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EB0AE0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4C2ED" id="矩形 51" o:spid="_x0000_s1030" style="position:absolute;margin-left:-71.7pt;margin-top:141.6pt;width:170.3pt;height:23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" filled="f" stroked="f">
                <v:textbox style="mso-fit-shape-to-text:t">
                  <w:txbxContent>
                    <w:p w14:paraId="2AEB0AE0" w14:textId="77777777" w:rsidR="0078792D" w:rsidRDefault="0078792D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096CCD8" wp14:editId="62FFC1DF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02E5AE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20320B8C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 w14:paraId="3AF1AA57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 w14:paraId="64209316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 w14:paraId="50B797C5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 w14:paraId="2E46462C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 w14:paraId="58FEC526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 w14:paraId="40DE215D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6CCD8" id="文本框 2" o:spid="_x0000_s1031" type="#_x0000_t202" style="position:absolute;margin-left:-42.1pt;margin-top:181.75pt;width:48.6pt;height:249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" filled="f" stroked="f" strokeweight=".5pt">
                <v:textbox>
                  <w:txbxContent>
                    <w:p w14:paraId="0E02E5AE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 w14:paraId="20320B8C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 w14:paraId="3AF1AA57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 w14:paraId="64209316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 w14:paraId="50B797C5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 w14:paraId="2E46462C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 w14:paraId="58FEC526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 w14:paraId="40DE215D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43D7701" wp14:editId="7889E3AF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CDEA88" w14:textId="77777777" w:rsidR="0078792D" w:rsidRDefault="00B001EA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48AB6F99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73E514B9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3658FCBC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 w14:paraId="0EE49822" w14:textId="76333063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152 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0000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 000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  <w:p w14:paraId="72AD100A" w14:textId="25FD827B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123546</w:t>
                            </w:r>
                          </w:p>
                          <w:p w14:paraId="744D389B" w14:textId="06E305BA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香瓜</w:t>
                            </w:r>
                          </w:p>
                          <w:p w14:paraId="51817E94" w14:textId="403A9BC2" w:rsidR="0078792D" w:rsidRDefault="0078792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ascii="Calibri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www.123</w:t>
                            </w: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D7701" id="_x0000_s1032" type="#_x0000_t202" style="position:absolute;margin-left:-.8pt;margin-top:181.75pt;width:99.8pt;height:24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" filled="f" stroked="f" strokeweight=".5pt">
                <v:textbox>
                  <w:txbxContent>
                    <w:p w14:paraId="7ACDEA88" w14:textId="77777777" w:rsidR="0078792D" w:rsidRDefault="00B001EA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48AB6F99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73E514B9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3658FCBC" w14:textId="77777777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 w14:paraId="0EE49822" w14:textId="76333063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152 </w:t>
                      </w:r>
                      <w:r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0000</w:t>
                      </w: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 000</w:t>
                      </w: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7</w:t>
                      </w:r>
                    </w:p>
                    <w:p w14:paraId="72AD100A" w14:textId="25FD827B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123546</w:t>
                      </w:r>
                    </w:p>
                    <w:p w14:paraId="744D389B" w14:textId="06E305BA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香瓜</w:t>
                      </w:r>
                    </w:p>
                    <w:p w14:paraId="51817E94" w14:textId="403A9BC2" w:rsidR="0078792D" w:rsidRDefault="0078792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ascii="Calibri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www.123</w:t>
                      </w: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0B107F" wp14:editId="79F051F9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1BECC" id="微信" o:spid="_x0000_s1026" style="position:absolute;margin-left:-58.8pt;margin-top:349.2pt;width:9.75pt;height:9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849547" wp14:editId="74014CB9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3E5BF" id="微博" o:spid="_x0000_s1026" style="position:absolute;margin-left:-59.55pt;margin-top:378.75pt;width:10.5pt;height:9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D5FA706" wp14:editId="5C96792D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9972B" id="KSO_Shape" o:spid="_x0000_s1026" style="position:absolute;margin-left:-57.25pt;margin-top:228.95pt;width:6.4pt;height:10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9977009" wp14:editId="16B02855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553B1" id="KSO_Shape" o:spid="_x0000_s1026" style="position:absolute;margin-left:-58.9pt;margin-top:319.2pt;width:10pt;height:10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B207D2" wp14:editId="4B7B9208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902B7" id="KSO_Shape" o:spid="_x0000_s1026" style="position:absolute;margin-left:-59.55pt;margin-top:199.3pt;width:10.6pt;height:9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E2FB79" wp14:editId="091EBA88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5860" id="齿轮" o:spid="_x0000_s1026" style="position:absolute;margin-left:-59.55pt;margin-top:289pt;width:10.95pt;height:1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FD63848" wp14:editId="337C9D14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2FA3F" id="KSO_Shape" o:spid="_x0000_s1026" style="position:absolute;margin-left:-58.9pt;margin-top:408.05pt;width:10pt;height:10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83A0E80" wp14:editId="4549C0D9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83FB1" id="Freeform 142" o:spid="_x0000_s1026" style="position:absolute;margin-left:-59.85pt;margin-top:260.4pt;width:12.15pt;height:8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4B3784" wp14:editId="099AC9EC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5125AF" w14:textId="77777777" w:rsidR="0078792D" w:rsidRDefault="00B8574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.06  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企业管理专业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 w14:paraId="0F1F841E" w14:textId="77777777" w:rsidR="0078792D" w:rsidRDefault="00B85743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.06  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平面设计专业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B3784" id="文本框 164" o:spid="_x0000_s1033" type="#_x0000_t202" style="position:absolute;margin-left:125.3pt;margin-top:-2.6pt;width:357.8pt;height:7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" filled="f" stroked="f">
                <v:textbox style="mso-fit-shape-to-text:t">
                  <w:txbxContent>
                    <w:p w14:paraId="475125AF" w14:textId="77777777" w:rsidR="0078792D" w:rsidRDefault="00B8574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.06  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湖北工业大学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企业管理专业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/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本科</w:t>
                      </w:r>
                    </w:p>
                    <w:p w14:paraId="0F1F841E" w14:textId="77777777" w:rsidR="0078792D" w:rsidRDefault="00B85743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.06  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湖北工业大学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平面设计专业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/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D95D3" wp14:editId="0BC4BB88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480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521E8A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D95D3" id="文本框 165" o:spid="_x0000_s1034" type="#_x0000_t202" style="position:absolute;margin-left:155.65pt;margin-top:-35.75pt;width:103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" filled="f" stroked="f">
                <v:textbox style="mso-fit-shape-to-text:t">
                  <w:txbxContent>
                    <w:p w14:paraId="1E521E8A" w14:textId="77777777" w:rsidR="0078792D" w:rsidRDefault="0078792D">
                      <w:pPr>
                        <w:pStyle w:val="a7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899573" wp14:editId="4C763AD2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3139440"/>
                <wp:effectExtent l="0" t="0" r="0" b="0"/>
                <wp:wrapNone/>
                <wp:docPr id="47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12B1C3" w14:textId="77777777" w:rsidR="0078792D" w:rsidRDefault="00B85743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上海市网络科技有限公司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4B3A5783" w14:textId="77777777" w:rsidR="0078792D" w:rsidRDefault="0078792D">
                            <w:pPr>
                              <w:pStyle w:val="a7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策划专员</w:t>
                            </w:r>
                          </w:p>
                          <w:p w14:paraId="183C15FB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4240C68" w14:textId="77777777" w:rsidR="0078792D" w:rsidRDefault="007879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5FCE3E7" w14:textId="77777777" w:rsidR="0078792D" w:rsidRDefault="007879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与讲座结合获得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310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客户；</w:t>
                            </w:r>
                          </w:p>
                          <w:p w14:paraId="51BFBA88" w14:textId="77777777" w:rsidR="0078792D" w:rsidRDefault="00B85743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上海市网络科技有限公司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  <w:p w14:paraId="4363D44A" w14:textId="77777777" w:rsidR="0078792D" w:rsidRDefault="0078792D">
                            <w:pPr>
                              <w:pStyle w:val="a7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策划总监</w:t>
                            </w:r>
                          </w:p>
                          <w:p w14:paraId="67D3EF66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8941810" w14:textId="77777777" w:rsidR="0078792D" w:rsidRDefault="007879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46BE8E3" w14:textId="77777777" w:rsidR="0078792D" w:rsidRDefault="007879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99573" id="文本框 169" o:spid="_x0000_s1035" type="#_x0000_t202" style="position:absolute;margin-left:125.3pt;margin-top:108.9pt;width:357.8pt;height:2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" filled="f" stroked="f">
                <v:textbox style="mso-fit-shape-to-text:t">
                  <w:txbxContent>
                    <w:p w14:paraId="3F12B1C3" w14:textId="77777777" w:rsidR="0078792D" w:rsidRDefault="00B85743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上海市网络科技有限公司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4B3A5783" w14:textId="77777777" w:rsidR="0078792D" w:rsidRDefault="0078792D">
                      <w:pPr>
                        <w:pStyle w:val="a7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策划专员</w:t>
                      </w:r>
                    </w:p>
                    <w:p w14:paraId="183C15FB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4240C68" w14:textId="77777777" w:rsidR="0078792D" w:rsidRDefault="0078792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5FCE3E7" w14:textId="77777777" w:rsidR="0078792D" w:rsidRDefault="0078792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与讲座结合获得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310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客户；</w:t>
                      </w:r>
                    </w:p>
                    <w:p w14:paraId="51BFBA88" w14:textId="77777777" w:rsidR="0078792D" w:rsidRDefault="00B85743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上海市网络科技有限公司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  </w:t>
                      </w:r>
                    </w:p>
                    <w:p w14:paraId="4363D44A" w14:textId="77777777" w:rsidR="0078792D" w:rsidRDefault="0078792D">
                      <w:pPr>
                        <w:pStyle w:val="a7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策划总监</w:t>
                      </w:r>
                    </w:p>
                    <w:p w14:paraId="67D3EF66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8941810" w14:textId="77777777" w:rsidR="0078792D" w:rsidRDefault="0078792D">
                      <w:pPr>
                        <w:pStyle w:val="ListParagraph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46BE8E3" w14:textId="77777777" w:rsidR="0078792D" w:rsidRDefault="0078792D">
                      <w:pPr>
                        <w:pStyle w:val="ListParagraph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70F6E" wp14:editId="5C6CD6C4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480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D9CD9D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70F6E" id="文本框 171" o:spid="_x0000_s1036" type="#_x0000_t202" style="position:absolute;margin-left:155.65pt;margin-top:75.8pt;width:103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" filled="f" stroked="f">
                <v:textbox style="mso-fit-shape-to-text:t">
                  <w:txbxContent>
                    <w:p w14:paraId="20D9CD9D" w14:textId="77777777" w:rsidR="0078792D" w:rsidRDefault="0078792D">
                      <w:pPr>
                        <w:pStyle w:val="a7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57C0B6" wp14:editId="0C295C3B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31064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310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013D1B" w14:textId="77777777" w:rsidR="0078792D" w:rsidRDefault="00B85743">
                            <w:pPr>
                              <w:pStyle w:val="a7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proofErr w:type="gramStart"/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院会计系办公室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="007879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行政助理</w:t>
                            </w:r>
                          </w:p>
                          <w:p w14:paraId="64921C22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44E30B2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负责收发传真复印、扫描文档、收发信件、文件、快递等；</w:t>
                            </w:r>
                          </w:p>
                          <w:p w14:paraId="56AF0F87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7C0B6" id="文本框 184" o:spid="_x0000_s1037" type="#_x0000_t202" style="position:absolute;margin-left:125.3pt;margin-top:396.15pt;width:357.8pt;height:10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" filled="f" stroked="f">
                <v:textbox style="mso-fit-shape-to-text:t">
                  <w:txbxContent>
                    <w:p w14:paraId="62013D1B" w14:textId="77777777" w:rsidR="0078792D" w:rsidRDefault="00B85743">
                      <w:pPr>
                        <w:pStyle w:val="a7"/>
                        <w:spacing w:before="0" w:beforeAutospacing="0" w:after="12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</w:t>
                      </w:r>
                      <w:proofErr w:type="gramStart"/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院会计系办公室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         </w:t>
                      </w:r>
                      <w:r w:rsidR="007879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行政助理</w:t>
                      </w:r>
                    </w:p>
                    <w:p w14:paraId="64921C22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44E30B2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负责收发传真复印、扫描文档、收发信件、文件、快递等；</w:t>
                      </w:r>
                    </w:p>
                    <w:p w14:paraId="56AF0F87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88C01C" wp14:editId="7FF71CBC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480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4E7CA4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8C01C" id="文本框 185" o:spid="_x0000_s1038" type="#_x0000_t202" style="position:absolute;margin-left:155.65pt;margin-top:363.05pt;width:10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" filled="f" stroked="f">
                <v:textbox style="mso-fit-shape-to-text:t">
                  <w:txbxContent>
                    <w:p w14:paraId="604E7CA4" w14:textId="77777777" w:rsidR="0078792D" w:rsidRDefault="0078792D">
                      <w:pPr>
                        <w:pStyle w:val="a7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3EE2A4" wp14:editId="45CF577C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D27243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英语四级证书、普通话二级甲等证书、机动车驾驶证</w:t>
                            </w:r>
                          </w:p>
                          <w:p w14:paraId="5C76312E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Adobe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认证设计师资质，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WPS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年度最佳设计师</w:t>
                            </w:r>
                          </w:p>
                          <w:p w14:paraId="3D499E6F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活动荣誉奖励：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B85743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EE2A4" id="文本框 188" o:spid="_x0000_s1039" type="#_x0000_t202" style="position:absolute;margin-left:125.3pt;margin-top:550.1pt;width:357.8pt;height:6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" filled="f" stroked="f">
                <v:textbox style="mso-fit-shape-to-text:t">
                  <w:txbxContent>
                    <w:p w14:paraId="18D27243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英语四级证书、普通话二级甲等证书、机动车驾驶证</w:t>
                      </w:r>
                    </w:p>
                    <w:p w14:paraId="5C76312E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Adobe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认证设计师资质，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WPS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年度最佳设计师</w:t>
                      </w:r>
                    </w:p>
                    <w:p w14:paraId="3D499E6F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活动荣誉奖励：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 w:rsidR="00B85743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979B4" wp14:editId="7FC86C43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480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D7408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979B4" id="文本框 189" o:spid="_x0000_s1040" type="#_x0000_t202" style="position:absolute;margin-left:155.65pt;margin-top:517pt;width:103.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" filled="f" stroked="f">
                <v:textbox style="mso-fit-shape-to-text:t">
                  <w:txbxContent>
                    <w:p w14:paraId="2D1D7408" w14:textId="77777777" w:rsidR="0078792D" w:rsidRDefault="0078792D">
                      <w:pPr>
                        <w:pStyle w:val="a7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40EDD36" wp14:editId="7A3B8772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-89536</wp:posOffset>
                </wp:positionV>
                <wp:extent cx="4336415" cy="0"/>
                <wp:effectExtent l="0" t="0" r="0" b="0"/>
                <wp:wrapNone/>
                <wp:docPr id="53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55DD58" id="直接连接符 3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-7.05pt" to="472.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6S/fhe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19492CF9" wp14:editId="385F68D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1326514</wp:posOffset>
                </wp:positionV>
                <wp:extent cx="4336415" cy="0"/>
                <wp:effectExtent l="0" t="0" r="0" b="0"/>
                <wp:wrapNone/>
                <wp:docPr id="54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C18DB6" id="直接连接符 2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104.45pt" to="472.5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RA6ov+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274F0375" wp14:editId="59D5450C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4974589</wp:posOffset>
                </wp:positionV>
                <wp:extent cx="4336415" cy="0"/>
                <wp:effectExtent l="0" t="0" r="0" b="0"/>
                <wp:wrapNone/>
                <wp:docPr id="5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A85BD" id="直接连接符 27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391.7pt" to="472.5pt,3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iWsYeu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1D445F6C" wp14:editId="072FC25E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6930389</wp:posOffset>
                </wp:positionV>
                <wp:extent cx="4336415" cy="0"/>
                <wp:effectExtent l="0" t="0" r="0" b="0"/>
                <wp:wrapNone/>
                <wp:docPr id="488479444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7B9E7" id="直接连接符 25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545.7pt" to="472.5pt,5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ORDnw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630D6363" wp14:editId="392D39C7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8577579</wp:posOffset>
                </wp:positionV>
                <wp:extent cx="4336415" cy="0"/>
                <wp:effectExtent l="0" t="0" r="0" b="0"/>
                <wp:wrapNone/>
                <wp:docPr id="57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B63ED" id="直接连接符 24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675.4pt" to="472.5pt,6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Y+LZo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AAACCD" wp14:editId="6331068B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F8F8CD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AACCD" id="文本框 193" o:spid="_x0000_s1041" type="#_x0000_t202" style="position:absolute;margin-left:125.3pt;margin-top:679.8pt;width:357.8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" filled="f" stroked="f">
                <v:textbox style="mso-fit-shape-to-text:t">
                  <w:txbxContent>
                    <w:p w14:paraId="36F8F8CD" w14:textId="77777777" w:rsidR="0078792D" w:rsidRDefault="0078792D">
                      <w:pPr>
                        <w:pStyle w:val="a7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B3F42A" wp14:editId="256FC430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480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125FF0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3F42A" id="文本框 194" o:spid="_x0000_s1042" type="#_x0000_t202" style="position:absolute;margin-left:155.65pt;margin-top:646.75pt;width:103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" filled="f" stroked="f">
                <v:textbox style="mso-fit-shape-to-text:t">
                  <w:txbxContent>
                    <w:p w14:paraId="6E125FF0" w14:textId="77777777" w:rsidR="0078792D" w:rsidRDefault="0078792D">
                      <w:pPr>
                        <w:pStyle w:val="a7"/>
                        <w:spacing w:before="0" w:beforeAutospacing="0" w:after="0" w:afterAutospacing="0" w:line="336" w:lineRule="exact"/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AB1DF" wp14:editId="4EBF45CB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0" b="0"/>
                <wp:wrapNone/>
                <wp:docPr id="6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6D799" id="矩形 20" o:spid="_x0000_s1026" style="position:absolute;margin-left:131.05pt;margin-top:-33.65pt;width:22.4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AycdFA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767DD9" wp14:editId="0F3B299A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0" b="0"/>
                <wp:wrapNone/>
                <wp:docPr id="6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8E36C" id="矩形 18" o:spid="_x0000_s1026" style="position:absolute;margin-left:131.05pt;margin-top:77.65pt;width:22.4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C6AC65" wp14:editId="5B07B800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0" b="0"/>
                <wp:wrapNone/>
                <wp:docPr id="6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88AC54" id="矩形 16" o:spid="_x0000_s1026" style="position:absolute;margin-left:131.05pt;margin-top:362.25pt;width:22.4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C8va1N3gAAAAsBAAAPAAAAAAAA&#10;AAAAAAAAAB8EAABkcnMvZG93bnJldi54bWxQSwUGAAAAAAQABADzAAAAKgUAAAAA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D0923B" wp14:editId="180C0946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0" b="0"/>
                <wp:wrapNone/>
                <wp:docPr id="6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9CA90" id="矩形 14" o:spid="_x0000_s1026" style="position:absolute;margin-left:131.05pt;margin-top:514.95pt;width:22.4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X2ifI98AAAANAQAADwAAAAAA&#10;AAAAAAAAAAAfBAAAZHJzL2Rvd25yZXYueG1sUEsFBgAAAAAEAAQA8wAAACs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86BEDF" wp14:editId="7D91B07B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12319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2D5CF" id="KSO_Shape" o:spid="_x0000_s1026" style="position:absolute;margin-left:134.35pt;margin-top:-27.25pt;width:16.8pt;height: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" path="m6649,1054l3324,,,1054r1706,540l1398,3223r1926,685l5251,3223,4943,1594,6649,1054xe" fillcolor="window" stroked="f" strokeweight="4.5pt">
                <v:stroke joinstyle="miter"/>
                <v:path arrowok="t" o:connecttype="custom" o:connectlocs="61129613,9522637;30560218,0;0,9522637;15684639,14401409;12852942,29119020;30560218,35307836;48276671,29119020;45444974,14401409;61129613,9522637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5537E4" wp14:editId="5E59D79C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0" b="0"/>
                <wp:wrapNone/>
                <wp:docPr id="6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153670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64B0B" id="KSO_Shape" o:spid="_x0000_s1026" style="position:absolute;margin-left:135.7pt;margin-top:82.85pt;width:13.1pt;height:1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4E1F96" wp14:editId="3E34BD3B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0" b="0"/>
                <wp:wrapNone/>
                <wp:docPr id="6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" cy="14224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E9DB3" id="KSO_Shape" o:spid="_x0000_s1026" style="position:absolute;margin-left:135.25pt;margin-top:367.1pt;width:13pt;height:1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5902,130091;34556,131914;14804,132118;13132,130594;82985,80319;87007,82604;91096,82998;94588,81992;94547,131261;92468,132240;72918,131452;72117,69453;64980,131261;62901,132240;43337,131452;42549,87008;124317,131057;122368,132227;102665,131628;101684,129547;145299,35549;147364,39263;150665,41848;154361,129547;153383,131628;133737,132227;131781,131057;129834,0;157094,299;159038,1523;160247,3441;160532,30740;159921,32957;158453,34657;156401,35596;154037,35528;152025,34494;150639,32739;150136,30481;92272,75272;90071,75761;87883,75272;8874,111180;6917,112418;4702,112690;2555,111996;856,110364;41,108242;217,106012;1332,104012;63911,41812;66099,41322;68301,41812;142771,10433;128067,10011;126246,8705;125132,6760;124955,4407;125771,2299;127401,748;129576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1E9DC6" wp14:editId="38E6CAF2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0"/>
                <wp:wrapNone/>
                <wp:docPr id="148726754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6510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3EDB2" id="KSO_Shape" o:spid="_x0000_s1026" style="position:absolute;margin-left:136.25pt;margin-top:520pt;width:12.0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113,140567;84825,142290;86060,129812;78721,111035;58461,113515;91480,19027;83848,45884;75760,58839;79709,59691;93701,33478;95391,16016;100973,37551;90873,56888;80070,71624;76406,80222;74412,105545;62660,106151;64502,82609;62489,76813;58939,71624;47813,56528;38036,37551;19720,6282;29352,14516;32101,25532;26849,24869;21350,14440;12230,12604;6845,19475;6959,30661;14411,41166;39364,54037;49508,62819;46531,70503;38909,72150;39401,66680;43326,63311;24574,55134;4949,40049;0,24888;4039,11109;14448,5696;133231,9065;139047,22730;136044,37153;123786,49872;96780,61835;96951,65847;101284,70371;95108,72037;89615,65809;93511,56327;116431,46958;130989,33387;132718,21595;126447,12491;117077,15065;111737,25645;106529,24718;111148,12358;122322,57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br w:type="page"/>
      </w:r>
    </w:p>
    <w:p w14:paraId="70A53F4D" w14:textId="1FEA8F39" w:rsidR="0078792D" w:rsidRDefault="0078792D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1B289B2" wp14:editId="420A698E">
            <wp:simplePos x="0" y="0"/>
            <wp:positionH relativeFrom="column">
              <wp:posOffset>-742950</wp:posOffset>
            </wp:positionH>
            <wp:positionV relativeFrom="paragraph">
              <wp:posOffset>-514350</wp:posOffset>
            </wp:positionV>
            <wp:extent cx="1695450" cy="1695450"/>
            <wp:effectExtent l="0" t="0" r="0" b="0"/>
            <wp:wrapNone/>
            <wp:docPr id="7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A5B235" wp14:editId="04853D07">
                <wp:simplePos x="0" y="0"/>
                <wp:positionH relativeFrom="column">
                  <wp:posOffset>-1143000</wp:posOffset>
                </wp:positionH>
                <wp:positionV relativeFrom="paragraph">
                  <wp:posOffset>-255905</wp:posOffset>
                </wp:positionV>
                <wp:extent cx="7559675" cy="1161415"/>
                <wp:effectExtent l="0" t="0" r="0" b="0"/>
                <wp:wrapNone/>
                <wp:docPr id="73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1614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28ACD" id="矩形 9" o:spid="_x0000_s1026" style="position:absolute;margin-left:-90pt;margin-top:-20.15pt;width:595.25pt;height:9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" fillcolor="#72c0c4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5967D3" wp14:editId="6B27A70F">
                <wp:simplePos x="0" y="0"/>
                <wp:positionH relativeFrom="column">
                  <wp:posOffset>-593090</wp:posOffset>
                </wp:positionH>
                <wp:positionV relativeFrom="paragraph">
                  <wp:posOffset>1571625</wp:posOffset>
                </wp:positionV>
                <wp:extent cx="6461125" cy="6517640"/>
                <wp:effectExtent l="0" t="0" r="0" b="0"/>
                <wp:wrapNone/>
                <wp:docPr id="75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1125" cy="651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81B528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200F7854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您好！</w:t>
                            </w:r>
                          </w:p>
                          <w:p w14:paraId="0C87FC38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真诚地感谢您在百忙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之中惠阅我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57E3B1AE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</w:p>
                          <w:p w14:paraId="55244909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6C12BC87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</w:p>
                          <w:p w14:paraId="25D77437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ascii="微软雅黑" w:eastAsia="微软雅黑" w:hAnsi="微软雅黑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另外，我也致力于提高自己的综合能力，积极投身于学院的各项活动之中。在校曾担任院团委校团委担任办公室干事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、校团委办公室副主任、班级宣传委员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，在班级工作以及系上院上团学工作中，使自身具有了极强的开拓精神、团队合作意识、组织协调能力、活动策划能力。</w:t>
                            </w:r>
                          </w:p>
                          <w:p w14:paraId="55922E7B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</w:p>
                          <w:p w14:paraId="640E0FFB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0A87EE39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我相信自己，更相信你，给我一个机会，蓄势而发的我会还您一个惊喜！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 w14:paraId="1BCAB29D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祝愿贵公司事业蒸蒸日上！</w:t>
                            </w:r>
                          </w:p>
                          <w:p w14:paraId="4A32E376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 w14:paraId="1D4D0913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敬礼！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967D3" id="矩形 7" o:spid="_x0000_s1043" style="position:absolute;margin-left:-46.7pt;margin-top:123.75pt;width:508.75pt;height:51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" filled="f" stroked="f">
                <v:textbox style="mso-fit-shape-to-text:t">
                  <w:txbxContent>
                    <w:p w14:paraId="1981B528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200F7854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您好！</w:t>
                      </w:r>
                    </w:p>
                    <w:p w14:paraId="0C87FC38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真诚地感谢您在百忙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之中惠阅我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的自荐材料！我平凡但不平庸，简约但不简单。我的座右铭是“莫言下岭便无难”。所有的成功，都来自不倦的努力和奔跑。</w:t>
                      </w:r>
                    </w:p>
                    <w:p w14:paraId="57E3B1AE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</w:p>
                    <w:p w14:paraId="55244909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6C12BC87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</w:p>
                    <w:p w14:paraId="25D77437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ascii="微软雅黑" w:eastAsia="微软雅黑" w:hAnsi="微软雅黑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另外，我也致力于提高自己的综合能力，积极投身于学院的各项活动之中。在校曾担任院团委校团委担任办公室干事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、校团委办公室副主任、班级宣传委员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，在班级工作以及系上院上团学工作中，使自身具有了极强的开拓精神、团队合作意识、组织协调能力、活动策划能力。</w:t>
                      </w:r>
                    </w:p>
                    <w:p w14:paraId="55922E7B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</w:p>
                    <w:p w14:paraId="640E0FFB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0A87EE39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我相信自己，更相信你，给我一个机会，蓄势而发的我会还您一个惊喜！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</w:t>
                      </w:r>
                    </w:p>
                    <w:p w14:paraId="1BCAB29D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祝愿贵公司事业蒸蒸日上！</w:t>
                      </w:r>
                    </w:p>
                    <w:p w14:paraId="4A32E376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此致</w:t>
                      </w:r>
                    </w:p>
                    <w:p w14:paraId="1D4D0913" w14:textId="77777777" w:rsidR="0078792D" w:rsidRDefault="0078792D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敬礼！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F0F4BA" wp14:editId="20A96F00">
                <wp:simplePos x="0" y="0"/>
                <wp:positionH relativeFrom="column">
                  <wp:posOffset>4105910</wp:posOffset>
                </wp:positionH>
                <wp:positionV relativeFrom="paragraph">
                  <wp:posOffset>8432800</wp:posOffset>
                </wp:positionV>
                <wp:extent cx="1607820" cy="751840"/>
                <wp:effectExtent l="0" t="0" r="0" b="0"/>
                <wp:wrapNone/>
                <wp:docPr id="76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7820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EA752" w14:textId="24856A0C" w:rsidR="0078792D" w:rsidRDefault="0078792D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ascii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>XXX</w:t>
                            </w:r>
                          </w:p>
                          <w:p w14:paraId="6AE5CB7B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</w:t>
                            </w:r>
                            <w:r w:rsidR="00B85743"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.1.019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0F4BA" id="矩形 5" o:spid="_x0000_s1044" style="position:absolute;margin-left:323.3pt;margin-top:664pt;width:126.6pt;height:59.2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" filled="f" stroked="f">
                <v:textbox style="mso-fit-shape-to-text:t">
                  <w:txbxContent>
                    <w:p w14:paraId="597EA752" w14:textId="24856A0C" w:rsidR="0078792D" w:rsidRDefault="0078792D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ascii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  <w:t>XXX</w:t>
                      </w:r>
                    </w:p>
                    <w:p w14:paraId="6AE5CB7B" w14:textId="77777777" w:rsidR="0078792D" w:rsidRDefault="0078792D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日期：</w:t>
                      </w:r>
                      <w:r w:rsidR="00B85743"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.1.019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E94CB4" wp14:editId="3236777A">
                <wp:simplePos x="0" y="0"/>
                <wp:positionH relativeFrom="column">
                  <wp:posOffset>1647190</wp:posOffset>
                </wp:positionH>
                <wp:positionV relativeFrom="paragraph">
                  <wp:posOffset>30480</wp:posOffset>
                </wp:positionV>
                <wp:extent cx="4366260" cy="586740"/>
                <wp:effectExtent l="0" t="0" r="0" b="0"/>
                <wp:wrapNone/>
                <wp:docPr id="77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6260" cy="586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6246E1" w14:textId="77777777" w:rsidR="0078792D" w:rsidRDefault="0078792D">
                            <w:pPr>
                              <w:pStyle w:val="a7"/>
                              <w:spacing w:before="0" w:beforeAutospacing="0" w:after="0" w:afterAutospacing="0" w:line="780" w:lineRule="exact"/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>自荐信</w:t>
                            </w: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E94CB4" id="矩形 3" o:spid="_x0000_s1045" style="position:absolute;margin-left:129.7pt;margin-top:2.4pt;width:343.8pt;height:4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" filled="f" stroked="f">
                <v:textbox style="mso-fit-shape-to-text:t">
                  <w:txbxContent>
                    <w:p w14:paraId="256246E1" w14:textId="77777777" w:rsidR="0078792D" w:rsidRDefault="0078792D">
                      <w:pPr>
                        <w:pStyle w:val="a7"/>
                        <w:spacing w:before="0" w:beforeAutospacing="0" w:after="0" w:afterAutospacing="0" w:line="780" w:lineRule="exact"/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>自荐信</w:t>
                      </w: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   </w:t>
                      </w:r>
                      <w:r>
                        <w:rPr>
                          <w:rFonts w:ascii="Impact" w:eastAsia="方正兰亭黑简体" w:hAnsi="Impact"/>
                          <w:color w:val="FFFFFF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0E7A5AD2" w14:textId="4330D211" w:rsidR="00F1525F" w:rsidRDefault="0078792D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C3053A8" wp14:editId="643E3880">
            <wp:simplePos x="0" y="0"/>
            <wp:positionH relativeFrom="column">
              <wp:posOffset>-1129665</wp:posOffset>
            </wp:positionH>
            <wp:positionV relativeFrom="paragraph">
              <wp:posOffset>-915035</wp:posOffset>
            </wp:positionV>
            <wp:extent cx="7608570" cy="10762615"/>
            <wp:effectExtent l="57150" t="57150" r="30480" b="38735"/>
            <wp:wrapNone/>
            <wp:docPr id="56" name="图片 36" descr="C:\Users\Administrator\Desktop\7.jp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C:\Users\Administrator\Desktop\7.jpg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261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062BB3" wp14:editId="68250732">
                <wp:simplePos x="0" y="0"/>
                <wp:positionH relativeFrom="column">
                  <wp:posOffset>471805</wp:posOffset>
                </wp:positionH>
                <wp:positionV relativeFrom="page">
                  <wp:posOffset>2489200</wp:posOffset>
                </wp:positionV>
                <wp:extent cx="4199255" cy="3968750"/>
                <wp:effectExtent l="0" t="0" r="0" b="0"/>
                <wp:wrapNone/>
                <wp:docPr id="72" name="文本框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9255" cy="396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5171A5" w14:textId="77777777" w:rsidR="0078792D" w:rsidRDefault="0078792D">
                            <w:pPr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098181FD" w14:textId="77777777" w:rsidR="0078792D" w:rsidRDefault="0078792D">
                            <w:pPr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48647F7C" w14:textId="77777777" w:rsidR="0078792D" w:rsidRDefault="0078792D">
                            <w:pPr>
                              <w:spacing w:afterLines="100" w:after="312" w:line="1200" w:lineRule="exac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  <w:t>谢谢您的观看</w:t>
                            </w:r>
                          </w:p>
                          <w:p w14:paraId="527B87D6" w14:textId="77777777" w:rsidR="0078792D" w:rsidRDefault="0078792D">
                            <w:pPr>
                              <w:spacing w:afterLines="200" w:after="624" w:line="800" w:lineRule="exact"/>
                              <w:jc w:val="center"/>
                              <w:rPr>
                                <w:rFonts w:ascii="黑体" w:eastAsia="黑体" w:hAnsi="黑体" w:cs="黑体" w:hint="eastAsia"/>
                                <w:spacing w:val="2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62BB3" id="文本框 168" o:spid="_x0000_s1046" type="#_x0000_t202" style="position:absolute;left:0;text-align:left;margin-left:37.15pt;margin-top:196pt;width:330.65pt;height:31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" filled="f" stroked="f">
                <v:textbox>
                  <w:txbxContent>
                    <w:p w14:paraId="025171A5" w14:textId="77777777" w:rsidR="0078792D" w:rsidRDefault="0078792D">
                      <w:pPr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FFFFFF"/>
                          <w:sz w:val="52"/>
                          <w:szCs w:val="52"/>
                        </w:rPr>
                      </w:pPr>
                    </w:p>
                    <w:p w14:paraId="098181FD" w14:textId="77777777" w:rsidR="0078792D" w:rsidRDefault="0078792D">
                      <w:pPr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FFFFFF"/>
                          <w:sz w:val="52"/>
                          <w:szCs w:val="52"/>
                        </w:rPr>
                      </w:pPr>
                    </w:p>
                    <w:p w14:paraId="48647F7C" w14:textId="77777777" w:rsidR="0078792D" w:rsidRDefault="0078792D">
                      <w:pPr>
                        <w:spacing w:afterLines="100" w:after="312" w:line="1200" w:lineRule="exact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  <w:t>谢谢您的观看</w:t>
                      </w:r>
                    </w:p>
                    <w:p w14:paraId="527B87D6" w14:textId="77777777" w:rsidR="0078792D" w:rsidRDefault="0078792D">
                      <w:pPr>
                        <w:spacing w:afterLines="200" w:after="624" w:line="800" w:lineRule="exact"/>
                        <w:jc w:val="center"/>
                        <w:rPr>
                          <w:rFonts w:ascii="黑体" w:eastAsia="黑体" w:hAnsi="黑体" w:cs="黑体" w:hint="eastAsia"/>
                          <w:spacing w:val="20"/>
                          <w:sz w:val="72"/>
                          <w:szCs w:val="7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1525F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3EE8B" w14:textId="77777777" w:rsidR="00F91935" w:rsidRDefault="00F91935" w:rsidP="00B85743">
      <w:r>
        <w:separator/>
      </w:r>
    </w:p>
  </w:endnote>
  <w:endnote w:type="continuationSeparator" w:id="0">
    <w:p w14:paraId="1EA2BD89" w14:textId="77777777" w:rsidR="00F91935" w:rsidRDefault="00F91935" w:rsidP="00B8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硬笔行书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altName w:val="黑体"/>
    <w:charset w:val="86"/>
    <w:family w:val="modern"/>
    <w:pitch w:val="default"/>
    <w:sig w:usb0="00000000" w:usb1="00000000" w:usb2="00000000" w:usb3="00000000" w:csb0="00040001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3523" w14:textId="77777777" w:rsidR="00F91935" w:rsidRDefault="00F91935" w:rsidP="00B85743">
      <w:r>
        <w:separator/>
      </w:r>
    </w:p>
  </w:footnote>
  <w:footnote w:type="continuationSeparator" w:id="0">
    <w:p w14:paraId="29FC150F" w14:textId="77777777" w:rsidR="00F91935" w:rsidRDefault="00F91935" w:rsidP="00B8574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356007">
    <w:abstractNumId w:val="1"/>
  </w:num>
  <w:num w:numId="2" w16cid:durableId="51507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F52812"/>
    <w:rsid w:val="00043A94"/>
    <w:rsid w:val="0018101A"/>
    <w:rsid w:val="002C2436"/>
    <w:rsid w:val="0038365E"/>
    <w:rsid w:val="003C3140"/>
    <w:rsid w:val="005457A1"/>
    <w:rsid w:val="006D204E"/>
    <w:rsid w:val="0078792D"/>
    <w:rsid w:val="00B001EA"/>
    <w:rsid w:val="00B85743"/>
    <w:rsid w:val="00CF7E52"/>
    <w:rsid w:val="00D747AD"/>
    <w:rsid w:val="00E64177"/>
    <w:rsid w:val="00F1525F"/>
    <w:rsid w:val="00F91935"/>
    <w:rsid w:val="089023B0"/>
    <w:rsid w:val="18F52812"/>
    <w:rsid w:val="1B410BAE"/>
    <w:rsid w:val="1EB65DE6"/>
    <w:rsid w:val="2F5216F4"/>
    <w:rsid w:val="37EA7F5E"/>
    <w:rsid w:val="42A2303F"/>
    <w:rsid w:val="4CE808F7"/>
    <w:rsid w:val="59A304E7"/>
    <w:rsid w:val="5E54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  <o:rules v:ext="edit">
        <o:r id="V:Rule1" type="connector" idref="#直接连接符 14"/>
        <o:r id="V:Rule2" type="connector" idref="#直接连接符 15"/>
        <o:r id="V:Rule3" type="connector" idref="#直接连接符 16"/>
        <o:r id="V:Rule4" type="connector" idref="#直接连接符 17"/>
        <o:r id="V:Rule5" type="connector" idref="#直接连接符 18"/>
        <o:r id="V:Rule6" type="connector" idref="#直接连接符 19"/>
        <o:r id="V:Rule7" type="connector" idref="#直接连接符 21"/>
        <o:r id="V:Rule8" type="connector" idref="#直接连接符 22"/>
        <o:r id="V:Rule9" type="connector" idref="#直接连接符 23"/>
        <o:r id="V:Rule10" type="connector" idref="#直接连接符 53"/>
        <o:r id="V:Rule11" type="connector" idref="#直接连接符 54"/>
        <o:r id="V:Rule12" type="connector" idref="#直接连接符 55"/>
        <o:r id="V:Rule13" type="connector" idref="#直接连接符 56"/>
        <o:r id="V:Rule14" type="connector" idref="#直接连接符 57"/>
      </o:rules>
    </o:shapelayout>
  </w:shapeDefaults>
  <w:decimalSymbol w:val="."/>
  <w:listSeparator w:val=","/>
  <w14:docId w14:val="5AD9F0A8"/>
  <w15:chartTrackingRefBased/>
  <w15:docId w15:val="{B54CB2C7-A427-4D0E-A3D5-ED99177C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qFormat/>
    <w:rPr>
      <w:sz w:val="18"/>
      <w:szCs w:val="18"/>
    </w:rPr>
  </w:style>
  <w:style w:type="character" w:customStyle="1" w:styleId="a5">
    <w:name w:val="页脚 字符"/>
    <w:link w:val="a6"/>
    <w:uiPriority w:val="99"/>
    <w:qFormat/>
    <w:rPr>
      <w:sz w:val="18"/>
      <w:szCs w:val="18"/>
    </w:rPr>
  </w:style>
  <w:style w:type="paragraph" w:customStyle="1" w:styleId="ListParagraph">
    <w:name w:val="List Paragraph"/>
    <w:basedOn w:val="a"/>
    <w:uiPriority w:val="34"/>
    <w:qFormat/>
    <w:pPr>
      <w:ind w:firstLineChars="200" w:firstLine="420"/>
    </w:pPr>
  </w:style>
  <w:style w:type="paragraph" w:styleId="a6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0</TotalTime>
  <Pages>4</Pages>
  <Words>0</Words>
  <Characters>79</Characters>
  <Application>Microsoft Office Word</Application>
  <DocSecurity>0</DocSecurity>
  <Lines>1</Lines>
  <Paragraphs>1</Paragraphs>
  <ScaleCrop>false</ScaleCrop>
  <Company>china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2</cp:revision>
  <dcterms:created xsi:type="dcterms:W3CDTF">2025-06-02T08:04:00Z</dcterms:created>
  <dcterms:modified xsi:type="dcterms:W3CDTF">2025-06-02T08:04:00Z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525714458_btnclosed</vt:lpwstr>
  </property>
</Properties>
</file>