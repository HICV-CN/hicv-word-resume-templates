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DA4725" w14:textId="32D74650" w:rsidR="00210AF4" w:rsidRDefault="009E2E0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CE575D" wp14:editId="31CB61F4">
                <wp:simplePos x="0" y="0"/>
                <wp:positionH relativeFrom="column">
                  <wp:posOffset>2590800</wp:posOffset>
                </wp:positionH>
                <wp:positionV relativeFrom="paragraph">
                  <wp:posOffset>9150350</wp:posOffset>
                </wp:positionV>
                <wp:extent cx="2112010" cy="1346200"/>
                <wp:effectExtent l="0" t="0" r="0" b="635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010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1F9A433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311CFD76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403475E7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工程“工程之星”获得者</w:t>
                            </w:r>
                          </w:p>
                          <w:p w14:paraId="379BF72F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E575D" id="矩形 81" o:spid="_x0000_s1026" style="position:absolute;margin-left:204pt;margin-top:720.5pt;width:166.3pt;height:10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" filled="f" stroked="f">
                <v:textbox>
                  <w:txbxContent>
                    <w:p w14:paraId="11F9A433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 w14:paraId="311CFD76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 w14:paraId="403475E7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</w:t>
                      </w:r>
                      <w:proofErr w:type="gramStart"/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工</w:t>
                      </w:r>
                      <w:proofErr w:type="gramEnd"/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工程“工程之星”获得者</w:t>
                      </w:r>
                    </w:p>
                    <w:p w14:paraId="379BF72F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 w:rsidR="003B1FA6">
        <w:rPr>
          <w:noProof/>
        </w:rPr>
        <w:drawing>
          <wp:anchor distT="0" distB="0" distL="114300" distR="114300" simplePos="0" relativeHeight="251661312" behindDoc="0" locked="0" layoutInCell="1" allowOverlap="1" wp14:anchorId="6BC4AF00" wp14:editId="7CDA42C0">
            <wp:simplePos x="0" y="0"/>
            <wp:positionH relativeFrom="column">
              <wp:posOffset>533400</wp:posOffset>
            </wp:positionH>
            <wp:positionV relativeFrom="paragraph">
              <wp:posOffset>779919</wp:posOffset>
            </wp:positionV>
            <wp:extent cx="1149350" cy="1557136"/>
            <wp:effectExtent l="0" t="0" r="0" b="5080"/>
            <wp:wrapNone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557136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E808F1" wp14:editId="11ABEFBA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rect l="0" t="0" r="0" b="0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E718CE1" id="KSO_Shape" o:spid="_x0000_s1026" style="position:absolute;margin-left:19.3pt;margin-top:446.5pt;width:14.25pt;height:1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" path="m,55v,,,2,4,2c3,54,11,45,11,45v,,14,9,29,-6c54,23,44,11,63,,17,10,7,24,8,43,12,34,24,22,34,17,17,29,5,47,,55xe" fillcolor="#f2f2f2" stroked="f">
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1874CF" wp14:editId="2145F28E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rect l="0" t="0" r="0" b="0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57BE42" id="KSO_Shape" o:spid="_x0000_s1026" style="position:absolute;margin-left:20.9pt;margin-top:276.3pt;width:12.65pt;height:16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04040" stroked="f">
                <v:path arrowok="t" o:connecttype="custom"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 textboxrect="0,0,1679575,2125662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7704C2" wp14:editId="57FE51C7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rect l="0" t="0" r="0" b="0"/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31446EE" id="KSO_Shape" o:spid="_x0000_s1026" style="position:absolute;margin-left:21.15pt;margin-top:321.1pt;width:12.9pt;height:12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2088,792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" path="m320662,99114r,375948l696610,475062r,-40986l361648,434076r,-334962l320662,99114xm396044,c614773,,792088,177315,792088,396044v,218729,-177315,396044,-396044,396044c177315,792088,,614773,,396044,,177315,177315,,396044,xe" fillcolor="#f2f2f2" stroked="f" strokeweight="2.25pt">
                <v:path arrowok="t" o:connecttype="custom" o:connectlocs="66463,20543;66463,98465;144385,98465;144385,89970;74958,89970;74958,20543;82087,0;164174,82087;82087,164174;0,82087;82087,0" o:connectangles="0,0,0,0,0,0,0,0,0,0,0" textboxrect="0,0,792088,792088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942E30" wp14:editId="19BCBAAF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971642B" id="KSO_Shape" o:spid="_x0000_s1026" style="position:absolute;margin-left:18.9pt;margin-top:487.75pt;width:15.1pt;height:15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f2f2f2" stroked="f" strokeweight=".25pt">
                <v:path arrowok="t" textboxrect="0,0,577593,577592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8529DD8" wp14:editId="147E523F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90C6E2D" id="KSO_Shape" o:spid="_x0000_s1026" style="position:absolute;margin-left:19.55pt;margin-top:404.15pt;width:14.4pt;height:12.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f2f2f2" stroked="f" strokeweight="1pt">
                <v:path arrowok="t" textboxrect="0,0,648072,40051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D25E838" wp14:editId="424A8210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4EC849E" id="KSO_Shape" o:spid="_x0000_s1026" style="position:absolute;margin-left:20.45pt;margin-top:358.3pt;width:13.35pt;height:19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f2f2f2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F6C71DC" wp14:editId="31422230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FCE2983" id="KSO_Shape" o:spid="_x0000_s1026" style="position:absolute;margin-left:20.05pt;margin-top:532.6pt;width:13.8pt;height:9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" path="m1897867,1805825r587870,509909l3073607,1805825,4820061,3320682r-4668648,l1897867,1805825xm,159634l1788328,1710812,,3261996,,159634xm4974795,156753r,3108119l3183146,1710812,4974795,156753xm35040,l4936434,,2485737,2125709,35040,xe" fillcolor="#f2f2f2" stroked="f" strokeweight="1pt">
                <v:path arrowok="t" textboxrect="0,0,4974795,3320682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DE52AA" wp14:editId="6B160A57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E9677D" w14:textId="77777777" w:rsidR="00210AF4" w:rsidRDefault="00000000" w:rsidP="004551C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级证书</w:t>
                            </w:r>
                          </w:p>
                          <w:p w14:paraId="21341322" w14:textId="77777777" w:rsidR="00210AF4" w:rsidRDefault="00000000" w:rsidP="004551C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 w14:paraId="65CEC868" w14:textId="77777777" w:rsidR="00210AF4" w:rsidRDefault="00000000" w:rsidP="004551C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 w14:paraId="48EB1B71" w14:textId="77777777" w:rsidR="00210AF4" w:rsidRDefault="00000000" w:rsidP="004551C0">
                            <w:pPr>
                              <w:pStyle w:val="Style1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left="714" w:firstLineChars="0" w:hanging="357"/>
                              <w:jc w:val="right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E52AA" id="矩形 82" o:spid="_x0000_s1027" style="position:absolute;margin-left:411.15pt;margin-top:720.15pt;width:141.9pt;height:7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" filled="f" stroked="f">
                <v:textbox style="mso-fit-shape-to-text:t">
                  <w:txbxContent>
                    <w:p w14:paraId="7CE9677D" w14:textId="77777777" w:rsidR="00210AF4" w:rsidRDefault="00000000" w:rsidP="004551C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级证书</w:t>
                      </w:r>
                    </w:p>
                    <w:p w14:paraId="21341322" w14:textId="77777777" w:rsidR="00210AF4" w:rsidRDefault="00000000" w:rsidP="004551C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 w14:paraId="65CEC868" w14:textId="77777777" w:rsidR="00210AF4" w:rsidRDefault="00000000" w:rsidP="004551C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 w14:paraId="48EB1B71" w14:textId="77777777" w:rsidR="00210AF4" w:rsidRDefault="00000000" w:rsidP="004551C0">
                      <w:pPr>
                        <w:pStyle w:val="Style1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left="714" w:firstLineChars="0" w:hanging="357"/>
                        <w:jc w:val="right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797897E" wp14:editId="1B82712E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403859"/>
                <wp:effectExtent l="0" t="0" r="2413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03859"/>
                          <a:chOff x="0" y="-46503"/>
                          <a:chExt cx="4471424" cy="403980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2005" cy="40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59829423" w14:textId="77777777" w:rsidR="00210AF4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7897E" id="组合 92" o:spid="_x0000_s1028" style="position:absolute;margin-left:204.15pt;margin-top:684.7pt;width:352.1pt;height:31.8pt;z-index:251677696" coordorigin=",-465" coordsize="44714,4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">
                <v:group id="组合 76" o:spid="_x0000_s1029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77" o:spid="_x0000_s1030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" adj="2661" fillcolor="#00b0f0" stroked="f" strokeweight="1pt"/>
                  <v:line id="直接连接符 78" o:spid="_x0000_s1031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" strokecolor="#29282e" strokeweight="4.5pt">
                    <v:stroke joinstyle="miter"/>
                  </v:line>
                  <v:shape id="平行四边形 79" o:spid="_x0000_s1032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" adj="2836" fillcolor="#29282e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62" o:spid="_x0000_s1033" type="#_x0000_t202" style="position:absolute;left:1219;top:-465;width:14420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<v:textbox style="mso-fit-shape-to-text:t">
                    <w:txbxContent>
                      <w:p w14:paraId="59829423" w14:textId="77777777" w:rsidR="00210AF4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CB358" wp14:editId="11B93BAB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2E7853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00B0F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网络宣传部副部长</w:t>
                            </w:r>
                          </w:p>
                          <w:p w14:paraId="5DCAEB6F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 w14:paraId="4CB6DA1D" w14:textId="77777777" w:rsidR="00210AF4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负责院报官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方微博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CB358" id="文本框 90" o:spid="_x0000_s1034" type="#_x0000_t202" style="position:absolute;margin-left:204.15pt;margin-top:594.5pt;width:362.15pt;height:6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" filled="f" stroked="f">
                <v:textbox style="mso-fit-shape-to-text:t">
                  <w:txbxContent>
                    <w:p w14:paraId="3C2E7853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00B0F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网络宣传部副部长</w:t>
                      </w:r>
                    </w:p>
                    <w:p w14:paraId="5DCAEB6F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 w14:paraId="4CB6DA1D" w14:textId="77777777" w:rsidR="00210AF4" w:rsidRDefault="00000000">
                      <w:pP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负责院报官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方微博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32DCFA" wp14:editId="5C540BBB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B0D861" w14:textId="77777777" w:rsidR="00210AF4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体育部部长</w:t>
                            </w:r>
                          </w:p>
                          <w:p w14:paraId="1E69F096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 w14:paraId="613F5AD2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DCFA" id="文本框 89" o:spid="_x0000_s1035" type="#_x0000_t202" style="position:absolute;margin-left:204.15pt;margin-top:513.3pt;width:360.25pt;height:6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" filled="f" stroked="f">
                <v:textbox style="mso-fit-shape-to-text:t">
                  <w:txbxContent>
                    <w:p w14:paraId="5FB0D861" w14:textId="77777777" w:rsidR="00210AF4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体育部部长</w:t>
                      </w:r>
                    </w:p>
                    <w:p w14:paraId="1E69F096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 w14:paraId="613F5AD2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2E585" wp14:editId="4A3BD7F6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700D2F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93B6A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移动专项赛省级银奖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 w14:paraId="46B6A8ED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687B78AB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管理能力：利用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甘特图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等  方法来进行 项目 和 任务 的 进度管理</w:t>
                            </w:r>
                          </w:p>
                          <w:p w14:paraId="63D11987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与讲座结合获得310客户</w:t>
                            </w:r>
                          </w:p>
                          <w:p w14:paraId="67CD2EFA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2E585" id="文本框 88" o:spid="_x0000_s1036" type="#_x0000_t202" style="position:absolute;margin-left:204.15pt;margin-top:399.55pt;width:371.5pt;height:95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" filled="f" stroked="f">
                <v:textbox style="mso-fit-shape-to-text:t">
                  <w:txbxContent>
                    <w:p w14:paraId="55700D2F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93B6A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移动专项赛省级银奖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 w14:paraId="46B6A8ED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 w14:paraId="687B78AB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管理能力：利用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甘特图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等  方法来进行 项目 和 任务 的 进度管理</w:t>
                      </w:r>
                    </w:p>
                    <w:p w14:paraId="63D11987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营销能力：负责项目的推广，内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>与讲座结合获得310客户</w:t>
                      </w:r>
                    </w:p>
                    <w:p w14:paraId="67CD2EFA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4D8DE7E" wp14:editId="3EDC77B7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403859"/>
                <wp:effectExtent l="0" t="0" r="2413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03859"/>
                          <a:chOff x="0" y="-46503"/>
                          <a:chExt cx="4471424" cy="403980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2005" cy="40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22869E2" w14:textId="77777777" w:rsidR="00210AF4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8DE7E" id="组合 59" o:spid="_x0000_s1037" style="position:absolute;margin-left:204.15pt;margin-top:362.3pt;width:352.1pt;height:31.8pt;z-index:251667456" coordorigin=",-465" coordsize="44714,4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">
                <v:group id="组合 76" o:spid="_x0000_s1038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平行四边形 77" o:spid="_x0000_s1039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" adj="2661" fillcolor="#00b0f0" stroked="f" strokeweight="1pt"/>
                  <v:line id="直接连接符 78" o:spid="_x0000_s1040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" strokecolor="#29282e" strokeweight="4.5pt">
                    <v:stroke joinstyle="miter"/>
                  </v:line>
                  <v:shape id="平行四边形 79" o:spid="_x0000_s1041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" adj="2836" fillcolor="#29282e" stroked="f" strokeweight="1pt"/>
                </v:group>
                <v:shape id="文本框 162" o:spid="_x0000_s1042" type="#_x0000_t202" style="position:absolute;left:1219;top:-465;width:14420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zv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DnjhzvwgAAANsAAAAPAAAA&#10;AAAAAAAAAAAAAAcCAABkcnMvZG93bnJldi54bWxQSwUGAAAAAAMAAwC3AAAA9gIAAAAA&#10;" filled="f" stroked="f">
                  <v:textbox style="mso-fit-shape-to-text:t">
                    <w:txbxContent>
                      <w:p w14:paraId="422869E2" w14:textId="77777777" w:rsidR="00210AF4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E98FB5" wp14:editId="5D3ADFA1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6A34D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 xml:space="preserve">期间负责公司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官方微博运营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，设计并发布宣传图</w:t>
                            </w:r>
                          </w:p>
                          <w:p w14:paraId="35D378DF" w14:textId="39BC211A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参与产品内测，</w:t>
                            </w:r>
                            <w:r w:rsidR="0041289D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98FB5" id="矩形 29" o:spid="_x0000_s1043" style="position:absolute;margin-left:282.95pt;margin-top:292.55pt;width:281.35pt;height:4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" filled="f" stroked="f">
                <v:textbox style="mso-fit-shape-to-text:t">
                  <w:txbxContent>
                    <w:p w14:paraId="0AA6A34D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 xml:space="preserve">期间负责公司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官方微博运营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，设计并发布宣传图</w:t>
                      </w:r>
                    </w:p>
                    <w:p w14:paraId="35D378DF" w14:textId="39BC211A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参与产品内测，</w:t>
                      </w:r>
                      <w:r w:rsidR="0041289D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20B44" wp14:editId="0196F923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DB49B7" w14:textId="42ABA470" w:rsidR="00210AF4" w:rsidRDefault="0041289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>武汉云印传媒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有限公司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20B44" id="矩形 27" o:spid="_x0000_s1044" style="position:absolute;margin-left:204.15pt;margin-top:269.05pt;width:366pt;height:24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" filled="f" stroked="f">
                <v:textbox style="mso-fit-shape-to-text:t">
                  <w:txbxContent>
                    <w:p w14:paraId="40DB49B7" w14:textId="42ABA470" w:rsidR="00210AF4" w:rsidRDefault="0041289D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>武汉云印传媒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有限公司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销售专员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0677E" wp14:editId="16EF13F6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C2485B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 w14:paraId="045EA2F4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 w14:paraId="3D9E2097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0677E" id="矩形 26" o:spid="_x0000_s1045" style="position:absolute;margin-left:283.8pt;margin-top:206.15pt;width:241.25pt;height:5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" filled="f" stroked="f">
                <v:textbox style="mso-fit-shape-to-text:t">
                  <w:txbxContent>
                    <w:p w14:paraId="3CC2485B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 w14:paraId="045EA2F4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 w14:paraId="3D9E2097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DD7269" wp14:editId="067B0485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ABFED2" w14:textId="44B5199D" w:rsidR="00210AF4" w:rsidRDefault="0041289D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20xx.06~08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销售实习生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D7269" id="矩形 25" o:spid="_x0000_s1046" style="position:absolute;margin-left:204.5pt;margin-top:180.55pt;width:363.2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" filled="f" stroked="f">
                <v:textbox style="mso-fit-shape-to-text:t">
                  <w:txbxContent>
                    <w:p w14:paraId="38ABFED2" w14:textId="44B5199D" w:rsidR="00210AF4" w:rsidRDefault="0041289D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20xx.06~08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武汉华硕实习生培训计划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销售实习生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69206F" wp14:editId="340E0C0E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403859"/>
                <wp:effectExtent l="0" t="0" r="2413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03859"/>
                          <a:chOff x="0" y="-46503"/>
                          <a:chExt cx="4471424" cy="403980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2005" cy="40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0A0A7A1D" w14:textId="77777777" w:rsidR="00210AF4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9206F" id="组合 50" o:spid="_x0000_s1047" style="position:absolute;margin-left:204.15pt;margin-top:144.45pt;width:352.1pt;height:31.8pt;z-index:251666432" coordorigin=",-465" coordsize="44714,4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">
                <v:group id="组合 76" o:spid="_x0000_s1048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平行四边形 77" o:spid="_x0000_s1049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" adj="2661" fillcolor="#00b0f0" stroked="f" strokeweight="1pt"/>
                  <v:line id="直接连接符 78" o:spid="_x0000_s1050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" strokecolor="#29282e" strokeweight="4.5pt">
                    <v:stroke joinstyle="miter"/>
                  </v:line>
                  <v:shape id="平行四边形 79" o:spid="_x0000_s1051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" adj="2836" fillcolor="#29282e" stroked="f" strokeweight="1pt"/>
                </v:group>
                <v:shape id="文本框 162" o:spid="_x0000_s1052" type="#_x0000_t202" style="position:absolute;left:1219;top:-465;width:14420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<v:textbox style="mso-fit-shape-to-text:t">
                    <w:txbxContent>
                      <w:p w14:paraId="0A0A7A1D" w14:textId="77777777" w:rsidR="00210AF4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F144BD" wp14:editId="57E6BD5B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A97BEAE" w14:textId="77777777" w:rsidR="00210AF4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湖北工业大学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 国际贸易专业          硕士学位</w:t>
                            </w:r>
                          </w:p>
                          <w:p w14:paraId="4A7AE111" w14:textId="77777777" w:rsidR="00210AF4" w:rsidRDefault="0000000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管理系           财务管理专业    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144BD" id="矩形 56" o:spid="_x0000_s1053" style="position:absolute;margin-left:204.15pt;margin-top:72.1pt;width:364.2pt;height:4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" filled="f" stroked="f">
                <v:textbox style="mso-fit-shape-to-text:t">
                  <w:txbxContent>
                    <w:p w14:paraId="1A97BEAE" w14:textId="77777777" w:rsidR="00210AF4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湖北工业大学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 国际贸易专业          硕士学位</w:t>
                      </w:r>
                    </w:p>
                    <w:p w14:paraId="4A7AE111" w14:textId="77777777" w:rsidR="00210AF4" w:rsidRDefault="0000000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管理系           财务管理专业          本科学位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9FB3CD3" wp14:editId="285FACCA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403859"/>
                <wp:effectExtent l="0" t="0" r="2413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670" cy="403859"/>
                          <a:chOff x="0" y="-46503"/>
                          <a:chExt cx="4471424" cy="403980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2005" cy="403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B7DB552" w14:textId="77777777" w:rsidR="00210AF4" w:rsidRDefault="00000000">
                              <w:pPr>
                                <w:pStyle w:val="ad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B3CD3" id="组合 75" o:spid="_x0000_s1054" style="position:absolute;margin-left:204.15pt;margin-top:36.7pt;width:352.1pt;height:31.8pt;z-index:251671552" coordorigin=",-465" coordsize="44714,4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">
                <v:group id="组合 76" o:spid="_x0000_s1055" style="position:absolute;top:161;width:44714;height:2543" coordorigin=",161" coordsize="44714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平行四边形 77" o:spid="_x0000_s1056" type="#_x0000_t7" style="position:absolute;left:2073;top:161;width:14054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" adj="2661" fillcolor="#00b0f0" stroked="f" strokeweight="1pt"/>
                  <v:line id="直接连接符 78" o:spid="_x0000_s1057" style="position:absolute;visibility:visible;mso-wrap-style:square" from="8852,445" to="44714,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" strokecolor="#29282e" strokeweight="4.5pt">
                    <v:stroke joinstyle="miter"/>
                  </v:line>
                  <v:shape id="平行四边形 79" o:spid="_x0000_s1058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" adj="2836" fillcolor="#29282e" stroked="f" strokeweight="1pt"/>
                </v:group>
                <v:shape id="文本框 162" o:spid="_x0000_s1059" type="#_x0000_t202" style="position:absolute;left:1219;top:-465;width:14420;height:4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fK/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CKJ8r++AAAA2wAAAA8AAAAAAAAA&#10;AAAAAAAABwIAAGRycy9kb3ducmV2LnhtbFBLBQYAAAAAAwADALcAAADyAgAAAAA=&#10;" filled="f" stroked="f">
                  <v:textbox style="mso-fit-shape-to-text:t">
                    <w:txbxContent>
                      <w:p w14:paraId="4B7DB552" w14:textId="77777777" w:rsidR="00210AF4" w:rsidRDefault="00000000">
                        <w:pPr>
                          <w:pStyle w:val="ad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9F3889" wp14:editId="7D48AC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BF559" id="组合 2" o:spid="_x0000_s1026" style="position:absolute;margin-left:0;margin-top:0;width:173.7pt;height:841.9pt;z-index:-251657216" coordsize="22061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">
                <v:rect id="矩形 2" o:spid="_x0000_s1027" style="position:absolute;width:22061;height:106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" fillcolor="#29282e" stroked="f" strokeweight="1pt"/>
                <v:rect id="矩形 4" o:spid="_x0000_s1028" style="position:absolute;top:38712;width:22061;height:68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" fillcolor="#33333b" stroked="f" strokeweight="1pt"/>
                <v:line id="直接连接符 5" o:spid="_x0000_s1029" style="position:absolute;visibility:visible;mso-wrap-style:square" from="0,43983" to="22061,43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" strokecolor="#454551" strokeweight=".5pt">
                  <v:stroke joinstyle="miter"/>
                </v:line>
                <v:line id="直接连接符 6" o:spid="_x0000_s1030" style="position:absolute;visibility:visible;mso-wrap-style:square" from="0,49126" to="22061,49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" strokecolor="#454551" strokeweight=".5pt">
                  <v:stroke joinstyle="miter"/>
                </v:line>
                <v:line id="直接连接符 7" o:spid="_x0000_s1031" style="position:absolute;visibility:visible;mso-wrap-style:square" from="0,54841" to="22061,54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IydwAAAANoAAAAPAAAAZHJzL2Rvd25yZXYueG1sRI/NigIx&#10;EITvwr5D6AVvmuhBh1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G9SMncAAAADaAAAADwAAAAAA&#10;AAAAAAAAAAAHAgAAZHJzL2Rvd25yZXYueG1sUEsFBgAAAAADAAMAtwAAAPQCAAAAAA==&#10;" strokecolor="#454551" strokeweight=".5pt">
                  <v:stroke joinstyle="miter"/>
                </v:line>
                <v:line id="直接连接符 8" o:spid="_x0000_s1032" style="position:absolute;visibility:visible;mso-wrap-style:square" from="0,59985" to="22061,59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" strokecolor="#454551" strokeweight=".5pt">
                  <v:stroke joinstyle="miter"/>
                </v:line>
                <v:line id="直接连接符 9" o:spid="_x0000_s1033" style="position:absolute;visibility:visible;mso-wrap-style:square" from="0,65462" to="22061,65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" strokecolor="#454551" strokeweight=".5pt">
                  <v:stroke joinstyle="miter"/>
                </v:line>
                <v:line id="直接连接符 10" o:spid="_x0000_s1034" style="position:absolute;visibility:visible;mso-wrap-style:square" from="0,70605" to="22061,7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" strokecolor="#454551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FFFE9F" wp14:editId="62D80030">
                <wp:simplePos x="0" y="0"/>
                <wp:positionH relativeFrom="column">
                  <wp:posOffset>532765</wp:posOffset>
                </wp:positionH>
                <wp:positionV relativeFrom="paragraph">
                  <wp:posOffset>2378075</wp:posOffset>
                </wp:positionV>
                <wp:extent cx="11753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FD50EC0" w14:textId="77777777" w:rsidR="00210AF4" w:rsidRDefault="00000000">
                            <w:pPr>
                              <w:jc w:val="both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bookmarkStart w:id="0" w:name="_Hlk199517188"/>
                            <w:bookmarkStart w:id="1" w:name="_Hlk199517189"/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陈 宇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FFE9F" id="文本框 10" o:spid="_x0000_s1060" type="#_x0000_t202" style="position:absolute;margin-left:41.95pt;margin-top:187.25pt;width:92.55pt;height:4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" filled="f" stroked="f">
                <v:textbox>
                  <w:txbxContent>
                    <w:p w14:paraId="4FD50EC0" w14:textId="77777777" w:rsidR="00210AF4" w:rsidRDefault="00000000">
                      <w:pPr>
                        <w:jc w:val="both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bookmarkStart w:id="2" w:name="_Hlk199517188"/>
                      <w:bookmarkStart w:id="3" w:name="_Hlk199517189"/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陈 宇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8C16E5" wp14:editId="0057006C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9C2F73" w14:textId="77777777" w:rsidR="00210AF4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16E5" id="文本框 11" o:spid="_x0000_s1061" type="#_x0000_t202" style="position:absolute;margin-left:28.55pt;margin-top:227.45pt;width:117.25pt;height:2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" filled="f" stroked="f">
                <v:textbox>
                  <w:txbxContent>
                    <w:p w14:paraId="159C2F73" w14:textId="77777777" w:rsidR="00210AF4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cs="微软雅黑"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7EFAD" wp14:editId="3F727B6B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ACC716" id="矩形 7" o:spid="_x0000_s1026" style="position:absolute;margin-left:0;margin-top:262.75pt;width:173.7pt;height:4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" fillcolor="#00b0f0" stroked="f" strokeweight="1pt"/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4624" behindDoc="0" locked="0" layoutInCell="1" allowOverlap="1" wp14:anchorId="25F5893F" wp14:editId="579EF367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3600" behindDoc="0" locked="0" layoutInCell="1" allowOverlap="1" wp14:anchorId="07EC9522" wp14:editId="1A21DD3F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16D97" wp14:editId="2345FA12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DE281F" w14:textId="7458C874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 w:rsidR="005C2D1A" w:rsidRPr="005C2D1A">
                              <w:rPr>
                                <w:rFonts w:ascii="微软雅黑" w:eastAsia="微软雅黑" w:hAnsi="微软雅黑" w:cs="+mn-cs" w:hint="eastAsia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陈 宇</w:t>
                            </w:r>
                          </w:p>
                          <w:p w14:paraId="0EB607EE" w14:textId="0287C548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</w:t>
                            </w:r>
                            <w:r w:rsidR="00567AF2"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. 06</w:t>
                            </w:r>
                          </w:p>
                          <w:p w14:paraId="785AE0B1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 w14:paraId="516ADF16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 w14:paraId="0BFD2158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 w14:paraId="08F4D1FD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电话：18071404</w:t>
                            </w:r>
                          </w:p>
                          <w:p w14:paraId="3328800C" w14:textId="77777777" w:rsidR="00210AF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rFonts w:hint="eastAsia"/>
                                <w:color w:val="F2F2F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90996@qq.com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16D97" id="矩形 121" o:spid="_x0000_s1062" style="position:absolute;margin-left:41.4pt;margin-top:271.1pt;width:125.05pt;height:30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" filled="f" stroked="f">
                <v:textbox style="mso-fit-shape-to-text:t">
                  <w:txbxContent>
                    <w:p w14:paraId="3DDE281F" w14:textId="7458C874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404040"/>
                          <w:kern w:val="24"/>
                          <w:sz w:val="21"/>
                          <w:szCs w:val="21"/>
                        </w:rPr>
                        <w:t>姓名：</w:t>
                      </w:r>
                      <w:r w:rsidR="005C2D1A" w:rsidRPr="005C2D1A">
                        <w:rPr>
                          <w:rFonts w:ascii="微软雅黑" w:eastAsia="微软雅黑" w:hAnsi="微软雅黑" w:cs="+mn-cs" w:hint="eastAsia"/>
                          <w:color w:val="404040"/>
                          <w:kern w:val="24"/>
                          <w:sz w:val="21"/>
                          <w:szCs w:val="21"/>
                        </w:rPr>
                        <w:t>陈 宇</w:t>
                      </w:r>
                    </w:p>
                    <w:p w14:paraId="0EB607EE" w14:textId="0287C548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生日：</w:t>
                      </w:r>
                      <w:r w:rsidR="00567AF2"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. 06</w:t>
                      </w:r>
                    </w:p>
                    <w:p w14:paraId="785AE0B1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 w14:paraId="516ADF16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 w14:paraId="0BFD2158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 w14:paraId="08F4D1FD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电话：18071404</w:t>
                      </w:r>
                    </w:p>
                    <w:p w14:paraId="3328800C" w14:textId="77777777" w:rsidR="00210AF4" w:rsidRDefault="00000000">
                      <w:pPr>
                        <w:pStyle w:val="ad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rFonts w:hint="eastAsia"/>
                          <w:color w:val="F2F2F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F2F2F2"/>
                          <w:kern w:val="24"/>
                          <w:sz w:val="21"/>
                          <w:szCs w:val="21"/>
                        </w:rPr>
                        <w:t>90996@qq.com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975191" wp14:editId="1E20F707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BBC36B2" w14:textId="77777777" w:rsidR="00210AF4" w:rsidRDefault="00000000">
                            <w:pPr>
                              <w:pStyle w:val="ad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75191" id="文本框 80" o:spid="_x0000_s1063" type="#_x0000_t202" style="position:absolute;margin-left:218.6pt;margin-top:366.45pt;width:86.75pt;height:2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" filled="f" stroked="f">
                <v:textbox>
                  <w:txbxContent>
                    <w:p w14:paraId="2BBC36B2" w14:textId="77777777" w:rsidR="00210AF4" w:rsidRDefault="00000000">
                      <w:pPr>
                        <w:pStyle w:val="ad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B188BA" wp14:editId="42D748D2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4957E" id="组合 14" o:spid="_x0000_s1026" style="position:absolute;margin-left:147.8pt;margin-top:276.05pt;width:8.15pt;height:266.6pt;z-index:251661312" coordorigin="16375,49" coordsize="1036,3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燕尾形 20" o:spid="_x0000_s1027" type="#_x0000_t55" style="position:absolute;left:16375;top:49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" adj="2979" strokecolor="#404040" strokeweight="1pt"/>
                <v:shape id="燕尾形 21" o:spid="_x0000_s1028" type="#_x0000_t55" style="position:absolute;left:16375;top:5428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" adj="2979" strokecolor="#f2f2f2" strokeweight="1pt"/>
                <v:shape id="燕尾形 22" o:spid="_x0000_s1029" type="#_x0000_t55" style="position:absolute;left:16375;top:10505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" adj="2979" strokecolor="#f2f2f2" strokeweight="1pt"/>
                <v:shape id="燕尾形 23" o:spid="_x0000_s1030" type="#_x0000_t55" style="position:absolute;left:16375;top:15893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" adj="2979" strokecolor="#f2f2f2" strokeweight="1pt"/>
                <v:shape id="燕尾形 24" o:spid="_x0000_s1031" type="#_x0000_t55" style="position:absolute;left:16375;top:21272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" adj="2979" strokecolor="#f2f2f2" strokeweight="1pt"/>
                <v:shape id="燕尾形 25" o:spid="_x0000_s1032" type="#_x0000_t55" style="position:absolute;left:16375;top:26651;width:1036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" adj="2979" strokecolor="#f2f2f2" strokeweight="1pt"/>
                <v:shape id="燕尾形 26" o:spid="_x0000_s1033" type="#_x0000_t55" style="position:absolute;left:16375;top:32029;width:1036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" adj="2979" strokecolor="#f2f2f2" strokeweight="1pt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210AF4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2DD5" w14:textId="77777777" w:rsidR="007C58E4" w:rsidRDefault="007C58E4" w:rsidP="0041289D">
      <w:pPr>
        <w:spacing w:after="0" w:line="240" w:lineRule="auto"/>
      </w:pPr>
      <w:r>
        <w:separator/>
      </w:r>
    </w:p>
  </w:endnote>
  <w:endnote w:type="continuationSeparator" w:id="0">
    <w:p w14:paraId="186C829D" w14:textId="77777777" w:rsidR="007C58E4" w:rsidRDefault="007C58E4" w:rsidP="0041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思源黑体 CN Medium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555C1" w14:textId="77777777" w:rsidR="007C58E4" w:rsidRDefault="007C58E4" w:rsidP="0041289D">
      <w:pPr>
        <w:spacing w:after="0" w:line="240" w:lineRule="auto"/>
      </w:pPr>
      <w:r>
        <w:separator/>
      </w:r>
    </w:p>
  </w:footnote>
  <w:footnote w:type="continuationSeparator" w:id="0">
    <w:p w14:paraId="5EA067D5" w14:textId="77777777" w:rsidR="007C58E4" w:rsidRDefault="007C58E4" w:rsidP="00412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5A6F"/>
    <w:multiLevelType w:val="multilevel"/>
    <w:tmpl w:val="477D5A6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4413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A85562"/>
    <w:rsid w:val="000441C3"/>
    <w:rsid w:val="0009754E"/>
    <w:rsid w:val="000A2E93"/>
    <w:rsid w:val="001A31FC"/>
    <w:rsid w:val="00210AF4"/>
    <w:rsid w:val="002B0D33"/>
    <w:rsid w:val="002C1660"/>
    <w:rsid w:val="00313E9B"/>
    <w:rsid w:val="003B1FA6"/>
    <w:rsid w:val="0041289D"/>
    <w:rsid w:val="00420478"/>
    <w:rsid w:val="004551C0"/>
    <w:rsid w:val="00567AF2"/>
    <w:rsid w:val="005C2D1A"/>
    <w:rsid w:val="006E3B6C"/>
    <w:rsid w:val="0075607F"/>
    <w:rsid w:val="00772C90"/>
    <w:rsid w:val="007C58E4"/>
    <w:rsid w:val="007E0FE0"/>
    <w:rsid w:val="008A4E74"/>
    <w:rsid w:val="008E1CAE"/>
    <w:rsid w:val="009A65F3"/>
    <w:rsid w:val="009E2E05"/>
    <w:rsid w:val="00AF5CBD"/>
    <w:rsid w:val="00CF23CA"/>
    <w:rsid w:val="00F57237"/>
    <w:rsid w:val="00FA0CF5"/>
    <w:rsid w:val="03D96023"/>
    <w:rsid w:val="19035774"/>
    <w:rsid w:val="23B21548"/>
    <w:rsid w:val="263C76D6"/>
    <w:rsid w:val="28B12FD8"/>
    <w:rsid w:val="2CB003DF"/>
    <w:rsid w:val="2CD630CA"/>
    <w:rsid w:val="36020E82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FF6617A"/>
    <w:rsid w:val="7AD57DA2"/>
    <w:rsid w:val="7FB1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7B4679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paragraph" w:customStyle="1" w:styleId="Style10">
    <w:name w:val="_Style 10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2017-07-17T05:07:00Z</dcterms:created>
  <dcterms:modified xsi:type="dcterms:W3CDTF">2025-05-30T09:06:00Z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