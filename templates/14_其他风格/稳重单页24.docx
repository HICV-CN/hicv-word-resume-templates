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0F361AE" w14:textId="5235E8E1" w:rsidR="00DB1015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6964445C" wp14:editId="469F6606">
                <wp:simplePos x="0" y="0"/>
                <wp:positionH relativeFrom="column">
                  <wp:posOffset>1771650</wp:posOffset>
                </wp:positionH>
                <wp:positionV relativeFrom="paragraph">
                  <wp:posOffset>-56515</wp:posOffset>
                </wp:positionV>
                <wp:extent cx="4017010" cy="588645"/>
                <wp:effectExtent l="0" t="0" r="2540" b="1905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7010" cy="588645"/>
                          <a:chOff x="11249" y="194"/>
                          <a:chExt cx="6326" cy="927"/>
                        </a:xfrm>
                      </wpg:grpSpPr>
                      <wps:wsp>
                        <wps:cNvPr id="12" name="Freeform 7"/>
                        <wps:cNvSpPr/>
                        <wps:spPr>
                          <a:xfrm>
                            <a:off x="11249" y="283"/>
                            <a:ext cx="6326" cy="794"/>
                          </a:xfrm>
                          <a:custGeom>
                            <a:avLst/>
                            <a:gdLst>
                              <a:gd name="txL" fmla="*/ 0 w 739"/>
                              <a:gd name="txT" fmla="*/ 0 h 96"/>
                              <a:gd name="txR" fmla="*/ 739 w 739"/>
                              <a:gd name="txB" fmla="*/ 96 h 96"/>
                            </a:gdLst>
                            <a:ahLst/>
                            <a:cxnLst>
                              <a:cxn ang="0">
                                <a:pos x="2147483646" y="0"/>
                              </a:cxn>
                              <a:cxn ang="0">
                                <a:pos x="0" y="0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0"/>
                              </a:cxn>
                              <a:cxn ang="0">
                                <a:pos x="2147483646" y="0"/>
                              </a:cxn>
                            </a:cxnLst>
                            <a:rect l="txL" t="txT" r="txR" b="txB"/>
                            <a:pathLst>
                              <a:path w="739" h="96">
                                <a:moveTo>
                                  <a:pt x="37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109" y="83"/>
                                  <a:pt x="109" y="83"/>
                                  <a:pt x="109" y="83"/>
                                </a:cubicBezTo>
                                <a:cubicBezTo>
                                  <a:pt x="122" y="92"/>
                                  <a:pt x="138" y="96"/>
                                  <a:pt x="153" y="96"/>
                                </a:cubicBezTo>
                                <a:cubicBezTo>
                                  <a:pt x="370" y="96"/>
                                  <a:pt x="370" y="96"/>
                                  <a:pt x="370" y="96"/>
                                </a:cubicBezTo>
                                <a:cubicBezTo>
                                  <a:pt x="586" y="96"/>
                                  <a:pt x="586" y="96"/>
                                  <a:pt x="586" y="96"/>
                                </a:cubicBezTo>
                                <a:cubicBezTo>
                                  <a:pt x="602" y="96"/>
                                  <a:pt x="617" y="92"/>
                                  <a:pt x="630" y="83"/>
                                </a:cubicBezTo>
                                <a:cubicBezTo>
                                  <a:pt x="739" y="0"/>
                                  <a:pt x="739" y="0"/>
                                  <a:pt x="739" y="0"/>
                                </a:cubicBezTo>
                                <a:lnTo>
                                  <a:pt x="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C0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13" name="文本框 9"/>
                        <wps:cNvSpPr txBox="1"/>
                        <wps:spPr>
                          <a:xfrm>
                            <a:off x="12889" y="194"/>
                            <a:ext cx="3027" cy="9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6377495" w14:textId="77777777" w:rsidR="00DB1015" w:rsidRDefault="00000000">
                              <w:pPr>
                                <w:pStyle w:val="a9"/>
                                <w:adjustRightInd w:val="0"/>
                                <w:snapToGrid w:val="0"/>
                                <w:spacing w:before="0" w:beforeAutospacing="0" w:afterLines="50" w:after="120" w:afterAutospacing="0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24"/>
                                  <w:sz w:val="48"/>
                                  <w:szCs w:val="40"/>
                                </w:rPr>
                              </w:pPr>
                              <w:proofErr w:type="gramStart"/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24"/>
                                  <w:sz w:val="48"/>
                                  <w:szCs w:val="40"/>
                                </w:rPr>
                                <w:t>个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24"/>
                                  <w:sz w:val="48"/>
                                  <w:szCs w:val="40"/>
                                </w:rPr>
                                <w:t xml:space="preserve"> 人 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/>
                                  <w:kern w:val="24"/>
                                  <w:sz w:val="48"/>
                                  <w:szCs w:val="40"/>
                                </w:rPr>
                                <w:t>简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24"/>
                                  <w:sz w:val="48"/>
                                  <w:szCs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/>
                                  <w:kern w:val="24"/>
                                  <w:sz w:val="48"/>
                                  <w:szCs w:val="40"/>
                                </w:rPr>
                                <w:t>历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64445C" id="组合 28" o:spid="_x0000_s1026" style="position:absolute;left:0;text-align:left;margin-left:139.5pt;margin-top:-4.45pt;width:316.3pt;height:46.35pt;z-index:251687936" coordorigin="11249,194" coordsize="6326,9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">
                <v:shape id="Freeform 7" o:spid="_x0000_s1027" style="position:absolute;left:11249;top:283;width:6326;height:794;visibility:visible;mso-wrap-style:square;v-text-anchor:top" coordsize="73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" path="m370,c,,,,,,109,83,109,83,109,83v13,9,29,13,44,13c370,96,370,96,370,96v216,,216,,216,c602,96,617,92,630,83,739,,739,,739,l370,xe" fillcolor="#0070c0" stroked="f">
                  <v:path arrowok="t" o:connecttype="custom" o:connectlocs="2147483646,0;0,0;2147483646,2147483646;2147483646,2147483646;2147483646,2147483646;2147483646,2147483646;2147483646,2147483646;2147483646,0;2147483646,0" o:connectangles="0,0,0,0,0,0,0,0,0" textboxrect="0,0,739,96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12889;top:194;width:3027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14:paraId="16377495" w14:textId="77777777" w:rsidR="00DB1015" w:rsidRDefault="00000000">
                        <w:pPr>
                          <w:pStyle w:val="a9"/>
                          <w:adjustRightInd w:val="0"/>
                          <w:snapToGrid w:val="0"/>
                          <w:spacing w:before="0" w:beforeAutospacing="0" w:afterLines="50" w:after="120" w:afterAutospacing="0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24"/>
                            <w:sz w:val="48"/>
                            <w:szCs w:val="40"/>
                          </w:rPr>
                        </w:pPr>
                        <w:proofErr w:type="gramStart"/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24"/>
                            <w:sz w:val="48"/>
                            <w:szCs w:val="40"/>
                          </w:rPr>
                          <w:t>个</w:t>
                        </w:r>
                        <w:proofErr w:type="gramEnd"/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24"/>
                            <w:sz w:val="48"/>
                            <w:szCs w:val="40"/>
                          </w:rPr>
                          <w:t xml:space="preserve"> 人 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FFFFFF"/>
                            <w:kern w:val="24"/>
                            <w:sz w:val="48"/>
                            <w:szCs w:val="40"/>
                          </w:rPr>
                          <w:t>简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24"/>
                            <w:sz w:val="48"/>
                            <w:szCs w:val="40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FFFFFF"/>
                            <w:kern w:val="24"/>
                            <w:sz w:val="48"/>
                            <w:szCs w:val="40"/>
                          </w:rPr>
                          <w:t>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6C19BD88" wp14:editId="6D429462">
                <wp:simplePos x="0" y="0"/>
                <wp:positionH relativeFrom="column">
                  <wp:posOffset>0</wp:posOffset>
                </wp:positionH>
                <wp:positionV relativeFrom="paragraph">
                  <wp:posOffset>-22860</wp:posOffset>
                </wp:positionV>
                <wp:extent cx="7559675" cy="10889615"/>
                <wp:effectExtent l="0" t="0" r="3175" b="6985"/>
                <wp:wrapNone/>
                <wp:docPr id="1" name="矩形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088961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1587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1AC64CE4" id="矩形 581" o:spid="_x0000_s1026" style="position:absolute;margin-left:0;margin-top:-1.8pt;width:595.25pt;height:857.4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" fillcolor="#f5f5f5" stroked="f" strokeweight="1.25pt"/>
            </w:pict>
          </mc:Fallback>
        </mc:AlternateContent>
      </w:r>
    </w:p>
    <w:p w14:paraId="43F7318B" w14:textId="505E2514" w:rsidR="00DB1015" w:rsidRDefault="00EB19E2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28BD4262" wp14:editId="3A84AB3C">
            <wp:simplePos x="0" y="0"/>
            <wp:positionH relativeFrom="column">
              <wp:posOffset>5854700</wp:posOffset>
            </wp:positionH>
            <wp:positionV relativeFrom="paragraph">
              <wp:posOffset>83278</wp:posOffset>
            </wp:positionV>
            <wp:extent cx="1085850" cy="1471784"/>
            <wp:effectExtent l="0" t="0" r="0" b="0"/>
            <wp:wrapNone/>
            <wp:docPr id="26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6211" cy="147227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D690001" wp14:editId="2E4374C8">
                <wp:simplePos x="0" y="0"/>
                <wp:positionH relativeFrom="column">
                  <wp:posOffset>363220</wp:posOffset>
                </wp:positionH>
                <wp:positionV relativeFrom="paragraph">
                  <wp:posOffset>128905</wp:posOffset>
                </wp:positionV>
                <wp:extent cx="2395220" cy="1137285"/>
                <wp:effectExtent l="0" t="0" r="0" b="0"/>
                <wp:wrapNone/>
                <wp:docPr id="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5220" cy="1137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9C4EE96" w14:textId="77777777" w:rsidR="00DB101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color w:val="0070C0"/>
                                <w:kern w:val="24"/>
                                <w:sz w:val="5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70C0"/>
                                <w:kern w:val="24"/>
                                <w:sz w:val="52"/>
                                <w:szCs w:val="32"/>
                              </w:rPr>
                              <w:t>林 南</w:t>
                            </w:r>
                          </w:p>
                          <w:p w14:paraId="3301BC78" w14:textId="77777777" w:rsidR="00DB101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bCs/>
                                <w:color w:val="595959" w:themeColor="text1" w:themeTint="A6"/>
                                <w:sz w:val="16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36"/>
                              </w:rPr>
                              <w:t>应聘岗位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36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36"/>
                              </w:rPr>
                              <w:t>新媒体运营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90001" id="文本框 9" o:spid="_x0000_s1029" type="#_x0000_t202" style="position:absolute;left:0;text-align:left;margin-left:28.6pt;margin-top:10.15pt;width:188.6pt;height:89.5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" filled="f" stroked="f">
                <v:textbox style="mso-fit-shape-to-text:t">
                  <w:txbxContent>
                    <w:p w14:paraId="19C4EE96" w14:textId="77777777" w:rsidR="00DB101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color w:val="0070C0"/>
                          <w:kern w:val="24"/>
                          <w:sz w:val="5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70C0"/>
                          <w:kern w:val="24"/>
                          <w:sz w:val="52"/>
                          <w:szCs w:val="32"/>
                        </w:rPr>
                        <w:t>林 南</w:t>
                      </w:r>
                    </w:p>
                    <w:p w14:paraId="3301BC78" w14:textId="77777777" w:rsidR="00DB101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bCs/>
                          <w:color w:val="595959" w:themeColor="text1" w:themeTint="A6"/>
                          <w:sz w:val="16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 w:themeColor="text1" w:themeTint="A6"/>
                          <w:kern w:val="24"/>
                          <w:sz w:val="22"/>
                          <w:szCs w:val="36"/>
                        </w:rPr>
                        <w:t>应聘岗位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 w:themeColor="text1" w:themeTint="A6"/>
                          <w:kern w:val="24"/>
                          <w:sz w:val="22"/>
                          <w:szCs w:val="36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 w:themeColor="text1" w:themeTint="A6"/>
                          <w:kern w:val="24"/>
                          <w:sz w:val="22"/>
                          <w:szCs w:val="36"/>
                        </w:rPr>
                        <w:t>新媒体运营</w:t>
                      </w:r>
                    </w:p>
                  </w:txbxContent>
                </v:textbox>
              </v:shape>
            </w:pict>
          </mc:Fallback>
        </mc:AlternateContent>
      </w:r>
    </w:p>
    <w:p w14:paraId="61276704" w14:textId="7A6002F3" w:rsidR="00DB1015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DC1C37D" wp14:editId="0FEE6B7E">
                <wp:simplePos x="0" y="0"/>
                <wp:positionH relativeFrom="column">
                  <wp:posOffset>3719830</wp:posOffset>
                </wp:positionH>
                <wp:positionV relativeFrom="paragraph">
                  <wp:posOffset>10160</wp:posOffset>
                </wp:positionV>
                <wp:extent cx="1979295" cy="1057275"/>
                <wp:effectExtent l="0" t="0" r="0" b="0"/>
                <wp:wrapNone/>
                <wp:docPr id="6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9295" cy="1057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225A4D7" w14:textId="77777777" w:rsidR="00DB101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上海市杨浦区</w:t>
                            </w:r>
                          </w:p>
                          <w:p w14:paraId="1931A1C0" w14:textId="77777777" w:rsidR="00DB101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138-0000-0000</w:t>
                            </w:r>
                          </w:p>
                          <w:p w14:paraId="20170DD5" w14:textId="77777777" w:rsidR="00DB101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123456789@qq.com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7DC1C37D" id="文本框 69" o:spid="_x0000_s1030" type="#_x0000_t202" style="position:absolute;left:0;text-align:left;margin-left:292.9pt;margin-top:.8pt;width:155.85pt;height:83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" filled="f" stroked="f">
                <v:textbox>
                  <w:txbxContent>
                    <w:p w14:paraId="2225A4D7" w14:textId="77777777" w:rsidR="00DB101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上海市杨浦区</w:t>
                      </w:r>
                    </w:p>
                    <w:p w14:paraId="1931A1C0" w14:textId="77777777" w:rsidR="00DB101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138-0000-0000</w:t>
                      </w:r>
                    </w:p>
                    <w:p w14:paraId="20170DD5" w14:textId="77777777" w:rsidR="00DB101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123456789@qq.com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12D724C" wp14:editId="7786D022">
                <wp:simplePos x="0" y="0"/>
                <wp:positionH relativeFrom="column">
                  <wp:posOffset>3583940</wp:posOffset>
                </wp:positionH>
                <wp:positionV relativeFrom="paragraph">
                  <wp:posOffset>53975</wp:posOffset>
                </wp:positionV>
                <wp:extent cx="112395" cy="190500"/>
                <wp:effectExtent l="23495" t="0" r="35560" b="0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17265" y="798195"/>
                          <a:ext cx="11239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55F4BEE0" id="定位" o:spid="_x0000_s1026" style="position:absolute;margin-left:282.2pt;margin-top:4.25pt;width:8.85pt;height: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0070c0" stroked="f" strokeweight="2pt">
                <v:path arrowok="t"/>
              </v:shape>
            </w:pict>
          </mc:Fallback>
        </mc:AlternateContent>
      </w:r>
    </w:p>
    <w:p w14:paraId="3FA7F42C" w14:textId="0FEF2864" w:rsidR="00DB1015" w:rsidRDefault="00EB19E2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EB9261" wp14:editId="02EBA6B8">
                <wp:simplePos x="0" y="0"/>
                <wp:positionH relativeFrom="column">
                  <wp:posOffset>3584575</wp:posOffset>
                </wp:positionH>
                <wp:positionV relativeFrom="paragraph">
                  <wp:posOffset>137795</wp:posOffset>
                </wp:positionV>
                <wp:extent cx="119380" cy="184150"/>
                <wp:effectExtent l="0" t="0" r="0" b="6350"/>
                <wp:wrapNone/>
                <wp:docPr id="365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" cy="184150"/>
                        </a:xfrm>
                        <a:custGeom>
                          <a:avLst/>
                          <a:gdLst>
                            <a:gd name="connsiteX0" fmla="*/ 608252 w 1978606"/>
                            <a:gd name="connsiteY0" fmla="*/ 0 h 3092264"/>
                            <a:gd name="connsiteX1" fmla="*/ 720410 w 1978606"/>
                            <a:gd name="connsiteY1" fmla="*/ 112000 h 3092264"/>
                            <a:gd name="connsiteX2" fmla="*/ 877432 w 1978606"/>
                            <a:gd name="connsiteY2" fmla="*/ 672000 h 3092264"/>
                            <a:gd name="connsiteX3" fmla="*/ 832568 w 1978606"/>
                            <a:gd name="connsiteY3" fmla="*/ 828801 h 3092264"/>
                            <a:gd name="connsiteX4" fmla="*/ 563388 w 1978606"/>
                            <a:gd name="connsiteY4" fmla="*/ 985601 h 3092264"/>
                            <a:gd name="connsiteX5" fmla="*/ 1079317 w 1978606"/>
                            <a:gd name="connsiteY5" fmla="*/ 2172802 h 3092264"/>
                            <a:gd name="connsiteX6" fmla="*/ 1337349 w 1978606"/>
                            <a:gd name="connsiteY6" fmla="*/ 2010428 h 3092264"/>
                            <a:gd name="connsiteX7" fmla="*/ 1505519 w 1978606"/>
                            <a:gd name="connsiteY7" fmla="*/ 2038402 h 3092264"/>
                            <a:gd name="connsiteX8" fmla="*/ 1931721 w 1978606"/>
                            <a:gd name="connsiteY8" fmla="*/ 2464003 h 3092264"/>
                            <a:gd name="connsiteX9" fmla="*/ 1954153 w 1978606"/>
                            <a:gd name="connsiteY9" fmla="*/ 2620803 h 3092264"/>
                            <a:gd name="connsiteX10" fmla="*/ 1707404 w 1978606"/>
                            <a:gd name="connsiteY10" fmla="*/ 3001603 h 3092264"/>
                            <a:gd name="connsiteX11" fmla="*/ 1483087 w 1978606"/>
                            <a:gd name="connsiteY11" fmla="*/ 3046403 h 3092264"/>
                            <a:gd name="connsiteX12" fmla="*/ 2596 w 1978606"/>
                            <a:gd name="connsiteY12" fmla="*/ 179200 h 3092264"/>
                            <a:gd name="connsiteX13" fmla="*/ 159618 w 1978606"/>
                            <a:gd name="connsiteY13" fmla="*/ 44800 h 3092264"/>
                            <a:gd name="connsiteX14" fmla="*/ 608252 w 1978606"/>
                            <a:gd name="connsiteY14" fmla="*/ 0 h 3092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523729CE" id="电话" o:spid="_x0000_s1026" style="position:absolute;margin-left:282.25pt;margin-top:10.85pt;width:9.4pt;height:14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78606,3092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#0070c0" stroked="f" strokeweight="2pt">
                <v:path arrowok="t" o:connecttype="custom" o:connectlocs="36699,0;43466,6670;52940,40019;50233,49357;33992,58694;65121,129394;80689,119725;90836,121391;116551,146736;117905,156074;103017,178751;89483,181419;157,10672;9631,2668;36699,0" o:connectangles="0,0,0,0,0,0,0,0,0,0,0,0,0,0,0"/>
              </v:shape>
            </w:pict>
          </mc:Fallback>
        </mc:AlternateContent>
      </w:r>
    </w:p>
    <w:p w14:paraId="59053CD5" w14:textId="0F67BEB9" w:rsidR="00DB1015" w:rsidRDefault="00EB19E2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EF7F34D" wp14:editId="6B53A92B">
                <wp:simplePos x="0" y="0"/>
                <wp:positionH relativeFrom="column">
                  <wp:posOffset>3572510</wp:posOffset>
                </wp:positionH>
                <wp:positionV relativeFrom="paragraph">
                  <wp:posOffset>215900</wp:posOffset>
                </wp:positionV>
                <wp:extent cx="179705" cy="123190"/>
                <wp:effectExtent l="0" t="0" r="0" b="0"/>
                <wp:wrapNone/>
                <wp:docPr id="324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23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60B362F9" id="信息" o:spid="_x0000_s1026" style="position:absolute;margin-left:281.3pt;margin-top:17pt;width:14.15pt;height:9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74795,3320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" path="m1897867,1805825r587870,509909l3073607,1805825,4820061,3320682r-4668648,l1897867,1805825xm,159634l1788328,1710812,,3261996,,159634xm4974795,156753r,3108119l3183146,1710812,4974795,156753xm35040,l4936434,,2485737,2125709,35040,xe" fillcolor="#0070c0" stroked="f" strokeweight="2pt">
                <v:path arrowok="t"/>
              </v:shape>
            </w:pict>
          </mc:Fallback>
        </mc:AlternateContent>
      </w:r>
    </w:p>
    <w:p w14:paraId="38FBA646" w14:textId="5CE319F5" w:rsidR="00DB1015" w:rsidRDefault="00DB1015">
      <w:pPr>
        <w:adjustRightInd w:val="0"/>
        <w:snapToGrid w:val="0"/>
        <w:rPr>
          <w:rFonts w:hint="eastAsia"/>
        </w:rPr>
      </w:pPr>
    </w:p>
    <w:p w14:paraId="26AFCC1B" w14:textId="6DBCB785" w:rsidR="00DB1015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D676A7F" wp14:editId="057383AC">
                <wp:simplePos x="0" y="0"/>
                <wp:positionH relativeFrom="column">
                  <wp:posOffset>298450</wp:posOffset>
                </wp:positionH>
                <wp:positionV relativeFrom="paragraph">
                  <wp:posOffset>77470</wp:posOffset>
                </wp:positionV>
                <wp:extent cx="1835785" cy="340995"/>
                <wp:effectExtent l="0" t="0" r="12065" b="1905"/>
                <wp:wrapNone/>
                <wp:docPr id="15" name="教育背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340995"/>
                        </a:xfrm>
                        <a:prstGeom prst="snipRoundRect">
                          <a:avLst/>
                        </a:prstGeom>
                        <a:solidFill>
                          <a:srgbClr val="0070C0"/>
                        </a:solidFill>
                        <a:ln w="12700">
                          <a:noFill/>
                        </a:ln>
                        <a:effectLst/>
                      </wps:spPr>
                      <wps:txbx>
                        <w:txbxContent>
                          <w:p w14:paraId="038EFDFA" w14:textId="77777777" w:rsidR="00DB1015" w:rsidRDefault="00000000">
                            <w:pPr>
                              <w:adjustRightInd w:val="0"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  <w:t>教育背景 Education</w:t>
                            </w:r>
                          </w:p>
                        </w:txbxContent>
                      </wps:txbx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7D676A7F" id="教育背景" o:spid="_x0000_s1031" style="position:absolute;left:0;text-align:left;margin-left:23.5pt;margin-top:6.1pt;width:144.55pt;height:26.8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35785,3409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" adj="-11796480,,5400" path="m56834,l1778951,r56834,56834l1835785,340995,,340995,,56834c,25445,25445,,56834,xe" fillcolor="#0070c0" stroked="f" strokeweight="1pt">
                <v:stroke joinstyle="miter"/>
                <v:formulas/>
                <v:path arrowok="t" o:connecttype="custom" o:connectlocs="56834,0;1778951,0;1835785,56834;1835785,340995;0,340995;0,56834;56834,0" o:connectangles="0,0,0,0,0,0,0" textboxrect="0,0,1835785,340995"/>
                <v:textbox>
                  <w:txbxContent>
                    <w:p w14:paraId="038EFDFA" w14:textId="77777777" w:rsidR="00DB1015" w:rsidRDefault="00000000">
                      <w:pPr>
                        <w:adjustRightInd w:val="0"/>
                        <w:snapToGrid w:val="0"/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4"/>
                          <w:szCs w:val="24"/>
                        </w:rPr>
                        <w:t>教育背景 Education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135F68F" w14:textId="7B2A2455" w:rsidR="00DB1015" w:rsidRDefault="00EB19E2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55ABC4B" wp14:editId="2A7F35E0">
                <wp:simplePos x="0" y="0"/>
                <wp:positionH relativeFrom="column">
                  <wp:posOffset>332105</wp:posOffset>
                </wp:positionH>
                <wp:positionV relativeFrom="paragraph">
                  <wp:posOffset>134620</wp:posOffset>
                </wp:positionV>
                <wp:extent cx="6767830" cy="0"/>
                <wp:effectExtent l="0" t="0" r="0" b="0"/>
                <wp:wrapNone/>
                <wp:docPr id="14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7830" cy="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EBF7F5" id="直接连接符 7" o:spid="_x0000_s1026" style="position:absolute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15pt,10.6pt" to="559.0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" strokecolor="#7f7f7f [1612]" strokeweight=".25pt">
                <v:stroke dashstyle="1 1" joinstyle="miter" endcap="round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91C82EA" wp14:editId="7B8EF031">
                <wp:simplePos x="0" y="0"/>
                <wp:positionH relativeFrom="column">
                  <wp:posOffset>400050</wp:posOffset>
                </wp:positionH>
                <wp:positionV relativeFrom="paragraph">
                  <wp:posOffset>139065</wp:posOffset>
                </wp:positionV>
                <wp:extent cx="6816725" cy="853440"/>
                <wp:effectExtent l="0" t="0" r="0" b="0"/>
                <wp:wrapNone/>
                <wp:docPr id="4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6725" cy="853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C4DAB49" w14:textId="71739BFC" w:rsidR="00DB1015" w:rsidRDefault="00FD1A55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70C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70C0"/>
                                <w:kern w:val="24"/>
                                <w:sz w:val="21"/>
                              </w:rPr>
                              <w:t>20xx.09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20xx.07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中国社会大学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市场营销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70C0"/>
                                <w:kern w:val="24"/>
                                <w:sz w:val="21"/>
                              </w:rPr>
                              <w:t>本科学位</w:t>
                            </w:r>
                          </w:p>
                          <w:p w14:paraId="1AB0D43B" w14:textId="77777777" w:rsidR="00DB101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主修课程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基本会计、统计学、市场营销、国际市场营销、市场调查与预测、商业心理学、管理学等</w:t>
                            </w:r>
                          </w:p>
                          <w:p w14:paraId="0CCAA491" w14:textId="77777777" w:rsidR="00DB101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连续2年获得校综合奖学金“励志奖”，获校二等奖学金、国家励志奖学金各一次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C82EA" id="文本框 88" o:spid="_x0000_s1032" type="#_x0000_t202" style="position:absolute;left:0;text-align:left;margin-left:31.5pt;margin-top:10.95pt;width:536.75pt;height:67.2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" filled="f" stroked="f">
                <v:textbox style="mso-fit-shape-to-text:t">
                  <w:txbxContent>
                    <w:p w14:paraId="0C4DAB49" w14:textId="71739BFC" w:rsidR="00DB1015" w:rsidRDefault="00FD1A55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b/>
                          <w:color w:val="0070C0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70C0"/>
                          <w:kern w:val="24"/>
                          <w:sz w:val="21"/>
                        </w:rPr>
                        <w:t>20xx.09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70C0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70C0"/>
                          <w:kern w:val="24"/>
                          <w:sz w:val="21"/>
                        </w:rPr>
                        <w:t xml:space="preserve">20xx.07    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70C0"/>
                          <w:kern w:val="24"/>
                          <w:sz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70C0"/>
                          <w:kern w:val="24"/>
                          <w:sz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70C0"/>
                          <w:kern w:val="24"/>
                          <w:sz w:val="21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70C0"/>
                          <w:kern w:val="24"/>
                          <w:sz w:val="21"/>
                        </w:rPr>
                        <w:t xml:space="preserve">中国社会大学     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70C0"/>
                          <w:kern w:val="24"/>
                          <w:sz w:val="21"/>
                        </w:rPr>
                        <w:t xml:space="preserve">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70C0"/>
                          <w:kern w:val="24"/>
                          <w:sz w:val="21"/>
                        </w:rPr>
                        <w:t xml:space="preserve">市场营销    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70C0"/>
                          <w:kern w:val="24"/>
                          <w:sz w:val="21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70C0"/>
                          <w:kern w:val="24"/>
                          <w:sz w:val="21"/>
                        </w:rPr>
                        <w:t>本科学位</w:t>
                      </w:r>
                    </w:p>
                    <w:p w14:paraId="1AB0D43B" w14:textId="77777777" w:rsidR="00DB101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主修课程</w:t>
                      </w:r>
                      <w:r>
                        <w:rPr>
                          <w:rFonts w:ascii="微软雅黑" w:eastAsia="微软雅黑" w:hAnsi="微软雅黑"/>
                          <w:color w:val="404040"/>
                          <w:kern w:val="24"/>
                          <w:sz w:val="20"/>
                          <w:szCs w:val="18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基本会计、统计学、市场营销、国际市场营销、市场调查与预测、商业心理学、管理学等</w:t>
                      </w:r>
                    </w:p>
                    <w:p w14:paraId="0CCAA491" w14:textId="77777777" w:rsidR="00DB101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连续2年获得校综合奖学金“励志奖”，获校二等奖学金、国家励志奖学金各一次</w:t>
                      </w:r>
                    </w:p>
                  </w:txbxContent>
                </v:textbox>
              </v:shape>
            </w:pict>
          </mc:Fallback>
        </mc:AlternateContent>
      </w:r>
    </w:p>
    <w:p w14:paraId="4E40A21E" w14:textId="77777777" w:rsidR="00DB1015" w:rsidRDefault="00DB1015">
      <w:pPr>
        <w:adjustRightInd w:val="0"/>
        <w:snapToGrid w:val="0"/>
      </w:pPr>
    </w:p>
    <w:p w14:paraId="20982E65" w14:textId="77777777" w:rsidR="00DB1015" w:rsidRDefault="00DB1015">
      <w:pPr>
        <w:adjustRightInd w:val="0"/>
        <w:snapToGrid w:val="0"/>
      </w:pPr>
    </w:p>
    <w:p w14:paraId="66AEFA98" w14:textId="77777777" w:rsidR="00DB1015" w:rsidRDefault="00DB1015">
      <w:pPr>
        <w:adjustRightInd w:val="0"/>
        <w:snapToGrid w:val="0"/>
      </w:pPr>
    </w:p>
    <w:p w14:paraId="196703BF" w14:textId="16FE2FF4" w:rsidR="00DB1015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D43BDA5" wp14:editId="78EF7188">
                <wp:simplePos x="0" y="0"/>
                <wp:positionH relativeFrom="column">
                  <wp:posOffset>307340</wp:posOffset>
                </wp:positionH>
                <wp:positionV relativeFrom="paragraph">
                  <wp:posOffset>60960</wp:posOffset>
                </wp:positionV>
                <wp:extent cx="1835785" cy="340995"/>
                <wp:effectExtent l="0" t="0" r="12065" b="1905"/>
                <wp:wrapNone/>
                <wp:docPr id="17" name="教育背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340995"/>
                        </a:xfrm>
                        <a:prstGeom prst="snipRoundRect">
                          <a:avLst/>
                        </a:prstGeom>
                        <a:solidFill>
                          <a:srgbClr val="0070C0"/>
                        </a:solidFill>
                        <a:ln w="12700">
                          <a:noFill/>
                        </a:ln>
                        <a:effectLst/>
                      </wps:spPr>
                      <wps:txbx>
                        <w:txbxContent>
                          <w:p w14:paraId="16B55138" w14:textId="77777777" w:rsidR="00DB1015" w:rsidRDefault="00000000">
                            <w:pPr>
                              <w:adjustRightInd w:val="0"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实习实践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>Experiences</w:t>
                            </w:r>
                          </w:p>
                        </w:txbxContent>
                      </wps:txbx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4D43BDA5" id="_x0000_s1033" style="position:absolute;left:0;text-align:left;margin-left:24.2pt;margin-top:4.8pt;width:144.55pt;height:26.8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35785,3409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" adj="-11796480,,5400" path="m56834,l1778951,r56834,56834l1835785,340995,,340995,,56834c,25445,25445,,56834,xe" fillcolor="#0070c0" stroked="f" strokeweight="1pt">
                <v:stroke joinstyle="miter"/>
                <v:formulas/>
                <v:path arrowok="t" o:connecttype="custom" o:connectlocs="56834,0;1778951,0;1835785,56834;1835785,340995;0,340995;0,56834;56834,0" o:connectangles="0,0,0,0,0,0,0" textboxrect="0,0,1835785,340995"/>
                <v:textbox>
                  <w:txbxContent>
                    <w:p w14:paraId="16B55138" w14:textId="77777777" w:rsidR="00DB1015" w:rsidRDefault="00000000">
                      <w:pPr>
                        <w:adjustRightInd w:val="0"/>
                        <w:snapToGrid w:val="0"/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4"/>
                          <w:szCs w:val="24"/>
                        </w:rPr>
                        <w:t xml:space="preserve">实习实践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FFFFF"/>
                          <w:sz w:val="24"/>
                          <w:szCs w:val="24"/>
                        </w:rPr>
                        <w:t>Experiences</w:t>
                      </w:r>
                    </w:p>
                  </w:txbxContent>
                </v:textbox>
              </v:shape>
            </w:pict>
          </mc:Fallback>
        </mc:AlternateContent>
      </w:r>
    </w:p>
    <w:p w14:paraId="20077C5F" w14:textId="7525EF82" w:rsidR="00DB1015" w:rsidRDefault="00EB19E2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C485DB7" wp14:editId="3B8F063F">
                <wp:simplePos x="0" y="0"/>
                <wp:positionH relativeFrom="column">
                  <wp:posOffset>340995</wp:posOffset>
                </wp:positionH>
                <wp:positionV relativeFrom="paragraph">
                  <wp:posOffset>120015</wp:posOffset>
                </wp:positionV>
                <wp:extent cx="6767830" cy="0"/>
                <wp:effectExtent l="0" t="0" r="0" b="0"/>
                <wp:wrapNone/>
                <wp:docPr id="16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7830" cy="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0A22F7" id="直接连接符 7" o:spid="_x0000_s1026" style="position:absolute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9.45pt" to="559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" strokecolor="#7f7f7f [1612]" strokeweight=".25pt">
                <v:stroke dashstyle="1 1" joinstyle="miter" endcap="round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A981F1F" wp14:editId="6CE3D5D3">
                <wp:simplePos x="0" y="0"/>
                <wp:positionH relativeFrom="column">
                  <wp:posOffset>400050</wp:posOffset>
                </wp:positionH>
                <wp:positionV relativeFrom="paragraph">
                  <wp:posOffset>102870</wp:posOffset>
                </wp:positionV>
                <wp:extent cx="6806565" cy="3780790"/>
                <wp:effectExtent l="0" t="0" r="0" b="0"/>
                <wp:wrapNone/>
                <wp:docPr id="3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6565" cy="3780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665DB90" w14:textId="5DFDCC66" w:rsidR="00DB1015" w:rsidRDefault="00FD1A55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20xx.0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7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20xx.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08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“OPPO校园俱乐部”项目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新媒体运营</w:t>
                            </w:r>
                          </w:p>
                          <w:p w14:paraId="7CA4E6AB" w14:textId="77777777" w:rsidR="00DB1015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在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官方微博平台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中，打造“OPPO校园俱乐部”的概念，为OPPO公司在全国范围内各大高集结粉丝，让学生由参与者变成创造者，变成OPPO的校园代言人；</w:t>
                            </w:r>
                          </w:p>
                          <w:p w14:paraId="5D3239A3" w14:textId="77777777" w:rsidR="00DB1015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根据OPPO客户诉求，基于产品特点，负责品牌传播策略，包括创意构想、文案撰写等；</w:t>
                            </w:r>
                          </w:p>
                          <w:p w14:paraId="6ADA0472" w14:textId="77777777" w:rsidR="00DB1015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挖掘分析网友使用习惯、情感及体验感受，结合产品特点撰写传播策划方案。</w:t>
                            </w:r>
                          </w:p>
                          <w:p w14:paraId="48E96846" w14:textId="77777777" w:rsidR="00DB1015" w:rsidRDefault="00DB1015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823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</w:p>
                          <w:p w14:paraId="3D521DC5" w14:textId="52122F22" w:rsidR="00DB1015" w:rsidRDefault="00FD1A55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20xx.0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7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20xx.08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北京凡谷有限公司     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运营实习生</w:t>
                            </w:r>
                          </w:p>
                          <w:p w14:paraId="124CEE54" w14:textId="77777777" w:rsidR="00DB1015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要负责撰写软文，协助运营执行推广活动 ；</w:t>
                            </w:r>
                          </w:p>
                          <w:p w14:paraId="2C5FC53D" w14:textId="77777777" w:rsidR="00DB1015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负责公司自媒体（如微博、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微信公众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）的信息发布及维护；</w:t>
                            </w:r>
                          </w:p>
                          <w:p w14:paraId="711E7BE4" w14:textId="77777777" w:rsidR="00DB1015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业绩：所负责的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微博热点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活动参与数量单条超过1,000人，获得1,000次转发，回复500条</w:t>
                            </w:r>
                          </w:p>
                          <w:p w14:paraId="3983C5A7" w14:textId="77777777" w:rsidR="00DB1015" w:rsidRDefault="00DB1015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</w:p>
                          <w:p w14:paraId="0F4259D5" w14:textId="00220D61" w:rsidR="00DB1015" w:rsidRDefault="00FD1A55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20xx.09~20xx.06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 院学生会     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干事</w:t>
                            </w:r>
                          </w:p>
                          <w:p w14:paraId="7F7D02C3" w14:textId="77777777" w:rsidR="00DB1015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积极参与学生会的各项活动，与其他干事一起参与各类学生活动的策划；</w:t>
                            </w:r>
                          </w:p>
                          <w:p w14:paraId="79DFF07E" w14:textId="77777777" w:rsidR="00DB1015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完成其他学生会的工作任务，成功举办多次大型活动，如“迎新晚会”、“送毕业生晚会”等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ab/>
                            </w:r>
                          </w:p>
                          <w:p w14:paraId="1F1A0324" w14:textId="77777777" w:rsidR="00DB1015" w:rsidRDefault="00DB1015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403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3A981F1F" id="矩形 25" o:spid="_x0000_s1034" style="position:absolute;left:0;text-align:left;margin-left:31.5pt;margin-top:8.1pt;width:535.95pt;height:297.7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" filled="f" stroked="f">
                <v:textbox>
                  <w:txbxContent>
                    <w:p w14:paraId="3665DB90" w14:textId="5DFDCC66" w:rsidR="00DB1015" w:rsidRDefault="00FD1A55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  <w:t>20xx.0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7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20xx.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08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 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“OPPO校园俱乐部”项目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            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  <w:t>新媒体运营</w:t>
                      </w:r>
                    </w:p>
                    <w:p w14:paraId="7CA4E6AB" w14:textId="77777777" w:rsidR="00DB1015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在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官方微博平台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中，打造“OPPO校园俱乐部”的概念，为OPPO公司在全国范围内各大高集结粉丝，让学生由参与者变成创造者，变成OPPO的校园代言人；</w:t>
                      </w:r>
                    </w:p>
                    <w:p w14:paraId="5D3239A3" w14:textId="77777777" w:rsidR="00DB1015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根据OPPO客户诉求，基于产品特点，负责品牌传播策略，包括创意构想、文案撰写等；</w:t>
                      </w:r>
                    </w:p>
                    <w:p w14:paraId="6ADA0472" w14:textId="77777777" w:rsidR="00DB1015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挖掘分析网友使用习惯、情感及体验感受，结合产品特点撰写传播策划方案。</w:t>
                      </w:r>
                    </w:p>
                    <w:p w14:paraId="48E96846" w14:textId="77777777" w:rsidR="00DB1015" w:rsidRDefault="00DB1015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823"/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kern w:val="24"/>
                          <w:sz w:val="21"/>
                        </w:rPr>
                      </w:pPr>
                    </w:p>
                    <w:p w14:paraId="3D521DC5" w14:textId="52122F22" w:rsidR="00DB1015" w:rsidRDefault="00FD1A55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  <w:t>20xx.0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7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20xx.08      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北京凡谷有限公司       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           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  <w:t>运营实习生</w:t>
                      </w:r>
                    </w:p>
                    <w:p w14:paraId="124CEE54" w14:textId="77777777" w:rsidR="00DB1015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要负责撰写软文，协助运营执行推广活动 ；</w:t>
                      </w:r>
                    </w:p>
                    <w:p w14:paraId="2C5FC53D" w14:textId="77777777" w:rsidR="00DB1015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负责公司自媒体（如微博、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微信公众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）的信息发布及维护；</w:t>
                      </w:r>
                    </w:p>
                    <w:p w14:paraId="711E7BE4" w14:textId="77777777" w:rsidR="00DB1015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业绩：所负责的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微博热点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活动参与数量单条超过1,000人，获得1,000次转发，回复500条</w:t>
                      </w:r>
                    </w:p>
                    <w:p w14:paraId="3983C5A7" w14:textId="77777777" w:rsidR="00DB1015" w:rsidRDefault="00DB1015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kern w:val="24"/>
                          <w:sz w:val="21"/>
                        </w:rPr>
                      </w:pPr>
                    </w:p>
                    <w:p w14:paraId="0F4259D5" w14:textId="00220D61" w:rsidR="00DB1015" w:rsidRDefault="00FD1A55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20xx.09~20xx.06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 院学生会               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           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  <w:t>干事</w:t>
                      </w:r>
                    </w:p>
                    <w:p w14:paraId="7F7D02C3" w14:textId="77777777" w:rsidR="00DB1015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积极参与学生会的各项活动，与其他干事一起参与各类学生活动的策划；</w:t>
                      </w:r>
                    </w:p>
                    <w:p w14:paraId="79DFF07E" w14:textId="77777777" w:rsidR="00DB1015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完成其他学生会的工作任务，成功举办多次大型活动，如“迎新晚会”、“送毕业生晚会”等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ab/>
                      </w:r>
                    </w:p>
                    <w:p w14:paraId="1F1A0324" w14:textId="77777777" w:rsidR="00DB1015" w:rsidRDefault="00DB1015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403"/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kern w:val="24"/>
                          <w:sz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A3B1503" w14:textId="77777777" w:rsidR="00DB1015" w:rsidRDefault="00DB1015">
      <w:pPr>
        <w:adjustRightInd w:val="0"/>
        <w:snapToGrid w:val="0"/>
      </w:pPr>
    </w:p>
    <w:p w14:paraId="27A1FF64" w14:textId="77777777" w:rsidR="00DB1015" w:rsidRDefault="00DB1015">
      <w:pPr>
        <w:adjustRightInd w:val="0"/>
        <w:snapToGrid w:val="0"/>
      </w:pPr>
    </w:p>
    <w:p w14:paraId="0CCF5701" w14:textId="77777777" w:rsidR="00DB1015" w:rsidRDefault="00DB1015">
      <w:pPr>
        <w:adjustRightInd w:val="0"/>
        <w:snapToGrid w:val="0"/>
      </w:pPr>
    </w:p>
    <w:p w14:paraId="09497345" w14:textId="77777777" w:rsidR="00DB1015" w:rsidRDefault="00DB1015">
      <w:pPr>
        <w:adjustRightInd w:val="0"/>
        <w:snapToGrid w:val="0"/>
      </w:pPr>
    </w:p>
    <w:p w14:paraId="61D7D07E" w14:textId="77777777" w:rsidR="00DB1015" w:rsidRDefault="00DB1015">
      <w:pPr>
        <w:adjustRightInd w:val="0"/>
        <w:snapToGrid w:val="0"/>
      </w:pPr>
    </w:p>
    <w:p w14:paraId="2F6654FB" w14:textId="77777777" w:rsidR="00DB1015" w:rsidRDefault="00DB1015">
      <w:pPr>
        <w:adjustRightInd w:val="0"/>
        <w:snapToGrid w:val="0"/>
      </w:pPr>
    </w:p>
    <w:p w14:paraId="03D6E78C" w14:textId="77777777" w:rsidR="00DB1015" w:rsidRDefault="00DB1015">
      <w:pPr>
        <w:adjustRightInd w:val="0"/>
        <w:snapToGrid w:val="0"/>
      </w:pPr>
    </w:p>
    <w:p w14:paraId="667D8879" w14:textId="0EB943AA" w:rsidR="00DB1015" w:rsidRDefault="00EB19E2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9D579C" wp14:editId="63F94AF0">
                <wp:simplePos x="0" y="0"/>
                <wp:positionH relativeFrom="column">
                  <wp:posOffset>-4087495</wp:posOffset>
                </wp:positionH>
                <wp:positionV relativeFrom="paragraph">
                  <wp:posOffset>426720</wp:posOffset>
                </wp:positionV>
                <wp:extent cx="8783955" cy="36195"/>
                <wp:effectExtent l="0" t="7620" r="9525" b="9525"/>
                <wp:wrapNone/>
                <wp:docPr id="25" name="Notched Right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783955" cy="36195"/>
                        </a:xfrm>
                        <a:prstGeom prst="notchedRightArrow">
                          <a:avLst>
                            <a:gd name="adj1" fmla="val 50000"/>
                            <a:gd name="adj2" fmla="val 72329"/>
                          </a:avLst>
                        </a:prstGeom>
                        <a:solidFill>
                          <a:srgbClr val="D9D9D9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type w14:anchorId="439A1323" id="_x0000_t94" coordsize="21600,21600" o:spt="94" adj="16200,5400" path="m@0,l@0@1,0@1@5,10800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@5,10800;@0,21600;21600,10800" o:connectangles="270,180,90,0" textboxrect="@5,@1,@6,@2"/>
                <v:handles>
                  <v:h position="#0,#1" xrange="0,21600" yrange="0,10800"/>
                </v:handles>
              </v:shapetype>
              <v:shape id="Notched Right Arrow 3" o:spid="_x0000_s1026" type="#_x0000_t94" style="position:absolute;margin-left:-321.85pt;margin-top:33.6pt;width:691.65pt;height:2.85pt;rotation:9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" adj="21536" fillcolor="#d9d9d9" stroked="f" strokeweight="1pt"/>
            </w:pict>
          </mc:Fallback>
        </mc:AlternateContent>
      </w:r>
    </w:p>
    <w:p w14:paraId="78E98702" w14:textId="77777777" w:rsidR="00DB1015" w:rsidRDefault="00DB1015">
      <w:pPr>
        <w:adjustRightInd w:val="0"/>
        <w:snapToGrid w:val="0"/>
      </w:pPr>
    </w:p>
    <w:p w14:paraId="31ED5E00" w14:textId="77777777" w:rsidR="00DB1015" w:rsidRDefault="00DB1015">
      <w:pPr>
        <w:adjustRightInd w:val="0"/>
        <w:snapToGrid w:val="0"/>
      </w:pPr>
    </w:p>
    <w:p w14:paraId="7A3BECA7" w14:textId="77777777" w:rsidR="00DB1015" w:rsidRDefault="00DB1015">
      <w:pPr>
        <w:adjustRightInd w:val="0"/>
        <w:snapToGrid w:val="0"/>
      </w:pPr>
    </w:p>
    <w:p w14:paraId="5A464A2F" w14:textId="77777777" w:rsidR="00DB1015" w:rsidRDefault="00DB1015">
      <w:pPr>
        <w:adjustRightInd w:val="0"/>
        <w:snapToGrid w:val="0"/>
      </w:pPr>
    </w:p>
    <w:p w14:paraId="5598E230" w14:textId="415C8D58" w:rsidR="00DB1015" w:rsidRDefault="00EB19E2">
      <w:pPr>
        <w:adjustRightInd w:val="0"/>
        <w:snapToGrid w:val="0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E46EB33" wp14:editId="5D41A5DB">
                <wp:simplePos x="0" y="0"/>
                <wp:positionH relativeFrom="column">
                  <wp:posOffset>304800</wp:posOffset>
                </wp:positionH>
                <wp:positionV relativeFrom="paragraph">
                  <wp:posOffset>239395</wp:posOffset>
                </wp:positionV>
                <wp:extent cx="6786880" cy="342900"/>
                <wp:effectExtent l="0" t="0" r="33020" b="19050"/>
                <wp:wrapNone/>
                <wp:docPr id="2094156406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6880" cy="342900"/>
                          <a:chOff x="0" y="0"/>
                          <a:chExt cx="6786880" cy="342900"/>
                        </a:xfrm>
                      </wpg:grpSpPr>
                      <wps:wsp>
                        <wps:cNvPr id="1664607261" name="直接连接符 7"/>
                        <wps:cNvCnPr/>
                        <wps:spPr>
                          <a:xfrm>
                            <a:off x="19050" y="342900"/>
                            <a:ext cx="6767830" cy="0"/>
                          </a:xfrm>
                          <a:prstGeom prst="line">
                            <a:avLst/>
                          </a:prstGeom>
                          <a:ln w="3175" cap="rnd" cmpd="sng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sysDot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3277380" name="教育背景"/>
                        <wps:cNvSpPr/>
                        <wps:spPr>
                          <a:xfrm>
                            <a:off x="0" y="0"/>
                            <a:ext cx="1835785" cy="340995"/>
                          </a:xfrm>
                          <a:prstGeom prst="snipRoundRect">
                            <a:avLst/>
                          </a:prstGeom>
                          <a:solidFill>
                            <a:srgbClr val="0070C0"/>
                          </a:solidFill>
                          <a:ln w="12700">
                            <a:noFill/>
                          </a:ln>
                          <a:effectLst/>
                        </wps:spPr>
                        <wps:txbx>
                          <w:txbxContent>
                            <w:p w14:paraId="01A535B0" w14:textId="77777777" w:rsidR="00DB1015" w:rsidRDefault="00000000">
                              <w:pPr>
                                <w:adjustRightInd w:val="0"/>
                                <w:snapToGrid w:val="0"/>
                                <w:spacing w:line="360" w:lineRule="exact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>技能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>证书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46EB33" id="组合 25" o:spid="_x0000_s1035" style="position:absolute;left:0;text-align:left;margin-left:24pt;margin-top:18.85pt;width:534.4pt;height:27pt;z-index:251658240" coordsize="67868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">
                <v:line id="直接连接符 7" o:spid="_x0000_s1036" style="position:absolute;visibility:visible;mso-wrap-style:square" from="190,3429" to="67868,3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" strokecolor="#7f7f7f [1612]" strokeweight=".25pt">
                  <v:stroke dashstyle="1 1" joinstyle="miter" endcap="round"/>
                </v:line>
                <v:shape id="_x0000_s1037" style="position:absolute;width:18357;height:3409;visibility:visible;mso-wrap-style:square;v-text-anchor:middle" coordsize="1835785,3409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" adj="-11796480,,5400" path="m56834,l1778951,r56834,56834l1835785,340995,,340995,,56834c,25445,25445,,56834,xe" fillcolor="#0070c0" stroked="f" strokeweight="1pt">
                  <v:stroke joinstyle="miter"/>
                  <v:formulas/>
                  <v:path arrowok="t" o:connecttype="custom" o:connectlocs="56834,0;1778951,0;1835785,56834;1835785,340995;0,340995;0,56834;56834,0" o:connectangles="0,0,0,0,0,0,0" textboxrect="0,0,1835785,340995"/>
                  <v:textbox>
                    <w:txbxContent>
                      <w:p w14:paraId="01A535B0" w14:textId="77777777" w:rsidR="00DB1015" w:rsidRDefault="00000000">
                        <w:pPr>
                          <w:adjustRightInd w:val="0"/>
                          <w:snapToGrid w:val="0"/>
                          <w:spacing w:line="360" w:lineRule="exact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24"/>
                            <w:szCs w:val="24"/>
                          </w:rPr>
                          <w:t>技能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FFFFFF"/>
                            <w:sz w:val="24"/>
                            <w:szCs w:val="24"/>
                          </w:rPr>
                          <w:t>证书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FFFFFF"/>
                            <w:sz w:val="24"/>
                            <w:szCs w:val="24"/>
                          </w:rPr>
                          <w:t>Skills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52A219A" w14:textId="3CB9DCE8" w:rsidR="00DB1015" w:rsidRDefault="00DB1015">
      <w:pPr>
        <w:adjustRightInd w:val="0"/>
        <w:snapToGrid w:val="0"/>
        <w:rPr>
          <w:rFonts w:hint="eastAsia"/>
        </w:rPr>
      </w:pPr>
    </w:p>
    <w:p w14:paraId="2909140E" w14:textId="3A1A473A" w:rsidR="00DB1015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889994" wp14:editId="45E19382">
                <wp:simplePos x="0" y="0"/>
                <wp:positionH relativeFrom="column">
                  <wp:posOffset>414655</wp:posOffset>
                </wp:positionH>
                <wp:positionV relativeFrom="paragraph">
                  <wp:posOffset>24765</wp:posOffset>
                </wp:positionV>
                <wp:extent cx="6808470" cy="867410"/>
                <wp:effectExtent l="0" t="0" r="0" b="0"/>
                <wp:wrapNone/>
                <wp:docPr id="5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8470" cy="867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0FE4EF2" w14:textId="77777777" w:rsidR="00DB101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语言能力：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通过大学英语六级、普通话二级甲等</w:t>
                            </w:r>
                          </w:p>
                          <w:p w14:paraId="072754D0" w14:textId="77777777" w:rsidR="00DB101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计算机能力：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通过国家计算机二级，熟练使用office系列办公软件</w:t>
                            </w:r>
                          </w:p>
                          <w:p w14:paraId="0AED5A33" w14:textId="77777777" w:rsidR="00DB101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其他能力：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C1驾照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2F889994" id="_x0000_s1038" type="#_x0000_t202" style="position:absolute;left:0;text-align:left;margin-left:32.65pt;margin-top:1.95pt;width:536.1pt;height:68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" filled="f" stroked="f">
                <v:textbox>
                  <w:txbxContent>
                    <w:p w14:paraId="10FE4EF2" w14:textId="77777777" w:rsidR="00DB101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  <w:szCs w:val="18"/>
                        </w:rPr>
                        <w:t>语言能力：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通过大学英语六级、普通话二级甲等</w:t>
                      </w:r>
                    </w:p>
                    <w:p w14:paraId="072754D0" w14:textId="77777777" w:rsidR="00DB101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  <w:szCs w:val="18"/>
                        </w:rPr>
                        <w:t>计算机能力：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通过国家计算机二级，熟练使用office系列办公软件</w:t>
                      </w:r>
                    </w:p>
                    <w:p w14:paraId="0AED5A33" w14:textId="77777777" w:rsidR="00DB101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  <w:szCs w:val="18"/>
                        </w:rPr>
                        <w:t>其他能力：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C1驾照</w:t>
                      </w:r>
                    </w:p>
                  </w:txbxContent>
                </v:textbox>
              </v:shape>
            </w:pict>
          </mc:Fallback>
        </mc:AlternateContent>
      </w:r>
    </w:p>
    <w:p w14:paraId="5C5315A8" w14:textId="77777777" w:rsidR="00DB1015" w:rsidRDefault="00DB1015">
      <w:pPr>
        <w:adjustRightInd w:val="0"/>
        <w:snapToGrid w:val="0"/>
      </w:pPr>
    </w:p>
    <w:p w14:paraId="2A1D9868" w14:textId="77777777" w:rsidR="00EB19E2" w:rsidRDefault="00EB19E2">
      <w:pPr>
        <w:adjustRightInd w:val="0"/>
        <w:snapToGrid w:val="0"/>
        <w:rPr>
          <w:rFonts w:hint="eastAsia"/>
        </w:rPr>
      </w:pPr>
    </w:p>
    <w:p w14:paraId="592CB684" w14:textId="2362BCF2" w:rsidR="00EB19E2" w:rsidRDefault="00000000" w:rsidP="00EB19E2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8D55DBE" wp14:editId="2C7A2980">
                <wp:simplePos x="0" y="0"/>
                <wp:positionH relativeFrom="column">
                  <wp:posOffset>298450</wp:posOffset>
                </wp:positionH>
                <wp:positionV relativeFrom="paragraph">
                  <wp:posOffset>53340</wp:posOffset>
                </wp:positionV>
                <wp:extent cx="1835785" cy="340995"/>
                <wp:effectExtent l="0" t="0" r="12065" b="1905"/>
                <wp:wrapNone/>
                <wp:docPr id="21" name="教育背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340995"/>
                        </a:xfrm>
                        <a:prstGeom prst="snipRoundRect">
                          <a:avLst/>
                        </a:prstGeom>
                        <a:solidFill>
                          <a:srgbClr val="0070C0"/>
                        </a:solidFill>
                        <a:ln w="12700">
                          <a:noFill/>
                        </a:ln>
                        <a:effectLst/>
                      </wps:spPr>
                      <wps:txbx>
                        <w:txbxContent>
                          <w:p w14:paraId="6E56E2A0" w14:textId="77777777" w:rsidR="00DB1015" w:rsidRDefault="00000000">
                            <w:pPr>
                              <w:adjustRightInd w:val="0"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自我评价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>Evaluation</w:t>
                            </w:r>
                          </w:p>
                        </w:txbxContent>
                      </wps:txbx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78D55DBE" id="_x0000_s1039" style="position:absolute;left:0;text-align:left;margin-left:23.5pt;margin-top:4.2pt;width:144.55pt;height:26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35785,3409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" adj="-11796480,,5400" path="m56834,l1778951,r56834,56834l1835785,340995,,340995,,56834c,25445,25445,,56834,xe" fillcolor="#0070c0" stroked="f" strokeweight="1pt">
                <v:stroke joinstyle="miter"/>
                <v:formulas/>
                <v:path arrowok="t" o:connecttype="custom" o:connectlocs="56834,0;1778951,0;1835785,56834;1835785,340995;0,340995;0,56834;56834,0" o:connectangles="0,0,0,0,0,0,0" textboxrect="0,0,1835785,340995"/>
                <v:textbox>
                  <w:txbxContent>
                    <w:p w14:paraId="6E56E2A0" w14:textId="77777777" w:rsidR="00DB1015" w:rsidRDefault="00000000">
                      <w:pPr>
                        <w:adjustRightInd w:val="0"/>
                        <w:snapToGrid w:val="0"/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4"/>
                          <w:szCs w:val="24"/>
                        </w:rPr>
                        <w:t xml:space="preserve">自我评价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FFFFF"/>
                          <w:sz w:val="24"/>
                          <w:szCs w:val="24"/>
                        </w:rPr>
                        <w:t>Evaluation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5DA7BF5B" w14:textId="5987BD0E" w:rsidR="00DB1015" w:rsidRDefault="00EB19E2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02DDB6" wp14:editId="3A07573B">
                <wp:simplePos x="0" y="0"/>
                <wp:positionH relativeFrom="column">
                  <wp:posOffset>340995</wp:posOffset>
                </wp:positionH>
                <wp:positionV relativeFrom="paragraph">
                  <wp:posOffset>104775</wp:posOffset>
                </wp:positionV>
                <wp:extent cx="6767830" cy="0"/>
                <wp:effectExtent l="0" t="0" r="0" b="0"/>
                <wp:wrapNone/>
                <wp:docPr id="20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7830" cy="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DBF467" id="直接连接符 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8.25pt" to="559.7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" strokecolor="#7f7f7f [1612]" strokeweight=".25pt">
                <v:stroke dashstyle="1 1" joinstyle="miter" endcap="round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596E77E" wp14:editId="489E8C27">
                <wp:simplePos x="0" y="0"/>
                <wp:positionH relativeFrom="column">
                  <wp:posOffset>400050</wp:posOffset>
                </wp:positionH>
                <wp:positionV relativeFrom="paragraph">
                  <wp:posOffset>76835</wp:posOffset>
                </wp:positionV>
                <wp:extent cx="6816725" cy="1221740"/>
                <wp:effectExtent l="0" t="0" r="0" b="0"/>
                <wp:wrapNone/>
                <wp:docPr id="11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6725" cy="1221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717EA78" w14:textId="77777777" w:rsidR="00DB101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有运营实习及活动策划经历，熟悉新媒体渠道和用户；</w:t>
                            </w:r>
                          </w:p>
                          <w:p w14:paraId="4B8AE60B" w14:textId="77777777" w:rsidR="00DB101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熟悉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常用微信编辑器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的使用方法，能使用Maka等工具制作简单的H5页面，也能根据公司要求制定新媒体活动方案，并确保活动的良好执行；</w:t>
                            </w:r>
                          </w:p>
                          <w:p w14:paraId="2AA815C7" w14:textId="77777777" w:rsidR="00DB101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 xml:space="preserve">同时，我具备良好的沟通能力和团队协作能力，能快速融入团队。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6596E77E" id="文本框 94" o:spid="_x0000_s1040" type="#_x0000_t202" style="position:absolute;left:0;text-align:left;margin-left:31.5pt;margin-top:6.05pt;width:536.75pt;height:96.2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" filled="f" stroked="f">
                <v:textbox>
                  <w:txbxContent>
                    <w:p w14:paraId="5717EA78" w14:textId="77777777" w:rsidR="00DB101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有运营实习及活动策划经历，熟悉新媒体渠道和用户；</w:t>
                      </w:r>
                    </w:p>
                    <w:p w14:paraId="4B8AE60B" w14:textId="77777777" w:rsidR="00DB101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熟悉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常用微信编辑器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的使用方法，能使用Maka等工具制作简单的H5页面，也能根据公司要求制定新媒体活动方案，并确保活动的良好执行；</w:t>
                      </w:r>
                    </w:p>
                    <w:p w14:paraId="2AA815C7" w14:textId="77777777" w:rsidR="00DB101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 xml:space="preserve">同时，我具备良好的沟通能力和团队协作能力，能快速融入团队。 </w:t>
                      </w:r>
                    </w:p>
                  </w:txbxContent>
                </v:textbox>
              </v:shape>
            </w:pict>
          </mc:Fallback>
        </mc:AlternateContent>
      </w:r>
    </w:p>
    <w:p w14:paraId="0764FC26" w14:textId="77777777" w:rsidR="00DB1015" w:rsidRDefault="00DB1015"/>
    <w:p w14:paraId="36A4BFF1" w14:textId="77777777" w:rsidR="00DB1015" w:rsidRDefault="00DB1015">
      <w:pPr>
        <w:rPr>
          <w:rFonts w:hint="eastAsia"/>
        </w:rPr>
      </w:pPr>
    </w:p>
    <w:sectPr w:rsidR="00DB1015">
      <w:headerReference w:type="default" r:id="rId11"/>
      <w:footerReference w:type="default" r:id="rId12"/>
      <w:pgSz w:w="11850" w:h="16783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86954" w14:textId="77777777" w:rsidR="005736CB" w:rsidRDefault="005736CB" w:rsidP="00FD1A55">
      <w:pPr>
        <w:spacing w:after="0" w:line="240" w:lineRule="auto"/>
      </w:pPr>
      <w:r>
        <w:separator/>
      </w:r>
    </w:p>
  </w:endnote>
  <w:endnote w:type="continuationSeparator" w:id="0">
    <w:p w14:paraId="478AB5EB" w14:textId="77777777" w:rsidR="005736CB" w:rsidRDefault="005736CB" w:rsidP="00FD1A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354A9" w14:textId="77777777" w:rsidR="005736CB" w:rsidRDefault="005736CB" w:rsidP="00FD1A55">
      <w:pPr>
        <w:spacing w:after="0" w:line="240" w:lineRule="auto"/>
      </w:pPr>
      <w:r>
        <w:separator/>
      </w:r>
    </w:p>
  </w:footnote>
  <w:footnote w:type="continuationSeparator" w:id="0">
    <w:p w14:paraId="1E26B909" w14:textId="77777777" w:rsidR="005736CB" w:rsidRDefault="005736CB" w:rsidP="00FD1A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D9CCC"/>
    <w:multiLevelType w:val="singleLevel"/>
    <w:tmpl w:val="596D9CC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250771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HorizontalSpacing w:val="21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21C25D0"/>
    <w:rsid w:val="00035899"/>
    <w:rsid w:val="000478B4"/>
    <w:rsid w:val="00052C96"/>
    <w:rsid w:val="00081C66"/>
    <w:rsid w:val="00082D7C"/>
    <w:rsid w:val="00086EE8"/>
    <w:rsid w:val="000E2096"/>
    <w:rsid w:val="000E62D9"/>
    <w:rsid w:val="000F2796"/>
    <w:rsid w:val="000F7EE5"/>
    <w:rsid w:val="00155B8D"/>
    <w:rsid w:val="0016096B"/>
    <w:rsid w:val="00177E56"/>
    <w:rsid w:val="001A517E"/>
    <w:rsid w:val="001B0EC5"/>
    <w:rsid w:val="001F4242"/>
    <w:rsid w:val="002072B7"/>
    <w:rsid w:val="00250C36"/>
    <w:rsid w:val="00266660"/>
    <w:rsid w:val="002B0D33"/>
    <w:rsid w:val="002D24B4"/>
    <w:rsid w:val="002D410A"/>
    <w:rsid w:val="00304FF1"/>
    <w:rsid w:val="0039501B"/>
    <w:rsid w:val="003A696B"/>
    <w:rsid w:val="003D3A15"/>
    <w:rsid w:val="00411892"/>
    <w:rsid w:val="0041707A"/>
    <w:rsid w:val="00425B9F"/>
    <w:rsid w:val="004754E8"/>
    <w:rsid w:val="004941E0"/>
    <w:rsid w:val="004C52D8"/>
    <w:rsid w:val="004D198E"/>
    <w:rsid w:val="004D4124"/>
    <w:rsid w:val="004F79C1"/>
    <w:rsid w:val="00502581"/>
    <w:rsid w:val="00514257"/>
    <w:rsid w:val="00545F6A"/>
    <w:rsid w:val="005736CB"/>
    <w:rsid w:val="00582268"/>
    <w:rsid w:val="00592D4E"/>
    <w:rsid w:val="005964A2"/>
    <w:rsid w:val="00615A11"/>
    <w:rsid w:val="006245D4"/>
    <w:rsid w:val="006621E6"/>
    <w:rsid w:val="00676C2A"/>
    <w:rsid w:val="006B7412"/>
    <w:rsid w:val="006C01AB"/>
    <w:rsid w:val="006E7268"/>
    <w:rsid w:val="007105B7"/>
    <w:rsid w:val="00726D8D"/>
    <w:rsid w:val="007406C5"/>
    <w:rsid w:val="007416B5"/>
    <w:rsid w:val="007E4919"/>
    <w:rsid w:val="008148BB"/>
    <w:rsid w:val="00844B3B"/>
    <w:rsid w:val="00853AED"/>
    <w:rsid w:val="00856389"/>
    <w:rsid w:val="008668B7"/>
    <w:rsid w:val="008A1360"/>
    <w:rsid w:val="008A44B2"/>
    <w:rsid w:val="008B059C"/>
    <w:rsid w:val="008B2A07"/>
    <w:rsid w:val="008E4846"/>
    <w:rsid w:val="00903146"/>
    <w:rsid w:val="0090780B"/>
    <w:rsid w:val="0094499C"/>
    <w:rsid w:val="0098496E"/>
    <w:rsid w:val="009B1E22"/>
    <w:rsid w:val="009C22A0"/>
    <w:rsid w:val="009E68CA"/>
    <w:rsid w:val="00A14121"/>
    <w:rsid w:val="00A541D6"/>
    <w:rsid w:val="00A57C4F"/>
    <w:rsid w:val="00A90571"/>
    <w:rsid w:val="00AE38F8"/>
    <w:rsid w:val="00B10F39"/>
    <w:rsid w:val="00B115E1"/>
    <w:rsid w:val="00B4430F"/>
    <w:rsid w:val="00BA7FA1"/>
    <w:rsid w:val="00BC2398"/>
    <w:rsid w:val="00BD107F"/>
    <w:rsid w:val="00C25FE7"/>
    <w:rsid w:val="00C41D9F"/>
    <w:rsid w:val="00C541B8"/>
    <w:rsid w:val="00C95EDA"/>
    <w:rsid w:val="00CC16EB"/>
    <w:rsid w:val="00CE04DF"/>
    <w:rsid w:val="00D00C4F"/>
    <w:rsid w:val="00D35D56"/>
    <w:rsid w:val="00D35F53"/>
    <w:rsid w:val="00D730F7"/>
    <w:rsid w:val="00D80BBF"/>
    <w:rsid w:val="00D93148"/>
    <w:rsid w:val="00DB1015"/>
    <w:rsid w:val="00DD0985"/>
    <w:rsid w:val="00DD4B0F"/>
    <w:rsid w:val="00E20A63"/>
    <w:rsid w:val="00E228D9"/>
    <w:rsid w:val="00E710E5"/>
    <w:rsid w:val="00E76D5B"/>
    <w:rsid w:val="00E918FC"/>
    <w:rsid w:val="00E97BCF"/>
    <w:rsid w:val="00EA0B88"/>
    <w:rsid w:val="00EA0D78"/>
    <w:rsid w:val="00EB19E2"/>
    <w:rsid w:val="00ED5A77"/>
    <w:rsid w:val="00EE108E"/>
    <w:rsid w:val="00F15D7A"/>
    <w:rsid w:val="00F222C3"/>
    <w:rsid w:val="00F44D8E"/>
    <w:rsid w:val="00F464B2"/>
    <w:rsid w:val="00F65A30"/>
    <w:rsid w:val="00FD1A55"/>
    <w:rsid w:val="00FE365F"/>
    <w:rsid w:val="00FE6DCC"/>
    <w:rsid w:val="053551C5"/>
    <w:rsid w:val="08985237"/>
    <w:rsid w:val="08E22442"/>
    <w:rsid w:val="0A61767E"/>
    <w:rsid w:val="0AD829C5"/>
    <w:rsid w:val="0CDE1F82"/>
    <w:rsid w:val="116F754E"/>
    <w:rsid w:val="120E7061"/>
    <w:rsid w:val="18BA2340"/>
    <w:rsid w:val="18D4565B"/>
    <w:rsid w:val="19483FDC"/>
    <w:rsid w:val="1E3869C1"/>
    <w:rsid w:val="20DF7F12"/>
    <w:rsid w:val="23005DC8"/>
    <w:rsid w:val="26B853AB"/>
    <w:rsid w:val="2F7B591F"/>
    <w:rsid w:val="30792E54"/>
    <w:rsid w:val="34C459F3"/>
    <w:rsid w:val="36EC217C"/>
    <w:rsid w:val="3A704481"/>
    <w:rsid w:val="3F387E90"/>
    <w:rsid w:val="43695099"/>
    <w:rsid w:val="43762075"/>
    <w:rsid w:val="44D434FB"/>
    <w:rsid w:val="450E135F"/>
    <w:rsid w:val="48425ABB"/>
    <w:rsid w:val="4BE721F4"/>
    <w:rsid w:val="4EAE2FD2"/>
    <w:rsid w:val="51094FCB"/>
    <w:rsid w:val="5C785F68"/>
    <w:rsid w:val="5FFB143C"/>
    <w:rsid w:val="63A12349"/>
    <w:rsid w:val="64F70FB4"/>
    <w:rsid w:val="6B977990"/>
    <w:rsid w:val="6DD735D4"/>
    <w:rsid w:val="721C25D0"/>
    <w:rsid w:val="7262631A"/>
    <w:rsid w:val="73C6674F"/>
    <w:rsid w:val="76E11DE3"/>
    <w:rsid w:val="78725AA8"/>
    <w:rsid w:val="79205EE4"/>
    <w:rsid w:val="7BDE2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0571E187"/>
  <w15:docId w15:val="{B4D9F274-6C1E-4EFE-87FD-14447DF8F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nhideWhenUsed="1" w:qFormat="1"/>
    <w:lsdException w:name="footer" w:unhideWhenUsed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paragraph" w:styleId="a5">
    <w:name w:val="footer"/>
    <w:basedOn w:val="a"/>
    <w:link w:val="a6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Style6">
    <w:name w:val="_Style 6"/>
    <w:basedOn w:val="a"/>
    <w:uiPriority w:val="99"/>
    <w:qFormat/>
    <w:pPr>
      <w:ind w:firstLineChars="200" w:firstLine="420"/>
    </w:pPr>
  </w:style>
  <w:style w:type="character" w:customStyle="1" w:styleId="a6">
    <w:name w:val="页脚 字符"/>
    <w:link w:val="a5"/>
    <w:qFormat/>
    <w:rPr>
      <w:kern w:val="2"/>
      <w:sz w:val="18"/>
      <w:szCs w:val="18"/>
    </w:rPr>
  </w:style>
  <w:style w:type="character" w:customStyle="1" w:styleId="a8">
    <w:name w:val="页眉 字符"/>
    <w:link w:val="a7"/>
    <w:qFormat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7605;&#19994;&#29983;&#31616;&#21382;-&#24212;&#23626;&#29983;&#31616;&#21382;&#27605;&#19994;&#29983;&#31616;&#27905;&#31616;&#21382;278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毕业生简历-应届生简历毕业生简洁简历278</Template>
  <TotalTime>15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35</cp:revision>
  <dcterms:created xsi:type="dcterms:W3CDTF">2017-07-18T04:13:00Z</dcterms:created>
  <dcterms:modified xsi:type="dcterms:W3CDTF">2025-05-30T09:30:00Z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