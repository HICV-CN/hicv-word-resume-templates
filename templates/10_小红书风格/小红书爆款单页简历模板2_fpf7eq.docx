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26F8" w14:textId="77777777" w:rsidR="008F4204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383AA25" wp14:editId="7D23342A">
                <wp:simplePos x="0" y="0"/>
                <wp:positionH relativeFrom="column">
                  <wp:posOffset>-614680</wp:posOffset>
                </wp:positionH>
                <wp:positionV relativeFrom="paragraph">
                  <wp:posOffset>1341755</wp:posOffset>
                </wp:positionV>
                <wp:extent cx="6684645" cy="396240"/>
                <wp:effectExtent l="0" t="0" r="8255" b="12065"/>
                <wp:wrapNone/>
                <wp:docPr id="3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6240"/>
                          <a:chOff x="7669" y="4264"/>
                          <a:chExt cx="10527" cy="62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69" y="426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442DE72" w14:textId="77777777" w:rsidR="008F4204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D99594" w:themeColor="accent2" w:themeTint="9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D99594" w:themeColor="accent2" w:themeTint="99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3AA25" id="组合 41" o:spid="_x0000_s1026" style="position:absolute;left:0;text-align:left;margin-left:-48.4pt;margin-top:105.65pt;width:526.35pt;height:31.2pt;z-index:251681792" coordorigin="7669,4264" coordsize="10527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">
                <v:line id="直接连接符 37" o:spid="_x0000_s1027" style="position:absolute;visibility:visible;mso-wrap-style:square" from="7775,4851" to="18196,4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" strokecolor="#d99594 [1941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3" o:spid="_x0000_s1028" type="#_x0000_t202" style="position:absolute;left:7669;top:4264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1442DE72" w14:textId="77777777" w:rsidR="008F4204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D99594" w:themeColor="accent2" w:themeTint="99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D99594" w:themeColor="accent2" w:themeTint="99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29" style="position:absolute;left:7764;top:481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" fillcolor="#d99594 [1941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953095" wp14:editId="5875B1BF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3F639" id="矩形 47" o:spid="_x0000_s1026" style="position:absolute;margin-left:-90.95pt;margin-top:-72.55pt;width:597.75pt;height:844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30E2A0" wp14:editId="0C72DFBB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334D4" w14:textId="77777777" w:rsidR="008F4204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2016.09-2020.06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南京大学                          电子商务专业 /本科</w:t>
                            </w:r>
                          </w:p>
                          <w:p w14:paraId="4F6E7FDB" w14:textId="77777777" w:rsidR="008F4204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630E2A0" id="文本框 37" o:spid="_x0000_s1030" type="#_x0000_t202" style="position:absolute;left:0;text-align:left;margin-left:-55.3pt;margin-top:132.15pt;width:521.75pt;height:7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" filled="f" stroked="f">
                <v:textbox>
                  <w:txbxContent>
                    <w:p w14:paraId="48E334D4" w14:textId="77777777" w:rsidR="008F4204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2016.09-2020.06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南京大学                          电子商务专业 /本科</w:t>
                      </w:r>
                    </w:p>
                    <w:p w14:paraId="4F6E7FDB" w14:textId="77777777" w:rsidR="008F4204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FDC6FA" wp14:editId="7BC72794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96E32" w14:textId="77777777" w:rsidR="008F4204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2019.09-2019.12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超级简历简历模板                     前台文员(实习生）            </w:t>
                            </w:r>
                          </w:p>
                          <w:p w14:paraId="542559C4" w14:textId="77777777" w:rsidR="008F4204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37F199BB" w14:textId="77777777" w:rsidR="008F42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4AA3797E" w14:textId="77777777" w:rsidR="008F42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7C78B973" w14:textId="77777777" w:rsidR="008F42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3E6F7972" w14:textId="77777777" w:rsidR="008F4204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5592F03E" w14:textId="77777777" w:rsidR="008F4204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01174E99" w14:textId="77777777" w:rsidR="008F420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负责前台的接待工作、办公室的订书、文具整理登记；</w:t>
                            </w:r>
                          </w:p>
                          <w:p w14:paraId="762EEF69" w14:textId="77777777" w:rsidR="008F420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FDC6FA" id="_x0000_s1031" type="#_x0000_t202" style="position:absolute;left:0;text-align:left;margin-left:-55.3pt;margin-top:256.6pt;width:518.5pt;height:22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VCNSu5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77996E32" w14:textId="77777777" w:rsidR="008F4204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2019.09-2019.12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超级简历简历模板                     前台文员(实习生）            </w:t>
                      </w:r>
                    </w:p>
                    <w:p w14:paraId="542559C4" w14:textId="77777777" w:rsidR="008F4204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37F199BB" w14:textId="77777777" w:rsidR="008F4204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负责前台接待，对来访客人做好接待、登记、引导工作,及时通知被访人员；</w:t>
                      </w:r>
                    </w:p>
                    <w:p w14:paraId="4AA3797E" w14:textId="77777777" w:rsidR="008F4204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7C78B973" w14:textId="77777777" w:rsidR="008F4204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公司员工生日会筹划和安排，文体活动、拓展活动组织；</w:t>
                      </w:r>
                    </w:p>
                    <w:p w14:paraId="3E6F7972" w14:textId="77777777" w:rsidR="008F4204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5592F03E" w14:textId="77777777" w:rsidR="008F4204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01174E99" w14:textId="77777777" w:rsidR="008F4204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负责前台的接待工作、办公室的订书、文具整理登记；</w:t>
                      </w:r>
                    </w:p>
                    <w:p w14:paraId="762EEF69" w14:textId="77777777" w:rsidR="008F4204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24652E7" wp14:editId="7EE71E63">
                <wp:simplePos x="0" y="0"/>
                <wp:positionH relativeFrom="column">
                  <wp:posOffset>-612140</wp:posOffset>
                </wp:positionH>
                <wp:positionV relativeFrom="paragraph">
                  <wp:posOffset>2824480</wp:posOffset>
                </wp:positionV>
                <wp:extent cx="6684645" cy="395605"/>
                <wp:effectExtent l="0" t="0" r="8255" b="0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7669" y="6248"/>
                          <a:chExt cx="10527" cy="623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3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669" y="624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3D7557" w14:textId="77777777" w:rsidR="008F4204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D99594" w:themeColor="accent2" w:themeTint="9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D99594" w:themeColor="accent2" w:themeTint="99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652E7" id="组合 43" o:spid="_x0000_s1032" style="position:absolute;left:0;text-align:left;margin-left:-48.2pt;margin-top:222.4pt;width:526.35pt;height:31.15pt;z-index:251682816" coordorigin="7669,6248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">
                <v:line id="直接连接符 38" o:spid="_x0000_s1033" style="position:absolute;visibility:visible;mso-wrap-style:square" from="7775,6834" to="18196,6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" strokecolor="#d99594 [1941]" strokeweight="1.5pt">
                  <v:stroke joinstyle="miter"/>
                </v:line>
                <v:shape id="文本框 76" o:spid="_x0000_s1034" type="#_x0000_t202" style="position:absolute;left:7669;top:624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7C3D7557" w14:textId="77777777" w:rsidR="008F4204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D99594" w:themeColor="accent2" w:themeTint="99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D99594" w:themeColor="accent2" w:themeTint="99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rect id="矩形 10" o:spid="_x0000_s1035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" fillcolor="#d99594 [1941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385BE32" wp14:editId="3CDE2BF4">
                <wp:simplePos x="0" y="0"/>
                <wp:positionH relativeFrom="column">
                  <wp:posOffset>-612140</wp:posOffset>
                </wp:positionH>
                <wp:positionV relativeFrom="paragraph">
                  <wp:posOffset>6316980</wp:posOffset>
                </wp:positionV>
                <wp:extent cx="6684645" cy="379730"/>
                <wp:effectExtent l="0" t="0" r="8255" b="0"/>
                <wp:wrapNone/>
                <wp:docPr id="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79730"/>
                          <a:chOff x="5897" y="11708"/>
                          <a:chExt cx="10527" cy="598"/>
                        </a:xfrm>
                      </wpg:grpSpPr>
                      <wps:wsp>
                        <wps:cNvPr id="4" name="直接连接符 40"/>
                        <wps:cNvCnPr/>
                        <wps:spPr>
                          <a:xfrm>
                            <a:off x="6003" y="12269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文本框 82"/>
                        <wps:cNvSpPr txBox="1"/>
                        <wps:spPr>
                          <a:xfrm>
                            <a:off x="5897" y="1170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5B8FA03" w14:textId="77777777" w:rsidR="008F4204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D99594" w:themeColor="accent2" w:themeTint="9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D99594" w:themeColor="accent2" w:themeTint="99"/>
                                  <w:sz w:val="28"/>
                                  <w:szCs w:val="28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6" name="矩形 16"/>
                        <wps:cNvSpPr/>
                        <wps:spPr>
                          <a:xfrm>
                            <a:off x="5992" y="12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5BE32" id="组合 51" o:spid="_x0000_s1036" style="position:absolute;left:0;text-align:left;margin-left:-48.2pt;margin-top:497.4pt;width:526.35pt;height:29.9pt;z-index:251678720" coordorigin="5897,11708" coordsize="10527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">
                <v:line id="直接连接符 40" o:spid="_x0000_s1037" style="position:absolute;visibility:visible;mso-wrap-style:square" from="6003,12269" to="16424,12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" strokecolor="#d99594 [1941]" strokeweight="1.5pt">
                  <v:stroke joinstyle="miter"/>
                </v:line>
                <v:shape id="文本框 82" o:spid="_x0000_s1038" type="#_x0000_t202" style="position:absolute;left:5897;top:1170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5B8FA03" w14:textId="77777777" w:rsidR="008F4204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D99594" w:themeColor="accent2" w:themeTint="99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D99594" w:themeColor="accent2" w:themeTint="99"/>
                            <w:sz w:val="28"/>
                            <w:szCs w:val="28"/>
                          </w:rPr>
                          <w:t>证书奖励</w:t>
                        </w:r>
                      </w:p>
                    </w:txbxContent>
                  </v:textbox>
                </v:shape>
                <v:rect id="矩形 16" o:spid="_x0000_s1039" style="position:absolute;left:5992;top:1223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" fillcolor="#d99594 [1941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48F46D" wp14:editId="33D5C9B2">
                <wp:simplePos x="0" y="0"/>
                <wp:positionH relativeFrom="column">
                  <wp:posOffset>-612140</wp:posOffset>
                </wp:positionH>
                <wp:positionV relativeFrom="paragraph">
                  <wp:posOffset>6828155</wp:posOffset>
                </wp:positionV>
                <wp:extent cx="6677660" cy="786765"/>
                <wp:effectExtent l="0" t="0" r="0" b="0"/>
                <wp:wrapNone/>
                <wp:docPr id="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7742555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C90AF1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语言能力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7F7F7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普通话二级甲等，英语CET-6;</w:t>
                            </w:r>
                          </w:p>
                          <w:p w14:paraId="19B5AB4D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办公能力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计算机二级，熟练掌握PPT、WORD、EXCEL等办公软件；</w:t>
                            </w:r>
                          </w:p>
                          <w:p w14:paraId="6979643D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连续三年获得国家励志奖学金；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8F46D" id="文本框 83" o:spid="_x0000_s1040" type="#_x0000_t202" style="position:absolute;left:0;text-align:left;margin-left:-48.2pt;margin-top:537.65pt;width:525.8pt;height:6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" filled="f" stroked="f">
                <v:textbox style="mso-fit-shape-to-text:t">
                  <w:txbxContent>
                    <w:p w14:paraId="76C90AF1" w14:textId="77777777" w:rsidR="008F4204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语言能力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7F7F7F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普通话二级甲等，英语CET-6;</w:t>
                      </w:r>
                    </w:p>
                    <w:p w14:paraId="19B5AB4D" w14:textId="77777777" w:rsidR="008F4204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办公能力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计算机二级，熟练掌握PPT、WORD、EXCEL等办公软件；</w:t>
                      </w:r>
                    </w:p>
                    <w:p w14:paraId="6979643D" w14:textId="77777777" w:rsidR="008F4204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连续三年获得国家励志奖学金；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BA7922C" wp14:editId="569F7A06">
                <wp:simplePos x="0" y="0"/>
                <wp:positionH relativeFrom="column">
                  <wp:posOffset>-612140</wp:posOffset>
                </wp:positionH>
                <wp:positionV relativeFrom="paragraph">
                  <wp:posOffset>7791450</wp:posOffset>
                </wp:positionV>
                <wp:extent cx="6684645" cy="395605"/>
                <wp:effectExtent l="0" t="0" r="8255" b="0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5897" y="14030"/>
                          <a:chExt cx="10527" cy="623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897" y="14030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4C70ECC" w14:textId="77777777" w:rsidR="008F4204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D99594" w:themeColor="accent2" w:themeTint="9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D99594" w:themeColor="accent2" w:themeTint="99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7922C" id="组合 53" o:spid="_x0000_s1041" style="position:absolute;left:0;text-align:left;margin-left:-48.2pt;margin-top:613.5pt;width:526.35pt;height:31.15pt;z-index:251680768" coordorigin="5897,14030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">
                <v:line id="直接连接符 41" o:spid="_x0000_s1042" style="position:absolute;visibility:visible;mso-wrap-style:square" from="6003,14616" to="16424,14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" strokecolor="#d99594 [1941]" strokeweight="1.5pt">
                  <v:stroke joinstyle="miter"/>
                </v:line>
                <v:shape id="文本框 85" o:spid="_x0000_s1043" type="#_x0000_t202" style="position:absolute;left:5897;top:14030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44C70ECC" w14:textId="77777777" w:rsidR="008F4204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D99594" w:themeColor="accent2" w:themeTint="99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D99594" w:themeColor="accent2" w:themeTint="99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rect id="矩形 19" o:spid="_x0000_s1044" style="position:absolute;left:5992;top:14581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" fillcolor="#d99594 [1941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19226E" wp14:editId="424A9F2B">
                <wp:simplePos x="0" y="0"/>
                <wp:positionH relativeFrom="column">
                  <wp:posOffset>-612140</wp:posOffset>
                </wp:positionH>
                <wp:positionV relativeFrom="paragraph">
                  <wp:posOffset>8286750</wp:posOffset>
                </wp:positionV>
                <wp:extent cx="6677660" cy="786765"/>
                <wp:effectExtent l="0" t="0" r="0" b="0"/>
                <wp:wrapNone/>
                <wp:docPr id="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9201150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D56BD4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9226E" id="文本框 86" o:spid="_x0000_s1045" type="#_x0000_t202" style="position:absolute;left:0;text-align:left;margin-left:-48.2pt;margin-top:652.5pt;width:525.8pt;height:6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" filled="f" stroked="f">
                <v:textbox style="mso-fit-shape-to-text:t">
                  <w:txbxContent>
                    <w:p w14:paraId="51D56BD4" w14:textId="77777777" w:rsidR="008F4204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3C8F9DB" wp14:editId="10261A1B">
            <wp:simplePos x="0" y="0"/>
            <wp:positionH relativeFrom="column">
              <wp:posOffset>4587875</wp:posOffset>
            </wp:positionH>
            <wp:positionV relativeFrom="page">
              <wp:posOffset>842010</wp:posOffset>
            </wp:positionV>
            <wp:extent cx="1296035" cy="1595120"/>
            <wp:effectExtent l="9525" t="9525" r="15240" b="20955"/>
            <wp:wrapNone/>
            <wp:docPr id="35" name="图片 80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3699" b="3699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59512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C44598" wp14:editId="24AE8C25">
                <wp:simplePos x="0" y="0"/>
                <wp:positionH relativeFrom="column">
                  <wp:posOffset>-550545</wp:posOffset>
                </wp:positionH>
                <wp:positionV relativeFrom="paragraph">
                  <wp:posOffset>438785</wp:posOffset>
                </wp:positionV>
                <wp:extent cx="781050" cy="45720"/>
                <wp:effectExtent l="0" t="0" r="0" b="11430"/>
                <wp:wrapNone/>
                <wp:docPr id="2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624EE6D" id="矩形 34" o:spid="_x0000_s1026" style="position:absolute;margin-left:-43.35pt;margin-top:34.55pt;width:61.5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" fillcolor="#d99594 [1941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433C8F" wp14:editId="497720FA">
                <wp:simplePos x="0" y="0"/>
                <wp:positionH relativeFrom="column">
                  <wp:posOffset>-1143000</wp:posOffset>
                </wp:positionH>
                <wp:positionV relativeFrom="paragraph">
                  <wp:posOffset>9398000</wp:posOffset>
                </wp:positionV>
                <wp:extent cx="7559675" cy="184150"/>
                <wp:effectExtent l="0" t="0" r="317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4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212683B" id="矩形 2" o:spid="_x0000_s1026" style="position:absolute;margin-left:-90pt;margin-top:740pt;width:595.2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" fillcolor="#d99594 [1941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8E74A" wp14:editId="740E053B">
                <wp:simplePos x="0" y="0"/>
                <wp:positionH relativeFrom="column">
                  <wp:posOffset>-438150</wp:posOffset>
                </wp:positionH>
                <wp:positionV relativeFrom="paragraph">
                  <wp:posOffset>488950</wp:posOffset>
                </wp:positionV>
                <wp:extent cx="824865" cy="624840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343DFBE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 w14:paraId="1DEB5737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8E74A" id="文本框 88" o:spid="_x0000_s1046" type="#_x0000_t202" style="position:absolute;left:0;text-align:left;margin-left:-34.5pt;margin-top:38.5pt;width:64.95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" filled="f" stroked="f">
                <v:textbox style="mso-fit-shape-to-text:t">
                  <w:txbxContent>
                    <w:p w14:paraId="4343DFBE" w14:textId="77777777" w:rsidR="008F4204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 w14:paraId="1DEB5737" w14:textId="77777777" w:rsidR="008F4204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EB924E" wp14:editId="6058AD80">
                <wp:simplePos x="0" y="0"/>
                <wp:positionH relativeFrom="column">
                  <wp:posOffset>654050</wp:posOffset>
                </wp:positionH>
                <wp:positionV relativeFrom="paragraph">
                  <wp:posOffset>489585</wp:posOffset>
                </wp:positionV>
                <wp:extent cx="1590675" cy="624840"/>
                <wp:effectExtent l="0" t="0" r="0" b="0"/>
                <wp:wrapNone/>
                <wp:docPr id="21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3D5926D" w14:textId="54B3E543" w:rsidR="008F4204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B366C3" w:rsidRPr="00B366C3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235F3492" w14:textId="6079439C" w:rsidR="008F4204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 w:rsidR="00B366C3" w:rsidRPr="00B366C3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924E" id="文本框 89" o:spid="_x0000_s1047" type="#_x0000_t202" style="position:absolute;left:0;text-align:left;margin-left:51.5pt;margin-top:38.55pt;width:125.2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" filled="f" stroked="f">
                <v:textbox style="mso-fit-shape-to-text:t">
                  <w:txbxContent>
                    <w:p w14:paraId="33D5926D" w14:textId="54B3E543" w:rsidR="008F4204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B366C3" w:rsidRPr="00B366C3">
                        <w:rPr>
                          <w:rFonts w:ascii="微软雅黑" w:eastAsia="微软雅黑" w:hAnsi="微软雅黑" w:cs="微软雅黑" w:hint="eastAsia"/>
                          <w:bCs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235F3492" w14:textId="6079439C" w:rsidR="008F4204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邮箱：</w:t>
                      </w:r>
                      <w:r w:rsidR="00B366C3" w:rsidRPr="00B366C3">
                        <w:rPr>
                          <w:rFonts w:ascii="微软雅黑" w:eastAsia="微软雅黑" w:hAnsi="微软雅黑" w:cs="微软雅黑" w:hint="eastAsia"/>
                          <w:bCs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04E84F" wp14:editId="6850EC3F">
                <wp:simplePos x="0" y="0"/>
                <wp:positionH relativeFrom="column">
                  <wp:posOffset>-626110</wp:posOffset>
                </wp:positionH>
                <wp:positionV relativeFrom="paragraph">
                  <wp:posOffset>-112395</wp:posOffset>
                </wp:positionV>
                <wp:extent cx="2831465" cy="535940"/>
                <wp:effectExtent l="0" t="0" r="0" b="0"/>
                <wp:wrapNone/>
                <wp:docPr id="22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6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3AF72EA" w14:textId="0FB1F8D7" w:rsidR="008F4204" w:rsidRDefault="00B366C3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hint="eastAsia"/>
                                <w:color w:val="D99594" w:themeColor="accen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99594" w:themeColor="accent2" w:themeTint="99"/>
                                <w:kern w:val="24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Calibri" w:cs="Times New Roman" w:hint="eastAsia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求职意向：行政助理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4E84F" id="文本框 90" o:spid="_x0000_s1048" type="#_x0000_t202" style="position:absolute;left:0;text-align:left;margin-left:-49.3pt;margin-top:-8.85pt;width:222.95pt;height:4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" filled="f" stroked="f">
                <v:textbox style="mso-fit-shape-to-text:t">
                  <w:txbxContent>
                    <w:p w14:paraId="73AF72EA" w14:textId="0FB1F8D7" w:rsidR="008F4204" w:rsidRDefault="00B366C3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hint="eastAsia"/>
                          <w:color w:val="D99594" w:themeColor="accent2" w:themeTint="9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99594" w:themeColor="accent2" w:themeTint="99"/>
                          <w:kern w:val="24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Calibri" w:cs="Times New Roman" w:hint="eastAsia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求职意向：行政助理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842D05" wp14:editId="00BFBD29">
                <wp:simplePos x="0" y="0"/>
                <wp:positionH relativeFrom="column">
                  <wp:posOffset>-550545</wp:posOffset>
                </wp:positionH>
                <wp:positionV relativeFrom="paragraph">
                  <wp:posOffset>466090</wp:posOffset>
                </wp:positionV>
                <wp:extent cx="5147945" cy="0"/>
                <wp:effectExtent l="0" t="0" r="0" b="0"/>
                <wp:wrapNone/>
                <wp:docPr id="15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D9D9D9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07F0E" id="直接连接符 2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36.7pt" to="362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" strokecolor="#d9d9d9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C8850A" wp14:editId="65A4C4D9">
                <wp:simplePos x="0" y="0"/>
                <wp:positionH relativeFrom="column">
                  <wp:posOffset>540385</wp:posOffset>
                </wp:positionH>
                <wp:positionV relativeFrom="paragraph">
                  <wp:posOffset>886460</wp:posOffset>
                </wp:positionV>
                <wp:extent cx="114300" cy="118110"/>
                <wp:effectExtent l="0" t="0" r="0" b="165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99CD4C3" id="KSO_Shape" o:spid="_x0000_s1026" style="position:absolute;margin-left:42.55pt;margin-top:69.8pt;width:9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d99594 [1941]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209391" wp14:editId="65CA209A">
                <wp:simplePos x="0" y="0"/>
                <wp:positionH relativeFrom="column">
                  <wp:posOffset>540385</wp:posOffset>
                </wp:positionH>
                <wp:positionV relativeFrom="paragraph">
                  <wp:posOffset>641985</wp:posOffset>
                </wp:positionV>
                <wp:extent cx="114300" cy="114300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A962F24" id="KSO_Shape" o:spid="_x0000_s1026" style="position:absolute;margin-left:42.55pt;margin-top:50.55pt;width:9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943634 [2405]" stroked="f">
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51A8C3" wp14:editId="55C3FB22">
                <wp:simplePos x="0" y="0"/>
                <wp:positionH relativeFrom="column">
                  <wp:posOffset>-558800</wp:posOffset>
                </wp:positionH>
                <wp:positionV relativeFrom="paragraph">
                  <wp:posOffset>629285</wp:posOffset>
                </wp:positionV>
                <wp:extent cx="139065" cy="130810"/>
                <wp:effectExtent l="0" t="0" r="13335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4736326" id="KSO_Shape" o:spid="_x0000_s1026" style="position:absolute;margin-left:-44pt;margin-top:49.55pt;width:10.95pt;height:1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d99594 [1941]" stroked="f">
                <v:path arrowok="t" o:connecttype="custom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862D54" wp14:editId="6885D185">
                <wp:simplePos x="0" y="0"/>
                <wp:positionH relativeFrom="column">
                  <wp:posOffset>-526415</wp:posOffset>
                </wp:positionH>
                <wp:positionV relativeFrom="paragraph">
                  <wp:posOffset>938530</wp:posOffset>
                </wp:positionV>
                <wp:extent cx="74930" cy="127635"/>
                <wp:effectExtent l="15240" t="0" r="24130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E7673B1" id="KSO_Shape" o:spid="_x0000_s1026" style="position:absolute;margin-left:-41.45pt;margin-top:73.9pt;width:5.9pt;height:1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d99594 [1941]" stroked="f" strokeweight="1pt">
                <v:path arrowok="t" textboxrect="0,0,559792,955625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C3CBA2" wp14:editId="2267EA68">
                <wp:simplePos x="0" y="0"/>
                <wp:positionH relativeFrom="column">
                  <wp:posOffset>2341245</wp:posOffset>
                </wp:positionH>
                <wp:positionV relativeFrom="paragraph">
                  <wp:posOffset>506095</wp:posOffset>
                </wp:positionV>
                <wp:extent cx="1374775" cy="624840"/>
                <wp:effectExtent l="0" t="0" r="0" b="0"/>
                <wp:wrapNone/>
                <wp:docPr id="2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57943B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工作经验：1年</w:t>
                            </w:r>
                          </w:p>
                          <w:p w14:paraId="22DE44A5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99594" w:themeColor="accent2" w:themeTint="99"/>
                                <w:kern w:val="24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3CBA2" id="文本框 42" o:spid="_x0000_s1049" type="#_x0000_t202" style="position:absolute;left:0;text-align:left;margin-left:184.35pt;margin-top:39.85pt;width:108.25pt;height:4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" filled="f" stroked="f">
                <v:textbox style="mso-fit-shape-to-text:t">
                  <w:txbxContent>
                    <w:p w14:paraId="0857943B" w14:textId="77777777" w:rsidR="008F4204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工作经验：1年</w:t>
                      </w:r>
                    </w:p>
                    <w:p w14:paraId="22DE44A5" w14:textId="77777777" w:rsidR="008F4204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99594" w:themeColor="accent2" w:themeTint="99"/>
                          <w:kern w:val="24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9868A2" wp14:editId="7CF2C1F3">
                <wp:simplePos x="0" y="0"/>
                <wp:positionH relativeFrom="column">
                  <wp:posOffset>2218690</wp:posOffset>
                </wp:positionH>
                <wp:positionV relativeFrom="paragraph">
                  <wp:posOffset>653415</wp:posOffset>
                </wp:positionV>
                <wp:extent cx="139065" cy="109855"/>
                <wp:effectExtent l="0" t="0" r="13335" b="2349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41BFD92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KSO_Shape" o:spid="_x0000_s1026" type="#_x0000_t63" style="position:absolute;margin-left:174.7pt;margin-top:51.45pt;width:10.95pt;height: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" adj="5390,24991" fillcolor="#d99594 [1941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0782D6" wp14:editId="23331373">
                <wp:simplePos x="0" y="0"/>
                <wp:positionH relativeFrom="column">
                  <wp:posOffset>2243455</wp:posOffset>
                </wp:positionH>
                <wp:positionV relativeFrom="paragraph">
                  <wp:posOffset>904240</wp:posOffset>
                </wp:positionV>
                <wp:extent cx="121285" cy="118745"/>
                <wp:effectExtent l="0" t="0" r="12065" b="146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1187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747079" y="54096608"/>
                            </a:cxn>
                            <a:cxn ang="0">
                              <a:pos x="33606783" y="42936755"/>
                            </a:cxn>
                            <a:cxn ang="0">
                              <a:pos x="44747079" y="31776932"/>
                            </a:cxn>
                            <a:cxn ang="0">
                              <a:pos x="55901659" y="42936755"/>
                            </a:cxn>
                            <a:cxn ang="0">
                              <a:pos x="44747079" y="54096608"/>
                            </a:cxn>
                            <a:cxn ang="0">
                              <a:pos x="50796292" y="46671004"/>
                            </a:cxn>
                            <a:cxn ang="0">
                              <a:pos x="47721634" y="44138589"/>
                            </a:cxn>
                            <a:cxn ang="0">
                              <a:pos x="46463161" y="43838138"/>
                            </a:cxn>
                            <a:cxn ang="0">
                              <a:pos x="45705209" y="37485621"/>
                            </a:cxn>
                            <a:cxn ang="0">
                              <a:pos x="38783656" y="37786072"/>
                            </a:cxn>
                            <a:cxn ang="0">
                              <a:pos x="37510870" y="41305723"/>
                            </a:cxn>
                            <a:cxn ang="0">
                              <a:pos x="39083968" y="44710883"/>
                            </a:cxn>
                            <a:cxn ang="0">
                              <a:pos x="42616267" y="45998569"/>
                            </a:cxn>
                            <a:cxn ang="0">
                              <a:pos x="45476404" y="44896875"/>
                            </a:cxn>
                            <a:cxn ang="0">
                              <a:pos x="45905417" y="46127316"/>
                            </a:cxn>
                            <a:cxn ang="0">
                              <a:pos x="48980106" y="48659763"/>
                            </a:cxn>
                            <a:cxn ang="0">
                              <a:pos x="50882082" y="48573911"/>
                            </a:cxn>
                            <a:cxn ang="0">
                              <a:pos x="50796292" y="46671004"/>
                            </a:cxn>
                            <a:cxn ang="0">
                              <a:pos x="40413948" y="43251524"/>
                            </a:cxn>
                            <a:cxn ang="0">
                              <a:pos x="40242337" y="39116653"/>
                            </a:cxn>
                            <a:cxn ang="0">
                              <a:pos x="44375260" y="38944980"/>
                            </a:cxn>
                            <a:cxn ang="0">
                              <a:pos x="45319107" y="40976634"/>
                            </a:cxn>
                            <a:cxn ang="0">
                              <a:pos x="44561154" y="43079851"/>
                            </a:cxn>
                            <a:cxn ang="0">
                              <a:pos x="40413948" y="43251524"/>
                            </a:cxn>
                            <a:cxn ang="0">
                              <a:pos x="22452173" y="35682855"/>
                            </a:cxn>
                            <a:cxn ang="0">
                              <a:pos x="4619129" y="17841427"/>
                            </a:cxn>
                            <a:cxn ang="0">
                              <a:pos x="22452173" y="0"/>
                            </a:cxn>
                            <a:cxn ang="0">
                              <a:pos x="40285217" y="17841427"/>
                            </a:cxn>
                            <a:cxn ang="0">
                              <a:pos x="22452173" y="35682855"/>
                            </a:cxn>
                            <a:cxn ang="0">
                              <a:pos x="19520529" y="4850231"/>
                            </a:cxn>
                            <a:cxn ang="0">
                              <a:pos x="8780679" y="17841427"/>
                            </a:cxn>
                            <a:cxn ang="0">
                              <a:pos x="22452173" y="31519376"/>
                            </a:cxn>
                            <a:cxn ang="0">
                              <a:pos x="36123697" y="17841427"/>
                            </a:cxn>
                            <a:cxn ang="0">
                              <a:pos x="19520529" y="4850231"/>
                            </a:cxn>
                            <a:cxn ang="0">
                              <a:pos x="11369101" y="36798837"/>
                            </a:cxn>
                            <a:cxn ang="0">
                              <a:pos x="31647582" y="36798837"/>
                            </a:cxn>
                            <a:cxn ang="0">
                              <a:pos x="30246095" y="42965362"/>
                            </a:cxn>
                            <a:cxn ang="0">
                              <a:pos x="36138011" y="54625976"/>
                            </a:cxn>
                            <a:cxn ang="0">
                              <a:pos x="0" y="54625976"/>
                            </a:cxn>
                            <a:cxn ang="0">
                              <a:pos x="5734618" y="41248478"/>
                            </a:cxn>
                            <a:cxn ang="0">
                              <a:pos x="11369101" y="36798837"/>
                            </a:cxn>
                          </a:cxnLst>
                          <a:rect l="0" t="0" r="0" b="0"/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43337F29" id="KSO_Shape" o:spid="_x0000_s1026" style="position:absolute;margin-left:176.65pt;margin-top:71.2pt;width:9.55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09,3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" path="m3129,3781v-431,,-779,-349,-779,-780c2350,2571,2698,2221,3129,2221v431,,780,350,780,780c3909,3432,3560,3781,3129,3781xm3552,3262c3337,3085,3337,3085,3337,3085v-25,-22,-58,-29,-88,-21c3342,2926,3323,2736,3196,2620v-139,-127,-356,-118,-484,21c2650,2708,2619,2796,2623,2887v4,92,43,176,110,238c2801,3187,2888,3218,2980,3215v74,-4,144,-30,200,-77c3175,3169,3185,3202,3210,3224v215,177,215,177,215,177c3463,3436,3523,3433,3558,3395v35,-38,33,-98,-6,-133xm2826,3023v-83,-76,-89,-206,-12,-289c2890,2651,3020,2645,3103,2722v40,37,64,87,66,142c3171,2918,3152,2971,3116,3011v-77,83,-207,89,-290,12xm1570,2494c881,2494,323,1936,323,1247,323,558,881,,1570,v689,,1247,558,1247,1247c2817,1936,2259,2494,1570,2494xm1365,339v-382,137,86,623,-751,908c614,1775,1042,2203,1570,2203v528,,956,-428,956,-956c2039,846,1221,1031,1365,339xm795,2572v1418,,1418,,1418,c2151,2703,2115,2849,2115,3003v,335,163,630,412,815c,3818,,3818,,3818,401,2883,401,2883,401,2883v,,86,-311,394,-311xe" fillcolor="#d99594 [1941]" stroked="f">
                <v:path arrowok="t" o:connecttype="custom"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 textboxrect="0,0,3909,3818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7DF618" wp14:editId="7056F652">
                <wp:simplePos x="0" y="0"/>
                <wp:positionH relativeFrom="column">
                  <wp:posOffset>-1143000</wp:posOffset>
                </wp:positionH>
                <wp:positionV relativeFrom="paragraph">
                  <wp:posOffset>-709295</wp:posOffset>
                </wp:positionV>
                <wp:extent cx="7569835" cy="351155"/>
                <wp:effectExtent l="6350" t="6350" r="18415" b="10795"/>
                <wp:wrapNone/>
                <wp:docPr id="2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3511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BDB0E52" id="矩形 32" o:spid="_x0000_s1026" style="position:absolute;margin-left:-90pt;margin-top:-55.85pt;width:596.05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" fillcolor="#d99594 [1941]" strokecolor="#943634 [2405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348E84" wp14:editId="224C38FE">
                <wp:simplePos x="0" y="0"/>
                <wp:positionH relativeFrom="column">
                  <wp:posOffset>-986155</wp:posOffset>
                </wp:positionH>
                <wp:positionV relativeFrom="paragraph">
                  <wp:posOffset>-662305</wp:posOffset>
                </wp:positionV>
                <wp:extent cx="257810" cy="257810"/>
                <wp:effectExtent l="0" t="0" r="8890" b="889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34" cy="25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14EF0581" id="KSO_Shape" o:spid="_x0000_s1026" style="position:absolute;margin-left:-77.65pt;margin-top:-52.15pt;width:20.3pt;height:2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333659" wp14:editId="04B8D884">
                <wp:simplePos x="0" y="0"/>
                <wp:positionH relativeFrom="column">
                  <wp:posOffset>-679450</wp:posOffset>
                </wp:positionH>
                <wp:positionV relativeFrom="paragraph">
                  <wp:posOffset>-690245</wp:posOffset>
                </wp:positionV>
                <wp:extent cx="3298825" cy="365760"/>
                <wp:effectExtent l="0" t="0" r="0" b="0"/>
                <wp:wrapNone/>
                <wp:docPr id="36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CADBCB" w14:textId="77777777" w:rsidR="008F4204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33659" id="文本框 45" o:spid="_x0000_s1050" type="#_x0000_t202" style="position:absolute;left:0;text-align:left;margin-left:-53.5pt;margin-top:-54.35pt;width:259.75pt;height:2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" filled="f" stroked="f">
                <v:textbox style="mso-fit-shape-to-text:t">
                  <w:txbxContent>
                    <w:p w14:paraId="3FCADBCB" w14:textId="77777777" w:rsidR="008F4204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8F420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827475503">
    <w:abstractNumId w:val="0"/>
  </w:num>
  <w:num w:numId="2" w16cid:durableId="384985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2C9A3632"/>
    <w:rsid w:val="00590BE8"/>
    <w:rsid w:val="00683492"/>
    <w:rsid w:val="00744D3D"/>
    <w:rsid w:val="00821CB7"/>
    <w:rsid w:val="00871479"/>
    <w:rsid w:val="008F4204"/>
    <w:rsid w:val="00B366C3"/>
    <w:rsid w:val="00BE4726"/>
    <w:rsid w:val="03791151"/>
    <w:rsid w:val="05D62603"/>
    <w:rsid w:val="08463DC8"/>
    <w:rsid w:val="0EF154B1"/>
    <w:rsid w:val="198E1319"/>
    <w:rsid w:val="1B9832DF"/>
    <w:rsid w:val="1E3659B1"/>
    <w:rsid w:val="1E601550"/>
    <w:rsid w:val="201663AA"/>
    <w:rsid w:val="2C9A3632"/>
    <w:rsid w:val="2CE010D8"/>
    <w:rsid w:val="3A057A35"/>
    <w:rsid w:val="3E474361"/>
    <w:rsid w:val="4466390E"/>
    <w:rsid w:val="4AC14AAB"/>
    <w:rsid w:val="4D3D0C4D"/>
    <w:rsid w:val="508D1B17"/>
    <w:rsid w:val="53175746"/>
    <w:rsid w:val="5648259F"/>
    <w:rsid w:val="5AAC5A8F"/>
    <w:rsid w:val="63D24F12"/>
    <w:rsid w:val="6D553B61"/>
    <w:rsid w:val="73D61E11"/>
    <w:rsid w:val="7500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9837D8"/>
  <w15:docId w15:val="{FFE922D1-FD44-47AE-9CC9-9F2906C8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3</cp:revision>
  <dcterms:created xsi:type="dcterms:W3CDTF">2017-07-02T12:23:00Z</dcterms:created>
  <dcterms:modified xsi:type="dcterms:W3CDTF">2025-03-05T08:21:00Z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FF6C36B0BB514E94B5730FCA71BA83A5_13</vt:lpwstr>
  </property>
</Properties>
</file>