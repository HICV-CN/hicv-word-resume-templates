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62E28" w14:textId="77777777" w:rsidR="00BA5B71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59597D0" wp14:editId="76EDD3E3">
                <wp:simplePos x="0" y="0"/>
                <wp:positionH relativeFrom="column">
                  <wp:posOffset>-2783205</wp:posOffset>
                </wp:positionH>
                <wp:positionV relativeFrom="paragraph">
                  <wp:posOffset>-636905</wp:posOffset>
                </wp:positionV>
                <wp:extent cx="5657215" cy="845820"/>
                <wp:effectExtent l="0" t="0" r="635" b="11430"/>
                <wp:wrapNone/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1120775" y="272415"/>
                          <a:ext cx="5657215" cy="8458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AAAAC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oundrect w14:anchorId="416C1C66" id="圆角矩形 3" o:spid="_x0000_s1026" style="position:absolute;margin-left:-219.15pt;margin-top:-50.15pt;width:445.45pt;height:66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" fillcolor="#aaaac6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E696B1" wp14:editId="552FB514">
                <wp:simplePos x="0" y="0"/>
                <wp:positionH relativeFrom="column">
                  <wp:posOffset>-420370</wp:posOffset>
                </wp:positionH>
                <wp:positionV relativeFrom="paragraph">
                  <wp:posOffset>5677535</wp:posOffset>
                </wp:positionV>
                <wp:extent cx="6435725" cy="1243965"/>
                <wp:effectExtent l="0" t="0" r="0" b="0"/>
                <wp:wrapNone/>
                <wp:docPr id="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7778115"/>
                          <a:ext cx="643572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60A82CF9" w14:textId="77777777" w:rsidR="00BA5B71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行政助理                       一路网络科技有限公司                          2015.03-2016.01</w:t>
                            </w:r>
                          </w:p>
                          <w:p w14:paraId="2ED22CBE" w14:textId="77777777" w:rsidR="00BA5B71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负责中心的接待工作；</w:t>
                            </w:r>
                          </w:p>
                          <w:p w14:paraId="500B3829" w14:textId="77777777" w:rsidR="00BA5B71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负责中心的行政事务及前台管理；</w:t>
                            </w:r>
                          </w:p>
                          <w:p w14:paraId="59764D24" w14:textId="77777777" w:rsidR="00BA5B71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协助处理客户服务及简单客诉；</w:t>
                            </w:r>
                          </w:p>
                          <w:p w14:paraId="2A7A4C86" w14:textId="77777777" w:rsidR="00BA5B71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负责中心简单财务管理，资产管控；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E696B1" id="Rectangle 3" o:spid="_x0000_s1026" style="position:absolute;left:0;text-align:left;margin-left:-33.1pt;margin-top:447.05pt;width:506.75pt;height:97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" filled="f" stroked="f">
                <v:textbox style="mso-fit-shape-to-text:t">
                  <w:txbxContent>
                    <w:p w14:paraId="60A82CF9" w14:textId="77777777" w:rsidR="00BA5B71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行政助理                       一路网络科技有限公司                          2015.03-2016.01</w:t>
                      </w:r>
                    </w:p>
                    <w:p w14:paraId="2ED22CBE" w14:textId="77777777" w:rsidR="00BA5B71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负责中心的接待工作；</w:t>
                      </w:r>
                    </w:p>
                    <w:p w14:paraId="500B3829" w14:textId="77777777" w:rsidR="00BA5B71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负责中心的行政事务及前台管理；</w:t>
                      </w:r>
                    </w:p>
                    <w:p w14:paraId="59764D24" w14:textId="77777777" w:rsidR="00BA5B71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协助处理客户服务及简单客诉；</w:t>
                      </w:r>
                    </w:p>
                    <w:p w14:paraId="2A7A4C86" w14:textId="77777777" w:rsidR="00BA5B71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负责中心简单财务管理，资产管控；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42A39F" wp14:editId="718BDF0E">
                <wp:simplePos x="0" y="0"/>
                <wp:positionH relativeFrom="column">
                  <wp:posOffset>-421005</wp:posOffset>
                </wp:positionH>
                <wp:positionV relativeFrom="paragraph">
                  <wp:posOffset>3952875</wp:posOffset>
                </wp:positionV>
                <wp:extent cx="6435725" cy="1701165"/>
                <wp:effectExtent l="0" t="0" r="0" b="0"/>
                <wp:wrapNone/>
                <wp:docPr id="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6110605"/>
                          <a:ext cx="6435725" cy="1701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300BB352" w14:textId="77777777" w:rsidR="00BA5B71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行政主管                       贵泽实业有限公司                                 2016.03-至今</w:t>
                            </w:r>
                          </w:p>
                          <w:p w14:paraId="4BEB12F3" w14:textId="77777777" w:rsidR="00BA5B71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      </w:r>
                          </w:p>
                          <w:p w14:paraId="1442DD08" w14:textId="77777777" w:rsidR="00BA5B71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编制公司人事管理制度，规避各项人事风险。</w:t>
                            </w:r>
                          </w:p>
                          <w:p w14:paraId="64262CD5" w14:textId="77777777" w:rsidR="00BA5B71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负责招聘工作，制定公司的人力资源发展计划，确保人才梯队发展和人才储备及培养。</w:t>
                            </w:r>
                          </w:p>
                          <w:p w14:paraId="2792D8AC" w14:textId="77777777" w:rsidR="00BA5B71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督导公司各项行政、人事制度的执行，以及各项行政人事工作的进展情况，并采取必要的措施。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42A39F" id="_x0000_s1027" style="position:absolute;left:0;text-align:left;margin-left:-33.15pt;margin-top:311.25pt;width:506.75pt;height:13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" filled="f" stroked="f">
                <v:textbox style="mso-fit-shape-to-text:t">
                  <w:txbxContent>
                    <w:p w14:paraId="300BB352" w14:textId="77777777" w:rsidR="00BA5B71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行政主管                       贵泽实业有限公司                                 2016.03-至今</w:t>
                      </w:r>
                    </w:p>
                    <w:p w14:paraId="4BEB12F3" w14:textId="77777777" w:rsidR="00BA5B71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拥负责本部的行政人事管理和日常事务，协助总监搞好各部门之间的综合协调，落实公司规章制度，沟通内外联系，保证上情下达和下情上报，负责对会议文件决定的事项进行催办、查办和落实，负责全公司组织系统及工作职责研讨和修订。</w:t>
                      </w:r>
                    </w:p>
                    <w:p w14:paraId="1442DD08" w14:textId="77777777" w:rsidR="00BA5B71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编制公司人事管理制度，规避各项人事风险。</w:t>
                      </w:r>
                    </w:p>
                    <w:p w14:paraId="64262CD5" w14:textId="77777777" w:rsidR="00BA5B71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负责招聘工作，制定公司的人力资源发展计划，确保人才梯队发展和人才储备及培养。</w:t>
                      </w:r>
                    </w:p>
                    <w:p w14:paraId="2792D8AC" w14:textId="77777777" w:rsidR="00BA5B71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督导公司各项行政、人事制度的执行，以及各项行政人事工作的进展情况，并采取必要的措施。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DF90331" wp14:editId="74FC1FE0">
                <wp:simplePos x="0" y="0"/>
                <wp:positionH relativeFrom="column">
                  <wp:posOffset>-513080</wp:posOffset>
                </wp:positionH>
                <wp:positionV relativeFrom="paragraph">
                  <wp:posOffset>2540000</wp:posOffset>
                </wp:positionV>
                <wp:extent cx="6435725" cy="100330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4639310"/>
                          <a:ext cx="6435725" cy="1003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594119F" w14:textId="77777777" w:rsidR="00BA5B71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607A9D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1"/>
                                <w:szCs w:val="21"/>
                              </w:rPr>
                              <w:t>工商管理                        上海大学（本科）                          2012.09-2016.07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607A9D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2C74D129" w14:textId="77777777" w:rsidR="00BA5B71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F90331" id="矩形 18" o:spid="_x0000_s1028" style="position:absolute;left:0;text-align:left;margin-left:-40.4pt;margin-top:200pt;width:506.75pt;height:79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" filled="f" stroked="f">
                <v:textbox>
                  <w:txbxContent>
                    <w:p w14:paraId="5594119F" w14:textId="77777777" w:rsidR="00BA5B71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607A9D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1"/>
                          <w:szCs w:val="21"/>
                        </w:rPr>
                        <w:t>工商管理                        上海大学（本科）                          2012.09-2016.07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607A9D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2C74D129" w14:textId="77777777" w:rsidR="00BA5B71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主修课程：基础会计学、货币银行学、统计学、经济法概论、财务会计学、管理学原理、组织行为学、市场营销学、国际贸易理论、国际贸易实务、人力资源开发与管理、财务管理学、企业经营战略概论、质量管理学、西方经济学等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5FD39B" wp14:editId="0245A546">
                <wp:simplePos x="0" y="0"/>
                <wp:positionH relativeFrom="column">
                  <wp:posOffset>-392430</wp:posOffset>
                </wp:positionH>
                <wp:positionV relativeFrom="paragraph">
                  <wp:posOffset>8528050</wp:posOffset>
                </wp:positionV>
                <wp:extent cx="6270625" cy="786765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3415030"/>
                          <a:ext cx="62706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735C390" w14:textId="77777777" w:rsidR="00BA5B71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hint="eastAsia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FD39B" id="矩形 21" o:spid="_x0000_s1029" style="position:absolute;left:0;text-align:left;margin-left:-30.9pt;margin-top:671.5pt;width:493.75pt;height:61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" filled="f" stroked="f">
                <v:textbox style="mso-fit-shape-to-text:t">
                  <w:txbxContent>
                    <w:p w14:paraId="5735C390" w14:textId="77777777" w:rsidR="00BA5B71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hint="eastAsia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4E2183D" wp14:editId="30C8C3A4">
                <wp:simplePos x="0" y="0"/>
                <wp:positionH relativeFrom="column">
                  <wp:posOffset>-742315</wp:posOffset>
                </wp:positionH>
                <wp:positionV relativeFrom="paragraph">
                  <wp:posOffset>8182610</wp:posOffset>
                </wp:positionV>
                <wp:extent cx="6571615" cy="294640"/>
                <wp:effectExtent l="19050" t="12700" r="635" b="3556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1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42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AAAAC6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44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CC4BBEE" w14:textId="77777777" w:rsidR="00BA5B71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4E2183D" id="组合 40" o:spid="_x0000_s1030" style="position:absolute;left:0;text-align:left;margin-left:-58.45pt;margin-top:644.3pt;width:517.45pt;height:23.2pt;z-index:251665408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">
                <v:line id="直接连接符 4" o:spid="_x0000_s1031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" strokecolor="#d8d8d8 [2732]" strokeweight="1.5pt">
                  <v:stroke joinstyle="miter"/>
                </v:line>
                <v:group id="组合 6" o:spid="_x0000_s1032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roundrect id="矩形 17" o:spid="_x0000_s1033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" fillcolor="#aaaac6" strokecolor="#f5f6fb" strokeweight="3pt"/>
                  <v:rect id="矩形 27" o:spid="_x0000_s1034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" filled="f" stroked="f" strokeweight="1pt">
                    <v:textbox>
                      <w:txbxContent>
                        <w:p w14:paraId="3CC4BBEE" w14:textId="77777777" w:rsidR="00BA5B71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自我评价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1062F24" wp14:editId="054B3346">
                <wp:simplePos x="0" y="0"/>
                <wp:positionH relativeFrom="column">
                  <wp:posOffset>-448310</wp:posOffset>
                </wp:positionH>
                <wp:positionV relativeFrom="paragraph">
                  <wp:posOffset>7342505</wp:posOffset>
                </wp:positionV>
                <wp:extent cx="6435725" cy="786765"/>
                <wp:effectExtent l="0" t="0" r="0" b="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31520" y="9478645"/>
                          <a:ext cx="6435725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2AA4EDD3" w14:textId="77777777" w:rsidR="00BA5B71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语言能力：大学英语6级证书，荣获全国大学生英语竞赛一等奖，能够熟练的进行听、说、读、写。</w:t>
                            </w:r>
                          </w:p>
                          <w:p w14:paraId="144485BB" w14:textId="77777777" w:rsidR="00BA5B71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计算机：计算机二级证书，熟练操作windows平台上的各类应用软件，如Word、Excel、Power Point。</w:t>
                            </w:r>
                          </w:p>
                          <w:p w14:paraId="23CB14C0" w14:textId="77777777" w:rsidR="00BA5B71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团队能力：具有丰富的团队组建与扩充经验和项目管理与协调经验，能够独挡一面。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062F24" id="矩形 19" o:spid="_x0000_s1035" style="position:absolute;left:0;text-align:left;margin-left:-35.3pt;margin-top:578.15pt;width:506.75pt;height:61.9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" filled="f" stroked="f">
                <v:textbox style="mso-fit-shape-to-text:t">
                  <w:txbxContent>
                    <w:p w14:paraId="2AA4EDD3" w14:textId="77777777" w:rsidR="00BA5B71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语言能力：大学英语6级证书，荣获全国大学生英语竞赛一等奖，能够熟练的进行听、说、读、写。</w:t>
                      </w:r>
                    </w:p>
                    <w:p w14:paraId="144485BB" w14:textId="77777777" w:rsidR="00BA5B71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计算机：计算机二级证书，熟练操作windows平台上的各类应用软件，如Word、Excel、Power Point。</w:t>
                      </w:r>
                    </w:p>
                    <w:p w14:paraId="23CB14C0" w14:textId="77777777" w:rsidR="00BA5B71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团队能力：具有丰富的团队组建与扩充经验和项目管理与协调经验，能够独挡一面。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0FACAF0" wp14:editId="2048301B">
                <wp:simplePos x="0" y="0"/>
                <wp:positionH relativeFrom="column">
                  <wp:posOffset>-732790</wp:posOffset>
                </wp:positionH>
                <wp:positionV relativeFrom="paragraph">
                  <wp:posOffset>6981190</wp:posOffset>
                </wp:positionV>
                <wp:extent cx="6571615" cy="294640"/>
                <wp:effectExtent l="19050" t="12700" r="635" b="3556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3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3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38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AAAAC6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39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A3B533B" w14:textId="77777777" w:rsidR="00BA5B71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FACAF0" id="组合 35" o:spid="_x0000_s1036" style="position:absolute;left:0;text-align:left;margin-left:-57.7pt;margin-top:549.7pt;width:517.45pt;height:23.2pt;z-index:251654144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">
                <v:line id="直接连接符 4" o:spid="_x0000_s1037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" strokecolor="#d8d8d8 [2732]" strokeweight="1.5pt">
                  <v:stroke joinstyle="miter"/>
                </v:line>
                <v:group id="组合 6" o:spid="_x0000_s1038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oundrect id="矩形 17" o:spid="_x0000_s1039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" fillcolor="#aaaac6" strokecolor="#f5f6fb" strokeweight="3pt"/>
                  <v:rect id="矩形 27" o:spid="_x0000_s1040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" filled="f" stroked="f" strokeweight="1pt">
                    <v:textbox>
                      <w:txbxContent>
                        <w:p w14:paraId="1A3B533B" w14:textId="77777777" w:rsidR="00BA5B71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职业技能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0C6A4A43" wp14:editId="64AFA6A2">
                <wp:simplePos x="0" y="0"/>
                <wp:positionH relativeFrom="column">
                  <wp:posOffset>-714375</wp:posOffset>
                </wp:positionH>
                <wp:positionV relativeFrom="paragraph">
                  <wp:posOffset>2211070</wp:posOffset>
                </wp:positionV>
                <wp:extent cx="6571615" cy="294640"/>
                <wp:effectExtent l="19050" t="12700" r="635" b="3556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4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AAAAC6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7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69C2657" w14:textId="77777777" w:rsidR="00BA5B71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C6A4A43" id="组合 11" o:spid="_x0000_s1041" style="position:absolute;left:0;text-align:left;margin-left:-56.25pt;margin-top:174.1pt;width:517.45pt;height:23.2pt;z-index:251653120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">
                <v:line id="直接连接符 4" o:spid="_x0000_s1042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" strokecolor="#d8d8d8 [2732]" strokeweight="1.5pt">
                  <v:stroke joinstyle="miter"/>
                </v:line>
                <v:group id="组合 6" o:spid="_x0000_s1043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roundrect id="矩形 17" o:spid="_x0000_s1044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" fillcolor="#aaaac6" strokecolor="#f5f6fb" strokeweight="3pt"/>
                  <v:rect id="矩形 27" o:spid="_x0000_s1045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>
                    <v:textbox>
                      <w:txbxContent>
                        <w:p w14:paraId="769C2657" w14:textId="77777777" w:rsidR="00BA5B71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教育背景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1987AD4" wp14:editId="11ACF906">
                <wp:simplePos x="0" y="0"/>
                <wp:positionH relativeFrom="column">
                  <wp:posOffset>-714375</wp:posOffset>
                </wp:positionH>
                <wp:positionV relativeFrom="paragraph">
                  <wp:posOffset>3652520</wp:posOffset>
                </wp:positionV>
                <wp:extent cx="6571615" cy="294640"/>
                <wp:effectExtent l="19050" t="12700" r="635" b="355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16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17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26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AAAAC6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28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0DBD1C3" w14:textId="77777777" w:rsidR="00BA5B71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987AD4" id="组合 12" o:spid="_x0000_s1046" style="position:absolute;left:0;text-align:left;margin-left:-56.25pt;margin-top:287.6pt;width:517.45pt;height:23.2pt;z-index:251662336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">
                <v:line id="直接连接符 4" o:spid="_x0000_s1047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" strokecolor="#d8d8d8 [2732]" strokeweight="1.5pt">
                  <v:stroke joinstyle="miter"/>
                </v:line>
                <v:group id="组合 6" o:spid="_x0000_s1048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oundrect id="矩形 17" o:spid="_x0000_s1049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" fillcolor="#aaaac6" strokecolor="#f5f6fb" strokeweight="3pt"/>
                  <v:rect id="矩形 27" o:spid="_x0000_s1050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LT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" filled="f" stroked="f" strokeweight="1pt">
                    <v:textbox>
                      <w:txbxContent>
                        <w:p w14:paraId="10DBD1C3" w14:textId="77777777" w:rsidR="00BA5B71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工作经验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3DA2523" wp14:editId="52CF6DE8">
            <wp:simplePos x="0" y="0"/>
            <wp:positionH relativeFrom="column">
              <wp:posOffset>4440555</wp:posOffset>
            </wp:positionH>
            <wp:positionV relativeFrom="paragraph">
              <wp:posOffset>717550</wp:posOffset>
            </wp:positionV>
            <wp:extent cx="1283335" cy="1489710"/>
            <wp:effectExtent l="9525" t="9525" r="15240" b="12065"/>
            <wp:wrapNone/>
            <wp:docPr id="5" name="图片 5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t="6333" b="6333"/>
                    <a:stretch>
                      <a:fillRect/>
                    </a:stretch>
                  </pic:blipFill>
                  <pic:spPr>
                    <a:xfrm>
                      <a:off x="0" y="0"/>
                      <a:ext cx="1283335" cy="1489710"/>
                    </a:xfrm>
                    <a:prstGeom prst="rect">
                      <a:avLst/>
                    </a:prstGeom>
                    <a:noFill/>
                    <a:ln w="3175">
                      <a:solidFill>
                        <a:srgbClr val="D3DBE4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B82DFA" wp14:editId="06C8C1B7">
                <wp:simplePos x="0" y="0"/>
                <wp:positionH relativeFrom="column">
                  <wp:posOffset>-629920</wp:posOffset>
                </wp:positionH>
                <wp:positionV relativeFrom="paragraph">
                  <wp:posOffset>-507365</wp:posOffset>
                </wp:positionV>
                <wp:extent cx="3338830" cy="635000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8830" cy="635000"/>
                          <a:chOff x="5326" y="886"/>
                          <a:chExt cx="5258" cy="1000"/>
                        </a:xfrm>
                      </wpg:grpSpPr>
                      <wps:wsp>
                        <wps:cNvPr id="1" name="矩形 4"/>
                        <wps:cNvSpPr/>
                        <wps:spPr>
                          <a:xfrm>
                            <a:off x="5326" y="973"/>
                            <a:ext cx="3310" cy="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AAC82A8" w14:textId="77777777" w:rsidR="00BA5B71" w:rsidRDefault="00000000">
                              <w:pPr>
                                <w:pStyle w:val="a9"/>
                                <w:spacing w:before="0" w:beforeAutospacing="0" w:after="0" w:afterAutospacing="0" w:line="576" w:lineRule="exact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spacing w:val="60"/>
                                  <w:sz w:val="52"/>
                                  <w:szCs w:val="52"/>
                                </w:rPr>
                                <w:t> 超级简历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FFFFFF"/>
                                  <w:sz w:val="22"/>
                                  <w:szCs w:val="22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g:grpSp>
                        <wpg:cNvPr id="13" name="组合 13"/>
                        <wpg:cNvGrpSpPr/>
                        <wpg:grpSpPr>
                          <a:xfrm>
                            <a:off x="8092" y="886"/>
                            <a:ext cx="2492" cy="808"/>
                            <a:chOff x="10592" y="886"/>
                            <a:chExt cx="2492" cy="808"/>
                          </a:xfrm>
                        </wpg:grpSpPr>
                        <wps:wsp>
                          <wps:cNvPr id="66" name="文本框 66"/>
                          <wps:cNvSpPr txBox="1"/>
                          <wps:spPr>
                            <a:xfrm>
                              <a:off x="10592" y="886"/>
                              <a:ext cx="2493" cy="6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D95006" w14:textId="77777777" w:rsidR="00BA5B71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Kozuka Gothic Pr6N B" w:eastAsia="Kozuka Gothic Pr6N B" w:hAnsi="Kozuka Gothic Pr6N B" w:cs="Kozuka Gothic Pr6N B" w:hint="eastAsia"/>
                                    <w:b/>
                                    <w:bCs/>
                                    <w:color w:val="FFFFFF" w:themeColor="background1"/>
                                    <w:sz w:val="22"/>
                                    <w:szCs w:val="24"/>
                                  </w:rPr>
                                  <w:t>PERSONAL RESUME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" name="文本框 10"/>
                          <wps:cNvSpPr txBox="1"/>
                          <wps:spPr>
                            <a:xfrm>
                              <a:off x="10596" y="1316"/>
                              <a:ext cx="1800" cy="37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E25776" w14:textId="77777777" w:rsidR="00BA5B71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15"/>
                                    <w:szCs w:val="16"/>
                                  </w:rPr>
                                  <w:t>我一直在努力！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AB82DFA" id="组合 14" o:spid="_x0000_s1051" style="position:absolute;left:0;text-align:left;margin-left:-49.6pt;margin-top:-39.95pt;width:262.9pt;height:50pt;z-index:251659264" coordorigin="5326,886" coordsize="5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">
                <v:rect id="矩形 4" o:spid="_x0000_s1052" style="position:absolute;left:5326;top:973;width:3310;height: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" filled="f" stroked="f">
                  <v:textbox>
                    <w:txbxContent>
                      <w:p w14:paraId="2AAC82A8" w14:textId="77777777" w:rsidR="00BA5B71" w:rsidRDefault="00000000">
                        <w:pPr>
                          <w:pStyle w:val="a9"/>
                          <w:spacing w:before="0" w:beforeAutospacing="0" w:after="0" w:afterAutospacing="0" w:line="576" w:lineRule="exact"/>
                          <w:rPr>
                            <w:rFonts w:hint="eastAsia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spacing w:val="60"/>
                            <w:sz w:val="52"/>
                            <w:szCs w:val="52"/>
                          </w:rPr>
                          <w:t> 超级简历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FFFFFF"/>
                            <w:sz w:val="22"/>
                            <w:szCs w:val="22"/>
                          </w:rPr>
                          <w:t xml:space="preserve">    </w:t>
                        </w:r>
                      </w:p>
                    </w:txbxContent>
                  </v:textbox>
                </v:rect>
                <v:group id="组合 13" o:spid="_x0000_s1053" style="position:absolute;left:8092;top:886;width:2492;height:808" coordorigin="10592,886" coordsize="2492,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66" o:spid="_x0000_s1054" type="#_x0000_t202" style="position:absolute;left:10592;top:886;width:2493;height:6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  <v:textbox>
                      <w:txbxContent>
                        <w:p w14:paraId="73D95006" w14:textId="77777777" w:rsidR="00BA5B71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Kozuka Gothic Pr6N B" w:eastAsia="Kozuka Gothic Pr6N B" w:hAnsi="Kozuka Gothic Pr6N B" w:cs="Kozuka Gothic Pr6N B" w:hint="eastAsia"/>
                              <w:b/>
                              <w:bCs/>
                              <w:color w:val="FFFFFF" w:themeColor="background1"/>
                              <w:sz w:val="22"/>
                              <w:szCs w:val="24"/>
                            </w:rPr>
                            <w:t>PERSONAL RESUME</w:t>
                          </w:r>
                        </w:p>
                      </w:txbxContent>
                    </v:textbox>
                  </v:shape>
                  <v:shape id="文本框 10" o:spid="_x0000_s1055" type="#_x0000_t202" style="position:absolute;left:10596;top:1316;width:1800;height: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  <v:textbox>
                      <w:txbxContent>
                        <w:p w14:paraId="12E25776" w14:textId="77777777" w:rsidR="00BA5B71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5"/>
                              <w:szCs w:val="16"/>
                            </w:rPr>
                            <w:t>我一直在努力！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BC408D" wp14:editId="77054E77">
                <wp:simplePos x="0" y="0"/>
                <wp:positionH relativeFrom="column">
                  <wp:posOffset>2106295</wp:posOffset>
                </wp:positionH>
                <wp:positionV relativeFrom="paragraph">
                  <wp:posOffset>860425</wp:posOffset>
                </wp:positionV>
                <wp:extent cx="2278380" cy="1263015"/>
                <wp:effectExtent l="0" t="0" r="0" b="0"/>
                <wp:wrapNone/>
                <wp:docPr id="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3249295" y="1774825"/>
                          <a:ext cx="2278380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4F13E578" w14:textId="377C74F8" w:rsidR="00BA5B71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手机：  </w:t>
                            </w:r>
                            <w:r w:rsidR="00045957" w:rsidRPr="0004595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超级简历简历模板x</w:t>
                            </w:r>
                          </w:p>
                          <w:p w14:paraId="1FCE5B4D" w14:textId="77777777" w:rsidR="00045957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邮箱：  </w:t>
                            </w:r>
                            <w:r w:rsidR="00045957" w:rsidRPr="0004595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超级简历简历模板x</w:t>
                            </w:r>
                          </w:p>
                          <w:p w14:paraId="28D8766E" w14:textId="1DFA20F0" w:rsidR="00BA5B71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微信：  dgfjksgf</w:t>
                            </w:r>
                          </w:p>
                          <w:p w14:paraId="1344324E" w14:textId="77777777" w:rsidR="00BA5B71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地址：  上海市浦东区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BC408D" id="_x0000_s1056" style="position:absolute;left:0;text-align:left;margin-left:165.85pt;margin-top:67.75pt;width:179.4pt;height:99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" filled="f" stroked="f">
                <v:textbox>
                  <w:txbxContent>
                    <w:p w14:paraId="4F13E578" w14:textId="377C74F8" w:rsidR="00BA5B71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手机：  </w:t>
                      </w:r>
                      <w:r w:rsidR="00045957" w:rsidRPr="0004595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超级简历简历模板x</w:t>
                      </w:r>
                    </w:p>
                    <w:p w14:paraId="1FCE5B4D" w14:textId="77777777" w:rsidR="00045957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邮箱：  </w:t>
                      </w:r>
                      <w:r w:rsidR="00045957" w:rsidRPr="0004595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超级简历简历模板x</w:t>
                      </w:r>
                    </w:p>
                    <w:p w14:paraId="28D8766E" w14:textId="1DFA20F0" w:rsidR="00BA5B71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微信：  dgfjksgf</w:t>
                      </w:r>
                    </w:p>
                    <w:p w14:paraId="1344324E" w14:textId="77777777" w:rsidR="00BA5B71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地址：  上海市浦东区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1A024FE" wp14:editId="17B7DE32">
                <wp:simplePos x="0" y="0"/>
                <wp:positionH relativeFrom="column">
                  <wp:posOffset>-687705</wp:posOffset>
                </wp:positionH>
                <wp:positionV relativeFrom="paragraph">
                  <wp:posOffset>483235</wp:posOffset>
                </wp:positionV>
                <wp:extent cx="6571615" cy="294640"/>
                <wp:effectExtent l="19050" t="12700" r="635" b="35560"/>
                <wp:wrapNone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1615" cy="294640"/>
                          <a:chOff x="1000" y="3618"/>
                          <a:chExt cx="10349" cy="464"/>
                        </a:xfrm>
                      </wpg:grpSpPr>
                      <wps:wsp>
                        <wps:cNvPr id="58" name="直接连接符 4"/>
                        <wps:cNvCnPr/>
                        <wps:spPr>
                          <a:xfrm rot="16200000">
                            <a:off x="7097" y="-406"/>
                            <a:ext cx="0" cy="8504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g:grpSp>
                        <wpg:cNvPr id="59" name="组合 6"/>
                        <wpg:cNvGrpSpPr/>
                        <wpg:grpSpPr>
                          <a:xfrm>
                            <a:off x="1000" y="3618"/>
                            <a:ext cx="1966" cy="464"/>
                            <a:chOff x="1000" y="3618"/>
                            <a:chExt cx="1966" cy="464"/>
                          </a:xfrm>
                        </wpg:grpSpPr>
                        <wps:wsp>
                          <wps:cNvPr id="60" name="矩形 17"/>
                          <wps:cNvSpPr/>
                          <wps:spPr>
                            <a:xfrm>
                              <a:off x="1000" y="3628"/>
                              <a:ext cx="1967" cy="4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AAAAC6"/>
                            </a:solidFill>
                            <a:ln w="38100">
                              <a:solidFill>
                                <a:srgbClr val="F5F6FB"/>
                              </a:solidFill>
                            </a:ln>
                          </wps:spPr>
                          <wps:bodyPr vert="horz" wrap="square" anchor="ctr" upright="1"/>
                        </wps:wsp>
                        <wps:wsp>
                          <wps:cNvPr id="61" name="矩形 27"/>
                          <wps:cNvSpPr/>
                          <wps:spPr>
                            <a:xfrm>
                              <a:off x="1370" y="3618"/>
                              <a:ext cx="1558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A124C04" w14:textId="77777777" w:rsidR="00BA5B71" w:rsidRDefault="00000000">
                                <w:pPr>
                                  <w:pStyle w:val="a9"/>
                                  <w:spacing w:before="0" w:beforeAutospacing="0" w:after="0" w:afterAutospacing="0" w:line="312" w:lineRule="exact"/>
                                  <w:jc w:val="center"/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FFFFFF"/>
                                    <w:kern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vert="horz" wrap="square"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1A024FE" id="组合 57" o:spid="_x0000_s1057" style="position:absolute;left:0;text-align:left;margin-left:-54.15pt;margin-top:38.05pt;width:517.45pt;height:23.2pt;z-index:251657216" coordorigin="1000,3618" coordsize="10349,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">
                <v:line id="直接连接符 4" o:spid="_x0000_s1058" style="position:absolute;rotation:-90;visibility:visible;mso-wrap-style:square" from="7097,-406" to="7097,8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" strokecolor="#d8d8d8 [2732]" strokeweight="1.5pt">
                  <v:stroke joinstyle="miter"/>
                </v:line>
                <v:group id="组合 6" o:spid="_x0000_s1059" style="position:absolute;left:1000;top:3618;width:1966;height:464" coordorigin="1000,3618" coordsize="1966,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roundrect id="矩形 17" o:spid="_x0000_s1060" style="position:absolute;left:1000;top:3628;width:1967;height:45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" fillcolor="#aaaac6" strokecolor="#f5f6fb" strokeweight="3pt"/>
                  <v:rect id="矩形 27" o:spid="_x0000_s1061" style="position:absolute;left:1370;top:3618;width:1558;height: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" filled="f" stroked="f" strokeweight="1pt">
                    <v:textbox>
                      <w:txbxContent>
                        <w:p w14:paraId="5A124C04" w14:textId="77777777" w:rsidR="00BA5B71" w:rsidRDefault="00000000">
                          <w:pPr>
                            <w:pStyle w:val="a9"/>
                            <w:spacing w:before="0" w:beforeAutospacing="0" w:after="0" w:afterAutospacing="0" w:line="312" w:lineRule="exact"/>
                            <w:jc w:val="center"/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FFFFFF"/>
                              <w:kern w:val="24"/>
                            </w:rPr>
                            <w:t>基本信息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3D3E74E" wp14:editId="735D4538">
                <wp:simplePos x="0" y="0"/>
                <wp:positionH relativeFrom="column">
                  <wp:posOffset>-411480</wp:posOffset>
                </wp:positionH>
                <wp:positionV relativeFrom="paragraph">
                  <wp:posOffset>860425</wp:posOffset>
                </wp:positionV>
                <wp:extent cx="2244725" cy="1263015"/>
                <wp:effectExtent l="0" t="0" r="0" b="0"/>
                <wp:wrapNone/>
                <wp:docPr id="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31520" y="1774825"/>
                          <a:ext cx="2244725" cy="12630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5F6940AE" w14:textId="7DD50DEE" w:rsidR="00BA5B71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姓    名：  </w:t>
                            </w:r>
                            <w:r w:rsidR="00045957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钟小轩</w:t>
                            </w:r>
                          </w:p>
                          <w:p w14:paraId="63E33BA9" w14:textId="77777777" w:rsidR="00BA5B71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年    龄：  23</w:t>
                            </w:r>
                          </w:p>
                          <w:p w14:paraId="1F74A42E" w14:textId="77777777" w:rsidR="00BA5B71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    历：  大学本科</w:t>
                            </w:r>
                          </w:p>
                          <w:p w14:paraId="58CB2DC2" w14:textId="77777777" w:rsidR="00BA5B71" w:rsidRDefault="00000000">
                            <w:pPr>
                              <w:pStyle w:val="a9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288" w:lineRule="auto"/>
                              <w:textAlignment w:val="baseline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求职意向：  行政经理/主管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D3E74E" id="_x0000_s1062" style="position:absolute;left:0;text-align:left;margin-left:-32.4pt;margin-top:67.75pt;width:176.75pt;height:99.4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" filled="f" stroked="f">
                <v:textbox>
                  <w:txbxContent>
                    <w:p w14:paraId="5F6940AE" w14:textId="7DD50DEE" w:rsidR="00BA5B71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姓    名：  </w:t>
                      </w:r>
                      <w:r w:rsidR="00045957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钟小轩</w:t>
                      </w:r>
                    </w:p>
                    <w:p w14:paraId="63E33BA9" w14:textId="77777777" w:rsidR="00BA5B71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年    龄：  23</w:t>
                      </w:r>
                    </w:p>
                    <w:p w14:paraId="1F74A42E" w14:textId="77777777" w:rsidR="00BA5B71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    历：  大学本科</w:t>
                      </w:r>
                    </w:p>
                    <w:p w14:paraId="58CB2DC2" w14:textId="77777777" w:rsidR="00BA5B71" w:rsidRDefault="00000000">
                      <w:pPr>
                        <w:pStyle w:val="a9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288" w:lineRule="auto"/>
                        <w:textAlignment w:val="baseline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求职意向：  行政经理/主管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5C3563C9" wp14:editId="07420C56">
                <wp:simplePos x="0" y="0"/>
                <wp:positionH relativeFrom="column">
                  <wp:posOffset>-1151890</wp:posOffset>
                </wp:positionH>
                <wp:positionV relativeFrom="paragraph">
                  <wp:posOffset>-917575</wp:posOffset>
                </wp:positionV>
                <wp:extent cx="7722870" cy="10735945"/>
                <wp:effectExtent l="0" t="0" r="11430" b="825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7485" y="89535"/>
                          <a:ext cx="7722870" cy="10735945"/>
                        </a:xfrm>
                        <a:prstGeom prst="rect">
                          <a:avLst/>
                        </a:prstGeom>
                        <a:solidFill>
                          <a:srgbClr val="F5F6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E6FEA0" id="矩形 7" o:spid="_x0000_s1026" style="position:absolute;margin-left:-90.7pt;margin-top:-72.25pt;width:608.1pt;height:845.35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" fillcolor="#f5f6fb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DFEB74" wp14:editId="28587B10">
                <wp:simplePos x="0" y="0"/>
                <wp:positionH relativeFrom="column">
                  <wp:posOffset>1122045</wp:posOffset>
                </wp:positionH>
                <wp:positionV relativeFrom="paragraph">
                  <wp:posOffset>-377825</wp:posOffset>
                </wp:positionV>
                <wp:extent cx="0" cy="360045"/>
                <wp:effectExtent l="4445" t="0" r="14605" b="1905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11625" y="465455"/>
                          <a:ext cx="0" cy="3600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AF14BB" id="直接连接符 1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5pt,-29.75pt" to="88.3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" strokecolor="#d8d8d8 [2732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575D7F2" wp14:editId="74EA5586">
                <wp:simplePos x="0" y="0"/>
                <wp:positionH relativeFrom="column">
                  <wp:posOffset>-505460</wp:posOffset>
                </wp:positionH>
                <wp:positionV relativeFrom="paragraph">
                  <wp:posOffset>64135</wp:posOffset>
                </wp:positionV>
                <wp:extent cx="0" cy="9251950"/>
                <wp:effectExtent l="9525" t="0" r="9525" b="63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2519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05E7BB" id="直接连接符 33" o:spid="_x0000_s1026" style="position:absolute;z-index:-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8pt,5.05pt" to="-39.8pt,73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" strokecolor="#d8d8d8 [2732]" strokeweight="1.5pt">
                <v:stroke joinstyle="miter"/>
              </v:line>
            </w:pict>
          </mc:Fallback>
        </mc:AlternateContent>
      </w:r>
      <w:r>
        <w:rPr>
          <w:rFonts w:hint="eastAsia"/>
        </w:rPr>
        <w:t xml:space="preserve">  </w:t>
      </w:r>
    </w:p>
    <w:sectPr w:rsidR="00BA5B71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ozuka Gothic Pr6N B">
    <w:altName w:val="Yu Gothic UI Semibold"/>
    <w:charset w:val="80"/>
    <w:family w:val="auto"/>
    <w:pitch w:val="default"/>
    <w:sig w:usb0="00000000" w:usb1="00000000" w:usb2="00000012" w:usb3="00000000" w:csb0="2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A5554"/>
    <w:multiLevelType w:val="singleLevel"/>
    <w:tmpl w:val="595A555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5A56A1"/>
    <w:multiLevelType w:val="singleLevel"/>
    <w:tmpl w:val="595A56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95A5B80"/>
    <w:multiLevelType w:val="singleLevel"/>
    <w:tmpl w:val="595A5B8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925768904">
    <w:abstractNumId w:val="1"/>
  </w:num>
  <w:num w:numId="2" w16cid:durableId="1196652186">
    <w:abstractNumId w:val="0"/>
  </w:num>
  <w:num w:numId="3" w16cid:durableId="1539119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llNzRlMTg4OTY5ZGRhMzFkOTJlNGFhNjk5NzkyN2QifQ=="/>
  </w:docVars>
  <w:rsids>
    <w:rsidRoot w:val="606C21AA"/>
    <w:rsid w:val="00045957"/>
    <w:rsid w:val="000A610C"/>
    <w:rsid w:val="000C233C"/>
    <w:rsid w:val="001E3984"/>
    <w:rsid w:val="00353CE1"/>
    <w:rsid w:val="003A550E"/>
    <w:rsid w:val="00931EE2"/>
    <w:rsid w:val="00A45395"/>
    <w:rsid w:val="00BA5B71"/>
    <w:rsid w:val="00C25F89"/>
    <w:rsid w:val="00DD38F3"/>
    <w:rsid w:val="00FB52AF"/>
    <w:rsid w:val="03B701BF"/>
    <w:rsid w:val="040C152C"/>
    <w:rsid w:val="08C06DC6"/>
    <w:rsid w:val="0A7E6C48"/>
    <w:rsid w:val="0E4675B8"/>
    <w:rsid w:val="0E6A52AF"/>
    <w:rsid w:val="137B4336"/>
    <w:rsid w:val="15314CCD"/>
    <w:rsid w:val="156E2939"/>
    <w:rsid w:val="1622425A"/>
    <w:rsid w:val="1A9D4D06"/>
    <w:rsid w:val="1DCE2A7B"/>
    <w:rsid w:val="23270C6D"/>
    <w:rsid w:val="25603F39"/>
    <w:rsid w:val="2749705A"/>
    <w:rsid w:val="2DEC7260"/>
    <w:rsid w:val="3FF15949"/>
    <w:rsid w:val="49440B9D"/>
    <w:rsid w:val="52345C67"/>
    <w:rsid w:val="56D935D1"/>
    <w:rsid w:val="597A6A67"/>
    <w:rsid w:val="5AEE0DCD"/>
    <w:rsid w:val="606C21AA"/>
    <w:rsid w:val="61506B07"/>
    <w:rsid w:val="670B3B5B"/>
    <w:rsid w:val="6A5D545F"/>
    <w:rsid w:val="76C11661"/>
    <w:rsid w:val="779B6CBA"/>
    <w:rsid w:val="77B111E8"/>
    <w:rsid w:val="77E81E48"/>
    <w:rsid w:val="78E800EB"/>
    <w:rsid w:val="7C36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62C5CA4"/>
  <w15:docId w15:val="{59B78DCF-6952-4341-B05B-83DD7111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31616;&#33268;&#31616;&#21382;&#27714;&#32844;&#31616;&#21382;&#24212;&#23626;&#29983;&#31616;&#21382;&#26368;&#26032;&#31616;&#21382;&#21019;&#24847;&#31616;&#21382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简历-简致简历求职简历应届生简历最新简历创意简历.docx</Template>
  <TotalTime>111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奕俊 钟</cp:lastModifiedBy>
  <cp:revision>6</cp:revision>
  <dcterms:created xsi:type="dcterms:W3CDTF">2017-07-02T12:17:00Z</dcterms:created>
  <dcterms:modified xsi:type="dcterms:W3CDTF">2025-03-05T08:47:00Z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325DA5115F7A4F93B045733D59E59F82_13</vt:lpwstr>
  </property>
</Properties>
</file>