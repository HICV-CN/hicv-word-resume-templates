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0940" w14:textId="77777777" w:rsidR="00236BD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54CAC6" wp14:editId="14F3BE56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893EDD6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获2013-2014学年度“省双优”称号  </w:t>
                            </w:r>
                          </w:p>
                          <w:p w14:paraId="4E17FE49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获2013-2014学年度“优秀干部”称号</w:t>
                            </w:r>
                          </w:p>
                          <w:p w14:paraId="098324AB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获2013-2014学年度“三好学生”称号</w:t>
                            </w:r>
                          </w:p>
                          <w:p w14:paraId="0722680D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获2012-2013学年度“国家励志奖学金”</w:t>
                            </w:r>
                          </w:p>
                          <w:p w14:paraId="4DFE697A" w14:textId="77777777" w:rsidR="00236BD2" w:rsidRDefault="00236BD2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34215459" w14:textId="77777777" w:rsidR="00236BD2" w:rsidRDefault="00236BD2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4CAC6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2893EDD6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获2013-2014学年度“省双优”称号  </w:t>
                      </w:r>
                    </w:p>
                    <w:p w14:paraId="4E17FE49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获2013-2014学年度“优秀干部”称号</w:t>
                      </w:r>
                    </w:p>
                    <w:p w14:paraId="098324AB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获2013-2014学年度“三好学生”称号</w:t>
                      </w:r>
                    </w:p>
                    <w:p w14:paraId="0722680D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获2012-2013学年度“国家励志奖学金”</w:t>
                      </w:r>
                    </w:p>
                    <w:p w14:paraId="4DFE697A" w14:textId="77777777" w:rsidR="00236BD2" w:rsidRDefault="00236BD2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34215459" w14:textId="77777777" w:rsidR="00236BD2" w:rsidRDefault="00236BD2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D9A9C1" wp14:editId="6A523A03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A7E7DD3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31ADCB2A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7357D6FB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0BDF5B64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9A9C1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0A7E7DD3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31ADCB2A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7357D6FB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0BDF5B64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6F886A51" wp14:editId="5F638E79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7145"/>
            <wp:wrapNone/>
            <wp:docPr id="6" name="图片 1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C:\Users\胖十斤的电脑\Desktop\微信图片_20230823174729.jpg微信图片_202308231747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73" r="5773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6A84B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5DAB46" wp14:editId="698064CF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8890" b="146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6A84B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C8B447A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A84B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DAB46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" fillcolor="#6a84b7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2C8B447A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" strokecolor="#6a84b7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A844DE" wp14:editId="3B66F987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9F0FBA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292B1B07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75B8A7D1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480AF9AE" w14:textId="77777777" w:rsidR="00236BD2" w:rsidRDefault="00236BD2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681972AF" w14:textId="77777777" w:rsidR="00236BD2" w:rsidRDefault="00236BD2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DA844DE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189F0FBA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292B1B07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75B8A7D1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480AF9AE" w14:textId="77777777" w:rsidR="00236BD2" w:rsidRDefault="00236BD2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681972AF" w14:textId="77777777" w:rsidR="00236BD2" w:rsidRDefault="00236BD2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7F73B3" wp14:editId="4C869B0E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E8F5CF" w14:textId="77777777" w:rsidR="00236BD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87F73B3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58E8F5CF" w14:textId="77777777" w:rsidR="00236BD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F739D5" wp14:editId="417280BD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1B5A3B" w14:textId="2449BE57" w:rsidR="00236BD2" w:rsidRDefault="00DB3CA7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2F739D5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131B5A3B" w14:textId="2449BE57" w:rsidR="00236BD2" w:rsidRDefault="00DB3CA7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C19CC3" wp14:editId="7EA7D754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6A84B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7D3F2281" id="自选图形 63" o:spid="_x0000_s1026" style="position:absolute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" fillcolor="#6a84b7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7FCA057" wp14:editId="019FCF99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1397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A84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6A84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6A84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A84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07FA4F" id="组合 54" o:spid="_x0000_s1026" style="position:absolute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6a84b7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" filled="f" strokecolor="#6a84b7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" filled="f" strokecolor="#6a84b7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6a84b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AEBD794" wp14:editId="74BA2F0B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1460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84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6A84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6A84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A84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327012" id="组合 55" o:spid="_x0000_s1026" style="position:absolute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6a84b7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" filled="f" strokecolor="#6a84b7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" filled="f" strokecolor="#6a84b7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6a84b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AB9C21" wp14:editId="43915D74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EBAADAC" w14:textId="77777777" w:rsidR="00236BD2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2013.09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2017.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 xml:space="preserve">6   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河北财经大学                        市场营销（本科）</w:t>
                            </w:r>
                          </w:p>
                          <w:p w14:paraId="5AA59A4A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1E1CFE00" w14:textId="77777777" w:rsidR="00236BD2" w:rsidRDefault="00236BD2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5AB9C21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7EBAADAC" w14:textId="77777777" w:rsidR="00236BD2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2013.09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2017.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 xml:space="preserve">6   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河北财经大学                        市场营销（本科）</w:t>
                      </w:r>
                    </w:p>
                    <w:p w14:paraId="5AA59A4A" w14:textId="77777777" w:rsidR="00236BD2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1E1CFE00" w14:textId="77777777" w:rsidR="00236BD2" w:rsidRDefault="00236BD2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BAFF36" wp14:editId="32DD8CD1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6350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6A84B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F0AB554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38DB3B05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6A84B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6A84B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8BED837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4C79B489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BAFF36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" fillcolor="#6a84b7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5F0AB554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38DB3B05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" strokecolor="#6a84b7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" fillcolor="#6a84b7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78BED837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4C79B489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86FEB5D" wp14:editId="78A54CE3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C198053" id="矩形 6" o:spid="_x0000_s1026" style="position:absolute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8839546" wp14:editId="6B02A586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10160" b="571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A84B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6A84B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AEC110E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839546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" strokecolor="#6a84b7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" fillcolor="#6a84b7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1AEC110E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F94F2B3" wp14:editId="702FA1F4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D8C227" w14:textId="77777777" w:rsidR="00236BD2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至今               上海耳音文化发展有限公司            自媒体运营</w:t>
                            </w:r>
                          </w:p>
                          <w:p w14:paraId="1C9D3A19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负责公司自媒体（如微博、微信公众）的信息发布及维护；</w:t>
                            </w:r>
                          </w:p>
                          <w:p w14:paraId="56CA8216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31ED57E4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F94F2B3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3ED8C227" w14:textId="77777777" w:rsidR="00236BD2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12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至今               上海耳音文化发展有限公司            自媒体运营</w:t>
                      </w:r>
                    </w:p>
                    <w:p w14:paraId="1C9D3A19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负责公司自媒体（如微博、微信公众）的信息发布及维护；</w:t>
                      </w:r>
                    </w:p>
                    <w:p w14:paraId="56CA8216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31ED57E4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65012D" wp14:editId="33EB1F26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B833B4" w14:textId="77777777" w:rsidR="00236BD2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2011.09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—201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>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6A84B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6A84B7"/>
                                <w:sz w:val="22"/>
                              </w:rPr>
                              <w:t>院学生会编辑部                      部长</w:t>
                            </w:r>
                          </w:p>
                          <w:p w14:paraId="5DA44D57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0337F15B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1432CF02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7C3C33E0" w14:textId="77777777" w:rsidR="00236BD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2C9F1967" w14:textId="77777777" w:rsidR="00236BD2" w:rsidRDefault="00236BD2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E65012D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48B833B4" w14:textId="77777777" w:rsidR="00236BD2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2011.09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—201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>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6A84B7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6A84B7"/>
                          <w:sz w:val="22"/>
                        </w:rPr>
                        <w:t>院学生会编辑部                      部长</w:t>
                      </w:r>
                    </w:p>
                    <w:p w14:paraId="5DA44D57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0337F15B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1432CF02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7C3C33E0" w14:textId="77777777" w:rsidR="00236BD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2C9F1967" w14:textId="77777777" w:rsidR="00236BD2" w:rsidRDefault="00236BD2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16BBC3" wp14:editId="292E0235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1016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A84B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6A84B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B5C699E" w14:textId="77777777" w:rsidR="00236BD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16BBC3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" strokecolor="#6a84b7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" fillcolor="#6a84b7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4B5C699E" w14:textId="77777777" w:rsidR="00236BD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760FA" wp14:editId="4CF039BA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228CBC" w14:textId="77777777" w:rsidR="00236BD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</w:p>
                          <w:p w14:paraId="517DC882" w14:textId="77777777" w:rsidR="00236BD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51760FA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1D228CBC" w14:textId="77777777" w:rsidR="00236BD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岁</w:t>
                      </w:r>
                    </w:p>
                    <w:p w14:paraId="517DC882" w14:textId="77777777" w:rsidR="00236BD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E3656B" wp14:editId="4CB69356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6A84B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CC7E250" id="矩形 3" o:spid="_x0000_s1026" style="position:absolute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" fillcolor="#6a84b7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F1F70" wp14:editId="77A5D35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A7ABF" w14:textId="137EF1C9" w:rsidR="00236BD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DB3CA7" w:rsidRPr="00DB3CA7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6533D8F0" w14:textId="7F38C346" w:rsidR="00236BD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DB3CA7" w:rsidRPr="00DB3CA7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3F1F70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56AA7ABF" w14:textId="137EF1C9" w:rsidR="00236BD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DB3CA7" w:rsidRPr="00DB3CA7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6533D8F0" w14:textId="7F38C346" w:rsidR="00236BD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DB3CA7" w:rsidRPr="00DB3CA7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6BD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6A84B7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6A84B7"/>
      </w:rPr>
    </w:lvl>
  </w:abstractNum>
  <w:num w:numId="1" w16cid:durableId="660695810">
    <w:abstractNumId w:val="0"/>
  </w:num>
  <w:num w:numId="2" w16cid:durableId="208047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52401D52"/>
    <w:rsid w:val="001C47BD"/>
    <w:rsid w:val="00236BD2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CB679B"/>
    <w:rsid w:val="00D10703"/>
    <w:rsid w:val="00D77FFC"/>
    <w:rsid w:val="00DB1EB3"/>
    <w:rsid w:val="00DB3CA7"/>
    <w:rsid w:val="00E21B0A"/>
    <w:rsid w:val="00E8372E"/>
    <w:rsid w:val="00FA520C"/>
    <w:rsid w:val="00FE2A36"/>
    <w:rsid w:val="050701C2"/>
    <w:rsid w:val="05925983"/>
    <w:rsid w:val="062E2E51"/>
    <w:rsid w:val="1058445F"/>
    <w:rsid w:val="18320A4C"/>
    <w:rsid w:val="1B2F6F40"/>
    <w:rsid w:val="1D2B032E"/>
    <w:rsid w:val="1E5B684D"/>
    <w:rsid w:val="1ED325B6"/>
    <w:rsid w:val="217A6C7B"/>
    <w:rsid w:val="218D76F1"/>
    <w:rsid w:val="25781D74"/>
    <w:rsid w:val="2CC73098"/>
    <w:rsid w:val="334D3839"/>
    <w:rsid w:val="3BF769C5"/>
    <w:rsid w:val="3FA11776"/>
    <w:rsid w:val="4A27264A"/>
    <w:rsid w:val="51AA4BC5"/>
    <w:rsid w:val="52401D52"/>
    <w:rsid w:val="56430491"/>
    <w:rsid w:val="588E017E"/>
    <w:rsid w:val="5BD9622F"/>
    <w:rsid w:val="5CA31E75"/>
    <w:rsid w:val="5E4022A4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9B8393"/>
  <w15:docId w15:val="{2A9114A8-92CC-4490-A14B-F43E2E5E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14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4</cp:revision>
  <dcterms:created xsi:type="dcterms:W3CDTF">2017-07-14T06:19:00Z</dcterms:created>
  <dcterms:modified xsi:type="dcterms:W3CDTF">2025-03-05T08:23:00Z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852743F706ED42E296A2655EC04E29B1_13</vt:lpwstr>
  </property>
</Properties>
</file>