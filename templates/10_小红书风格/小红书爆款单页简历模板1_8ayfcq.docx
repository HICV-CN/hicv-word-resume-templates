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B377" w14:textId="77777777" w:rsidR="00676C8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309268" wp14:editId="256D5FC6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8F75A32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获2013-2014学年度“省双优”称号  </w:t>
                            </w:r>
                          </w:p>
                          <w:p w14:paraId="644BFB2A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获2013-2014学年度“优秀干部”称号</w:t>
                            </w:r>
                          </w:p>
                          <w:p w14:paraId="51EF73A4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获2013-2014学年度“三好学生”称号</w:t>
                            </w:r>
                          </w:p>
                          <w:p w14:paraId="6A343E4E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获2012-2013学年度“国家励志奖学金”</w:t>
                            </w:r>
                          </w:p>
                          <w:p w14:paraId="71472D78" w14:textId="77777777" w:rsidR="00676C89" w:rsidRDefault="00676C89">
                            <w:pPr>
                              <w:pStyle w:val="12"/>
                              <w:tabs>
                                <w:tab w:val="left" w:pos="720"/>
                              </w:tabs>
                              <w:snapToGrid w:val="0"/>
                              <w:ind w:left="840"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52A84D74" w14:textId="77777777" w:rsidR="00676C89" w:rsidRDefault="00676C89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09268" id="矩形 5" o:spid="_x0000_s1026" style="position:absolute;left:0;text-align:left;margin-left:214.4pt;margin-top:492.15pt;width:268.2pt;height:9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" filled="f" stroked="f" strokeweight="2pt">
                <v:textbox>
                  <w:txbxContent>
                    <w:p w14:paraId="18F75A32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获2013-2014学年度“省双优”称号  </w:t>
                      </w:r>
                    </w:p>
                    <w:p w14:paraId="644BFB2A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获2013-2014学年度“优秀干部”称号</w:t>
                      </w:r>
                    </w:p>
                    <w:p w14:paraId="51EF73A4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获2013-2014学年度“三好学生”称号</w:t>
                      </w:r>
                    </w:p>
                    <w:p w14:paraId="6A343E4E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获2012-2013学年度“国家励志奖学金”</w:t>
                      </w:r>
                    </w:p>
                    <w:p w14:paraId="71472D78" w14:textId="77777777" w:rsidR="00676C89" w:rsidRDefault="00676C89">
                      <w:pPr>
                        <w:pStyle w:val="12"/>
                        <w:tabs>
                          <w:tab w:val="left" w:pos="720"/>
                        </w:tabs>
                        <w:snapToGrid w:val="0"/>
                        <w:ind w:left="840"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0"/>
                        </w:rPr>
                      </w:pPr>
                    </w:p>
                    <w:p w14:paraId="52A84D74" w14:textId="77777777" w:rsidR="00676C89" w:rsidRDefault="00676C89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FFE70C" wp14:editId="474FB96F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BDC13A3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14E9F99B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会计资格证书</w:t>
                            </w:r>
                          </w:p>
                          <w:p w14:paraId="6F197B49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国家计算机等级二级证书（C语言）</w:t>
                            </w:r>
                          </w:p>
                          <w:p w14:paraId="3F9B8067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FE70C" id="_x0000_s1027" style="position:absolute;left:0;text-align:left;margin-left:-33.2pt;margin-top:489.4pt;width:249.45pt;height:9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" filled="f" stroked="f" strokeweight="2pt">
                <v:textbox>
                  <w:txbxContent>
                    <w:p w14:paraId="0BDC13A3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14E9F99B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会计资格证书</w:t>
                      </w:r>
                    </w:p>
                    <w:p w14:paraId="6F197B49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国家计算机等级二级证书（C语言）</w:t>
                      </w:r>
                    </w:p>
                    <w:p w14:paraId="3F9B8067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5889BDC0" wp14:editId="37415434">
            <wp:simplePos x="0" y="0"/>
            <wp:positionH relativeFrom="column">
              <wp:posOffset>-221615</wp:posOffset>
            </wp:positionH>
            <wp:positionV relativeFrom="paragraph">
              <wp:posOffset>-591820</wp:posOffset>
            </wp:positionV>
            <wp:extent cx="963295" cy="1446530"/>
            <wp:effectExtent l="9525" t="9525" r="17780" b="17145"/>
            <wp:wrapNone/>
            <wp:docPr id="6" name="图片 1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C:\Users\胖十斤的电脑\Desktop\微信图片_20230823174729.jpg微信图片_202308231747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773" r="5773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446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466797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48267B" wp14:editId="4AF9237C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50183B3" w14:textId="77777777" w:rsidR="00676C8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8267B" id="组合 36" o:spid="_x0000_s1028" style="position:absolute;left:0;text-align:left;margin-left:-25.1pt;margin-top:610.15pt;width:494.3pt;height:38.95pt;z-index:251659264" coordorigin="5121,11025" coordsize="9886,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">
                <v:group id="组合 35" o:spid="_x0000_s1029" style="position:absolute;left:5121;top:11025;width:1631;height:644" coordorigin="5121,11025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oundrect id="自选图形 14" o:spid="_x0000_s1030" style="position:absolute;left:5121;top:11218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" fillcolor="#466797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" o:spid="_x0000_s1031" type="#_x0000_t202" style="position:absolute;left:5204;top:11025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650183B3" w14:textId="77777777" w:rsidR="00676C8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32" style="position:absolute;flip:y;visibility:visible;mso-wrap-style:square" from="5121,11804" to="15008,11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" strokecolor="#466797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D32DFA" wp14:editId="0A97B92C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F1CBB3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 w14:paraId="622047C0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0B6D73A9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00FAC4E2" w14:textId="77777777" w:rsidR="00676C89" w:rsidRDefault="00676C8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2F5FC534" w14:textId="77777777" w:rsidR="00676C89" w:rsidRDefault="00676C8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2D32DFA" id="文本框 13" o:spid="_x0000_s1033" type="#_x0000_t202" style="position:absolute;left:0;text-align:left;margin-left:-34.8pt;margin-top:655.45pt;width:520.3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" filled="f" stroked="f">
                <v:textbox>
                  <w:txbxContent>
                    <w:p w14:paraId="07F1CBB3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具备销售、市场推广等相关实践经验，有较强的领导力、沟通能力、组织能力和团队精神</w:t>
                      </w:r>
                    </w:p>
                    <w:p w14:paraId="622047C0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0B6D73A9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00FAC4E2" w14:textId="77777777" w:rsidR="00676C89" w:rsidRDefault="00676C89">
                      <w:pPr>
                        <w:pStyle w:val="ab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 w14:paraId="2F5FC534" w14:textId="77777777" w:rsidR="00676C89" w:rsidRDefault="00676C89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A78F4B" wp14:editId="2C3126EF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F0EC20" w14:textId="77777777" w:rsidR="00676C8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</w:rPr>
                              <w:t xml:space="preserve">应聘岗位：销售顾问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9A78F4B" id="文本框 451" o:spid="_x0000_s1034" type="#_x0000_t202" style="position:absolute;left:0;text-align:left;margin-left:301.4pt;margin-top:-37.25pt;width:167.6pt;height:34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" filled="f" stroked="f">
                <v:textbox>
                  <w:txbxContent>
                    <w:p w14:paraId="62F0EC20" w14:textId="77777777" w:rsidR="00676C8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</w:rPr>
                        <w:t xml:space="preserve">应聘岗位：销售顾问 </w:t>
                      </w:r>
                      <w:r>
                        <w:rPr>
                          <w:rFonts w:ascii="微软雅黑" w:eastAsia="微软雅黑" w:hAnsi="微软雅黑" w:hint="eastAsia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AF6DDF" wp14:editId="0916F60E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09771F0" w14:textId="78C02056" w:rsidR="00676C89" w:rsidRDefault="00771218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钟小轩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4AF6DDF" id="文本框 5" o:spid="_x0000_s1035" type="#_x0000_t202" style="position:absolute;left:0;text-align:left;margin-left:153.7pt;margin-top:-40.4pt;width:94.5pt;height:4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" filled="f" stroked="f">
                <v:textbox>
                  <w:txbxContent>
                    <w:p w14:paraId="309771F0" w14:textId="78C02056" w:rsidR="00676C89" w:rsidRDefault="00771218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0EA3C3E" wp14:editId="45160977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27410AE9" id="自选图形 63" o:spid="_x0000_s1026" style="position:absolute;margin-left:126.9pt;margin-top:-40.75pt;width:337.9pt;height:41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" fillcolor="#466797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975E621" wp14:editId="3B0A8044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2597D8" id="组合 54" o:spid="_x0000_s1026" style="position:absolute;margin-left:130.45pt;margin-top:23.7pt;width:17.55pt;height:44.1pt;z-index:251665408" coordorigin="4706,2197" coordsize="351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">
                <v:group id="组合 49" o:spid="_x0000_s1027" style="position:absolute;left:4706;top:2197;width:351;height:351" coordorigin="4678,2766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人" o:spid="_x0000_s1028" style="position:absolute;left:4777;top:2830;width:154;height:210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fillcolor="#466797" stroked="f">
                    <v:path arrowok="t" o:connecttype="custom" o:connectlocs="0,92065295;8568094,69514527;17015901,61997621;51649002,61997621;60307254,69514527;67462352,92065295;0,92065295;33610912,60101495;6914569,30067673;33610912,0;60307254,30067673;33610912,60101495;29221642,8160249;13137726,30067673;33610912,53126325;54084142,30067673;29221642,8160249" o:connectangles="0,0,0,0,0,0,0,0,0,0,0,0,0,0,0,0,0"/>
                  </v:shape>
                  <v:oval id="椭圆 40" o:spid="_x0000_s1029" style="position:absolute;left:4678;top:276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" filled="f" strokecolor="#466797"/>
                </v:group>
                <v:group id="组合 53" o:spid="_x0000_s1030" style="position:absolute;left:4707;top:2729;width:350;height:350" coordorigin="4699,2765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oval id="椭圆 40" o:spid="_x0000_s1031" style="position:absolute;left:4699;top:2765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" filled="f" strokecolor="#466797"/>
                  <v:shape id="定位" o:spid="_x0000_s1032" style="position:absolute;left:4815;top:2842;width:119;height:198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66797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CE78959" wp14:editId="798CCA3C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8C8942" id="组合 55" o:spid="_x0000_s1026" style="position:absolute;margin-left:265.65pt;margin-top:23.7pt;width:17.5pt;height:44.1pt;z-index:251667456" coordorigin="7396,2197" coordsize="350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">
                <v:group id="组合 41" o:spid="_x0000_s1027" style="position:absolute;left:7396;top:2729;width:350;height:350" coordorigin="7406,2729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信息" o:spid="_x0000_s1028" style="position:absolute;left:7472;top:2831;width:219;height:14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" path="m1897867,1805825r587870,509909l3073607,1805825,4820061,3320682r-4668648,l1897867,1805825xm,159634l1788328,1710812,,3261996,,159634xm4974795,156753r,3108119l3183146,1710812,4974795,156753xm35040,l4936434,,2485737,2125709,35040,xe" fillcolor="#466797" stroked="f" strokeweight="2pt">
                    <v:path arrowok="t"/>
                  </v:shape>
                  <v:oval id="椭圆 40" o:spid="_x0000_s1029" style="position:absolute;left:7406;top:2729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" filled="f" strokecolor="#466797"/>
                </v:group>
                <v:group id="组合 45" o:spid="_x0000_s1030" style="position:absolute;left:7396;top:2197;width:350;height:350" coordorigin="7421,2197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椭圆 40" o:spid="_x0000_s1031" style="position:absolute;left:7421;top:2197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" filled="f" strokecolor="#466797"/>
                  <v:shape id="电话" o:spid="_x0000_s1032" style="position:absolute;left:7506;top:2270;width:181;height:20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466797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93754C3" wp14:editId="4ABB8525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BC62B02" w14:textId="77777777" w:rsidR="00676C89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2013.09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2017.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6           河北财经大学                        市场营销（本科）</w:t>
                            </w:r>
                          </w:p>
                          <w:p w14:paraId="7C6CF42B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 w14:paraId="7AE00CFB" w14:textId="77777777" w:rsidR="00676C89" w:rsidRDefault="00676C89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3754C3" id="文本框 48" o:spid="_x0000_s1036" type="#_x0000_t202" style="position:absolute;left:0;text-align:left;margin-left:-33.2pt;margin-top:116.55pt;width:491.15pt;height:7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" filled="f" stroked="f">
                <v:textbox>
                  <w:txbxContent>
                    <w:p w14:paraId="7BC62B02" w14:textId="77777777" w:rsidR="00676C89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2013.09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2017.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0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6           河北财经大学                        市场营销（本科）</w:t>
                      </w:r>
                    </w:p>
                    <w:p w14:paraId="7C6CF42B" w14:textId="77777777" w:rsidR="00676C89" w:rsidRDefault="00000000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 w14:paraId="7AE00CFB" w14:textId="77777777" w:rsidR="00676C89" w:rsidRDefault="00676C89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6EFC126" wp14:editId="06D18714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2DD8763" w14:textId="77777777" w:rsidR="00676C8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技能证书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179FD28F" w14:textId="77777777" w:rsidR="00676C8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4335520" w14:textId="77777777" w:rsidR="00676C8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获得荣誉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00558CE9" w14:textId="77777777" w:rsidR="00676C8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EFC126" id="组合 37" o:spid="_x0000_s1037" style="position:absolute;left:0;text-align:left;margin-left:-25.1pt;margin-top:451.55pt;width:487.5pt;height:39.55pt;z-index:251664384" coordorigin="5168,13948" coordsize="9750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">
                <v:group id="组合 33" o:spid="_x0000_s1038" style="position:absolute;left:5170;top:13948;width:1625;height:694" coordorigin="1630,13948" coordsize="1625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oundrect id="自选图形 60" o:spid="_x0000_s1039" style="position:absolute;left:1630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" fillcolor="#466797" stroked="f"/>
                  <v:shape id="文本框 55" o:spid="_x0000_s1040" type="#_x0000_t202" style="position:absolute;left:1729;top:13948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52DD8763" w14:textId="77777777" w:rsidR="00676C8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技能证书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179FD28F" w14:textId="77777777" w:rsidR="00676C8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1041" type="#_x0000_t32" style="position:absolute;left:5168;top:14739;width:97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" strokecolor="#466797"/>
                <v:group id="组合 34" o:spid="_x0000_s1042" style="position:absolute;left:10171;top:13960;width:1616;height:694" coordorigin="6631,13960" coordsize="1616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自选图形 61" o:spid="_x0000_s1043" style="position:absolute;left:6631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" fillcolor="#466797" stroked="f"/>
                  <v:shape id="文本框 62" o:spid="_x0000_s1044" type="#_x0000_t202" style="position:absolute;left:6721;top:13960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44335520" w14:textId="77777777" w:rsidR="00676C8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获得荣誉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00558CE9" w14:textId="77777777" w:rsidR="00676C8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F37CD8D" wp14:editId="0AD57869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5A87F74" id="矩形 6" o:spid="_x0000_s1026" style="position:absolute;margin-left:-63pt;margin-top:-71.4pt;width:570.75pt;height:846.7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" fillcolor="#fafafa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A7913FC" wp14:editId="52007B18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EB18DE7" w14:textId="77777777" w:rsidR="00676C8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7913FC" id="组合 58" o:spid="_x0000_s1045" style="position:absolute;left:0;text-align:left;margin-left:-25.1pt;margin-top:192.15pt;width:486.2pt;height:37.5pt;z-index:251653120" coordorigin="1609,5566" coordsize="9724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">
                <v:line id="直线 19" o:spid="_x0000_s1046" style="position:absolute;flip:y;visibility:visible;mso-wrap-style:square" from="1609,6316" to="11334,6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" strokecolor="#466797"/>
                <v:group id="组合 57" o:spid="_x0000_s1047" style="position:absolute;left:1616;top:5566;width:1631;height:644" coordorigin="1616,5566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oundrect id="自选图形 20" o:spid="_x0000_s1048" style="position:absolute;left:1616;top:5759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" fillcolor="#466797" stroked="f"/>
                  <v:shape id="文本框 21" o:spid="_x0000_s1049" type="#_x0000_t202" style="position:absolute;left:1699;top:5566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6EB18DE7" w14:textId="77777777" w:rsidR="00676C8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实习实践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77F2BAC" wp14:editId="64BB4B29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DD417B3" w14:textId="77777777" w:rsidR="00676C89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至今               上海耳音文化发展有限公司            自媒体运营</w:t>
                            </w:r>
                          </w:p>
                          <w:p w14:paraId="0C9E03E6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负责公司自媒体（如微博、微信公众）的信息发布及维护；</w:t>
                            </w:r>
                          </w:p>
                          <w:p w14:paraId="2508482D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主要负责撰写软文，协助运营执行推广活动；</w:t>
                            </w:r>
                          </w:p>
                          <w:p w14:paraId="49C5B3F9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业绩：所负责的微博热点活动参与量单条超过3,000人，获2,000次转发。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77F2BAC" id="矩形 9" o:spid="_x0000_s1050" style="position:absolute;left:0;text-align:left;margin-left:-33.2pt;margin-top:237pt;width:502.45pt;height:98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" filled="f" stroked="f">
                <v:textbox>
                  <w:txbxContent>
                    <w:p w14:paraId="3DD417B3" w14:textId="77777777" w:rsidR="00676C89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5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12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至今               上海耳音文化发展有限公司            自媒体运营</w:t>
                      </w:r>
                    </w:p>
                    <w:p w14:paraId="0C9E03E6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负责公司自媒体（如微博、微信公众）的信息发布及维护；</w:t>
                      </w:r>
                    </w:p>
                    <w:p w14:paraId="2508482D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主要负责撰写软文，协助运营执行推广活动；</w:t>
                      </w:r>
                    </w:p>
                    <w:p w14:paraId="49C5B3F9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业绩：所负责的微博热点活动参与量单条超过3,000人，获2,000次转发。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03F5078" wp14:editId="17FEC6A4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F67662" w14:textId="77777777" w:rsidR="00676C89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2011.09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.06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    院学生会编辑部                      部长</w:t>
                            </w:r>
                          </w:p>
                          <w:p w14:paraId="53286B7C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50B064BD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 w14:paraId="1A1587B2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470373C2" w14:textId="77777777" w:rsidR="00676C8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完成领导布置的其他任务。</w:t>
                            </w:r>
                          </w:p>
                          <w:p w14:paraId="6A7CA6E0" w14:textId="77777777" w:rsidR="00676C89" w:rsidRDefault="00676C8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03F5078" id="矩形 64" o:spid="_x0000_s1051" style="position:absolute;left:0;text-align:left;margin-left:-33.2pt;margin-top:330.2pt;width:513.35pt;height:117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" filled="f" stroked="f">
                <v:textbox>
                  <w:txbxContent>
                    <w:p w14:paraId="5DF67662" w14:textId="77777777" w:rsidR="00676C89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2011.09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.06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    院学生会编辑部                      部长</w:t>
                      </w:r>
                    </w:p>
                    <w:p w14:paraId="53286B7C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50B064BD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 w14:paraId="1A1587B2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470373C2" w14:textId="77777777" w:rsidR="00676C8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完成领导布置的其他任务。</w:t>
                      </w:r>
                    </w:p>
                    <w:p w14:paraId="6A7CA6E0" w14:textId="77777777" w:rsidR="00676C89" w:rsidRDefault="00676C89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4173A27" wp14:editId="2A1EB155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EE67A9F" w14:textId="77777777" w:rsidR="00676C8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173A27" id="组合 60" o:spid="_x0000_s1052" style="position:absolute;left:0;text-align:left;margin-left:-25.1pt;margin-top:79.3pt;width:486.2pt;height:37.25pt;z-index:251657216" coordorigin="1609,3309" coordsize="9724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">
                <v:line id="直线 18" o:spid="_x0000_s1053" style="position:absolute;flip:y;visibility:visible;mso-wrap-style:square" from="1609,4054" to="11334,4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" strokecolor="#466797"/>
                <v:group id="组合 59" o:spid="_x0000_s1054" style="position:absolute;left:1613;top:3309;width:1631;height:644" coordorigin="1613,3309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自选图形 23" o:spid="_x0000_s1055" style="position:absolute;left:1613;top:3502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" fillcolor="#466797" stroked="f"/>
                  <v:shape id="文本框 24" o:spid="_x0000_s1056" type="#_x0000_t202" style="position:absolute;left:1696;top:3309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5EE67A9F" w14:textId="77777777" w:rsidR="00676C8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5DAA6" wp14:editId="08220B2B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9CA393" w14:textId="77777777" w:rsidR="00676C8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年龄：26岁</w:t>
                            </w:r>
                          </w:p>
                          <w:p w14:paraId="063C1087" w14:textId="77777777" w:rsidR="00676C8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住址：北京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685DAA6" id="文本框 36" o:spid="_x0000_s1057" type="#_x0000_t202" style="position:absolute;left:0;text-align:left;margin-left:152.25pt;margin-top:13.05pt;width:113.25pt;height:6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" filled="f" stroked="f">
                <v:textbox>
                  <w:txbxContent>
                    <w:p w14:paraId="1A9CA393" w14:textId="77777777" w:rsidR="00676C8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年龄：26岁</w:t>
                      </w:r>
                    </w:p>
                    <w:p w14:paraId="063C1087" w14:textId="77777777" w:rsidR="00676C8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住址：北京 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D1323A6" wp14:editId="024B6589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9FF2781" id="矩形 3" o:spid="_x0000_s1026" style="position:absolute;margin-left:-93.65pt;margin-top:-75.9pt;width:30.65pt;height:84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" fillcolor="#466797" stroked="f"/>
            </w:pict>
          </mc:Fallback>
        </mc:AlternateContent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82DE29" wp14:editId="349196E0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D6C0D2" w14:textId="3334A8B5" w:rsidR="00676C8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 w:rsidR="00771218" w:rsidRPr="00771218"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77AFDFEC" w14:textId="2970850B" w:rsidR="00676C8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771218" w:rsidRPr="00771218"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182DE29" id="文本框 40" o:spid="_x0000_s1058" type="#_x0000_t202" style="position:absolute;left:0;text-align:left;margin-left:287.25pt;margin-top:13.95pt;width:203.35pt;height:7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" filled="f" stroked="f">
                <v:textbox>
                  <w:txbxContent>
                    <w:p w14:paraId="06D6C0D2" w14:textId="3334A8B5" w:rsidR="00676C8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</w:t>
                      </w:r>
                      <w:r w:rsidR="00771218" w:rsidRPr="00771218"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77AFDFEC" w14:textId="2970850B" w:rsidR="00676C8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771218" w:rsidRPr="00771218"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76C8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D2E1"/>
    <w:multiLevelType w:val="singleLevel"/>
    <w:tmpl w:val="57F1D2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abstractNum w:abstractNumId="1" w15:restartNumberingAfterBreak="0">
    <w:nsid w:val="57F69446"/>
    <w:multiLevelType w:val="singleLevel"/>
    <w:tmpl w:val="57F694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num w:numId="1" w16cid:durableId="649485965">
    <w:abstractNumId w:val="0"/>
  </w:num>
  <w:num w:numId="2" w16cid:durableId="175670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52401D52"/>
    <w:rsid w:val="001C47BD"/>
    <w:rsid w:val="003673AE"/>
    <w:rsid w:val="00592115"/>
    <w:rsid w:val="0060148D"/>
    <w:rsid w:val="00676C89"/>
    <w:rsid w:val="0068212C"/>
    <w:rsid w:val="006E7E80"/>
    <w:rsid w:val="00771218"/>
    <w:rsid w:val="007916BC"/>
    <w:rsid w:val="0081325B"/>
    <w:rsid w:val="00833991"/>
    <w:rsid w:val="00937838"/>
    <w:rsid w:val="00BB3973"/>
    <w:rsid w:val="00C1483D"/>
    <w:rsid w:val="00CE72E7"/>
    <w:rsid w:val="00D10703"/>
    <w:rsid w:val="00D77FFC"/>
    <w:rsid w:val="00DB1EB3"/>
    <w:rsid w:val="00E21B0A"/>
    <w:rsid w:val="00E8372E"/>
    <w:rsid w:val="00FA520C"/>
    <w:rsid w:val="00FE2A36"/>
    <w:rsid w:val="01E30AE9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FA11776"/>
    <w:rsid w:val="4A27264A"/>
    <w:rsid w:val="51AA4BC5"/>
    <w:rsid w:val="52401D52"/>
    <w:rsid w:val="56430491"/>
    <w:rsid w:val="588E017E"/>
    <w:rsid w:val="5BD9622F"/>
    <w:rsid w:val="5CA31E75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0AB96A"/>
  <w15:docId w15:val="{D23C3EBD-221A-4809-AAF4-F2F4CA68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basedOn w:val="a0"/>
    <w:link w:val="ac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2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4</cp:revision>
  <dcterms:created xsi:type="dcterms:W3CDTF">2017-07-14T06:19:00Z</dcterms:created>
  <dcterms:modified xsi:type="dcterms:W3CDTF">2025-03-05T08:22:00Z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27A82BCECF5448328B260831893B950C_13</vt:lpwstr>
  </property>
</Properties>
</file>