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BA82" w14:textId="77777777" w:rsidR="00A5619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BDE6EA" wp14:editId="5750891B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FD2507B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获2013-2014学年度“省双优”称号  </w:t>
                            </w:r>
                          </w:p>
                          <w:p w14:paraId="5266681B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获2013-2014学年度“优秀干部”称号</w:t>
                            </w:r>
                          </w:p>
                          <w:p w14:paraId="3DB4C374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获2013-2014学年度“三好学生”称号</w:t>
                            </w:r>
                          </w:p>
                          <w:p w14:paraId="5ABB0557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获2012-2013学年度“国家励志奖学金”</w:t>
                            </w:r>
                          </w:p>
                          <w:p w14:paraId="53C8D064" w14:textId="77777777" w:rsidR="00A56199" w:rsidRDefault="00A56199">
                            <w:pPr>
                              <w:pStyle w:val="12"/>
                              <w:tabs>
                                <w:tab w:val="left" w:pos="720"/>
                              </w:tabs>
                              <w:snapToGrid w:val="0"/>
                              <w:ind w:left="840"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59EF7AD9" w14:textId="77777777" w:rsidR="00A56199" w:rsidRDefault="00A56199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DE6EA" id="矩形 5" o:spid="_x0000_s1026" style="position:absolute;left:0;text-align:left;margin-left:214.4pt;margin-top:492.15pt;width:268.2pt;height:9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" filled="f" stroked="f" strokeweight="2pt">
                <v:textbox>
                  <w:txbxContent>
                    <w:p w14:paraId="4FD2507B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获2013-2014学年度“省双优”称号  </w:t>
                      </w:r>
                    </w:p>
                    <w:p w14:paraId="5266681B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获2013-2014学年度“优秀干部”称号</w:t>
                      </w:r>
                    </w:p>
                    <w:p w14:paraId="3DB4C374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获2013-2014学年度“三好学生”称号</w:t>
                      </w:r>
                    </w:p>
                    <w:p w14:paraId="5ABB0557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获2012-2013学年度“国家励志奖学金”</w:t>
                      </w:r>
                    </w:p>
                    <w:p w14:paraId="53C8D064" w14:textId="77777777" w:rsidR="00A56199" w:rsidRDefault="00A56199">
                      <w:pPr>
                        <w:pStyle w:val="12"/>
                        <w:tabs>
                          <w:tab w:val="left" w:pos="720"/>
                        </w:tabs>
                        <w:snapToGrid w:val="0"/>
                        <w:ind w:left="840"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0"/>
                        </w:rPr>
                      </w:pPr>
                    </w:p>
                    <w:p w14:paraId="59EF7AD9" w14:textId="77777777" w:rsidR="00A56199" w:rsidRDefault="00A56199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A8B271" wp14:editId="2DD26687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638AD76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67634A67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会计资格证书</w:t>
                            </w:r>
                          </w:p>
                          <w:p w14:paraId="672A36A5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国家计算机等级二级证书（C语言）</w:t>
                            </w:r>
                          </w:p>
                          <w:p w14:paraId="597F40FD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8B271" id="_x0000_s1027" style="position:absolute;left:0;text-align:left;margin-left:-33.2pt;margin-top:489.4pt;width:249.45pt;height:9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" filled="f" stroked="f" strokeweight="2pt">
                <v:textbox>
                  <w:txbxContent>
                    <w:p w14:paraId="2638AD76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67634A67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会计资格证书</w:t>
                      </w:r>
                    </w:p>
                    <w:p w14:paraId="672A36A5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国家计算机等级二级证书（C语言）</w:t>
                      </w:r>
                    </w:p>
                    <w:p w14:paraId="597F40FD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7BB41BD6" wp14:editId="479CD5EE">
            <wp:simplePos x="0" y="0"/>
            <wp:positionH relativeFrom="column">
              <wp:posOffset>-221615</wp:posOffset>
            </wp:positionH>
            <wp:positionV relativeFrom="paragraph">
              <wp:posOffset>-591820</wp:posOffset>
            </wp:positionV>
            <wp:extent cx="963295" cy="1446530"/>
            <wp:effectExtent l="9525" t="9525" r="17780" b="17145"/>
            <wp:wrapNone/>
            <wp:docPr id="6" name="图片 1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C:\Users\胖十斤的电脑\Desktop\微信图片_20230823174729.jpg微信图片_202308231747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773" r="5773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4465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C7E898" wp14:editId="1E3306F5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8890" b="1460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08142B7" w14:textId="77777777" w:rsidR="00A5619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7E898" id="组合 36" o:spid="_x0000_s1028" style="position:absolute;left:0;text-align:left;margin-left:-25.1pt;margin-top:610.15pt;width:494.3pt;height:38.95pt;z-index:251659264" coordorigin="5121,11025" coordsize="9886,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">
                <v:group id="组合 35" o:spid="_x0000_s1029" style="position:absolute;left:5121;top:11025;width:1631;height:644" coordorigin="5121,11025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oundrect id="自选图形 14" o:spid="_x0000_s1030" style="position:absolute;left:5121;top:11218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" fillcolor="#7f7f7f [1612]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" o:spid="_x0000_s1031" type="#_x0000_t202" style="position:absolute;left:5204;top:11025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008142B7" w14:textId="77777777" w:rsidR="00A5619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32" style="position:absolute;flip:y;visibility:visible;mso-wrap-style:square" from="5121,11804" to="15008,11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" strokecolor="#7f7f7f [1612]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9EA286" wp14:editId="2ECDA707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BE49E1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 w14:paraId="2B2537FF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4DE203D5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72B9E62E" w14:textId="77777777" w:rsidR="00A56199" w:rsidRDefault="00A5619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60C070D0" w14:textId="77777777" w:rsidR="00A56199" w:rsidRDefault="00A5619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69EA286" id="文本框 13" o:spid="_x0000_s1033" type="#_x0000_t202" style="position:absolute;left:0;text-align:left;margin-left:-34.8pt;margin-top:655.45pt;width:520.3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" filled="f" stroked="f">
                <v:textbox>
                  <w:txbxContent>
                    <w:p w14:paraId="7CBE49E1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具备销售、市场推广等相关实践经验，有较强的领导力、沟通能力、组织能力和团队精神</w:t>
                      </w:r>
                    </w:p>
                    <w:p w14:paraId="2B2537FF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4DE203D5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72B9E62E" w14:textId="77777777" w:rsidR="00A56199" w:rsidRDefault="00A56199">
                      <w:pPr>
                        <w:pStyle w:val="ab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 w14:paraId="60C070D0" w14:textId="77777777" w:rsidR="00A56199" w:rsidRDefault="00A56199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8D81CD" wp14:editId="29B9492D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AAD389" w14:textId="77777777" w:rsidR="00A5619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</w:rPr>
                              <w:t xml:space="preserve">应聘岗位：自媒体运营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28D81CD" id="文本框 451" o:spid="_x0000_s1034" type="#_x0000_t202" style="position:absolute;left:0;text-align:left;margin-left:301.4pt;margin-top:-37.25pt;width:167.6pt;height:34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" filled="f" stroked="f">
                <v:textbox>
                  <w:txbxContent>
                    <w:p w14:paraId="20AAD389" w14:textId="77777777" w:rsidR="00A5619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</w:rPr>
                        <w:t xml:space="preserve">应聘岗位：自媒体运营 </w:t>
                      </w:r>
                      <w:r>
                        <w:rPr>
                          <w:rFonts w:ascii="微软雅黑" w:eastAsia="微软雅黑" w:hAnsi="微软雅黑" w:hint="eastAsia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390390" wp14:editId="5A4A7856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A3079C" w14:textId="68B63957" w:rsidR="00A56199" w:rsidRDefault="0058439E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钟小轩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4390390" id="文本框 5" o:spid="_x0000_s1035" type="#_x0000_t202" style="position:absolute;left:0;text-align:left;margin-left:153.7pt;margin-top:-40.4pt;width:94.5pt;height:4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" filled="f" stroked="f">
                <v:textbox>
                  <w:txbxContent>
                    <w:p w14:paraId="17A3079C" w14:textId="68B63957" w:rsidR="00A56199" w:rsidRDefault="0058439E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5F770F4" wp14:editId="30B52831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6A774B9C" id="自选图形 63" o:spid="_x0000_s1026" style="position:absolute;margin-left:126.9pt;margin-top:-40.75pt;width:337.9pt;height:41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" fillcolor="#7f7f7f [1612]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0D3BAD7" wp14:editId="45B3982E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1397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29E815" id="组合 54" o:spid="_x0000_s1026" style="position:absolute;margin-left:130.45pt;margin-top:23.7pt;width:17.55pt;height:44.1pt;z-index:251665408" coordorigin="4706,2197" coordsize="351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">
                <v:group id="组合 49" o:spid="_x0000_s1027" style="position:absolute;left:4706;top:2197;width:351;height:351" coordorigin="4678,2766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人" o:spid="_x0000_s1028" style="position:absolute;left:4777;top:2830;width:154;height:210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fillcolor="#7f7f7f [1612]" stroked="f">
                    <v:path arrowok="t" o:connecttype="custom" o:connectlocs="0,92065295;8568094,69514527;17015901,61997621;51649002,61997621;60307254,69514527;67462352,92065295;0,92065295;33610912,60101495;6914569,30067673;33610912,0;60307254,30067673;33610912,60101495;29221642,8160249;13137726,30067673;33610912,53126325;54084142,30067673;29221642,8160249" o:connectangles="0,0,0,0,0,0,0,0,0,0,0,0,0,0,0,0,0"/>
                  </v:shape>
                  <v:oval id="椭圆 40" o:spid="_x0000_s1029" style="position:absolute;left:4678;top:276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" filled="f" strokecolor="#7f7f7f [1612]"/>
                </v:group>
                <v:group id="组合 53" o:spid="_x0000_s1030" style="position:absolute;left:4707;top:2729;width:350;height:350" coordorigin="4699,2765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oval id="椭圆 40" o:spid="_x0000_s1031" style="position:absolute;left:4699;top:2765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" filled="f" strokecolor="#7f7f7f [1612]"/>
                  <v:shape id="定位" o:spid="_x0000_s1032" style="position:absolute;left:4815;top:2842;width:119;height:198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f7f7f [1612]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5E200E5" wp14:editId="1A48FF0D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1460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5D6224" id="组合 55" o:spid="_x0000_s1026" style="position:absolute;margin-left:265.65pt;margin-top:23.7pt;width:17.5pt;height:44.1pt;z-index:251667456" coordorigin="7396,2197" coordsize="350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">
                <v:group id="组合 41" o:spid="_x0000_s1027" style="position:absolute;left:7396;top:2729;width:350;height:350" coordorigin="7406,2729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信息" o:spid="_x0000_s1028" style="position:absolute;left:7472;top:2831;width:219;height:14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" path="m1897867,1805825r587870,509909l3073607,1805825,4820061,3320682r-4668648,l1897867,1805825xm,159634l1788328,1710812,,3261996,,159634xm4974795,156753r,3108119l3183146,1710812,4974795,156753xm35040,l4936434,,2485737,2125709,35040,xe" fillcolor="#7f7f7f [1612]" stroked="f" strokeweight="2pt">
                    <v:path arrowok="t"/>
                  </v:shape>
                  <v:oval id="椭圆 40" o:spid="_x0000_s1029" style="position:absolute;left:7406;top:2729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" filled="f" strokecolor="#7f7f7f [1612]"/>
                </v:group>
                <v:group id="组合 45" o:spid="_x0000_s1030" style="position:absolute;left:7396;top:2197;width:350;height:350" coordorigin="7421,2197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椭圆 40" o:spid="_x0000_s1031" style="position:absolute;left:7421;top:2197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" filled="f" strokecolor="#7f7f7f [1612]"/>
                  <v:shape id="电话" o:spid="_x0000_s1032" style="position:absolute;left:7506;top:2270;width:181;height:20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7f7f7f [1612]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D6D4F7D" wp14:editId="658F7055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AF9FAD" w14:textId="77777777" w:rsidR="00A56199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2013.09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2017.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 xml:space="preserve">6    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河北财经大学                        市场营销（本科）</w:t>
                            </w:r>
                          </w:p>
                          <w:p w14:paraId="618DA6E8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 w14:paraId="12490440" w14:textId="77777777" w:rsidR="00A56199" w:rsidRDefault="00A56199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D6D4F7D" id="文本框 48" o:spid="_x0000_s1036" type="#_x0000_t202" style="position:absolute;left:0;text-align:left;margin-left:-33.2pt;margin-top:116.55pt;width:491.15pt;height:7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" filled="f" stroked="f">
                <v:textbox>
                  <w:txbxContent>
                    <w:p w14:paraId="79AF9FAD" w14:textId="77777777" w:rsidR="00A56199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2013.09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08080" w:themeColor="background1" w:themeShade="80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2017.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08080" w:themeColor="background1" w:themeShade="80"/>
                          <w:sz w:val="22"/>
                        </w:rPr>
                        <w:t>0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 xml:space="preserve">6    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河北财经大学                        市场营销（本科）</w:t>
                      </w:r>
                    </w:p>
                    <w:p w14:paraId="618DA6E8" w14:textId="77777777" w:rsidR="00A56199" w:rsidRDefault="00000000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 w14:paraId="12490440" w14:textId="77777777" w:rsidR="00A56199" w:rsidRDefault="00A56199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D56BE2" wp14:editId="7898925E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6350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021B0503" w14:textId="77777777" w:rsidR="00A5619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技能证书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619BF17F" w14:textId="77777777" w:rsidR="00A5619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4F79095" w14:textId="77777777" w:rsidR="00A5619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获得荣誉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6872714E" w14:textId="77777777" w:rsidR="00A5619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D56BE2" id="组合 37" o:spid="_x0000_s1037" style="position:absolute;left:0;text-align:left;margin-left:-25.1pt;margin-top:451.55pt;width:487.5pt;height:39.55pt;z-index:251664384" coordorigin="5168,13948" coordsize="9750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">
                <v:group id="组合 33" o:spid="_x0000_s1038" style="position:absolute;left:5170;top:13948;width:1625;height:694" coordorigin="1630,13948" coordsize="1625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oundrect id="自选图形 60" o:spid="_x0000_s1039" style="position:absolute;left:1630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" fillcolor="#7f7f7f [1612]" stroked="f"/>
                  <v:shape id="文本框 55" o:spid="_x0000_s1040" type="#_x0000_t202" style="position:absolute;left:1729;top:13948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021B0503" w14:textId="77777777" w:rsidR="00A5619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技能证书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619BF17F" w14:textId="77777777" w:rsidR="00A5619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1041" type="#_x0000_t32" style="position:absolute;left:5168;top:14739;width:97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" strokecolor="#7f7f7f [1612]"/>
                <v:group id="组合 34" o:spid="_x0000_s1042" style="position:absolute;left:10171;top:13960;width:1616;height:694" coordorigin="6631,13960" coordsize="1616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自选图形 61" o:spid="_x0000_s1043" style="position:absolute;left:6631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" fillcolor="#7f7f7f [1612]" stroked="f"/>
                  <v:shape id="文本框 62" o:spid="_x0000_s1044" type="#_x0000_t202" style="position:absolute;left:6721;top:13960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44F79095" w14:textId="77777777" w:rsidR="00A5619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获得荣誉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6872714E" w14:textId="77777777" w:rsidR="00A5619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1034151D" wp14:editId="391AC1D7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CEFABCE" id="矩形 6" o:spid="_x0000_s1026" style="position:absolute;margin-left:-63pt;margin-top:-71.4pt;width:570.75pt;height:846.7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" fillcolor="#fafafa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28B39CF" wp14:editId="423598D5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10160" b="571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645A512" w14:textId="77777777" w:rsidR="00A5619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8B39CF" id="组合 58" o:spid="_x0000_s1045" style="position:absolute;left:0;text-align:left;margin-left:-25.1pt;margin-top:192.15pt;width:486.2pt;height:37.5pt;z-index:251653120" coordorigin="1609,5566" coordsize="9724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">
                <v:line id="直线 19" o:spid="_x0000_s1046" style="position:absolute;flip:y;visibility:visible;mso-wrap-style:square" from="1609,6316" to="11334,6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" strokecolor="#7f7f7f [1612]"/>
                <v:group id="组合 57" o:spid="_x0000_s1047" style="position:absolute;left:1616;top:5566;width:1631;height:644" coordorigin="1616,5566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oundrect id="自选图形 20" o:spid="_x0000_s1048" style="position:absolute;left:1616;top:5759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" fillcolor="#7f7f7f [1612]" stroked="f"/>
                  <v:shape id="文本框 21" o:spid="_x0000_s1049" type="#_x0000_t202" style="position:absolute;left:1699;top:5566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6645A512" w14:textId="77777777" w:rsidR="00A5619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实习实践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D350D08" wp14:editId="1741A3BB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14DC0CF" w14:textId="77777777" w:rsidR="00A56199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至今               上海耳音文化发展有限公司            自媒体运营</w:t>
                            </w:r>
                          </w:p>
                          <w:p w14:paraId="6EEA8868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负责公司自媒体（如微博、微信公众）的信息发布及维护；</w:t>
                            </w:r>
                          </w:p>
                          <w:p w14:paraId="367FFB5D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主要负责撰写软文，协助运营执行推广活动；</w:t>
                            </w:r>
                          </w:p>
                          <w:p w14:paraId="66DAE2BE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业绩：所负责的微博热点活动参与量单条超过3,000人，获2,000次转发。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D350D08" id="矩形 9" o:spid="_x0000_s1050" style="position:absolute;left:0;text-align:left;margin-left:-33.2pt;margin-top:237pt;width:502.45pt;height:98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" filled="f" stroked="f">
                <v:textbox>
                  <w:txbxContent>
                    <w:p w14:paraId="114DC0CF" w14:textId="77777777" w:rsidR="00A56199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08080" w:themeColor="background1" w:themeShade="80"/>
                          <w:sz w:val="22"/>
                        </w:rPr>
                        <w:t>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5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08080" w:themeColor="background1" w:themeShade="80"/>
                          <w:sz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12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08080" w:themeColor="background1" w:themeShade="80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至今               上海耳音文化发展有限公司            自媒体运营</w:t>
                      </w:r>
                    </w:p>
                    <w:p w14:paraId="6EEA8868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负责公司自媒体（如微博、微信公众）的信息发布及维护；</w:t>
                      </w:r>
                    </w:p>
                    <w:p w14:paraId="367FFB5D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主要负责撰写软文，协助运营执行推广活动；</w:t>
                      </w:r>
                    </w:p>
                    <w:p w14:paraId="66DAE2BE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业绩：所负责的微博热点活动参与量单条超过3,000人，获2,000次转发。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C32FCC6" wp14:editId="5B18087A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5F1A6E" w14:textId="77777777" w:rsidR="00A56199" w:rsidRDefault="00000000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2011.09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—201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.06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</w:rPr>
                              <w:t>院学生会编辑部                      部长</w:t>
                            </w:r>
                          </w:p>
                          <w:p w14:paraId="13859B98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07AEE173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 w14:paraId="5B0BBA57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6BF872F8" w14:textId="77777777" w:rsidR="00A56199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完成领导布置的其他任务。</w:t>
                            </w:r>
                          </w:p>
                          <w:p w14:paraId="355F8C5B" w14:textId="77777777" w:rsidR="00A56199" w:rsidRDefault="00A5619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C32FCC6" id="矩形 64" o:spid="_x0000_s1051" style="position:absolute;left:0;text-align:left;margin-left:-33.2pt;margin-top:330.2pt;width:513.35pt;height:117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" filled="f" stroked="f">
                <v:textbox>
                  <w:txbxContent>
                    <w:p w14:paraId="185F1A6E" w14:textId="77777777" w:rsidR="00A56199" w:rsidRDefault="00000000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2011.09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08080" w:themeColor="background1" w:themeShade="80"/>
                          <w:sz w:val="22"/>
                        </w:rPr>
                        <w:t>—201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08080" w:themeColor="background1" w:themeShade="80"/>
                          <w:sz w:val="22"/>
                        </w:rPr>
                        <w:t>.06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808080" w:themeColor="background1" w:themeShade="8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808080" w:themeColor="background1" w:themeShade="80"/>
                          <w:sz w:val="22"/>
                        </w:rPr>
                        <w:t>院学生会编辑部                      部长</w:t>
                      </w:r>
                    </w:p>
                    <w:p w14:paraId="13859B98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07AEE173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 w14:paraId="5B0BBA57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6BF872F8" w14:textId="77777777" w:rsidR="00A56199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完成领导布置的其他任务。</w:t>
                      </w:r>
                    </w:p>
                    <w:p w14:paraId="355F8C5B" w14:textId="77777777" w:rsidR="00A56199" w:rsidRDefault="00A56199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40A1446" wp14:editId="51B8A71B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1016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5EB2002" w14:textId="77777777" w:rsidR="00A56199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0A1446" id="组合 60" o:spid="_x0000_s1052" style="position:absolute;left:0;text-align:left;margin-left:-25.1pt;margin-top:79.3pt;width:486.2pt;height:37.25pt;z-index:251657216" coordorigin="1609,3309" coordsize="9724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">
                <v:line id="直线 18" o:spid="_x0000_s1053" style="position:absolute;flip:y;visibility:visible;mso-wrap-style:square" from="1609,4054" to="11334,4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" strokecolor="#7f7f7f [1612]"/>
                <v:group id="组合 59" o:spid="_x0000_s1054" style="position:absolute;left:1613;top:3309;width:1631;height:644" coordorigin="1613,3309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自选图形 23" o:spid="_x0000_s1055" style="position:absolute;left:1613;top:3502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" fillcolor="#7f7f7f [1612]" stroked="f"/>
                  <v:shape id="文本框 24" o:spid="_x0000_s1056" type="#_x0000_t202" style="position:absolute;left:1696;top:3309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45EB2002" w14:textId="77777777" w:rsidR="00A56199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EFA34E" wp14:editId="0B58C1C7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3A17D6" w14:textId="77777777" w:rsidR="00A5619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年龄：26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岁</w:t>
                            </w:r>
                          </w:p>
                          <w:p w14:paraId="1BB132A7" w14:textId="77777777" w:rsidR="00A5619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住址：北京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3EFA34E" id="文本框 36" o:spid="_x0000_s1057" type="#_x0000_t202" style="position:absolute;left:0;text-align:left;margin-left:152.25pt;margin-top:13.05pt;width:113.25pt;height:6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" filled="f" stroked="f">
                <v:textbox>
                  <w:txbxContent>
                    <w:p w14:paraId="3C3A17D6" w14:textId="77777777" w:rsidR="00A5619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年龄：26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岁</w:t>
                      </w:r>
                    </w:p>
                    <w:p w14:paraId="1BB132A7" w14:textId="77777777" w:rsidR="00A5619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住址：北京 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70EABFC" wp14:editId="38E8C155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B76058D" id="矩形 3" o:spid="_x0000_s1026" style="position:absolute;margin-left:-93.65pt;margin-top:-75.9pt;width:30.65pt;height:84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" fillcolor="#7f7f7f [1612]" stroked="f"/>
            </w:pict>
          </mc:Fallback>
        </mc:AlternateContent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4DAB1A" wp14:editId="42A9DA63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21F1F1" w14:textId="1951BD22" w:rsidR="00A5619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 w:rsidR="0058439E" w:rsidRPr="0058439E"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1B4BAEA7" w14:textId="70BE163D" w:rsidR="00A56199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58439E" w:rsidRPr="0058439E"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44DAB1A" id="文本框 40" o:spid="_x0000_s1058" type="#_x0000_t202" style="position:absolute;left:0;text-align:left;margin-left:287.25pt;margin-top:13.95pt;width:203.35pt;height:7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" filled="f" stroked="f">
                <v:textbox>
                  <w:txbxContent>
                    <w:p w14:paraId="7221F1F1" w14:textId="1951BD22" w:rsidR="00A5619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</w:t>
                      </w:r>
                      <w:r w:rsidR="0058439E" w:rsidRPr="0058439E"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1B4BAEA7" w14:textId="70BE163D" w:rsidR="00A56199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58439E" w:rsidRPr="0058439E"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5619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D2E1"/>
    <w:multiLevelType w:val="singleLevel"/>
    <w:tmpl w:val="57F1D2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808080" w:themeColor="background1" w:themeShade="80"/>
      </w:rPr>
    </w:lvl>
  </w:abstractNum>
  <w:abstractNum w:abstractNumId="1" w15:restartNumberingAfterBreak="0">
    <w:nsid w:val="57F69446"/>
    <w:multiLevelType w:val="singleLevel"/>
    <w:tmpl w:val="57F694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808080" w:themeColor="background1" w:themeShade="80"/>
      </w:rPr>
    </w:lvl>
  </w:abstractNum>
  <w:num w:numId="1" w16cid:durableId="1584410068">
    <w:abstractNumId w:val="0"/>
  </w:num>
  <w:num w:numId="2" w16cid:durableId="891577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52401D52"/>
    <w:rsid w:val="00134139"/>
    <w:rsid w:val="001C47BD"/>
    <w:rsid w:val="003673AE"/>
    <w:rsid w:val="0058439E"/>
    <w:rsid w:val="00592115"/>
    <w:rsid w:val="0060148D"/>
    <w:rsid w:val="0068212C"/>
    <w:rsid w:val="006E7E80"/>
    <w:rsid w:val="007916BC"/>
    <w:rsid w:val="0081325B"/>
    <w:rsid w:val="00833991"/>
    <w:rsid w:val="00937838"/>
    <w:rsid w:val="00A56199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34D3839"/>
    <w:rsid w:val="3BF769C5"/>
    <w:rsid w:val="3FA11776"/>
    <w:rsid w:val="4A27264A"/>
    <w:rsid w:val="51AA4BC5"/>
    <w:rsid w:val="52401D52"/>
    <w:rsid w:val="56430491"/>
    <w:rsid w:val="588E017E"/>
    <w:rsid w:val="5BD9622F"/>
    <w:rsid w:val="5CA31E75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666CA9"/>
  <w15:docId w15:val="{913AB044-F888-403A-AA0E-8F91A70A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basedOn w:val="a0"/>
    <w:link w:val="ac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2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4</cp:revision>
  <dcterms:created xsi:type="dcterms:W3CDTF">2017-07-14T06:19:00Z</dcterms:created>
  <dcterms:modified xsi:type="dcterms:W3CDTF">2025-03-05T08:22:00Z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43C290C5D54741E3AFCF2C8DF388F19C_13</vt:lpwstr>
  </property>
</Properties>
</file>