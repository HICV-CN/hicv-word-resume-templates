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5A83" w14:textId="77777777" w:rsidR="00DA134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863A18" wp14:editId="346F87C8">
                <wp:simplePos x="0" y="0"/>
                <wp:positionH relativeFrom="column">
                  <wp:posOffset>-2783205</wp:posOffset>
                </wp:positionH>
                <wp:positionV relativeFrom="paragraph">
                  <wp:posOffset>-636905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A1B1F06" id="圆角矩形 3" o:spid="_x0000_s1026" style="position:absolute;margin-left:-219.15pt;margin-top:-50.1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" fillcolor="#365f91 [2404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8CE10" wp14:editId="0DC5FD74">
                <wp:simplePos x="0" y="0"/>
                <wp:positionH relativeFrom="column">
                  <wp:posOffset>-420370</wp:posOffset>
                </wp:positionH>
                <wp:positionV relativeFrom="paragraph">
                  <wp:posOffset>5677535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C3CCBF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 w14:paraId="1792A377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6F95CB2B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60A020A3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7A10FC55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8CE10" id="Rectangle 3" o:spid="_x0000_s1026" style="position:absolute;left:0;text-align:left;margin-left:-33.1pt;margin-top:447.0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euygEAAGQ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" filled="f" stroked="f">
                <v:textbox style="mso-fit-shape-to-text:t">
                  <w:txbxContent>
                    <w:p w14:paraId="69C3CCBF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 w14:paraId="1792A377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6F95CB2B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60A020A3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7A10FC55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9031C" wp14:editId="2C193D50">
                <wp:simplePos x="0" y="0"/>
                <wp:positionH relativeFrom="column">
                  <wp:posOffset>-421005</wp:posOffset>
                </wp:positionH>
                <wp:positionV relativeFrom="paragraph">
                  <wp:posOffset>3952875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73EC5F7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 w14:paraId="2E3D6847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04D63394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288568B1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210E236C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9031C" id="_x0000_s1027" style="position:absolute;left:0;text-align:left;margin-left:-33.15pt;margin-top:311.2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" filled="f" stroked="f">
                <v:textbox style="mso-fit-shape-to-text:t">
                  <w:txbxContent>
                    <w:p w14:paraId="273EC5F7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 w14:paraId="2E3D6847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04D63394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288568B1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210E236C" w14:textId="77777777" w:rsidR="00DA134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51EE84" wp14:editId="65383097">
                <wp:simplePos x="0" y="0"/>
                <wp:positionH relativeFrom="column">
                  <wp:posOffset>-513080</wp:posOffset>
                </wp:positionH>
                <wp:positionV relativeFrom="paragraph">
                  <wp:posOffset>2540000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1C9607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0B46788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1EE84" id="矩形 18" o:spid="_x0000_s1028" style="position:absolute;left:0;text-align:left;margin-left:-40.4pt;margin-top:200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" filled="f" stroked="f">
                <v:textbox>
                  <w:txbxContent>
                    <w:p w14:paraId="411C9607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0B46788" w14:textId="77777777" w:rsidR="00DA134D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AD0D9D" wp14:editId="04F00413">
                <wp:simplePos x="0" y="0"/>
                <wp:positionH relativeFrom="column">
                  <wp:posOffset>-392430</wp:posOffset>
                </wp:positionH>
                <wp:positionV relativeFrom="paragraph">
                  <wp:posOffset>8528050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83F173A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D0D9D" id="矩形 21" o:spid="_x0000_s1029" style="position:absolute;left:0;text-align:left;margin-left:-30.9pt;margin-top:671.5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" filled="f" stroked="f">
                <v:textbox style="mso-fit-shape-to-text:t">
                  <w:txbxContent>
                    <w:p w14:paraId="783F173A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D8FDAF" wp14:editId="4D88DF91">
                <wp:simplePos x="0" y="0"/>
                <wp:positionH relativeFrom="column">
                  <wp:posOffset>-742315</wp:posOffset>
                </wp:positionH>
                <wp:positionV relativeFrom="paragraph">
                  <wp:posOffset>8182610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txbx>
                            <w:txbxContent>
                              <w:p w14:paraId="4D5A4264" w14:textId="77777777" w:rsidR="00DA134D" w:rsidRDefault="00DA134D">
                                <w:pPr>
                                  <w:jc w:val="center"/>
                                </w:pPr>
                              </w:p>
                              <w:p w14:paraId="1AB1C3F5" w14:textId="77777777" w:rsidR="00DA134D" w:rsidRDefault="00DA134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2605176" w14:textId="77777777" w:rsidR="00DA134D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D8FDAF" id="组合 40" o:spid="_x0000_s1030" style="position:absolute;left:0;text-align:left;margin-left:-58.45pt;margin-top:644.3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">
                <v:line id="直接连接符 4" o:spid="_x0000_s103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" fillcolor="#365f91 [2404]" strokecolor="#f5f6fb" strokeweight="3pt">
                    <v:textbox>
                      <w:txbxContent>
                        <w:p w14:paraId="4D5A4264" w14:textId="77777777" w:rsidR="00DA134D" w:rsidRDefault="00DA134D">
                          <w:pPr>
                            <w:jc w:val="center"/>
                          </w:pPr>
                        </w:p>
                        <w:p w14:paraId="1AB1C3F5" w14:textId="77777777" w:rsidR="00DA134D" w:rsidRDefault="00DA134D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ect id="矩形 27" o:spid="_x0000_s103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02605176" w14:textId="77777777" w:rsidR="00DA134D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F591F9" wp14:editId="65EDBE31">
                <wp:simplePos x="0" y="0"/>
                <wp:positionH relativeFrom="column">
                  <wp:posOffset>-448310</wp:posOffset>
                </wp:positionH>
                <wp:positionV relativeFrom="paragraph">
                  <wp:posOffset>7342505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0B76DA8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77F6BE10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4FE66B91" w14:textId="77777777" w:rsidR="00DA134D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591F9" id="矩形 19" o:spid="_x0000_s1035" style="position:absolute;left:0;text-align:left;margin-left:-35.3pt;margin-top:578.1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" filled="f" stroked="f">
                <v:textbox style="mso-fit-shape-to-text:t">
                  <w:txbxContent>
                    <w:p w14:paraId="60B76DA8" w14:textId="77777777" w:rsidR="00DA134D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77F6BE10" w14:textId="77777777" w:rsidR="00DA134D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4FE66B91" w14:textId="77777777" w:rsidR="00DA134D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CA65B9A" wp14:editId="4515222C">
                <wp:simplePos x="0" y="0"/>
                <wp:positionH relativeFrom="column">
                  <wp:posOffset>-732790</wp:posOffset>
                </wp:positionH>
                <wp:positionV relativeFrom="paragraph">
                  <wp:posOffset>6981190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4D6B48B" w14:textId="77777777" w:rsidR="00DA134D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A65B9A" id="组合 35" o:spid="_x0000_s1036" style="position:absolute;left:0;text-align:left;margin-left:-57.7pt;margin-top:549.7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">
                <v:line id="直接连接符 4" o:spid="_x0000_s103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" fillcolor="#365f91 [2404]" strokecolor="#f5f6fb" strokeweight="3pt"/>
                  <v:rect id="矩形 27" o:spid="_x0000_s104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44D6B48B" w14:textId="77777777" w:rsidR="00DA134D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6CCDC4E" wp14:editId="0C2C92E0">
                <wp:simplePos x="0" y="0"/>
                <wp:positionH relativeFrom="column">
                  <wp:posOffset>-714375</wp:posOffset>
                </wp:positionH>
                <wp:positionV relativeFrom="paragraph">
                  <wp:posOffset>2211070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EEF5DF4" w14:textId="77777777" w:rsidR="00DA134D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CCDC4E" id="组合 11" o:spid="_x0000_s1041" style="position:absolute;left:0;text-align:left;margin-left:-56.25pt;margin-top:174.1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">
                <v:line id="直接连接符 4" o:spid="_x0000_s104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" fillcolor="#365f91 [2404]" strokecolor="#f5f6fb" strokeweight="3pt"/>
                  <v:rect id="矩形 27" o:spid="_x0000_s104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4EEF5DF4" w14:textId="77777777" w:rsidR="00DA134D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0B5C7D" wp14:editId="3FE7FB55">
                <wp:simplePos x="0" y="0"/>
                <wp:positionH relativeFrom="column">
                  <wp:posOffset>-714375</wp:posOffset>
                </wp:positionH>
                <wp:positionV relativeFrom="paragraph">
                  <wp:posOffset>3652520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51A565B" w14:textId="77777777" w:rsidR="00DA134D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0B5C7D" id="组合 12" o:spid="_x0000_s1046" style="position:absolute;left:0;text-align:left;margin-left:-56.25pt;margin-top:287.6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" fillcolor="#365f91 [2404]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651A565B" w14:textId="77777777" w:rsidR="00DA134D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1A1B024" wp14:editId="72EF1AC2">
            <wp:simplePos x="0" y="0"/>
            <wp:positionH relativeFrom="column">
              <wp:posOffset>4440555</wp:posOffset>
            </wp:positionH>
            <wp:positionV relativeFrom="paragraph">
              <wp:posOffset>717550</wp:posOffset>
            </wp:positionV>
            <wp:extent cx="1283335" cy="1489710"/>
            <wp:effectExtent l="9525" t="9525" r="15240" b="12065"/>
            <wp:wrapNone/>
            <wp:docPr id="5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333" b="6333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489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E281D5" wp14:editId="619B9DDF">
                <wp:simplePos x="0" y="0"/>
                <wp:positionH relativeFrom="column">
                  <wp:posOffset>-629920</wp:posOffset>
                </wp:positionH>
                <wp:positionV relativeFrom="paragraph">
                  <wp:posOffset>-507365</wp:posOffset>
                </wp:positionV>
                <wp:extent cx="3338830" cy="63500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830" cy="635000"/>
                          <a:chOff x="5326" y="886"/>
                          <a:chExt cx="5258" cy="1000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26" y="973"/>
                            <a:ext cx="3310" cy="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1F6FD7B" w14:textId="77777777" w:rsidR="00DA134D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 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81A0BB" w14:textId="77777777" w:rsidR="00DA134D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1006B" w14:textId="77777777" w:rsidR="00DA134D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E281D5" id="组合 14" o:spid="_x0000_s1051" style="position:absolute;left:0;text-align:left;margin-left:-49.6pt;margin-top:-39.95pt;width:262.9pt;height:50pt;z-index:251659264" coordorigin="5326,886" coordsize="5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">
                <v:rect id="矩形 4" o:spid="_x0000_s1052" style="position:absolute;left:5326;top:973;width:3310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61F6FD7B" w14:textId="77777777" w:rsidR="00DA134D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 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3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54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2281A0BB" w14:textId="77777777" w:rsidR="00DA134D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55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3241006B" w14:textId="77777777" w:rsidR="00DA134D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045785" wp14:editId="039E4530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CDCD897" w14:textId="026607E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BF4405" w:rsidRPr="00BF440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311F28CF" w14:textId="77777777" w:rsidR="00BF440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BF4405" w:rsidRPr="00BF440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2380F354" w14:textId="06F99D96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微信：  dgfjksgf</w:t>
                            </w:r>
                          </w:p>
                          <w:p w14:paraId="2503B4E2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45785" id="_x0000_s1056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Ct0AEAAG0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" filled="f" stroked="f">
                <v:textbox>
                  <w:txbxContent>
                    <w:p w14:paraId="2CDCD897" w14:textId="026607E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BF4405" w:rsidRPr="00BF440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311F28CF" w14:textId="77777777" w:rsidR="00BF440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BF4405" w:rsidRPr="00BF440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2380F354" w14:textId="06F99D96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微信：  dgfjksgf</w:t>
                      </w:r>
                    </w:p>
                    <w:p w14:paraId="2503B4E2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9D0FAEE" wp14:editId="11377B05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0EF0BEF" w14:textId="77777777" w:rsidR="00DA134D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D0FAEE" id="组合 57" o:spid="_x0000_s1057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">
                <v:line id="直接连接符 4" o:spid="_x0000_s105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" fillcolor="#365f91 [2404]" strokecolor="#f5f6fb" strokeweight="3pt"/>
                  <v:rect id="矩形 27" o:spid="_x0000_s106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00EF0BEF" w14:textId="77777777" w:rsidR="00DA134D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771A47" wp14:editId="2C37D6C2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46D9D1" w14:textId="73CC6AB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BF440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钟小轩</w:t>
                            </w:r>
                          </w:p>
                          <w:p w14:paraId="421EF3E1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387EC71F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72A9B591" w14:textId="77777777" w:rsidR="00DA134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71A47" id="_x0000_s1062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" filled="f" stroked="f">
                <v:textbox>
                  <w:txbxContent>
                    <w:p w14:paraId="1D46D9D1" w14:textId="73CC6AB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BF440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钟小轩</w:t>
                      </w:r>
                    </w:p>
                    <w:p w14:paraId="421EF3E1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387EC71F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72A9B591" w14:textId="77777777" w:rsidR="00DA134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5369675" wp14:editId="4A36F95E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DDD95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97685" wp14:editId="1814B153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A0854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CE36AEE" wp14:editId="6B8A2BFD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6FDAF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DA134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0462883">
    <w:abstractNumId w:val="1"/>
  </w:num>
  <w:num w:numId="2" w16cid:durableId="245188779">
    <w:abstractNumId w:val="0"/>
  </w:num>
  <w:num w:numId="3" w16cid:durableId="1520244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A610C"/>
    <w:rsid w:val="000C233C"/>
    <w:rsid w:val="001E3984"/>
    <w:rsid w:val="002B44AA"/>
    <w:rsid w:val="003A550E"/>
    <w:rsid w:val="00931EE2"/>
    <w:rsid w:val="00A45395"/>
    <w:rsid w:val="00BF4405"/>
    <w:rsid w:val="00C25F89"/>
    <w:rsid w:val="00DA134D"/>
    <w:rsid w:val="00DD38F3"/>
    <w:rsid w:val="00FB52AF"/>
    <w:rsid w:val="03B701BF"/>
    <w:rsid w:val="040C152C"/>
    <w:rsid w:val="08C06DC6"/>
    <w:rsid w:val="0A7E6C48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3882A1B"/>
    <w:rsid w:val="56D935D1"/>
    <w:rsid w:val="597A6A67"/>
    <w:rsid w:val="5AEE0DCD"/>
    <w:rsid w:val="606C21AA"/>
    <w:rsid w:val="61506B07"/>
    <w:rsid w:val="6536289C"/>
    <w:rsid w:val="670B3B5B"/>
    <w:rsid w:val="6A5D545F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5F20C4"/>
  <w15:docId w15:val="{9597451A-D74D-45BC-8DA3-04FBAD45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114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6</cp:revision>
  <dcterms:created xsi:type="dcterms:W3CDTF">2017-07-02T12:17:00Z</dcterms:created>
  <dcterms:modified xsi:type="dcterms:W3CDTF">2025-03-05T08:47:00Z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DA8E3969BFD547C6B561822580199C09_13</vt:lpwstr>
  </property>
</Properties>
</file>