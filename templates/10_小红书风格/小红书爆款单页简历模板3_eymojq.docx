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97C6" w14:textId="77777777" w:rsidR="00FC191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7158FA" wp14:editId="586F44B0">
                <wp:simplePos x="0" y="0"/>
                <wp:positionH relativeFrom="column">
                  <wp:posOffset>2722880</wp:posOffset>
                </wp:positionH>
                <wp:positionV relativeFrom="paragraph">
                  <wp:posOffset>6250305</wp:posOffset>
                </wp:positionV>
                <wp:extent cx="3406140" cy="1257300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880" y="7164705"/>
                          <a:ext cx="3406140" cy="12573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FC9C068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获2013-2014学年度“省双优”称号  </w:t>
                            </w:r>
                          </w:p>
                          <w:p w14:paraId="59E73AA2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获2013-2014学年度“优秀干部”称号</w:t>
                            </w:r>
                          </w:p>
                          <w:p w14:paraId="16C1456D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获2013-2014学年度“三好学生”称号</w:t>
                            </w:r>
                          </w:p>
                          <w:p w14:paraId="0F9121A5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获2012-2013学年度“国家励志奖学金”</w:t>
                            </w:r>
                          </w:p>
                          <w:p w14:paraId="4DC46F83" w14:textId="77777777" w:rsidR="00FC1911" w:rsidRDefault="00FC1911">
                            <w:pPr>
                              <w:pStyle w:val="12"/>
                              <w:tabs>
                                <w:tab w:val="left" w:pos="720"/>
                              </w:tabs>
                              <w:snapToGrid w:val="0"/>
                              <w:ind w:left="840"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03F6D3C1" w14:textId="77777777" w:rsidR="00FC1911" w:rsidRDefault="00FC1911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158FA" id="矩形 5" o:spid="_x0000_s1026" style="position:absolute;left:0;text-align:left;margin-left:214.4pt;margin-top:492.15pt;width:268.2pt;height:9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" filled="f" stroked="f" strokeweight="2pt">
                <v:textbox>
                  <w:txbxContent>
                    <w:p w14:paraId="5FC9C068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获2013-2014学年度“省双优”称号  </w:t>
                      </w:r>
                    </w:p>
                    <w:p w14:paraId="59E73AA2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获2013-2014学年度“优秀干部”称号</w:t>
                      </w:r>
                    </w:p>
                    <w:p w14:paraId="16C1456D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获2013-2014学年度“三好学生”称号</w:t>
                      </w:r>
                    </w:p>
                    <w:p w14:paraId="0F9121A5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获2012-2013学年度“国家励志奖学金”</w:t>
                      </w:r>
                    </w:p>
                    <w:p w14:paraId="4DC46F83" w14:textId="77777777" w:rsidR="00FC1911" w:rsidRDefault="00FC1911">
                      <w:pPr>
                        <w:pStyle w:val="12"/>
                        <w:tabs>
                          <w:tab w:val="left" w:pos="720"/>
                        </w:tabs>
                        <w:snapToGrid w:val="0"/>
                        <w:ind w:left="840"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0"/>
                        </w:rPr>
                      </w:pPr>
                    </w:p>
                    <w:p w14:paraId="03F6D3C1" w14:textId="77777777" w:rsidR="00FC1911" w:rsidRDefault="00FC1911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AAF3EC" wp14:editId="1C5C725D">
                <wp:simplePos x="0" y="0"/>
                <wp:positionH relativeFrom="column">
                  <wp:posOffset>-421640</wp:posOffset>
                </wp:positionH>
                <wp:positionV relativeFrom="paragraph">
                  <wp:posOffset>6215380</wp:posOffset>
                </wp:positionV>
                <wp:extent cx="3168015" cy="1254760"/>
                <wp:effectExtent l="0" t="0" r="0" b="0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3585" y="7005955"/>
                          <a:ext cx="3168015" cy="1254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89D357A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大学英语四级证书</w:t>
                            </w:r>
                          </w:p>
                          <w:p w14:paraId="72197224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会计资格证书</w:t>
                            </w:r>
                          </w:p>
                          <w:p w14:paraId="553CD3B3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国家计算机等级二级证书（C语言）</w:t>
                            </w:r>
                          </w:p>
                          <w:p w14:paraId="1992675A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AF3EC" id="_x0000_s1027" style="position:absolute;left:0;text-align:left;margin-left:-33.2pt;margin-top:489.4pt;width:249.45pt;height:9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" filled="f" stroked="f" strokeweight="2pt">
                <v:textbox>
                  <w:txbxContent>
                    <w:p w14:paraId="689D357A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大学英语四级证书</w:t>
                      </w:r>
                    </w:p>
                    <w:p w14:paraId="72197224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会计资格证书</w:t>
                      </w:r>
                    </w:p>
                    <w:p w14:paraId="553CD3B3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国家计算机等级二级证书（C语言）</w:t>
                      </w:r>
                    </w:p>
                    <w:p w14:paraId="1992675A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熟练使用office办公软件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219C1428" wp14:editId="7BBE091C">
            <wp:simplePos x="0" y="0"/>
            <wp:positionH relativeFrom="column">
              <wp:posOffset>-221615</wp:posOffset>
            </wp:positionH>
            <wp:positionV relativeFrom="paragraph">
              <wp:posOffset>-591820</wp:posOffset>
            </wp:positionV>
            <wp:extent cx="963295" cy="1446530"/>
            <wp:effectExtent l="9525" t="9525" r="17780" b="17145"/>
            <wp:wrapNone/>
            <wp:docPr id="6" name="图片 1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C:\Users\胖十斤的电脑\Desktop\微信图片_20230823174729.jpg微信图片_2023082317472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773" r="5773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4465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707B6C" wp14:editId="2A3BA8A4">
                <wp:simplePos x="0" y="0"/>
                <wp:positionH relativeFrom="column">
                  <wp:posOffset>-318770</wp:posOffset>
                </wp:positionH>
                <wp:positionV relativeFrom="paragraph">
                  <wp:posOffset>7748905</wp:posOffset>
                </wp:positionV>
                <wp:extent cx="6277610" cy="494665"/>
                <wp:effectExtent l="0" t="0" r="8890" b="1460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94665"/>
                          <a:chOff x="5121" y="11025"/>
                          <a:chExt cx="9886" cy="77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5121" y="11025"/>
                            <a:ext cx="1631" cy="644"/>
                            <a:chOff x="5121" y="11025"/>
                            <a:chExt cx="1631" cy="644"/>
                          </a:xfrm>
                        </wpg:grpSpPr>
                        <wps:wsp>
                          <wps:cNvPr id="7" name="自选图形 14"/>
                          <wps:cNvSpPr/>
                          <wps:spPr>
                            <a:xfrm>
                              <a:off x="5121" y="11218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" name="文本框 15"/>
                          <wps:cNvSpPr txBox="1"/>
                          <wps:spPr>
                            <a:xfrm>
                              <a:off x="5204" y="11025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9C8D7C0" w14:textId="77777777" w:rsidR="00FC1911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自我评价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18" name="直线 25"/>
                        <wps:cNvCnPr/>
                        <wps:spPr>
                          <a:xfrm flipV="1">
                            <a:off x="5121" y="11804"/>
                            <a:ext cx="98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07B6C" id="组合 36" o:spid="_x0000_s1028" style="position:absolute;left:0;text-align:left;margin-left:-25.1pt;margin-top:610.15pt;width:494.3pt;height:38.95pt;z-index:251659264" coordorigin="5121,11025" coordsize="9886,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">
                <v:group id="组合 35" o:spid="_x0000_s1029" style="position:absolute;left:5121;top:11025;width:1631;height:644" coordorigin="5121,11025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oundrect id="自选图形 14" o:spid="_x0000_s1030" style="position:absolute;left:5121;top:11218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" fillcolor="#d99594 [1941]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" o:spid="_x0000_s1031" type="#_x0000_t202" style="position:absolute;left:5204;top:11025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59C8D7C0" w14:textId="77777777" w:rsidR="00FC1911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自我评价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v:line id="直线 25" o:spid="_x0000_s1032" style="position:absolute;flip:y;visibility:visible;mso-wrap-style:square" from="5121,11804" to="15008,11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" strokecolor="#d99594 [1941]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C15D37" wp14:editId="0E21E552">
                <wp:simplePos x="0" y="0"/>
                <wp:positionH relativeFrom="column">
                  <wp:posOffset>-441960</wp:posOffset>
                </wp:positionH>
                <wp:positionV relativeFrom="paragraph">
                  <wp:posOffset>8324215</wp:posOffset>
                </wp:positionV>
                <wp:extent cx="6608445" cy="98234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040" y="9238615"/>
                          <a:ext cx="660844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A3D4E1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具备销售、市场推广等相关实践经验，有较强的领导力、沟通能力、组织能力和团队精神</w:t>
                            </w:r>
                          </w:p>
                          <w:p w14:paraId="662A9533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0AAAC116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53BE309F" w14:textId="77777777" w:rsidR="00FC1911" w:rsidRDefault="00FC1911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425C367A" w14:textId="77777777" w:rsidR="00FC1911" w:rsidRDefault="00FC1911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DC15D37" id="文本框 13" o:spid="_x0000_s1033" type="#_x0000_t202" style="position:absolute;left:0;text-align:left;margin-left:-34.8pt;margin-top:655.45pt;width:520.35pt;height:77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" filled="f" stroked="f">
                <v:textbox>
                  <w:txbxContent>
                    <w:p w14:paraId="56A3D4E1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具备销售、市场推广等相关实践经验，有较强的领导力、沟通能力、组织能力和团队精神</w:t>
                      </w:r>
                    </w:p>
                    <w:p w14:paraId="662A9533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0AAAC116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53BE309F" w14:textId="77777777" w:rsidR="00FC1911" w:rsidRDefault="00FC1911">
                      <w:pPr>
                        <w:pStyle w:val="ab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 w14:paraId="425C367A" w14:textId="77777777" w:rsidR="00FC1911" w:rsidRDefault="00FC1911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672234" wp14:editId="2097ED33">
                <wp:simplePos x="0" y="0"/>
                <wp:positionH relativeFrom="column">
                  <wp:posOffset>3827780</wp:posOffset>
                </wp:positionH>
                <wp:positionV relativeFrom="paragraph">
                  <wp:posOffset>-473075</wp:posOffset>
                </wp:positionV>
                <wp:extent cx="2128520" cy="438150"/>
                <wp:effectExtent l="0" t="0" r="0" b="0"/>
                <wp:wrapNone/>
                <wp:docPr id="19" name="文本框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D39D07E" w14:textId="77777777" w:rsidR="00FC1911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</w:rPr>
                              <w:t xml:space="preserve">应聘岗位：销售顾问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76092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5672234" id="文本框 451" o:spid="_x0000_s1034" type="#_x0000_t202" style="position:absolute;left:0;text-align:left;margin-left:301.4pt;margin-top:-37.25pt;width:167.6pt;height:34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" filled="f" stroked="f">
                <v:textbox>
                  <w:txbxContent>
                    <w:p w14:paraId="0D39D07E" w14:textId="77777777" w:rsidR="00FC1911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</w:rPr>
                        <w:t xml:space="preserve">应聘岗位：销售顾问 </w:t>
                      </w:r>
                      <w:r>
                        <w:rPr>
                          <w:rFonts w:ascii="微软雅黑" w:eastAsia="微软雅黑" w:hAnsi="微软雅黑" w:hint="eastAsia"/>
                          <w:color w:val="376092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737BDD" wp14:editId="0C63D249">
                <wp:simplePos x="0" y="0"/>
                <wp:positionH relativeFrom="column">
                  <wp:posOffset>1951990</wp:posOffset>
                </wp:positionH>
                <wp:positionV relativeFrom="paragraph">
                  <wp:posOffset>-513080</wp:posOffset>
                </wp:positionV>
                <wp:extent cx="1200150" cy="568960"/>
                <wp:effectExtent l="0" t="0" r="0" b="0"/>
                <wp:wrapNone/>
                <wp:docPr id="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648BDEE" w14:textId="3B5B64FA" w:rsidR="00FC1911" w:rsidRDefault="00C33ABE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钟小轩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F737BDD" id="文本框 5" o:spid="_x0000_s1035" type="#_x0000_t202" style="position:absolute;left:0;text-align:left;margin-left:153.7pt;margin-top:-40.4pt;width:94.5pt;height:44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" filled="f" stroked="f">
                <v:textbox>
                  <w:txbxContent>
                    <w:p w14:paraId="6648BDEE" w14:textId="3B5B64FA" w:rsidR="00FC1911" w:rsidRDefault="00C33ABE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钟小轩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C86FDE1" wp14:editId="11C685E5">
                <wp:simplePos x="0" y="0"/>
                <wp:positionH relativeFrom="column">
                  <wp:posOffset>1611630</wp:posOffset>
                </wp:positionH>
                <wp:positionV relativeFrom="paragraph">
                  <wp:posOffset>-517525</wp:posOffset>
                </wp:positionV>
                <wp:extent cx="4291330" cy="523240"/>
                <wp:effectExtent l="0" t="0" r="13970" b="10160"/>
                <wp:wrapNone/>
                <wp:docPr id="2" name="自选图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0">
                          <a:off x="0" y="0"/>
                          <a:ext cx="4291330" cy="523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w14:anchorId="0832A884" id="自选图形 63" o:spid="_x0000_s1026" style="position:absolute;margin-left:126.9pt;margin-top:-40.75pt;width:337.9pt;height:41.2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" fillcolor="#d99594 [1941]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80B5E10" wp14:editId="3724444F">
                <wp:simplePos x="0" y="0"/>
                <wp:positionH relativeFrom="column">
                  <wp:posOffset>1656715</wp:posOffset>
                </wp:positionH>
                <wp:positionV relativeFrom="paragraph">
                  <wp:posOffset>300990</wp:posOffset>
                </wp:positionV>
                <wp:extent cx="222885" cy="560070"/>
                <wp:effectExtent l="4445" t="4445" r="13970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560070"/>
                          <a:chOff x="4706" y="2197"/>
                          <a:chExt cx="351" cy="88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4706" y="2197"/>
                            <a:ext cx="351" cy="351"/>
                            <a:chOff x="4678" y="2766"/>
                            <a:chExt cx="351" cy="351"/>
                          </a:xfrm>
                        </wpg:grpSpPr>
                        <wps:wsp>
                          <wps:cNvPr id="2050" name="人"/>
                          <wps:cNvSpPr/>
                          <wps:spPr bwMode="auto">
                            <a:xfrm>
                              <a:off x="4777" y="2830"/>
                              <a:ext cx="154" cy="210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44" h="2719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47" name="椭圆 40"/>
                          <wps:cNvSpPr/>
                          <wps:spPr>
                            <a:xfrm>
                              <a:off x="4678" y="2766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4707" y="2729"/>
                            <a:ext cx="350" cy="350"/>
                            <a:chOff x="4699" y="2765"/>
                            <a:chExt cx="350" cy="350"/>
                          </a:xfrm>
                        </wpg:grpSpPr>
                        <wps:wsp>
                          <wps:cNvPr id="52" name="椭圆 40"/>
                          <wps:cNvSpPr/>
                          <wps:spPr>
                            <a:xfrm>
                              <a:off x="4699" y="2765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4815" y="2842"/>
                              <a:ext cx="119" cy="1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40CC36" id="组合 54" o:spid="_x0000_s1026" style="position:absolute;margin-left:130.45pt;margin-top:23.7pt;width:17.55pt;height:44.1pt;z-index:251665408" coordorigin="4706,2197" coordsize="351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">
                <v:group id="组合 49" o:spid="_x0000_s1027" style="position:absolute;left:4706;top:2197;width:351;height:351" coordorigin="4678,2766" coordsize="351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人" o:spid="_x0000_s1028" style="position:absolute;left:4777;top:2830;width:154;height:210;visibility:visible;mso-wrap-style:square;v-text-anchor:middle-center" coordsize="2244,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fillcolor="#d99594 [1941]" stroked="f">
                    <v:path arrowok="t" o:connecttype="custom" o:connectlocs="0,92065295;8568094,69514527;17015901,61997621;51649002,61997621;60307254,69514527;67462352,92065295;0,92065295;33610912,60101495;6914569,30067673;33610912,0;60307254,30067673;33610912,60101495;29221642,8160249;13137726,30067673;33610912,53126325;54084142,30067673;29221642,8160249" o:connectangles="0,0,0,0,0,0,0,0,0,0,0,0,0,0,0,0,0"/>
                  </v:shape>
                  <v:oval id="椭圆 40" o:spid="_x0000_s1029" style="position:absolute;left:4678;top:2766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" filled="f" strokecolor="#d99594 [1941]"/>
                </v:group>
                <v:group id="组合 53" o:spid="_x0000_s1030" style="position:absolute;left:4707;top:2729;width:350;height:350" coordorigin="4699,2765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oval id="椭圆 40" o:spid="_x0000_s1031" style="position:absolute;left:4699;top:2765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" filled="f" strokecolor="#d99594 [1941]"/>
                  <v:shape id="定位" o:spid="_x0000_s1032" style="position:absolute;left:4815;top:2842;width:119;height:198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d99594 [1941]" stroked="f" strokeweight="2pt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55D62E5" wp14:editId="6AA796A6">
                <wp:simplePos x="0" y="0"/>
                <wp:positionH relativeFrom="column">
                  <wp:posOffset>3373755</wp:posOffset>
                </wp:positionH>
                <wp:positionV relativeFrom="paragraph">
                  <wp:posOffset>300990</wp:posOffset>
                </wp:positionV>
                <wp:extent cx="222250" cy="560070"/>
                <wp:effectExtent l="4445" t="4445" r="14605" b="698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560070"/>
                          <a:chOff x="7396" y="2197"/>
                          <a:chExt cx="350" cy="882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7396" y="2729"/>
                            <a:ext cx="350" cy="350"/>
                            <a:chOff x="7406" y="2729"/>
                            <a:chExt cx="350" cy="350"/>
                          </a:xfrm>
                        </wpg:grpSpPr>
                        <wps:wsp>
                          <wps:cNvPr id="324" name="信息"/>
                          <wps:cNvSpPr/>
                          <wps:spPr>
                            <a:xfrm>
                              <a:off x="7472" y="2831"/>
                              <a:ext cx="219" cy="1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4795" h="3320682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7406" y="2729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7396" y="2197"/>
                            <a:ext cx="350" cy="350"/>
                            <a:chOff x="7421" y="2197"/>
                            <a:chExt cx="350" cy="350"/>
                          </a:xfrm>
                        </wpg:grpSpPr>
                        <wps:wsp>
                          <wps:cNvPr id="44" name="椭圆 40"/>
                          <wps:cNvSpPr/>
                          <wps:spPr>
                            <a:xfrm>
                              <a:off x="7421" y="2197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4" name="电话"/>
                          <wps:cNvSpPr/>
                          <wps:spPr>
                            <a:xfrm>
                              <a:off x="7506" y="2270"/>
                              <a:ext cx="181" cy="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990BB2" id="组合 55" o:spid="_x0000_s1026" style="position:absolute;margin-left:265.65pt;margin-top:23.7pt;width:17.5pt;height:44.1pt;z-index:251667456" coordorigin="7396,2197" coordsize="350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">
                <v:group id="组合 41" o:spid="_x0000_s1027" style="position:absolute;left:7396;top:2729;width:350;height:350" coordorigin="7406,2729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信息" o:spid="_x0000_s1028" style="position:absolute;left:7472;top:2831;width:219;height:148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" path="m1897867,1805825r587870,509909l3073607,1805825,4820061,3320682r-4668648,l1897867,1805825xm,159634l1788328,1710812,,3261996,,159634xm4974795,156753r,3108119l3183146,1710812,4974795,156753xm35040,l4936434,,2485737,2125709,35040,xe" fillcolor="#d99594 [1941]" stroked="f" strokeweight="2pt">
                    <v:path arrowok="t"/>
                  </v:shape>
                  <v:oval id="椭圆 40" o:spid="_x0000_s1029" style="position:absolute;left:7406;top:2729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" filled="f" strokecolor="#d99594 [1941]"/>
                </v:group>
                <v:group id="组合 45" o:spid="_x0000_s1030" style="position:absolute;left:7396;top:2197;width:350;height:350" coordorigin="7421,2197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oval id="椭圆 40" o:spid="_x0000_s1031" style="position:absolute;left:7421;top:2197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" filled="f" strokecolor="#d99594 [1941]"/>
                  <v:shape id="电话" o:spid="_x0000_s1032" style="position:absolute;left:7506;top:2270;width:181;height:20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d99594 [1941]" stroked="f" strokeweight="2pt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A4B45A2" wp14:editId="74BB1DD5">
                <wp:simplePos x="0" y="0"/>
                <wp:positionH relativeFrom="column">
                  <wp:posOffset>-421640</wp:posOffset>
                </wp:positionH>
                <wp:positionV relativeFrom="paragraph">
                  <wp:posOffset>1480185</wp:posOffset>
                </wp:positionV>
                <wp:extent cx="6237605" cy="1005840"/>
                <wp:effectExtent l="0" t="0" r="0" b="0"/>
                <wp:wrapNone/>
                <wp:docPr id="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60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6CD1F70" w14:textId="77777777" w:rsidR="00FC1911" w:rsidRDefault="00000000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2013.09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2017.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 xml:space="preserve">6         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河北财经大学                        市场营销（本科）</w:t>
                            </w:r>
                          </w:p>
                          <w:p w14:paraId="763BCD66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主修课程： 管理学、经济学、管理信息系统、信息经济学、信息检索、计算机开发技术、数据库原理与应用、应用统计学等</w:t>
                            </w:r>
                          </w:p>
                          <w:p w14:paraId="6F43A75B" w14:textId="77777777" w:rsidR="00FC1911" w:rsidRDefault="00FC1911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A4B45A2" id="文本框 48" o:spid="_x0000_s1036" type="#_x0000_t202" style="position:absolute;left:0;text-align:left;margin-left:-33.2pt;margin-top:116.55pt;width:491.15pt;height:79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" filled="f" stroked="f">
                <v:textbox>
                  <w:txbxContent>
                    <w:p w14:paraId="36CD1F70" w14:textId="77777777" w:rsidR="00FC1911" w:rsidRDefault="00000000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  <w:t>2013.09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D99594" w:themeColor="accent2" w:themeTint="99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  <w:t>2017.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D99594" w:themeColor="accent2" w:themeTint="99"/>
                          <w:sz w:val="22"/>
                        </w:rPr>
                        <w:t>0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  <w:t xml:space="preserve">6         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  <w:t>河北财经大学                        市场营销（本科）</w:t>
                      </w:r>
                    </w:p>
                    <w:p w14:paraId="763BCD66" w14:textId="77777777" w:rsidR="00FC1911" w:rsidRDefault="00000000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主修课程： 管理学、经济学、管理信息系统、信息经济学、信息检索、计算机开发技术、数据库原理与应用、应用统计学等</w:t>
                      </w:r>
                    </w:p>
                    <w:p w14:paraId="6F43A75B" w14:textId="77777777" w:rsidR="00FC1911" w:rsidRDefault="00FC1911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74673E" wp14:editId="11A9A0E6">
                <wp:simplePos x="0" y="0"/>
                <wp:positionH relativeFrom="column">
                  <wp:posOffset>-318770</wp:posOffset>
                </wp:positionH>
                <wp:positionV relativeFrom="paragraph">
                  <wp:posOffset>5734685</wp:posOffset>
                </wp:positionV>
                <wp:extent cx="6191250" cy="502285"/>
                <wp:effectExtent l="0" t="0" r="6350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502285"/>
                          <a:chOff x="5168" y="13948"/>
                          <a:chExt cx="9750" cy="79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5170" y="13948"/>
                            <a:ext cx="1625" cy="694"/>
                            <a:chOff x="1630" y="13948"/>
                            <a:chExt cx="1625" cy="694"/>
                          </a:xfrm>
                        </wpg:grpSpPr>
                        <wps:wsp>
                          <wps:cNvPr id="3" name="自选图形 60"/>
                          <wps:cNvSpPr/>
                          <wps:spPr>
                            <a:xfrm>
                              <a:off x="1630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7" name="文本框 55"/>
                          <wps:cNvSpPr txBox="1"/>
                          <wps:spPr>
                            <a:xfrm>
                              <a:off x="1729" y="13948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CF24E05" w14:textId="77777777" w:rsidR="00FC1911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技能证书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06A7FDF8" w14:textId="77777777" w:rsidR="00FC1911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28" name="自选图形 56"/>
                        <wps:cNvCnPr/>
                        <wps:spPr>
                          <a:xfrm>
                            <a:off x="5168" y="14739"/>
                            <a:ext cx="9751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0171" y="13960"/>
                            <a:ext cx="1616" cy="694"/>
                            <a:chOff x="6631" y="13960"/>
                            <a:chExt cx="1616" cy="694"/>
                          </a:xfrm>
                        </wpg:grpSpPr>
                        <wps:wsp>
                          <wps:cNvPr id="31" name="自选图形 61"/>
                          <wps:cNvSpPr/>
                          <wps:spPr>
                            <a:xfrm>
                              <a:off x="6631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" name="文本框 62"/>
                          <wps:cNvSpPr txBox="1"/>
                          <wps:spPr>
                            <a:xfrm>
                              <a:off x="6721" y="13960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87FC0E5" w14:textId="77777777" w:rsidR="00FC1911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获得荣誉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0818009D" w14:textId="77777777" w:rsidR="00FC1911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74673E" id="组合 37" o:spid="_x0000_s1037" style="position:absolute;left:0;text-align:left;margin-left:-25.1pt;margin-top:451.55pt;width:487.5pt;height:39.55pt;z-index:251664384" coordorigin="5168,13948" coordsize="9750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">
                <v:group id="组合 33" o:spid="_x0000_s1038" style="position:absolute;left:5170;top:13948;width:1625;height:694" coordorigin="1630,13948" coordsize="1625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oundrect id="自选图形 60" o:spid="_x0000_s1039" style="position:absolute;left:1630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" fillcolor="#d99594 [1941]" stroked="f"/>
                  <v:shape id="文本框 55" o:spid="_x0000_s1040" type="#_x0000_t202" style="position:absolute;left:1729;top:13948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4CF24E05" w14:textId="77777777" w:rsidR="00FC1911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技能证书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06A7FDF8" w14:textId="77777777" w:rsidR="00FC1911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6" o:spid="_x0000_s1041" type="#_x0000_t32" style="position:absolute;left:5168;top:14739;width:97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" strokecolor="#d99594 [1941]"/>
                <v:group id="组合 34" o:spid="_x0000_s1042" style="position:absolute;left:10171;top:13960;width:1616;height:694" coordorigin="6631,13960" coordsize="1616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oundrect id="自选图形 61" o:spid="_x0000_s1043" style="position:absolute;left:6631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" fillcolor="#d99594 [1941]" stroked="f"/>
                  <v:shape id="文本框 62" o:spid="_x0000_s1044" type="#_x0000_t202" style="position:absolute;left:6721;top:13960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687FC0E5" w14:textId="77777777" w:rsidR="00FC1911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获得荣誉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0818009D" w14:textId="77777777" w:rsidR="00FC1911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38E5632" wp14:editId="768D904E">
                <wp:simplePos x="0" y="0"/>
                <wp:positionH relativeFrom="column">
                  <wp:posOffset>-800100</wp:posOffset>
                </wp:positionH>
                <wp:positionV relativeFrom="paragraph">
                  <wp:posOffset>-906780</wp:posOffset>
                </wp:positionV>
                <wp:extent cx="7248525" cy="10753725"/>
                <wp:effectExtent l="0" t="0" r="9525" b="9525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107537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5DDA6CF7" id="矩形 6" o:spid="_x0000_s1026" style="position:absolute;margin-left:-63pt;margin-top:-71.4pt;width:570.75pt;height:846.7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" fillcolor="#fafafa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FE5FFDD" wp14:editId="2595A11F">
                <wp:simplePos x="0" y="0"/>
                <wp:positionH relativeFrom="column">
                  <wp:posOffset>-318770</wp:posOffset>
                </wp:positionH>
                <wp:positionV relativeFrom="paragraph">
                  <wp:posOffset>2440305</wp:posOffset>
                </wp:positionV>
                <wp:extent cx="6174740" cy="476250"/>
                <wp:effectExtent l="0" t="0" r="10160" b="571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6250"/>
                          <a:chOff x="1609" y="5566"/>
                          <a:chExt cx="9724" cy="750"/>
                        </a:xfrm>
                      </wpg:grpSpPr>
                      <wps:wsp>
                        <wps:cNvPr id="12" name="直线 19"/>
                        <wps:cNvCnPr/>
                        <wps:spPr>
                          <a:xfrm flipV="1">
                            <a:off x="1609" y="6316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accent2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1616" y="5566"/>
                            <a:ext cx="1631" cy="644"/>
                            <a:chOff x="1616" y="5566"/>
                            <a:chExt cx="1631" cy="644"/>
                          </a:xfrm>
                        </wpg:grpSpPr>
                        <wps:wsp>
                          <wps:cNvPr id="13" name="自选图形 20"/>
                          <wps:cNvSpPr/>
                          <wps:spPr>
                            <a:xfrm>
                              <a:off x="1616" y="5759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4" name="文本框 21"/>
                          <wps:cNvSpPr txBox="1"/>
                          <wps:spPr>
                            <a:xfrm>
                              <a:off x="1699" y="5566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B501EAA" w14:textId="77777777" w:rsidR="00FC1911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实习实践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FE5FFDD" id="组合 58" o:spid="_x0000_s1045" style="position:absolute;left:0;text-align:left;margin-left:-25.1pt;margin-top:192.15pt;width:486.2pt;height:37.5pt;z-index:251653120" coordorigin="1609,5566" coordsize="9724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">
                <v:line id="直线 19" o:spid="_x0000_s1046" style="position:absolute;flip:y;visibility:visible;mso-wrap-style:square" from="1609,6316" to="11334,6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" strokecolor="#943634 [2405]"/>
                <v:group id="组合 57" o:spid="_x0000_s1047" style="position:absolute;left:1616;top:5566;width:1631;height:644" coordorigin="1616,5566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oundrect id="自选图形 20" o:spid="_x0000_s1048" style="position:absolute;left:1616;top:5759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" fillcolor="#d99594 [1941]" stroked="f"/>
                  <v:shape id="文本框 21" o:spid="_x0000_s1049" type="#_x0000_t202" style="position:absolute;left:1699;top:5566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6B501EAA" w14:textId="77777777" w:rsidR="00FC1911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实习实践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852E1F3" wp14:editId="1EB31041">
                <wp:simplePos x="0" y="0"/>
                <wp:positionH relativeFrom="column">
                  <wp:posOffset>-421640</wp:posOffset>
                </wp:positionH>
                <wp:positionV relativeFrom="paragraph">
                  <wp:posOffset>3009900</wp:posOffset>
                </wp:positionV>
                <wp:extent cx="6381115" cy="1254760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115" cy="1254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5DB27F" w14:textId="77777777" w:rsidR="00FC1911" w:rsidRDefault="00000000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至今               上海耳音文化发展有限公司            自媒体运营</w:t>
                            </w:r>
                          </w:p>
                          <w:p w14:paraId="2695B08B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负责公司自媒体（如微博、微信公众）的信息发布及维护；</w:t>
                            </w:r>
                          </w:p>
                          <w:p w14:paraId="57A28874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主要负责撰写软文，协助运营执行推广活动；</w:t>
                            </w:r>
                          </w:p>
                          <w:p w14:paraId="1159C0AE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业绩：所负责的微博热点活动参与量单条超过3,000人，获2,000次转发。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852E1F3" id="矩形 9" o:spid="_x0000_s1050" style="position:absolute;left:0;text-align:left;margin-left:-33.2pt;margin-top:237pt;width:502.45pt;height:98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" filled="f" stroked="f">
                <v:textbox>
                  <w:txbxContent>
                    <w:p w14:paraId="755DB27F" w14:textId="77777777" w:rsidR="00FC1911" w:rsidRDefault="00000000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D99594" w:themeColor="accent2" w:themeTint="99"/>
                          <w:sz w:val="22"/>
                        </w:rPr>
                        <w:t>201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  <w:t>5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D99594" w:themeColor="accent2" w:themeTint="99"/>
                          <w:sz w:val="22"/>
                        </w:rPr>
                        <w:t>.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  <w:t>12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D99594" w:themeColor="accent2" w:themeTint="99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  <w:t>至今               上海耳音文化发展有限公司            自媒体运营</w:t>
                      </w:r>
                    </w:p>
                    <w:p w14:paraId="2695B08B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负责公司自媒体（如微博、微信公众）的信息发布及维护；</w:t>
                      </w:r>
                    </w:p>
                    <w:p w14:paraId="57A28874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主要负责撰写软文，协助运营执行推广活动；</w:t>
                      </w:r>
                    </w:p>
                    <w:p w14:paraId="1159C0AE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业绩：所负责的微博热点活动参与量单条超过3,000人，获2,000次转发。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6835385" wp14:editId="07280138">
                <wp:simplePos x="0" y="0"/>
                <wp:positionH relativeFrom="column">
                  <wp:posOffset>-421640</wp:posOffset>
                </wp:positionH>
                <wp:positionV relativeFrom="paragraph">
                  <wp:posOffset>4193540</wp:posOffset>
                </wp:positionV>
                <wp:extent cx="6519545" cy="1497965"/>
                <wp:effectExtent l="0" t="0" r="0" b="0"/>
                <wp:wrapNone/>
                <wp:docPr id="15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149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DE40812" w14:textId="77777777" w:rsidR="00FC1911" w:rsidRDefault="00000000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2011.09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—201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.06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D99594" w:themeColor="accent2" w:themeTint="99"/>
                                <w:sz w:val="22"/>
                              </w:rPr>
                              <w:t>院学生会编辑部                      部长</w:t>
                            </w:r>
                          </w:p>
                          <w:p w14:paraId="1016852A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 w14:paraId="4AFF61F1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 w14:paraId="425D318B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负责院刊的策划编辑工作，统筹小部分任务。</w:t>
                            </w:r>
                          </w:p>
                          <w:p w14:paraId="0C4276EB" w14:textId="77777777" w:rsidR="00FC191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完成领导布置的其他任务。</w:t>
                            </w:r>
                          </w:p>
                          <w:p w14:paraId="6CD8CB8B" w14:textId="77777777" w:rsidR="00FC1911" w:rsidRDefault="00FC1911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56835385" id="矩形 64" o:spid="_x0000_s1051" style="position:absolute;left:0;text-align:left;margin-left:-33.2pt;margin-top:330.2pt;width:513.35pt;height:117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" filled="f" stroked="f">
                <v:textbox>
                  <w:txbxContent>
                    <w:p w14:paraId="5DE40812" w14:textId="77777777" w:rsidR="00FC1911" w:rsidRDefault="00000000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  <w:t>2011.09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D99594" w:themeColor="accent2" w:themeTint="99"/>
                          <w:sz w:val="22"/>
                        </w:rPr>
                        <w:t>—201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  <w:t>3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D99594" w:themeColor="accent2" w:themeTint="99"/>
                          <w:sz w:val="22"/>
                        </w:rPr>
                        <w:t>.06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D99594" w:themeColor="accent2" w:themeTint="99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D99594" w:themeColor="accent2" w:themeTint="99"/>
                          <w:sz w:val="22"/>
                        </w:rPr>
                        <w:t>院学生会编辑部                      部长</w:t>
                      </w:r>
                    </w:p>
                    <w:p w14:paraId="1016852A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积极参与学生会的各项活动，领导其他干事一起参与各类学生活动的策划；</w:t>
                      </w:r>
                    </w:p>
                    <w:p w14:paraId="4AFF61F1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 w14:paraId="425D318B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负责院刊的策划编辑工作，统筹小部分任务。</w:t>
                      </w:r>
                    </w:p>
                    <w:p w14:paraId="0C4276EB" w14:textId="77777777" w:rsidR="00FC191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完成领导布置的其他任务。</w:t>
                      </w:r>
                    </w:p>
                    <w:p w14:paraId="6CD8CB8B" w14:textId="77777777" w:rsidR="00FC1911" w:rsidRDefault="00FC1911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4C3640A" wp14:editId="76E18AED">
                <wp:simplePos x="0" y="0"/>
                <wp:positionH relativeFrom="column">
                  <wp:posOffset>-318770</wp:posOffset>
                </wp:positionH>
                <wp:positionV relativeFrom="paragraph">
                  <wp:posOffset>1007110</wp:posOffset>
                </wp:positionV>
                <wp:extent cx="6174740" cy="473075"/>
                <wp:effectExtent l="0" t="0" r="10160" b="825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3075"/>
                          <a:chOff x="1609" y="3309"/>
                          <a:chExt cx="9724" cy="745"/>
                        </a:xfrm>
                      </wpg:grpSpPr>
                      <wps:wsp>
                        <wps:cNvPr id="11" name="直线 18"/>
                        <wps:cNvCnPr/>
                        <wps:spPr>
                          <a:xfrm flipV="1">
                            <a:off x="1609" y="4054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9" name="组合 59"/>
                        <wpg:cNvGrpSpPr/>
                        <wpg:grpSpPr>
                          <a:xfrm>
                            <a:off x="1613" y="3309"/>
                            <a:ext cx="1631" cy="644"/>
                            <a:chOff x="1613" y="3309"/>
                            <a:chExt cx="1631" cy="644"/>
                          </a:xfrm>
                        </wpg:grpSpPr>
                        <wps:wsp>
                          <wps:cNvPr id="16" name="自选图形 23"/>
                          <wps:cNvSpPr/>
                          <wps:spPr>
                            <a:xfrm>
                              <a:off x="1613" y="3502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7" name="文本框 24"/>
                          <wps:cNvSpPr txBox="1"/>
                          <wps:spPr>
                            <a:xfrm>
                              <a:off x="1696" y="3309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1205877" w14:textId="77777777" w:rsidR="00FC1911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教育背景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4C3640A" id="组合 60" o:spid="_x0000_s1052" style="position:absolute;left:0;text-align:left;margin-left:-25.1pt;margin-top:79.3pt;width:486.2pt;height:37.25pt;z-index:251657216" coordorigin="1609,3309" coordsize="9724,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">
                <v:line id="直线 18" o:spid="_x0000_s1053" style="position:absolute;flip:y;visibility:visible;mso-wrap-style:square" from="1609,4054" to="11334,4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" strokecolor="#d99594 [1941]"/>
                <v:group id="组合 59" o:spid="_x0000_s1054" style="position:absolute;left:1613;top:3309;width:1631;height:644" coordorigin="1613,3309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自选图形 23" o:spid="_x0000_s1055" style="position:absolute;left:1613;top:3502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" fillcolor="#d99594 [1941]" stroked="f"/>
                  <v:shape id="文本框 24" o:spid="_x0000_s1056" type="#_x0000_t202" style="position:absolute;left:1696;top:3309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71205877" w14:textId="77777777" w:rsidR="00FC1911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教育背景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9BA840" wp14:editId="7F92665A">
                <wp:simplePos x="0" y="0"/>
                <wp:positionH relativeFrom="column">
                  <wp:posOffset>1933575</wp:posOffset>
                </wp:positionH>
                <wp:positionV relativeFrom="paragraph">
                  <wp:posOffset>165735</wp:posOffset>
                </wp:positionV>
                <wp:extent cx="1438275" cy="878840"/>
                <wp:effectExtent l="0" t="0" r="0" b="0"/>
                <wp:wrapNone/>
                <wp:docPr id="2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87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0EAB412" w14:textId="77777777" w:rsidR="00FC1911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年龄：26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岁</w:t>
                            </w:r>
                          </w:p>
                          <w:p w14:paraId="270B0AAE" w14:textId="77777777" w:rsidR="00FC1911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住址：北京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59BA840" id="文本框 36" o:spid="_x0000_s1057" type="#_x0000_t202" style="position:absolute;left:0;text-align:left;margin-left:152.25pt;margin-top:13.05pt;width:113.25pt;height:6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" filled="f" stroked="f">
                <v:textbox>
                  <w:txbxContent>
                    <w:p w14:paraId="60EAB412" w14:textId="77777777" w:rsidR="00FC1911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年龄：26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岁</w:t>
                      </w:r>
                    </w:p>
                    <w:p w14:paraId="270B0AAE" w14:textId="77777777" w:rsidR="00FC1911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住址：北京 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E6D995C" wp14:editId="3DA13244">
                <wp:simplePos x="0" y="0"/>
                <wp:positionH relativeFrom="column">
                  <wp:posOffset>-1189355</wp:posOffset>
                </wp:positionH>
                <wp:positionV relativeFrom="paragraph">
                  <wp:posOffset>-963930</wp:posOffset>
                </wp:positionV>
                <wp:extent cx="389255" cy="10753725"/>
                <wp:effectExtent l="0" t="0" r="10795" b="952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0753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9EA6A34" id="矩形 3" o:spid="_x0000_s1026" style="position:absolute;margin-left:-93.65pt;margin-top:-75.9pt;width:30.65pt;height:846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" fillcolor="#d99594 [1941]" stroked="f"/>
            </w:pict>
          </mc:Fallback>
        </mc:AlternateContent>
      </w:r>
      <w:r>
        <w:rPr>
          <w:rFonts w:hint="eastAsia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123E5B" wp14:editId="12EF193B">
                <wp:simplePos x="0" y="0"/>
                <wp:positionH relativeFrom="column">
                  <wp:posOffset>3648075</wp:posOffset>
                </wp:positionH>
                <wp:positionV relativeFrom="paragraph">
                  <wp:posOffset>177165</wp:posOffset>
                </wp:positionV>
                <wp:extent cx="2582545" cy="89027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545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84E1E0" w14:textId="14CAA7FB" w:rsidR="00FC1911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 w:rsidR="00C33ABE" w:rsidRPr="00C33ABE"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  <w:p w14:paraId="3ED9F603" w14:textId="21D60111" w:rsidR="00FC1911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 w:rsidR="00C33ABE" w:rsidRPr="00C33ABE"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C123E5B" id="文本框 40" o:spid="_x0000_s1058" type="#_x0000_t202" style="position:absolute;left:0;text-align:left;margin-left:287.25pt;margin-top:13.95pt;width:203.35pt;height:7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" filled="f" stroked="f">
                <v:textbox>
                  <w:txbxContent>
                    <w:p w14:paraId="0284E1E0" w14:textId="14CAA7FB" w:rsidR="00FC1911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电话：</w:t>
                      </w:r>
                      <w:r w:rsidR="00C33ABE" w:rsidRPr="00C33ABE"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    </w:t>
                      </w:r>
                    </w:p>
                    <w:p w14:paraId="3ED9F603" w14:textId="21D60111" w:rsidR="00FC1911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邮箱：</w:t>
                      </w:r>
                      <w:r w:rsidR="00C33ABE" w:rsidRPr="00C33ABE"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1911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D2E1"/>
    <w:multiLevelType w:val="singleLevel"/>
    <w:tmpl w:val="57F1D2E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D99594" w:themeColor="accent2" w:themeTint="99"/>
      </w:rPr>
    </w:lvl>
  </w:abstractNum>
  <w:abstractNum w:abstractNumId="1" w15:restartNumberingAfterBreak="0">
    <w:nsid w:val="57F69446"/>
    <w:multiLevelType w:val="singleLevel"/>
    <w:tmpl w:val="57F6944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D99594" w:themeColor="accent2" w:themeTint="99"/>
      </w:rPr>
    </w:lvl>
  </w:abstractNum>
  <w:num w:numId="1" w16cid:durableId="1756004348">
    <w:abstractNumId w:val="0"/>
  </w:num>
  <w:num w:numId="2" w16cid:durableId="899437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52401D52"/>
    <w:rsid w:val="000D749A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C33ABE"/>
    <w:rsid w:val="00D10703"/>
    <w:rsid w:val="00D77FFC"/>
    <w:rsid w:val="00DB1EB3"/>
    <w:rsid w:val="00E21B0A"/>
    <w:rsid w:val="00E8372E"/>
    <w:rsid w:val="00FA520C"/>
    <w:rsid w:val="00FC1911"/>
    <w:rsid w:val="00FE2A36"/>
    <w:rsid w:val="050701C2"/>
    <w:rsid w:val="05925983"/>
    <w:rsid w:val="062E2E51"/>
    <w:rsid w:val="1058445F"/>
    <w:rsid w:val="18320A4C"/>
    <w:rsid w:val="1B2F6F40"/>
    <w:rsid w:val="1D2B032E"/>
    <w:rsid w:val="1E5B684D"/>
    <w:rsid w:val="1ED325B6"/>
    <w:rsid w:val="217A6C7B"/>
    <w:rsid w:val="218D76F1"/>
    <w:rsid w:val="25781D74"/>
    <w:rsid w:val="2CC73098"/>
    <w:rsid w:val="334D3839"/>
    <w:rsid w:val="3BF769C5"/>
    <w:rsid w:val="3FA11776"/>
    <w:rsid w:val="4A27264A"/>
    <w:rsid w:val="51AA4BC5"/>
    <w:rsid w:val="52401D52"/>
    <w:rsid w:val="56430491"/>
    <w:rsid w:val="588E017E"/>
    <w:rsid w:val="5BD9622F"/>
    <w:rsid w:val="5CA31E75"/>
    <w:rsid w:val="61002342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A26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7A97CE"/>
  <w15:docId w15:val="{45C73135-AEF7-4AEA-A977-EF7545B5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d">
    <w:name w:val="标题 字符"/>
    <w:basedOn w:val="a0"/>
    <w:link w:val="ac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a">
    <w:name w:val="副标题 字符"/>
    <w:basedOn w:val="a0"/>
    <w:link w:val="a9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2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TotalTime>11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奕俊 钟</cp:lastModifiedBy>
  <cp:revision>4</cp:revision>
  <dcterms:created xsi:type="dcterms:W3CDTF">2017-07-14T06:19:00Z</dcterms:created>
  <dcterms:modified xsi:type="dcterms:W3CDTF">2025-03-05T08:23:00Z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7AA189A254C844B196981C5F87D4031D_13</vt:lpwstr>
  </property>
</Properties>
</file>