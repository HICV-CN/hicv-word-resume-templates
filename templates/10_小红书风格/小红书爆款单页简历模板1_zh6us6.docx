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DED2" w14:textId="77777777" w:rsidR="00E80AFE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40DC7A" wp14:editId="62572B61">
                <wp:simplePos x="0" y="0"/>
                <wp:positionH relativeFrom="column">
                  <wp:posOffset>-2783205</wp:posOffset>
                </wp:positionH>
                <wp:positionV relativeFrom="paragraph">
                  <wp:posOffset>-636905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3A1BE24" id="圆角矩形 3" o:spid="_x0000_s1026" style="position:absolute;margin-left:-219.15pt;margin-top:-50.1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" fillcolor="#607a9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281A21" wp14:editId="2E7F416D">
                <wp:simplePos x="0" y="0"/>
                <wp:positionH relativeFrom="column">
                  <wp:posOffset>-420370</wp:posOffset>
                </wp:positionH>
                <wp:positionV relativeFrom="paragraph">
                  <wp:posOffset>5677535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51023F4" w14:textId="7777777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行政助理                       一路网络科技有限公司                          2015.03-2016.01</w:t>
                            </w:r>
                          </w:p>
                          <w:p w14:paraId="17401738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负责中心的接待工作；</w:t>
                            </w:r>
                          </w:p>
                          <w:p w14:paraId="10C76F14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负责中心的行政事务及前台管理；</w:t>
                            </w:r>
                          </w:p>
                          <w:p w14:paraId="4DFCFA6D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协助处理客户服务及简单客诉；</w:t>
                            </w:r>
                          </w:p>
                          <w:p w14:paraId="7D200F38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81A21" id="Rectangle 3" o:spid="_x0000_s1026" style="position:absolute;left:0;text-align:left;margin-left:-33.1pt;margin-top:447.05pt;width:506.75pt;height:9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" filled="f" stroked="f">
                <v:textbox style="mso-fit-shape-to-text:t">
                  <w:txbxContent>
                    <w:p w14:paraId="451023F4" w14:textId="7777777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 w14:paraId="17401738" w14:textId="77777777" w:rsidR="00E80AF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负责中心的接待工作；</w:t>
                      </w:r>
                    </w:p>
                    <w:p w14:paraId="10C76F14" w14:textId="77777777" w:rsidR="00E80AF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负责中心的行政事务及前台管理；</w:t>
                      </w:r>
                    </w:p>
                    <w:p w14:paraId="4DFCFA6D" w14:textId="77777777" w:rsidR="00E80AF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协助处理客户服务及简单客诉；</w:t>
                      </w:r>
                    </w:p>
                    <w:p w14:paraId="7D200F38" w14:textId="77777777" w:rsidR="00E80AF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FDB97A" wp14:editId="3AC17714">
                <wp:simplePos x="0" y="0"/>
                <wp:positionH relativeFrom="column">
                  <wp:posOffset>-421005</wp:posOffset>
                </wp:positionH>
                <wp:positionV relativeFrom="paragraph">
                  <wp:posOffset>3952875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3179D8" w14:textId="7777777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 w14:paraId="171C27D7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 w14:paraId="2E312AD0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编制公司人事管理制度，规避各项人事风险。</w:t>
                            </w:r>
                          </w:p>
                          <w:p w14:paraId="2F4440E2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 w14:paraId="6879F757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DB97A" id="_x0000_s1027" style="position:absolute;left:0;text-align:left;margin-left:-33.15pt;margin-top:311.25pt;width:506.75pt;height:13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" filled="f" stroked="f">
                <v:textbox style="mso-fit-shape-to-text:t">
                  <w:txbxContent>
                    <w:p w14:paraId="3A3179D8" w14:textId="7777777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 w14:paraId="171C27D7" w14:textId="77777777" w:rsidR="00E80AF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 w14:paraId="2E312AD0" w14:textId="77777777" w:rsidR="00E80AF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编制公司人事管理制度，规避各项人事风险。</w:t>
                      </w:r>
                    </w:p>
                    <w:p w14:paraId="2F4440E2" w14:textId="77777777" w:rsidR="00E80AF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负责招聘工作，制定公司的人力资源发展计划，确保人才梯队发展和人才储备及培养。</w:t>
                      </w:r>
                    </w:p>
                    <w:p w14:paraId="6879F757" w14:textId="77777777" w:rsidR="00E80AF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B021A7A" wp14:editId="0ABE767E">
                <wp:simplePos x="0" y="0"/>
                <wp:positionH relativeFrom="column">
                  <wp:posOffset>-513080</wp:posOffset>
                </wp:positionH>
                <wp:positionV relativeFrom="paragraph">
                  <wp:posOffset>2540000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940D6F9" w14:textId="7777777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工商管理                        上海大学（本科）                          2012.09-2016.07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783D9B0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21A7A" id="矩形 18" o:spid="_x0000_s1028" style="position:absolute;left:0;text-align:left;margin-left:-40.4pt;margin-top:200pt;width:506.75pt;height:7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" filled="f" stroked="f">
                <v:textbox>
                  <w:txbxContent>
                    <w:p w14:paraId="2940D6F9" w14:textId="7777777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783D9B0" w14:textId="77777777" w:rsidR="00E80AFE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D46DC7" wp14:editId="3B84595D">
                <wp:simplePos x="0" y="0"/>
                <wp:positionH relativeFrom="column">
                  <wp:posOffset>-392430</wp:posOffset>
                </wp:positionH>
                <wp:positionV relativeFrom="paragraph">
                  <wp:posOffset>8528050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BF763DE" w14:textId="7777777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6DC7" id="矩形 21" o:spid="_x0000_s1029" style="position:absolute;left:0;text-align:left;margin-left:-30.9pt;margin-top:671.5pt;width:493.75pt;height:6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" filled="f" stroked="f">
                <v:textbox style="mso-fit-shape-to-text:t">
                  <w:txbxContent>
                    <w:p w14:paraId="1BF763DE" w14:textId="7777777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F65181B" wp14:editId="445A9D0C">
                <wp:simplePos x="0" y="0"/>
                <wp:positionH relativeFrom="column">
                  <wp:posOffset>-742315</wp:posOffset>
                </wp:positionH>
                <wp:positionV relativeFrom="paragraph">
                  <wp:posOffset>8182610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8777BCA" w14:textId="77777777" w:rsidR="00E80AFE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65181B" id="组合 40" o:spid="_x0000_s1030" style="position:absolute;left:0;text-align:left;margin-left:-58.45pt;margin-top:644.3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">
                <v:line id="直接连接符 4" o:spid="_x0000_s1031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2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33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34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48777BCA" w14:textId="77777777" w:rsidR="00E80AFE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347BC02" wp14:editId="52049315">
                <wp:simplePos x="0" y="0"/>
                <wp:positionH relativeFrom="column">
                  <wp:posOffset>-448310</wp:posOffset>
                </wp:positionH>
                <wp:positionV relativeFrom="paragraph">
                  <wp:posOffset>7342505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320198C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 w14:paraId="4180F7A3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 w14:paraId="0BA8F1A6" w14:textId="77777777" w:rsidR="00E80AFE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7BC02" id="矩形 19" o:spid="_x0000_s1035" style="position:absolute;left:0;text-align:left;margin-left:-35.3pt;margin-top:578.15pt;width:506.75pt;height:61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" filled="f" stroked="f">
                <v:textbox style="mso-fit-shape-to-text:t">
                  <w:txbxContent>
                    <w:p w14:paraId="4320198C" w14:textId="77777777" w:rsidR="00E80AFE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 w14:paraId="4180F7A3" w14:textId="77777777" w:rsidR="00E80AFE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计算机：计算机二级证书，熟练操作windows平台上的各类应用软件，如Word、Excel、Power Point。</w:t>
                      </w:r>
                    </w:p>
                    <w:p w14:paraId="0BA8F1A6" w14:textId="77777777" w:rsidR="00E80AFE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48B7E39" wp14:editId="46761245">
                <wp:simplePos x="0" y="0"/>
                <wp:positionH relativeFrom="column">
                  <wp:posOffset>-732790</wp:posOffset>
                </wp:positionH>
                <wp:positionV relativeFrom="paragraph">
                  <wp:posOffset>6981190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40E9D0" w14:textId="77777777" w:rsidR="00E80AFE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8B7E39" id="组合 35" o:spid="_x0000_s1036" style="position:absolute;left:0;text-align:left;margin-left:-57.7pt;margin-top:549.7pt;width:517.45pt;height:23.2pt;z-index:25165414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">
                <v:line id="直接连接符 4" o:spid="_x0000_s103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3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" fillcolor="#607a9d" strokecolor="#f5f6fb" strokeweight="3pt"/>
                  <v:rect id="矩形 27" o:spid="_x0000_s104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3C40E9D0" w14:textId="77777777" w:rsidR="00E80AFE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AA7B86F" wp14:editId="4F5B4C38">
                <wp:simplePos x="0" y="0"/>
                <wp:positionH relativeFrom="column">
                  <wp:posOffset>-714375</wp:posOffset>
                </wp:positionH>
                <wp:positionV relativeFrom="paragraph">
                  <wp:posOffset>2211070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2502010" w14:textId="77777777" w:rsidR="00E80AFE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A7B86F" id="组合 11" o:spid="_x0000_s1041" style="position:absolute;left:0;text-align:left;margin-left:-56.25pt;margin-top:174.1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">
                <v:line id="直接连接符 4" o:spid="_x0000_s1042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43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44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45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12502010" w14:textId="77777777" w:rsidR="00E80AFE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C87EEA3" wp14:editId="05DACB72">
                <wp:simplePos x="0" y="0"/>
                <wp:positionH relativeFrom="column">
                  <wp:posOffset>-714375</wp:posOffset>
                </wp:positionH>
                <wp:positionV relativeFrom="paragraph">
                  <wp:posOffset>3652520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61DDA32" w14:textId="77777777" w:rsidR="00E80AFE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87EEA3" id="组合 12" o:spid="_x0000_s1046" style="position:absolute;left:0;text-align:left;margin-left:-56.25pt;margin-top:287.6pt;width:517.45pt;height:23.2pt;z-index:25166233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kDAgg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">
                <v:line id="直接连接符 4" o:spid="_x0000_s104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4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4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5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161DDA32" w14:textId="77777777" w:rsidR="00E80AFE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5BB7B01" wp14:editId="746A9DBE">
            <wp:simplePos x="0" y="0"/>
            <wp:positionH relativeFrom="column">
              <wp:posOffset>4440555</wp:posOffset>
            </wp:positionH>
            <wp:positionV relativeFrom="paragraph">
              <wp:posOffset>717550</wp:posOffset>
            </wp:positionV>
            <wp:extent cx="1283335" cy="1489710"/>
            <wp:effectExtent l="9525" t="9525" r="15240" b="12065"/>
            <wp:wrapNone/>
            <wp:docPr id="5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333" b="6333"/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14897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326DB2" wp14:editId="5EA72040">
                <wp:simplePos x="0" y="0"/>
                <wp:positionH relativeFrom="column">
                  <wp:posOffset>-629920</wp:posOffset>
                </wp:positionH>
                <wp:positionV relativeFrom="paragraph">
                  <wp:posOffset>-507365</wp:posOffset>
                </wp:positionV>
                <wp:extent cx="3338830" cy="63500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8830" cy="635000"/>
                          <a:chOff x="5326" y="886"/>
                          <a:chExt cx="5258" cy="1000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26" y="973"/>
                            <a:ext cx="3310" cy="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F42CF50" w14:textId="77777777" w:rsidR="00E80AFE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 超级简历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6AA227" w14:textId="77777777" w:rsidR="00E80AFE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3D305F" w14:textId="77777777" w:rsidR="00E80AFE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326DB2" id="组合 14" o:spid="_x0000_s1051" style="position:absolute;left:0;text-align:left;margin-left:-49.6pt;margin-top:-39.95pt;width:262.9pt;height:50pt;z-index:251659264" coordorigin="5326,886" coordsize="5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">
                <v:rect id="矩形 4" o:spid="_x0000_s1052" style="position:absolute;left:5326;top:973;width:3310;height: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7F42CF50" w14:textId="77777777" w:rsidR="00E80AFE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pacing w:val="60"/>
                            <w:sz w:val="52"/>
                            <w:szCs w:val="52"/>
                          </w:rPr>
                          <w:t> 超级简历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53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54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596AA227" w14:textId="77777777" w:rsidR="00E80AFE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55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073D305F" w14:textId="77777777" w:rsidR="00E80AFE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8D283E" wp14:editId="5E4DA910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F633969" w14:textId="6CF36A7A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手机：  </w:t>
                            </w:r>
                            <w:proofErr w:type="spellStart"/>
                            <w:r w:rsidR="00CC361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超级简历简历模板x</w:t>
                            </w:r>
                            <w:proofErr w:type="spellEnd"/>
                          </w:p>
                          <w:p w14:paraId="3C9E3F25" w14:textId="360F2C5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proofErr w:type="spellStart"/>
                            <w:r w:rsidR="00CC361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超级简历简历模板x</w:t>
                            </w:r>
                            <w:proofErr w:type="spellEnd"/>
                          </w:p>
                          <w:p w14:paraId="1DE94BA8" w14:textId="7777777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微信：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dgfjksgf</w:t>
                            </w:r>
                            <w:proofErr w:type="spellEnd"/>
                          </w:p>
                          <w:p w14:paraId="1A081E03" w14:textId="7777777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D283E" id="_x0000_s1056" style="position:absolute;left:0;text-align:left;margin-left:165.85pt;margin-top:67.75pt;width:179.4pt;height:9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" filled="f" stroked="f">
                <v:textbox>
                  <w:txbxContent>
                    <w:p w14:paraId="1F633969" w14:textId="6CF36A7A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proofErr w:type="spellStart"/>
                      <w:r w:rsidR="00CC361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超级简历简历模板x</w:t>
                      </w:r>
                      <w:proofErr w:type="spellEnd"/>
                    </w:p>
                    <w:p w14:paraId="3C9E3F25" w14:textId="360F2C5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proofErr w:type="spellStart"/>
                      <w:r w:rsidR="00CC361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超级简历简历模板x</w:t>
                      </w:r>
                      <w:proofErr w:type="spellEnd"/>
                    </w:p>
                    <w:p w14:paraId="1DE94BA8" w14:textId="7777777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微信：  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dgfjksgf</w:t>
                      </w:r>
                      <w:proofErr w:type="spellEnd"/>
                    </w:p>
                    <w:p w14:paraId="1A081E03" w14:textId="7777777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45BC325" wp14:editId="2F5A57B5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3F5FE22" w14:textId="77777777" w:rsidR="00E80AFE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5BC325" id="组合 57" o:spid="_x0000_s1057" style="position:absolute;left:0;text-align:left;margin-left:-54.15pt;margin-top:38.05pt;width:517.45pt;height:23.2pt;z-index:25165721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">
                <v:line id="直接连接符 4" o:spid="_x0000_s1058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59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60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61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33F5FE22" w14:textId="77777777" w:rsidR="00E80AFE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7E3787F" wp14:editId="2C926D64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528274" w14:textId="686D0172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CC361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钟小轩</w:t>
                            </w:r>
                          </w:p>
                          <w:p w14:paraId="32635E4E" w14:textId="7777777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23</w:t>
                            </w:r>
                          </w:p>
                          <w:p w14:paraId="292598BA" w14:textId="7777777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2260DF81" w14:textId="77777777" w:rsidR="00E80AF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3787F" id="_x0000_s1062" style="position:absolute;left:0;text-align:left;margin-left:-32.4pt;margin-top:67.75pt;width:176.75pt;height:9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" filled="f" stroked="f">
                <v:textbox>
                  <w:txbxContent>
                    <w:p w14:paraId="02528274" w14:textId="686D0172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CC361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钟小轩</w:t>
                      </w:r>
                    </w:p>
                    <w:p w14:paraId="32635E4E" w14:textId="7777777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23</w:t>
                      </w:r>
                    </w:p>
                    <w:p w14:paraId="292598BA" w14:textId="7777777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2260DF81" w14:textId="77777777" w:rsidR="00E80AF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87B5339" wp14:editId="7E346687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13165" id="矩形 7" o:spid="_x0000_s1026" style="position:absolute;margin-left:-90.7pt;margin-top:-72.25pt;width:608.1pt;height:845.3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" fillcolor="#f5f6fb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4E4B6B" wp14:editId="45B023CF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1A4F5" id="直接连接符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115A912C" wp14:editId="5A7FF7B6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E2977" id="直接连接符 33" o:spid="_x0000_s1026" style="position:absolute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 </w:t>
      </w:r>
    </w:p>
    <w:sectPr w:rsidR="00E80AF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 UI Semibold"/>
    <w:charset w:val="80"/>
    <w:family w:val="auto"/>
    <w:pitch w:val="default"/>
    <w:sig w:usb0="00000000" w:usb1="00000000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32398929">
    <w:abstractNumId w:val="1"/>
  </w:num>
  <w:num w:numId="2" w16cid:durableId="69891099">
    <w:abstractNumId w:val="0"/>
  </w:num>
  <w:num w:numId="3" w16cid:durableId="1520001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606C21AA"/>
    <w:rsid w:val="000A610C"/>
    <w:rsid w:val="000C233C"/>
    <w:rsid w:val="001E3984"/>
    <w:rsid w:val="003A550E"/>
    <w:rsid w:val="006F74FD"/>
    <w:rsid w:val="00931EE2"/>
    <w:rsid w:val="00A45395"/>
    <w:rsid w:val="00C25F89"/>
    <w:rsid w:val="00CC3617"/>
    <w:rsid w:val="00DD38F3"/>
    <w:rsid w:val="00E80AFE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317740C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6A5D545F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1752F9"/>
  <w15:docId w15:val="{85D247D6-7B2E-40EC-AC4F-CA0C3186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简历-简致简历求职简历应届生简历最新简历创意简历.docx</Template>
  <TotalTime>105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6</cp:revision>
  <dcterms:created xsi:type="dcterms:W3CDTF">2017-07-02T12:17:00Z</dcterms:created>
  <dcterms:modified xsi:type="dcterms:W3CDTF">2025-03-05T08:46:00Z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D720A65A1C414DE0A8F1239C2BBCE1D8_13</vt:lpwstr>
  </property>
</Properties>
</file>