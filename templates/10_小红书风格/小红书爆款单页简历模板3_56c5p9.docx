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C194C" w14:textId="77777777" w:rsidR="00853703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74B347A8" wp14:editId="1CD0EA13">
                <wp:simplePos x="0" y="0"/>
                <wp:positionH relativeFrom="column">
                  <wp:posOffset>-2783205</wp:posOffset>
                </wp:positionH>
                <wp:positionV relativeFrom="paragraph">
                  <wp:posOffset>-636905</wp:posOffset>
                </wp:positionV>
                <wp:extent cx="5657215" cy="845820"/>
                <wp:effectExtent l="0" t="0" r="635" b="11430"/>
                <wp:wrapNone/>
                <wp:docPr id="3" name="圆角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-1120775" y="272415"/>
                          <a:ext cx="5657215" cy="84582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DEC6C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wrap="square" rtlCol="0" anchor="ctr"/>
                    </wps:wsp>
                  </a:graphicData>
                </a:graphic>
              </wp:anchor>
            </w:drawing>
          </mc:Choice>
          <mc:Fallback>
            <w:pict>
              <v:roundrect w14:anchorId="7B3A6823" id="圆角矩形 3" o:spid="_x0000_s1026" style="position:absolute;margin-left:-219.15pt;margin-top:-50.15pt;width:445.45pt;height:66.6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" fillcolor="#dec6c2" stroked="f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5B0A010" wp14:editId="33F95264">
                <wp:simplePos x="0" y="0"/>
                <wp:positionH relativeFrom="column">
                  <wp:posOffset>-420370</wp:posOffset>
                </wp:positionH>
                <wp:positionV relativeFrom="paragraph">
                  <wp:posOffset>5677535</wp:posOffset>
                </wp:positionV>
                <wp:extent cx="6435725" cy="1243965"/>
                <wp:effectExtent l="0" t="0" r="0" b="0"/>
                <wp:wrapNone/>
                <wp:docPr id="8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731520" y="7778115"/>
                          <a:ext cx="6435725" cy="12439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653D127E" w14:textId="77777777" w:rsidR="00853703" w:rsidRDefault="00000000">
                            <w:pPr>
                              <w:pStyle w:val="a9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607A9D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607A9D"/>
                                <w:kern w:val="24"/>
                                <w:sz w:val="21"/>
                                <w:szCs w:val="21"/>
                              </w:rPr>
                              <w:t>行政助理                       一路网络科技有限公司                          2015.03-2016.01</w:t>
                            </w:r>
                          </w:p>
                          <w:p w14:paraId="72FB53FF" w14:textId="77777777" w:rsidR="00853703" w:rsidRDefault="00000000">
                            <w:pPr>
                              <w:pStyle w:val="a9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负责中心的接待工作；</w:t>
                            </w:r>
                          </w:p>
                          <w:p w14:paraId="2ED250E1" w14:textId="77777777" w:rsidR="00853703" w:rsidRDefault="00000000">
                            <w:pPr>
                              <w:pStyle w:val="a9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负责中心的行政事务及前台管理；</w:t>
                            </w:r>
                          </w:p>
                          <w:p w14:paraId="5575894D" w14:textId="77777777" w:rsidR="00853703" w:rsidRDefault="00000000">
                            <w:pPr>
                              <w:pStyle w:val="a9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协助处理客户服务及简单客诉；</w:t>
                            </w:r>
                          </w:p>
                          <w:p w14:paraId="19212657" w14:textId="77777777" w:rsidR="00853703" w:rsidRDefault="00000000">
                            <w:pPr>
                              <w:pStyle w:val="a9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负责中心简单财务管理，资产管控；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5B0A010" id="Rectangle 3" o:spid="_x0000_s1026" style="position:absolute;left:0;text-align:left;margin-left:-33.1pt;margin-top:447.05pt;width:506.75pt;height:97.9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" filled="f" stroked="f">
                <v:textbox style="mso-fit-shape-to-text:t">
                  <w:txbxContent>
                    <w:p w14:paraId="653D127E" w14:textId="77777777" w:rsidR="00853703" w:rsidRDefault="00000000">
                      <w:pPr>
                        <w:pStyle w:val="a9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607A9D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607A9D"/>
                          <w:kern w:val="24"/>
                          <w:sz w:val="21"/>
                          <w:szCs w:val="21"/>
                        </w:rPr>
                        <w:t>行政助理                       一路网络科技有限公司                          2015.03-2016.01</w:t>
                      </w:r>
                    </w:p>
                    <w:p w14:paraId="72FB53FF" w14:textId="77777777" w:rsidR="00853703" w:rsidRDefault="00000000">
                      <w:pPr>
                        <w:pStyle w:val="a9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负责中心的接待工作；</w:t>
                      </w:r>
                    </w:p>
                    <w:p w14:paraId="2ED250E1" w14:textId="77777777" w:rsidR="00853703" w:rsidRDefault="00000000">
                      <w:pPr>
                        <w:pStyle w:val="a9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负责中心的行政事务及前台管理；</w:t>
                      </w:r>
                    </w:p>
                    <w:p w14:paraId="5575894D" w14:textId="77777777" w:rsidR="00853703" w:rsidRDefault="00000000">
                      <w:pPr>
                        <w:pStyle w:val="a9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协助处理客户服务及简单客诉；</w:t>
                      </w:r>
                    </w:p>
                    <w:p w14:paraId="19212657" w14:textId="77777777" w:rsidR="00853703" w:rsidRDefault="00000000">
                      <w:pPr>
                        <w:pStyle w:val="a9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负责中心简单财务管理，资产管控；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EDA923A" wp14:editId="2228BB5A">
                <wp:simplePos x="0" y="0"/>
                <wp:positionH relativeFrom="column">
                  <wp:posOffset>-421005</wp:posOffset>
                </wp:positionH>
                <wp:positionV relativeFrom="paragraph">
                  <wp:posOffset>3952875</wp:posOffset>
                </wp:positionV>
                <wp:extent cx="6435725" cy="1701165"/>
                <wp:effectExtent l="0" t="0" r="0" b="0"/>
                <wp:wrapNone/>
                <wp:docPr id="20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731520" y="6110605"/>
                          <a:ext cx="6435725" cy="17011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581B81CB" w14:textId="77777777" w:rsidR="00853703" w:rsidRDefault="00000000">
                            <w:pPr>
                              <w:pStyle w:val="a9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607A9D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607A9D"/>
                                <w:kern w:val="24"/>
                                <w:sz w:val="21"/>
                                <w:szCs w:val="21"/>
                              </w:rPr>
                              <w:t>行政主管                       贵泽实业有限公司                                 2016.03-至今</w:t>
                            </w:r>
                          </w:p>
                          <w:p w14:paraId="324F30F9" w14:textId="77777777" w:rsidR="00853703" w:rsidRDefault="00000000">
                            <w:pPr>
                              <w:pStyle w:val="a9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hint="eastAsia"/>
                                <w:color w:val="595959" w:themeColor="text1" w:themeTint="A6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拥负责本部的行政人事管理和日常事务，协助总监搞好各部门之间的综合协调，落实公司规章制度，沟通内外联系，保证上情下达和下情上报，负责对会议文件决定的事项进行催办、查办和落实，负责全公司组织系统及工作职责研讨和修订。</w:t>
                            </w:r>
                          </w:p>
                          <w:p w14:paraId="23168D56" w14:textId="77777777" w:rsidR="00853703" w:rsidRDefault="00000000">
                            <w:pPr>
                              <w:pStyle w:val="a9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编制公司人事管理制度，规避各项人事风险。</w:t>
                            </w:r>
                          </w:p>
                          <w:p w14:paraId="3338DDA8" w14:textId="77777777" w:rsidR="00853703" w:rsidRDefault="00000000">
                            <w:pPr>
                              <w:pStyle w:val="a9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负责招聘工作，制定公司的人力资源发展计划，确保人才梯队发展和人才储备及培养。</w:t>
                            </w:r>
                          </w:p>
                          <w:p w14:paraId="279C3F76" w14:textId="77777777" w:rsidR="00853703" w:rsidRDefault="00000000">
                            <w:pPr>
                              <w:pStyle w:val="a9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督导公司各项行政、人事制度的执行，以及各项行政人事工作的进展情况，并采取必要的措施。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EDA923A" id="_x0000_s1027" style="position:absolute;left:0;text-align:left;margin-left:-33.15pt;margin-top:311.25pt;width:506.75pt;height:133.9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" filled="f" stroked="f">
                <v:textbox style="mso-fit-shape-to-text:t">
                  <w:txbxContent>
                    <w:p w14:paraId="581B81CB" w14:textId="77777777" w:rsidR="00853703" w:rsidRDefault="00000000">
                      <w:pPr>
                        <w:pStyle w:val="a9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607A9D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607A9D"/>
                          <w:kern w:val="24"/>
                          <w:sz w:val="21"/>
                          <w:szCs w:val="21"/>
                        </w:rPr>
                        <w:t>行政主管                       贵泽实业有限公司                                 2016.03-至今</w:t>
                      </w:r>
                    </w:p>
                    <w:p w14:paraId="324F30F9" w14:textId="77777777" w:rsidR="00853703" w:rsidRDefault="00000000">
                      <w:pPr>
                        <w:pStyle w:val="a9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hint="eastAsia"/>
                          <w:color w:val="595959" w:themeColor="text1" w:themeTint="A6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拥负责本部的行政人事管理和日常事务，协助总监搞好各部门之间的综合协调，落实公司规章制度，沟通内外联系，保证上情下达和下情上报，负责对会议文件决定的事项进行催办、查办和落实，负责全公司组织系统及工作职责研讨和修订。</w:t>
                      </w:r>
                    </w:p>
                    <w:p w14:paraId="23168D56" w14:textId="77777777" w:rsidR="00853703" w:rsidRDefault="00000000">
                      <w:pPr>
                        <w:pStyle w:val="a9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编制公司人事管理制度，规避各项人事风险。</w:t>
                      </w:r>
                    </w:p>
                    <w:p w14:paraId="3338DDA8" w14:textId="77777777" w:rsidR="00853703" w:rsidRDefault="00000000">
                      <w:pPr>
                        <w:pStyle w:val="a9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负责招聘工作，制定公司的人力资源发展计划，确保人才梯队发展和人才储备及培养。</w:t>
                      </w:r>
                    </w:p>
                    <w:p w14:paraId="279C3F76" w14:textId="77777777" w:rsidR="00853703" w:rsidRDefault="00000000">
                      <w:pPr>
                        <w:pStyle w:val="a9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督导公司各项行政、人事制度的执行，以及各项行政人事工作的进展情况，并采取必要的措施。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0FA81DFA" wp14:editId="3F92AEBA">
                <wp:simplePos x="0" y="0"/>
                <wp:positionH relativeFrom="column">
                  <wp:posOffset>-513080</wp:posOffset>
                </wp:positionH>
                <wp:positionV relativeFrom="paragraph">
                  <wp:posOffset>2540000</wp:posOffset>
                </wp:positionV>
                <wp:extent cx="6435725" cy="1003300"/>
                <wp:effectExtent l="0" t="0" r="0" b="0"/>
                <wp:wrapNone/>
                <wp:docPr id="18" name="矩形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731520" y="4639310"/>
                          <a:ext cx="6435725" cy="10033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72AB4FE8" w14:textId="77777777" w:rsidR="00853703" w:rsidRDefault="00000000">
                            <w:pPr>
                              <w:pStyle w:val="a9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hint="eastAsia"/>
                                <w:color w:val="607A9D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607A9D"/>
                                <w:kern w:val="24"/>
                                <w:sz w:val="21"/>
                                <w:szCs w:val="21"/>
                              </w:rPr>
                              <w:t>工商管理                        上海大学（本科）                          2012.09-2016.07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607A9D"/>
                                <w:kern w:val="24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14:paraId="3125668D" w14:textId="77777777" w:rsidR="00853703" w:rsidRDefault="00000000">
                            <w:pPr>
                              <w:pStyle w:val="a9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hint="eastAsia"/>
                                <w:color w:val="595959" w:themeColor="text1" w:themeTint="A6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主修课程：基础会计学、货币银行学、统计学、经济法概论、财务会计学、管理学原理、组织行为学、市场营销学、国际贸易理论、国际贸易实务、人力资源开发与管理、财务管理学、企业经营战略概论、质量管理学、西方经济学等等</w:t>
                            </w:r>
                          </w:p>
                        </w:txbxContent>
                      </wps:txbx>
                      <wps:bodyPr vert="horz" wrap="square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FA81DFA" id="矩形 18" o:spid="_x0000_s1028" style="position:absolute;left:0;text-align:left;margin-left:-40.4pt;margin-top:200pt;width:506.75pt;height:79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" filled="f" stroked="f">
                <v:textbox>
                  <w:txbxContent>
                    <w:p w14:paraId="72AB4FE8" w14:textId="77777777" w:rsidR="00853703" w:rsidRDefault="00000000">
                      <w:pPr>
                        <w:pStyle w:val="a9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hint="eastAsia"/>
                          <w:color w:val="607A9D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607A9D"/>
                          <w:kern w:val="24"/>
                          <w:sz w:val="21"/>
                          <w:szCs w:val="21"/>
                        </w:rPr>
                        <w:t>工商管理                        上海大学（本科）                          2012.09-2016.07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607A9D"/>
                          <w:kern w:val="24"/>
                          <w:sz w:val="22"/>
                          <w:szCs w:val="22"/>
                        </w:rPr>
                        <w:t xml:space="preserve"> </w:t>
                      </w:r>
                    </w:p>
                    <w:p w14:paraId="3125668D" w14:textId="77777777" w:rsidR="00853703" w:rsidRDefault="00000000">
                      <w:pPr>
                        <w:pStyle w:val="a9"/>
                        <w:numPr>
                          <w:ilvl w:val="0"/>
                          <w:numId w:val="2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hint="eastAsia"/>
                          <w:color w:val="595959" w:themeColor="text1" w:themeTint="A6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主修课程：基础会计学、货币银行学、统计学、经济法概论、财务会计学、管理学原理、组织行为学、市场营销学、国际贸易理论、国际贸易实务、人力资源开发与管理、财务管理学、企业经营战略概论、质量管理学、西方经济学等等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945E42B" wp14:editId="094F3438">
                <wp:simplePos x="0" y="0"/>
                <wp:positionH relativeFrom="column">
                  <wp:posOffset>-392430</wp:posOffset>
                </wp:positionH>
                <wp:positionV relativeFrom="paragraph">
                  <wp:posOffset>8528050</wp:posOffset>
                </wp:positionV>
                <wp:extent cx="6270625" cy="786765"/>
                <wp:effectExtent l="0" t="0" r="0" b="0"/>
                <wp:wrapNone/>
                <wp:docPr id="21" name="矩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731520" y="3415030"/>
                          <a:ext cx="6270625" cy="7867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4CD34DD0" w14:textId="77777777" w:rsidR="00853703" w:rsidRDefault="00000000">
                            <w:pPr>
                              <w:pStyle w:val="a9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hint="eastAsia"/>
                                <w:color w:val="595959" w:themeColor="text1" w:themeTint="A6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工作积极认真，细心负责，熟练运用办公自动化软件，善于在工作中提出问题、发现问题、解决问题，有较强的分析能力；勤奋好学，踏实肯干，动手能力强，认真负责，有很强的社会责任感；坚毅不拔，吃苦耐劳，喜欢和勇于迎接新挑战。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945E42B" id="矩形 21" o:spid="_x0000_s1029" style="position:absolute;left:0;text-align:left;margin-left:-30.9pt;margin-top:671.5pt;width:493.75pt;height:61.9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" filled="f" stroked="f">
                <v:textbox style="mso-fit-shape-to-text:t">
                  <w:txbxContent>
                    <w:p w14:paraId="4CD34DD0" w14:textId="77777777" w:rsidR="00853703" w:rsidRDefault="00000000">
                      <w:pPr>
                        <w:pStyle w:val="a9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hint="eastAsia"/>
                          <w:color w:val="595959" w:themeColor="text1" w:themeTint="A6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工作积极认真，细心负责，熟练运用办公自动化软件，善于在工作中提出问题、发现问题、解决问题，有较强的分析能力；勤奋好学，踏实肯干，动手能力强，认真负责，有很强的社会责任感；坚毅不拔，吃苦耐劳，喜欢和勇于迎接新挑战。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3E92FFB7" wp14:editId="2868F23D">
                <wp:simplePos x="0" y="0"/>
                <wp:positionH relativeFrom="column">
                  <wp:posOffset>-742315</wp:posOffset>
                </wp:positionH>
                <wp:positionV relativeFrom="paragraph">
                  <wp:posOffset>8182610</wp:posOffset>
                </wp:positionV>
                <wp:extent cx="6571615" cy="294640"/>
                <wp:effectExtent l="19050" t="12700" r="635" b="35560"/>
                <wp:wrapNone/>
                <wp:docPr id="40" name="组合 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71615" cy="294640"/>
                          <a:chOff x="1000" y="3618"/>
                          <a:chExt cx="10349" cy="464"/>
                        </a:xfrm>
                      </wpg:grpSpPr>
                      <wps:wsp>
                        <wps:cNvPr id="41" name="直接连接符 4"/>
                        <wps:cNvCnPr/>
                        <wps:spPr>
                          <a:xfrm rot="16200000">
                            <a:off x="7097" y="-406"/>
                            <a:ext cx="0" cy="8504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chemeClr val="bg1">
                                <a:lumMod val="85000"/>
                              </a:scheme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g:grpSp>
                        <wpg:cNvPr id="42" name="组合 6"/>
                        <wpg:cNvGrpSpPr/>
                        <wpg:grpSpPr>
                          <a:xfrm>
                            <a:off x="1000" y="3618"/>
                            <a:ext cx="1966" cy="464"/>
                            <a:chOff x="1000" y="3618"/>
                            <a:chExt cx="1966" cy="464"/>
                          </a:xfrm>
                        </wpg:grpSpPr>
                        <wps:wsp>
                          <wps:cNvPr id="43" name="矩形 17"/>
                          <wps:cNvSpPr/>
                          <wps:spPr>
                            <a:xfrm>
                              <a:off x="1000" y="3628"/>
                              <a:ext cx="1967" cy="455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DEC6C2"/>
                            </a:solidFill>
                            <a:ln w="38100">
                              <a:solidFill>
                                <a:srgbClr val="F5F6FB"/>
                              </a:solidFill>
                            </a:ln>
                          </wps:spPr>
                          <wps:txbx>
                            <w:txbxContent>
                              <w:p w14:paraId="49CC04BF" w14:textId="77777777" w:rsidR="00853703" w:rsidRDefault="00853703">
                                <w:pPr>
                                  <w:jc w:val="center"/>
                                </w:pPr>
                              </w:p>
                              <w:p w14:paraId="32DEE19D" w14:textId="77777777" w:rsidR="00853703" w:rsidRDefault="00853703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vert="horz" wrap="square" anchor="ctr" upright="1"/>
                        </wps:wsp>
                        <wps:wsp>
                          <wps:cNvPr id="44" name="矩形 27"/>
                          <wps:cNvSpPr/>
                          <wps:spPr>
                            <a:xfrm>
                              <a:off x="1370" y="3618"/>
                              <a:ext cx="1558" cy="455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37A4845C" w14:textId="77777777" w:rsidR="00853703" w:rsidRDefault="00000000">
                                <w:pPr>
                                  <w:pStyle w:val="a9"/>
                                  <w:spacing w:before="0" w:beforeAutospacing="0" w:after="0" w:afterAutospacing="0" w:line="312" w:lineRule="exact"/>
                                  <w:jc w:val="center"/>
                                  <w:rPr>
                                    <w:rFonts w:hint="eastAsia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Times New Roman" w:hint="eastAsia"/>
                                    <w:b/>
                                    <w:bCs/>
                                    <w:color w:val="FFFFFF"/>
                                    <w:kern w:val="24"/>
                                  </w:rPr>
                                  <w:t>自我评价</w:t>
                                </w:r>
                              </w:p>
                            </w:txbxContent>
                          </wps:txbx>
                          <wps:bodyPr vert="horz" wrap="square" rtlCol="0" anchor="ctr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E92FFB7" id="组合 40" o:spid="_x0000_s1030" style="position:absolute;left:0;text-align:left;margin-left:-58.45pt;margin-top:644.3pt;width:517.45pt;height:23.2pt;z-index:251665408" coordorigin="1000,3618" coordsize="10349,4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">
                <v:line id="直接连接符 4" o:spid="_x0000_s1031" style="position:absolute;rotation:-90;visibility:visible;mso-wrap-style:square" from="7097,-406" to="7097,80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" strokecolor="#d8d8d8 [2732]" strokeweight="1.5pt">
                  <v:stroke joinstyle="miter"/>
                </v:line>
                <v:group id="组合 6" o:spid="_x0000_s1032" style="position:absolute;left:1000;top:3618;width:1966;height:464" coordorigin="1000,3618" coordsize="1966,4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Nbr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xE8v4QfIBcPAAAA//8DAFBLAQItABQABgAIAAAAIQDb4fbL7gAAAIUBAAATAAAAAAAAAAAA&#10;AAAAAAAAAABbQ29udGVudF9UeXBlc10ueG1sUEsBAi0AFAAGAAgAAAAhAFr0LFu/AAAAFQEAAAsA&#10;AAAAAAAAAAAAAAAAHwEAAF9yZWxzLy5yZWxzUEsBAi0AFAAGAAgAAAAhAGEQ1uvEAAAA2wAAAA8A&#10;AAAAAAAAAAAAAAAABwIAAGRycy9kb3ducmV2LnhtbFBLBQYAAAAAAwADALcAAAD4AgAAAAA=&#10;">
                  <v:roundrect id="矩形 17" o:spid="_x0000_s1033" style="position:absolute;left:1000;top:3628;width:1967;height:455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" fillcolor="#dec6c2" strokecolor="#f5f6fb" strokeweight="3pt">
                    <v:textbox>
                      <w:txbxContent>
                        <w:p w14:paraId="49CC04BF" w14:textId="77777777" w:rsidR="00853703" w:rsidRDefault="00853703">
                          <w:pPr>
                            <w:jc w:val="center"/>
                          </w:pPr>
                        </w:p>
                        <w:p w14:paraId="32DEE19D" w14:textId="77777777" w:rsidR="00853703" w:rsidRDefault="00853703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ect id="矩形 27" o:spid="_x0000_s1034" style="position:absolute;left:1370;top:3618;width:1558;height:4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" filled="f" stroked="f" strokeweight="1pt">
                    <v:textbox>
                      <w:txbxContent>
                        <w:p w14:paraId="37A4845C" w14:textId="77777777" w:rsidR="00853703" w:rsidRDefault="00000000">
                          <w:pPr>
                            <w:pStyle w:val="a9"/>
                            <w:spacing w:before="0" w:beforeAutospacing="0" w:after="0" w:afterAutospacing="0" w:line="312" w:lineRule="exact"/>
                            <w:jc w:val="center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ascii="微软雅黑" w:eastAsia="微软雅黑" w:hAnsi="微软雅黑" w:cs="Times New Roman" w:hint="eastAsia"/>
                              <w:b/>
                              <w:bCs/>
                              <w:color w:val="FFFFFF"/>
                              <w:kern w:val="24"/>
                            </w:rPr>
                            <w:t>自我评价</w:t>
                          </w: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5D21D112" wp14:editId="755E813E">
                <wp:simplePos x="0" y="0"/>
                <wp:positionH relativeFrom="column">
                  <wp:posOffset>-448310</wp:posOffset>
                </wp:positionH>
                <wp:positionV relativeFrom="paragraph">
                  <wp:posOffset>7342505</wp:posOffset>
                </wp:positionV>
                <wp:extent cx="6435725" cy="786765"/>
                <wp:effectExtent l="0" t="0" r="0" b="0"/>
                <wp:wrapNone/>
                <wp:docPr id="19" name="矩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731520" y="9478645"/>
                          <a:ext cx="6435725" cy="7867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0AA3EADC" w14:textId="77777777" w:rsidR="00853703" w:rsidRDefault="00000000">
                            <w:pPr>
                              <w:pStyle w:val="a9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语言能力：大学英语6级证书，荣获全国大学生英语竞赛一等奖，能够熟练的进行听、说、读、写。</w:t>
                            </w:r>
                          </w:p>
                          <w:p w14:paraId="4D75A933" w14:textId="77777777" w:rsidR="00853703" w:rsidRDefault="00000000">
                            <w:pPr>
                              <w:pStyle w:val="a9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计算机：计算机二级证书，熟练操作windows平台上的各类应用软件，如Word、Excel、Power Point。</w:t>
                            </w:r>
                          </w:p>
                          <w:p w14:paraId="35E8FAF8" w14:textId="77777777" w:rsidR="00853703" w:rsidRDefault="00000000">
                            <w:pPr>
                              <w:pStyle w:val="a9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团队能力：具有丰富的团队组建与扩充经验和项目管理与协调经验，能够独挡一面。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D21D112" id="矩形 19" o:spid="_x0000_s1035" style="position:absolute;left:0;text-align:left;margin-left:-35.3pt;margin-top:578.15pt;width:506.75pt;height:61.95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" filled="f" stroked="f">
                <v:textbox style="mso-fit-shape-to-text:t">
                  <w:txbxContent>
                    <w:p w14:paraId="0AA3EADC" w14:textId="77777777" w:rsidR="00853703" w:rsidRDefault="00000000">
                      <w:pPr>
                        <w:pStyle w:val="a9"/>
                        <w:numPr>
                          <w:ilvl w:val="0"/>
                          <w:numId w:val="3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语言能力：大学英语6级证书，荣获全国大学生英语竞赛一等奖，能够熟练的进行听、说、读、写。</w:t>
                      </w:r>
                    </w:p>
                    <w:p w14:paraId="4D75A933" w14:textId="77777777" w:rsidR="00853703" w:rsidRDefault="00000000">
                      <w:pPr>
                        <w:pStyle w:val="a9"/>
                        <w:numPr>
                          <w:ilvl w:val="0"/>
                          <w:numId w:val="3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计算机：计算机二级证书，熟练操作windows平台上的各类应用软件，如Word、Excel、Power Point。</w:t>
                      </w:r>
                    </w:p>
                    <w:p w14:paraId="35E8FAF8" w14:textId="77777777" w:rsidR="00853703" w:rsidRDefault="00000000">
                      <w:pPr>
                        <w:pStyle w:val="a9"/>
                        <w:numPr>
                          <w:ilvl w:val="0"/>
                          <w:numId w:val="3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团队能力：具有丰富的团队组建与扩充经验和项目管理与协调经验，能够独挡一面。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4144" behindDoc="0" locked="0" layoutInCell="1" allowOverlap="1" wp14:anchorId="45912255" wp14:editId="6BDEE5A0">
                <wp:simplePos x="0" y="0"/>
                <wp:positionH relativeFrom="column">
                  <wp:posOffset>-732790</wp:posOffset>
                </wp:positionH>
                <wp:positionV relativeFrom="paragraph">
                  <wp:posOffset>6981190</wp:posOffset>
                </wp:positionV>
                <wp:extent cx="6571615" cy="294640"/>
                <wp:effectExtent l="19050" t="12700" r="635" b="35560"/>
                <wp:wrapNone/>
                <wp:docPr id="35" name="组合 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71615" cy="294640"/>
                          <a:chOff x="1000" y="3618"/>
                          <a:chExt cx="10349" cy="464"/>
                        </a:xfrm>
                      </wpg:grpSpPr>
                      <wps:wsp>
                        <wps:cNvPr id="36" name="直接连接符 4"/>
                        <wps:cNvCnPr/>
                        <wps:spPr>
                          <a:xfrm rot="16200000">
                            <a:off x="7097" y="-406"/>
                            <a:ext cx="0" cy="8504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chemeClr val="bg1">
                                <a:lumMod val="85000"/>
                              </a:scheme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g:grpSp>
                        <wpg:cNvPr id="37" name="组合 6"/>
                        <wpg:cNvGrpSpPr/>
                        <wpg:grpSpPr>
                          <a:xfrm>
                            <a:off x="1000" y="3618"/>
                            <a:ext cx="1966" cy="464"/>
                            <a:chOff x="1000" y="3618"/>
                            <a:chExt cx="1966" cy="464"/>
                          </a:xfrm>
                        </wpg:grpSpPr>
                        <wps:wsp>
                          <wps:cNvPr id="38" name="矩形 17"/>
                          <wps:cNvSpPr/>
                          <wps:spPr>
                            <a:xfrm>
                              <a:off x="1000" y="3628"/>
                              <a:ext cx="1967" cy="455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DEC6C2"/>
                            </a:solidFill>
                            <a:ln w="38100">
                              <a:solidFill>
                                <a:srgbClr val="F5F6FB"/>
                              </a:solidFill>
                            </a:ln>
                          </wps:spPr>
                          <wps:bodyPr vert="horz" wrap="square" anchor="ctr" upright="1"/>
                        </wps:wsp>
                        <wps:wsp>
                          <wps:cNvPr id="39" name="矩形 27"/>
                          <wps:cNvSpPr/>
                          <wps:spPr>
                            <a:xfrm>
                              <a:off x="1370" y="3618"/>
                              <a:ext cx="1558" cy="455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4351C33D" w14:textId="77777777" w:rsidR="00853703" w:rsidRDefault="00000000">
                                <w:pPr>
                                  <w:pStyle w:val="a9"/>
                                  <w:spacing w:before="0" w:beforeAutospacing="0" w:after="0" w:afterAutospacing="0" w:line="312" w:lineRule="exact"/>
                                  <w:jc w:val="center"/>
                                  <w:rPr>
                                    <w:rFonts w:hint="eastAsia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Times New Roman" w:hint="eastAsia"/>
                                    <w:b/>
                                    <w:bCs/>
                                    <w:color w:val="FFFFFF"/>
                                    <w:kern w:val="24"/>
                                  </w:rPr>
                                  <w:t>职业技能</w:t>
                                </w:r>
                              </w:p>
                            </w:txbxContent>
                          </wps:txbx>
                          <wps:bodyPr vert="horz" wrap="square" rtlCol="0" anchor="ctr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5912255" id="组合 35" o:spid="_x0000_s1036" style="position:absolute;left:0;text-align:left;margin-left:-57.7pt;margin-top:549.7pt;width:517.45pt;height:23.2pt;z-index:251654144" coordorigin="1000,3618" coordsize="10349,4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">
                <v:line id="直接连接符 4" o:spid="_x0000_s1037" style="position:absolute;rotation:-90;visibility:visible;mso-wrap-style:square" from="7097,-406" to="7097,80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" strokecolor="#d8d8d8 [2732]" strokeweight="1.5pt">
                  <v:stroke joinstyle="miter"/>
                </v:line>
                <v:group id="组合 6" o:spid="_x0000_s1038" style="position:absolute;left:1000;top:3618;width:1966;height:464" coordorigin="1000,3618" coordsize="1966,4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  <v:roundrect id="矩形 17" o:spid="_x0000_s1039" style="position:absolute;left:1000;top:3628;width:1967;height:455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" fillcolor="#dec6c2" strokecolor="#f5f6fb" strokeweight="3pt"/>
                  <v:rect id="矩形 27" o:spid="_x0000_s1040" style="position:absolute;left:1370;top:3618;width:1558;height:4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" filled="f" stroked="f" strokeweight="1pt">
                    <v:textbox>
                      <w:txbxContent>
                        <w:p w14:paraId="4351C33D" w14:textId="77777777" w:rsidR="00853703" w:rsidRDefault="00000000">
                          <w:pPr>
                            <w:pStyle w:val="a9"/>
                            <w:spacing w:before="0" w:beforeAutospacing="0" w:after="0" w:afterAutospacing="0" w:line="312" w:lineRule="exact"/>
                            <w:jc w:val="center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ascii="微软雅黑" w:eastAsia="微软雅黑" w:hAnsi="微软雅黑" w:cs="Times New Roman" w:hint="eastAsia"/>
                              <w:b/>
                              <w:bCs/>
                              <w:color w:val="FFFFFF"/>
                              <w:kern w:val="24"/>
                            </w:rPr>
                            <w:t>职业技能</w:t>
                          </w: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3120" behindDoc="0" locked="0" layoutInCell="1" allowOverlap="1" wp14:anchorId="611C27A7" wp14:editId="102A2DAD">
                <wp:simplePos x="0" y="0"/>
                <wp:positionH relativeFrom="column">
                  <wp:posOffset>-714375</wp:posOffset>
                </wp:positionH>
                <wp:positionV relativeFrom="paragraph">
                  <wp:posOffset>2211070</wp:posOffset>
                </wp:positionV>
                <wp:extent cx="6571615" cy="294640"/>
                <wp:effectExtent l="19050" t="12700" r="635" b="35560"/>
                <wp:wrapNone/>
                <wp:docPr id="11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71615" cy="294640"/>
                          <a:chOff x="1000" y="3618"/>
                          <a:chExt cx="10349" cy="464"/>
                        </a:xfrm>
                      </wpg:grpSpPr>
                      <wps:wsp>
                        <wps:cNvPr id="4" name="直接连接符 4"/>
                        <wps:cNvCnPr/>
                        <wps:spPr>
                          <a:xfrm rot="16200000">
                            <a:off x="7097" y="-406"/>
                            <a:ext cx="0" cy="8504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chemeClr val="bg1">
                                <a:lumMod val="85000"/>
                              </a:scheme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g:grpSp>
                        <wpg:cNvPr id="6" name="组合 6"/>
                        <wpg:cNvGrpSpPr/>
                        <wpg:grpSpPr>
                          <a:xfrm>
                            <a:off x="1000" y="3618"/>
                            <a:ext cx="1966" cy="464"/>
                            <a:chOff x="1000" y="3618"/>
                            <a:chExt cx="1966" cy="464"/>
                          </a:xfrm>
                        </wpg:grpSpPr>
                        <wps:wsp>
                          <wps:cNvPr id="2" name="矩形 17"/>
                          <wps:cNvSpPr/>
                          <wps:spPr>
                            <a:xfrm>
                              <a:off x="1000" y="3628"/>
                              <a:ext cx="1967" cy="455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DEC6C2"/>
                            </a:solidFill>
                            <a:ln w="38100">
                              <a:solidFill>
                                <a:srgbClr val="F5F6FB"/>
                              </a:solidFill>
                            </a:ln>
                          </wps:spPr>
                          <wps:bodyPr vert="horz" wrap="square" anchor="ctr" upright="1"/>
                        </wps:wsp>
                        <wps:wsp>
                          <wps:cNvPr id="27" name="矩形 27"/>
                          <wps:cNvSpPr/>
                          <wps:spPr>
                            <a:xfrm>
                              <a:off x="1370" y="3618"/>
                              <a:ext cx="1558" cy="455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6999C1AC" w14:textId="77777777" w:rsidR="00853703" w:rsidRDefault="00000000">
                                <w:pPr>
                                  <w:pStyle w:val="a9"/>
                                  <w:spacing w:before="0" w:beforeAutospacing="0" w:after="0" w:afterAutospacing="0" w:line="312" w:lineRule="exact"/>
                                  <w:jc w:val="center"/>
                                  <w:rPr>
                                    <w:rFonts w:hint="eastAsia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Times New Roman" w:hint="eastAsia"/>
                                    <w:b/>
                                    <w:bCs/>
                                    <w:color w:val="FFFFFF"/>
                                    <w:kern w:val="24"/>
                                  </w:rPr>
                                  <w:t>教育背景</w:t>
                                </w:r>
                              </w:p>
                            </w:txbxContent>
                          </wps:txbx>
                          <wps:bodyPr vert="horz" wrap="square" rtlCol="0" anchor="ctr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11C27A7" id="组合 11" o:spid="_x0000_s1041" style="position:absolute;left:0;text-align:left;margin-left:-56.25pt;margin-top:174.1pt;width:517.45pt;height:23.2pt;z-index:251653120" coordorigin="1000,3618" coordsize="10349,4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">
                <v:line id="直接连接符 4" o:spid="_x0000_s1042" style="position:absolute;rotation:-90;visibility:visible;mso-wrap-style:square" from="7097,-406" to="7097,80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" strokecolor="#d8d8d8 [2732]" strokeweight="1.5pt">
                  <v:stroke joinstyle="miter"/>
                </v:line>
                <v:group id="组合 6" o:spid="_x0000_s1043" style="position:absolute;left:1000;top:3618;width:1966;height:464" coordorigin="1000,3618" coordsize="1966,4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<v:roundrect id="矩形 17" o:spid="_x0000_s1044" style="position:absolute;left:1000;top:3628;width:1967;height:455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" fillcolor="#dec6c2" strokecolor="#f5f6fb" strokeweight="3pt"/>
                  <v:rect id="矩形 27" o:spid="_x0000_s1045" style="position:absolute;left:1370;top:3618;width:1558;height:4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" filled="f" stroked="f" strokeweight="1pt">
                    <v:textbox>
                      <w:txbxContent>
                        <w:p w14:paraId="6999C1AC" w14:textId="77777777" w:rsidR="00853703" w:rsidRDefault="00000000">
                          <w:pPr>
                            <w:pStyle w:val="a9"/>
                            <w:spacing w:before="0" w:beforeAutospacing="0" w:after="0" w:afterAutospacing="0" w:line="312" w:lineRule="exact"/>
                            <w:jc w:val="center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ascii="微软雅黑" w:eastAsia="微软雅黑" w:hAnsi="微软雅黑" w:cs="Times New Roman" w:hint="eastAsia"/>
                              <w:b/>
                              <w:bCs/>
                              <w:color w:val="FFFFFF"/>
                              <w:kern w:val="24"/>
                            </w:rPr>
                            <w:t>教育背景</w:t>
                          </w: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3D2710ED" wp14:editId="1EC12E17">
                <wp:simplePos x="0" y="0"/>
                <wp:positionH relativeFrom="column">
                  <wp:posOffset>-714375</wp:posOffset>
                </wp:positionH>
                <wp:positionV relativeFrom="paragraph">
                  <wp:posOffset>3652520</wp:posOffset>
                </wp:positionV>
                <wp:extent cx="6571615" cy="294640"/>
                <wp:effectExtent l="19050" t="12700" r="635" b="35560"/>
                <wp:wrapNone/>
                <wp:docPr id="12" name="组合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71615" cy="294640"/>
                          <a:chOff x="1000" y="3618"/>
                          <a:chExt cx="10349" cy="464"/>
                        </a:xfrm>
                      </wpg:grpSpPr>
                      <wps:wsp>
                        <wps:cNvPr id="16" name="直接连接符 4"/>
                        <wps:cNvCnPr/>
                        <wps:spPr>
                          <a:xfrm rot="16200000">
                            <a:off x="7097" y="-406"/>
                            <a:ext cx="0" cy="8504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chemeClr val="bg1">
                                <a:lumMod val="85000"/>
                              </a:scheme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g:grpSp>
                        <wpg:cNvPr id="17" name="组合 6"/>
                        <wpg:cNvGrpSpPr/>
                        <wpg:grpSpPr>
                          <a:xfrm>
                            <a:off x="1000" y="3618"/>
                            <a:ext cx="1966" cy="464"/>
                            <a:chOff x="1000" y="3618"/>
                            <a:chExt cx="1966" cy="464"/>
                          </a:xfrm>
                        </wpg:grpSpPr>
                        <wps:wsp>
                          <wps:cNvPr id="26" name="矩形 17"/>
                          <wps:cNvSpPr/>
                          <wps:spPr>
                            <a:xfrm>
                              <a:off x="1000" y="3628"/>
                              <a:ext cx="1967" cy="455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DEC6C2"/>
                            </a:solidFill>
                            <a:ln w="38100">
                              <a:solidFill>
                                <a:srgbClr val="F5F6FB"/>
                              </a:solidFill>
                            </a:ln>
                          </wps:spPr>
                          <wps:bodyPr vert="horz" wrap="square" anchor="ctr" upright="1"/>
                        </wps:wsp>
                        <wps:wsp>
                          <wps:cNvPr id="28" name="矩形 27"/>
                          <wps:cNvSpPr/>
                          <wps:spPr>
                            <a:xfrm>
                              <a:off x="1370" y="3618"/>
                              <a:ext cx="1558" cy="455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22AC0D15" w14:textId="77777777" w:rsidR="00853703" w:rsidRDefault="00000000">
                                <w:pPr>
                                  <w:pStyle w:val="a9"/>
                                  <w:spacing w:before="0" w:beforeAutospacing="0" w:after="0" w:afterAutospacing="0" w:line="312" w:lineRule="exact"/>
                                  <w:jc w:val="center"/>
                                  <w:rPr>
                                    <w:rFonts w:hint="eastAsia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Times New Roman" w:hint="eastAsia"/>
                                    <w:b/>
                                    <w:bCs/>
                                    <w:color w:val="FFFFFF"/>
                                    <w:kern w:val="24"/>
                                  </w:rPr>
                                  <w:t>工作经验</w:t>
                                </w:r>
                              </w:p>
                            </w:txbxContent>
                          </wps:txbx>
                          <wps:bodyPr vert="horz" wrap="square" rtlCol="0" anchor="ctr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D2710ED" id="组合 12" o:spid="_x0000_s1046" style="position:absolute;left:0;text-align:left;margin-left:-56.25pt;margin-top:287.6pt;width:517.45pt;height:23.2pt;z-index:251662336" coordorigin="1000,3618" coordsize="10349,4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">
                <v:line id="直接连接符 4" o:spid="_x0000_s1047" style="position:absolute;rotation:-90;visibility:visible;mso-wrap-style:square" from="7097,-406" to="7097,80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" strokecolor="#d8d8d8 [2732]" strokeweight="1.5pt">
                  <v:stroke joinstyle="miter"/>
                </v:line>
                <v:group id="组合 6" o:spid="_x0000_s1048" style="position:absolute;left:1000;top:3618;width:1966;height:464" coordorigin="1000,3618" coordsize="1966,4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<v:roundrect id="矩形 17" o:spid="_x0000_s1049" style="position:absolute;left:1000;top:3628;width:1967;height:455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" fillcolor="#dec6c2" strokecolor="#f5f6fb" strokeweight="3pt"/>
                  <v:rect id="矩形 27" o:spid="_x0000_s1050" style="position:absolute;left:1370;top:3618;width:1558;height:4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" filled="f" stroked="f" strokeweight="1pt">
                    <v:textbox>
                      <w:txbxContent>
                        <w:p w14:paraId="22AC0D15" w14:textId="77777777" w:rsidR="00853703" w:rsidRDefault="00000000">
                          <w:pPr>
                            <w:pStyle w:val="a9"/>
                            <w:spacing w:before="0" w:beforeAutospacing="0" w:after="0" w:afterAutospacing="0" w:line="312" w:lineRule="exact"/>
                            <w:jc w:val="center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ascii="微软雅黑" w:eastAsia="微软雅黑" w:hAnsi="微软雅黑" w:cs="Times New Roman" w:hint="eastAsia"/>
                              <w:b/>
                              <w:bCs/>
                              <w:color w:val="FFFFFF"/>
                              <w:kern w:val="24"/>
                            </w:rPr>
                            <w:t>工作经验</w:t>
                          </w: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6432" behindDoc="0" locked="0" layoutInCell="1" allowOverlap="1" wp14:anchorId="7411E199" wp14:editId="6D08A217">
            <wp:simplePos x="0" y="0"/>
            <wp:positionH relativeFrom="column">
              <wp:posOffset>4440555</wp:posOffset>
            </wp:positionH>
            <wp:positionV relativeFrom="paragraph">
              <wp:posOffset>717550</wp:posOffset>
            </wp:positionV>
            <wp:extent cx="1283335" cy="1489710"/>
            <wp:effectExtent l="9525" t="9525" r="15240" b="12065"/>
            <wp:wrapNone/>
            <wp:docPr id="5" name="图片 5" descr="C:\Users\胖十斤的电脑\Desktop\微信图片_20230823174729.jpg微信图片_202308231747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C:\Users\胖十斤的电脑\Desktop\微信图片_20230823174729.jpg微信图片_20230823174729"/>
                    <pic:cNvPicPr>
                      <a:picLocks noChangeAspect="1"/>
                    </pic:cNvPicPr>
                  </pic:nvPicPr>
                  <pic:blipFill>
                    <a:blip r:embed="rId6"/>
                    <a:srcRect t="6333" b="6333"/>
                    <a:stretch>
                      <a:fillRect/>
                    </a:stretch>
                  </pic:blipFill>
                  <pic:spPr>
                    <a:xfrm>
                      <a:off x="0" y="0"/>
                      <a:ext cx="1283335" cy="1489710"/>
                    </a:xfrm>
                    <a:prstGeom prst="rect">
                      <a:avLst/>
                    </a:prstGeom>
                    <a:noFill/>
                    <a:ln w="3175">
                      <a:solidFill>
                        <a:srgbClr val="D3DBE4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F3F41C4" wp14:editId="38CAEE52">
                <wp:simplePos x="0" y="0"/>
                <wp:positionH relativeFrom="column">
                  <wp:posOffset>-629920</wp:posOffset>
                </wp:positionH>
                <wp:positionV relativeFrom="paragraph">
                  <wp:posOffset>-507365</wp:posOffset>
                </wp:positionV>
                <wp:extent cx="3338830" cy="635000"/>
                <wp:effectExtent l="0" t="0" r="0" b="0"/>
                <wp:wrapNone/>
                <wp:docPr id="14" name="组合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38830" cy="635000"/>
                          <a:chOff x="5326" y="886"/>
                          <a:chExt cx="5258" cy="1000"/>
                        </a:xfrm>
                      </wpg:grpSpPr>
                      <wps:wsp>
                        <wps:cNvPr id="1" name="矩形 4"/>
                        <wps:cNvSpPr/>
                        <wps:spPr>
                          <a:xfrm>
                            <a:off x="5326" y="973"/>
                            <a:ext cx="3310" cy="9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3D55D4DC" w14:textId="77777777" w:rsidR="00853703" w:rsidRDefault="00000000">
                              <w:pPr>
                                <w:pStyle w:val="a9"/>
                                <w:spacing w:before="0" w:beforeAutospacing="0" w:after="0" w:afterAutospacing="0" w:line="576" w:lineRule="exac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Times New Roman" w:hint="eastAsia"/>
                                  <w:b/>
                                  <w:bCs/>
                                  <w:color w:val="FFFFFF"/>
                                  <w:spacing w:val="60"/>
                                  <w:sz w:val="52"/>
                                  <w:szCs w:val="52"/>
                                </w:rPr>
                                <w:t> 超级简历</w:t>
                              </w:r>
                              <w:r>
                                <w:rPr>
                                  <w:rFonts w:ascii="微软雅黑" w:eastAsia="微软雅黑" w:hAnsi="微软雅黑" w:cs="Times New Roman" w:hint="eastAsia"/>
                                  <w:b/>
                                  <w:bCs/>
                                  <w:color w:val="FFFFFF"/>
                                  <w:sz w:val="22"/>
                                  <w:szCs w:val="22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vert="horz" wrap="square" anchor="t" upright="1">
                          <a:noAutofit/>
                        </wps:bodyPr>
                      </wps:wsp>
                      <wpg:grpSp>
                        <wpg:cNvPr id="13" name="组合 13"/>
                        <wpg:cNvGrpSpPr/>
                        <wpg:grpSpPr>
                          <a:xfrm>
                            <a:off x="8092" y="886"/>
                            <a:ext cx="2492" cy="808"/>
                            <a:chOff x="10592" y="886"/>
                            <a:chExt cx="2492" cy="808"/>
                          </a:xfrm>
                        </wpg:grpSpPr>
                        <wps:wsp>
                          <wps:cNvPr id="66" name="文本框 66"/>
                          <wps:cNvSpPr txBox="1"/>
                          <wps:spPr>
                            <a:xfrm>
                              <a:off x="10592" y="886"/>
                              <a:ext cx="2493" cy="60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6F94B53" w14:textId="77777777" w:rsidR="00853703" w:rsidRDefault="00000000">
                                <w:pPr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color w:val="FFFFFF" w:themeColor="background1"/>
                                    <w:sz w:val="15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Kozuka Gothic Pr6N B" w:eastAsia="Kozuka Gothic Pr6N B" w:hAnsi="Kozuka Gothic Pr6N B" w:cs="Kozuka Gothic Pr6N B" w:hint="eastAsia"/>
                                    <w:b/>
                                    <w:bCs/>
                                    <w:color w:val="FFFFFF" w:themeColor="background1"/>
                                    <w:sz w:val="22"/>
                                    <w:szCs w:val="24"/>
                                  </w:rPr>
                                  <w:t>PERSONAL RESUME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10" name="文本框 10"/>
                          <wps:cNvSpPr txBox="1"/>
                          <wps:spPr>
                            <a:xfrm>
                              <a:off x="10596" y="1316"/>
                              <a:ext cx="1800" cy="37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1B4AE9B" w14:textId="77777777" w:rsidR="00853703" w:rsidRDefault="00000000">
                                <w:pPr>
                                  <w:rPr>
                                    <w:rFonts w:ascii="微软雅黑" w:eastAsia="微软雅黑" w:hAnsi="微软雅黑" w:cs="微软雅黑" w:hint="eastAsia"/>
                                    <w:color w:val="FFFFFF" w:themeColor="background1"/>
                                    <w:sz w:val="15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color w:val="FFFFFF" w:themeColor="background1"/>
                                    <w:sz w:val="15"/>
                                    <w:szCs w:val="16"/>
                                  </w:rPr>
                                  <w:t>我一直在努力！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F3F41C4" id="组合 14" o:spid="_x0000_s1051" style="position:absolute;left:0;text-align:left;margin-left:-49.6pt;margin-top:-39.95pt;width:262.9pt;height:50pt;z-index:251659264" coordorigin="5326,886" coordsize="52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">
                <v:rect id="矩形 4" o:spid="_x0000_s1052" style="position:absolute;left:5326;top:973;width:3310;height:9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" filled="f" stroked="f">
                  <v:textbox>
                    <w:txbxContent>
                      <w:p w14:paraId="3D55D4DC" w14:textId="77777777" w:rsidR="00853703" w:rsidRDefault="00000000">
                        <w:pPr>
                          <w:pStyle w:val="a9"/>
                          <w:spacing w:before="0" w:beforeAutospacing="0" w:after="0" w:afterAutospacing="0" w:line="576" w:lineRule="exact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eastAsia="微软雅黑" w:hAnsi="微软雅黑" w:cs="Times New Roman" w:hint="eastAsia"/>
                            <w:b/>
                            <w:bCs/>
                            <w:color w:val="FFFFFF"/>
                            <w:spacing w:val="60"/>
                            <w:sz w:val="52"/>
                            <w:szCs w:val="52"/>
                          </w:rPr>
                          <w:t> 超级简历</w:t>
                        </w:r>
                        <w:r>
                          <w:rPr>
                            <w:rFonts w:ascii="微软雅黑" w:eastAsia="微软雅黑" w:hAnsi="微软雅黑" w:cs="Times New Roman" w:hint="eastAsia"/>
                            <w:b/>
                            <w:bCs/>
                            <w:color w:val="FFFFFF"/>
                            <w:sz w:val="22"/>
                            <w:szCs w:val="22"/>
                          </w:rPr>
                          <w:t xml:space="preserve">    </w:t>
                        </w:r>
                      </w:p>
                    </w:txbxContent>
                  </v:textbox>
                </v:rect>
                <v:group id="组合 13" o:spid="_x0000_s1053" style="position:absolute;left:8092;top:886;width:2492;height:808" coordorigin="10592,886" coordsize="2492,8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文本框 66" o:spid="_x0000_s1054" type="#_x0000_t202" style="position:absolute;left:10592;top:886;width:2493;height:6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" filled="f" stroked="f" strokeweight=".5pt">
                    <v:textbox>
                      <w:txbxContent>
                        <w:p w14:paraId="76F94B53" w14:textId="77777777" w:rsidR="00853703" w:rsidRDefault="00000000">
                          <w:pPr>
                            <w:rPr>
                              <w:rFonts w:ascii="微软雅黑" w:eastAsia="微软雅黑" w:hAnsi="微软雅黑" w:cs="微软雅黑" w:hint="eastAsia"/>
                              <w:b/>
                              <w:bCs/>
                              <w:color w:val="FFFFFF" w:themeColor="background1"/>
                              <w:sz w:val="15"/>
                              <w:szCs w:val="16"/>
                            </w:rPr>
                          </w:pPr>
                          <w:r>
                            <w:rPr>
                              <w:rFonts w:ascii="Kozuka Gothic Pr6N B" w:eastAsia="Kozuka Gothic Pr6N B" w:hAnsi="Kozuka Gothic Pr6N B" w:cs="Kozuka Gothic Pr6N B" w:hint="eastAsia"/>
                              <w:b/>
                              <w:bCs/>
                              <w:color w:val="FFFFFF" w:themeColor="background1"/>
                              <w:sz w:val="22"/>
                              <w:szCs w:val="24"/>
                            </w:rPr>
                            <w:t>PERSONAL RESUME</w:t>
                          </w:r>
                        </w:p>
                      </w:txbxContent>
                    </v:textbox>
                  </v:shape>
                  <v:shape id="文本框 10" o:spid="_x0000_s1055" type="#_x0000_t202" style="position:absolute;left:10596;top:1316;width:1800;height:3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" filled="f" stroked="f" strokeweight=".5pt">
                    <v:textbox>
                      <w:txbxContent>
                        <w:p w14:paraId="21B4AE9B" w14:textId="77777777" w:rsidR="00853703" w:rsidRDefault="00000000">
                          <w:pPr>
                            <w:rPr>
                              <w:rFonts w:ascii="微软雅黑" w:eastAsia="微软雅黑" w:hAnsi="微软雅黑" w:cs="微软雅黑" w:hint="eastAsia"/>
                              <w:color w:val="FFFFFF" w:themeColor="background1"/>
                              <w:sz w:val="15"/>
                              <w:szCs w:val="16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FFFFFF" w:themeColor="background1"/>
                              <w:sz w:val="15"/>
                              <w:szCs w:val="16"/>
                            </w:rPr>
                            <w:t>我一直在努力！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C258BD7" wp14:editId="27729EF5">
                <wp:simplePos x="0" y="0"/>
                <wp:positionH relativeFrom="column">
                  <wp:posOffset>2106295</wp:posOffset>
                </wp:positionH>
                <wp:positionV relativeFrom="paragraph">
                  <wp:posOffset>860425</wp:posOffset>
                </wp:positionV>
                <wp:extent cx="2278380" cy="1263015"/>
                <wp:effectExtent l="0" t="0" r="0" b="0"/>
                <wp:wrapNone/>
                <wp:docPr id="6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3249295" y="1774825"/>
                          <a:ext cx="2278380" cy="12630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7C002D6F" w14:textId="1C57C4FA" w:rsidR="00853703" w:rsidRDefault="00000000">
                            <w:pPr>
                              <w:pStyle w:val="a9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288" w:lineRule="auto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 xml:space="preserve">手机：  </w:t>
                            </w:r>
                            <w:r w:rsidR="00597DC5" w:rsidRPr="00597DC5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超级简历简历模板x</w:t>
                            </w:r>
                          </w:p>
                          <w:p w14:paraId="2DDC027F" w14:textId="412ED5B3" w:rsidR="00853703" w:rsidRDefault="00000000">
                            <w:pPr>
                              <w:pStyle w:val="a9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288" w:lineRule="auto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 xml:space="preserve">邮箱：  </w:t>
                            </w:r>
                            <w:r w:rsidR="00597DC5" w:rsidRPr="00597DC5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超级简历简历模板x</w:t>
                            </w:r>
                          </w:p>
                          <w:p w14:paraId="6C588FAF" w14:textId="77777777" w:rsidR="00853703" w:rsidRDefault="00000000">
                            <w:pPr>
                              <w:pStyle w:val="a9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288" w:lineRule="auto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微信：  dgfjksgf</w:t>
                            </w:r>
                          </w:p>
                          <w:p w14:paraId="1C8D2CB4" w14:textId="77777777" w:rsidR="00853703" w:rsidRDefault="00000000">
                            <w:pPr>
                              <w:pStyle w:val="a9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288" w:lineRule="auto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地址：  上海市浦东区</w:t>
                            </w:r>
                          </w:p>
                        </w:txbxContent>
                      </wps:txbx>
                      <wps:bodyPr vert="horz" wrap="square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C258BD7" id="_x0000_s1056" style="position:absolute;left:0;text-align:left;margin-left:165.85pt;margin-top:67.75pt;width:179.4pt;height:99.4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" filled="f" stroked="f">
                <v:textbox>
                  <w:txbxContent>
                    <w:p w14:paraId="7C002D6F" w14:textId="1C57C4FA" w:rsidR="00853703" w:rsidRDefault="00000000">
                      <w:pPr>
                        <w:pStyle w:val="a9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288" w:lineRule="auto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 xml:space="preserve">手机：  </w:t>
                      </w:r>
                      <w:r w:rsidR="00597DC5" w:rsidRPr="00597DC5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超级简历简历模板x</w:t>
                      </w:r>
                    </w:p>
                    <w:p w14:paraId="2DDC027F" w14:textId="412ED5B3" w:rsidR="00853703" w:rsidRDefault="00000000">
                      <w:pPr>
                        <w:pStyle w:val="a9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288" w:lineRule="auto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 xml:space="preserve">邮箱：  </w:t>
                      </w:r>
                      <w:r w:rsidR="00597DC5" w:rsidRPr="00597DC5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超级简历简历模板x</w:t>
                      </w:r>
                    </w:p>
                    <w:p w14:paraId="6C588FAF" w14:textId="77777777" w:rsidR="00853703" w:rsidRDefault="00000000">
                      <w:pPr>
                        <w:pStyle w:val="a9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288" w:lineRule="auto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微信：  dgfjksgf</w:t>
                      </w:r>
                    </w:p>
                    <w:p w14:paraId="1C8D2CB4" w14:textId="77777777" w:rsidR="00853703" w:rsidRDefault="00000000">
                      <w:pPr>
                        <w:pStyle w:val="a9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288" w:lineRule="auto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地址：  上海市浦东区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7348ED66" wp14:editId="4FC85E6F">
                <wp:simplePos x="0" y="0"/>
                <wp:positionH relativeFrom="column">
                  <wp:posOffset>-687705</wp:posOffset>
                </wp:positionH>
                <wp:positionV relativeFrom="paragraph">
                  <wp:posOffset>483235</wp:posOffset>
                </wp:positionV>
                <wp:extent cx="6571615" cy="294640"/>
                <wp:effectExtent l="19050" t="12700" r="635" b="35560"/>
                <wp:wrapNone/>
                <wp:docPr id="57" name="组合 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71615" cy="294640"/>
                          <a:chOff x="1000" y="3618"/>
                          <a:chExt cx="10349" cy="464"/>
                        </a:xfrm>
                      </wpg:grpSpPr>
                      <wps:wsp>
                        <wps:cNvPr id="58" name="直接连接符 4"/>
                        <wps:cNvCnPr/>
                        <wps:spPr>
                          <a:xfrm rot="16200000">
                            <a:off x="7097" y="-406"/>
                            <a:ext cx="0" cy="8504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chemeClr val="bg1">
                                <a:lumMod val="85000"/>
                              </a:scheme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g:grpSp>
                        <wpg:cNvPr id="59" name="组合 6"/>
                        <wpg:cNvGrpSpPr/>
                        <wpg:grpSpPr>
                          <a:xfrm>
                            <a:off x="1000" y="3618"/>
                            <a:ext cx="1966" cy="464"/>
                            <a:chOff x="1000" y="3618"/>
                            <a:chExt cx="1966" cy="464"/>
                          </a:xfrm>
                        </wpg:grpSpPr>
                        <wps:wsp>
                          <wps:cNvPr id="60" name="矩形 17"/>
                          <wps:cNvSpPr/>
                          <wps:spPr>
                            <a:xfrm>
                              <a:off x="1000" y="3628"/>
                              <a:ext cx="1967" cy="455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DEC6C2"/>
                            </a:solidFill>
                            <a:ln w="38100">
                              <a:solidFill>
                                <a:srgbClr val="F5F6FB"/>
                              </a:solidFill>
                            </a:ln>
                          </wps:spPr>
                          <wps:bodyPr vert="horz" wrap="square" anchor="ctr" upright="1"/>
                        </wps:wsp>
                        <wps:wsp>
                          <wps:cNvPr id="61" name="矩形 27"/>
                          <wps:cNvSpPr/>
                          <wps:spPr>
                            <a:xfrm>
                              <a:off x="1370" y="3618"/>
                              <a:ext cx="1558" cy="455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57F3F5F8" w14:textId="77777777" w:rsidR="00853703" w:rsidRDefault="00000000">
                                <w:pPr>
                                  <w:pStyle w:val="a9"/>
                                  <w:spacing w:before="0" w:beforeAutospacing="0" w:after="0" w:afterAutospacing="0" w:line="312" w:lineRule="exact"/>
                                  <w:jc w:val="center"/>
                                  <w:rPr>
                                    <w:rFonts w:ascii="微软雅黑" w:eastAsia="微软雅黑" w:hAnsi="微软雅黑" w:cs="Times New Roman" w:hint="eastAsia"/>
                                    <w:b/>
                                    <w:bCs/>
                                    <w:color w:val="FFFFFF"/>
                                    <w:kern w:val="24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Times New Roman" w:hint="eastAsia"/>
                                    <w:b/>
                                    <w:bCs/>
                                    <w:color w:val="FFFFFF"/>
                                    <w:kern w:val="24"/>
                                  </w:rPr>
                                  <w:t>基本信息</w:t>
                                </w:r>
                              </w:p>
                            </w:txbxContent>
                          </wps:txbx>
                          <wps:bodyPr vert="horz" wrap="square" rtlCol="0" anchor="ctr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348ED66" id="组合 57" o:spid="_x0000_s1057" style="position:absolute;left:0;text-align:left;margin-left:-54.15pt;margin-top:38.05pt;width:517.45pt;height:23.2pt;z-index:251657216" coordorigin="1000,3618" coordsize="10349,4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">
                <v:line id="直接连接符 4" o:spid="_x0000_s1058" style="position:absolute;rotation:-90;visibility:visible;mso-wrap-style:square" from="7097,-406" to="7097,80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" strokecolor="#d8d8d8 [2732]" strokeweight="1.5pt">
                  <v:stroke joinstyle="miter"/>
                </v:line>
                <v:group id="组合 6" o:spid="_x0000_s1059" style="position:absolute;left:1000;top:3618;width:1966;height:464" coordorigin="1000,3618" coordsize="1966,4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">
                  <v:roundrect id="矩形 17" o:spid="_x0000_s1060" style="position:absolute;left:1000;top:3628;width:1967;height:455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" fillcolor="#dec6c2" strokecolor="#f5f6fb" strokeweight="3pt"/>
                  <v:rect id="矩形 27" o:spid="_x0000_s1061" style="position:absolute;left:1370;top:3618;width:1558;height:4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" filled="f" stroked="f" strokeweight="1pt">
                    <v:textbox>
                      <w:txbxContent>
                        <w:p w14:paraId="57F3F5F8" w14:textId="77777777" w:rsidR="00853703" w:rsidRDefault="00000000">
                          <w:pPr>
                            <w:pStyle w:val="a9"/>
                            <w:spacing w:before="0" w:beforeAutospacing="0" w:after="0" w:afterAutospacing="0" w:line="312" w:lineRule="exact"/>
                            <w:jc w:val="center"/>
                            <w:rPr>
                              <w:rFonts w:ascii="微软雅黑" w:eastAsia="微软雅黑" w:hAnsi="微软雅黑" w:cs="Times New Roman" w:hint="eastAsia"/>
                              <w:b/>
                              <w:bCs/>
                              <w:color w:val="FFFFFF"/>
                              <w:kern w:val="24"/>
                            </w:rPr>
                          </w:pPr>
                          <w:r>
                            <w:rPr>
                              <w:rFonts w:ascii="微软雅黑" w:eastAsia="微软雅黑" w:hAnsi="微软雅黑" w:cs="Times New Roman" w:hint="eastAsia"/>
                              <w:b/>
                              <w:bCs/>
                              <w:color w:val="FFFFFF"/>
                              <w:kern w:val="24"/>
                            </w:rPr>
                            <w:t>基本信息</w:t>
                          </w: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54DBB63E" wp14:editId="0BEB5446">
                <wp:simplePos x="0" y="0"/>
                <wp:positionH relativeFrom="column">
                  <wp:posOffset>-411480</wp:posOffset>
                </wp:positionH>
                <wp:positionV relativeFrom="paragraph">
                  <wp:posOffset>860425</wp:posOffset>
                </wp:positionV>
                <wp:extent cx="2244725" cy="1263015"/>
                <wp:effectExtent l="0" t="0" r="0" b="0"/>
                <wp:wrapNone/>
                <wp:docPr id="2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731520" y="1774825"/>
                          <a:ext cx="2244725" cy="12630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60F776F0" w14:textId="2264AF5E" w:rsidR="00853703" w:rsidRDefault="00000000">
                            <w:pPr>
                              <w:pStyle w:val="a9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288" w:lineRule="auto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 xml:space="preserve">姓    名：  </w:t>
                            </w:r>
                            <w:r w:rsidR="00597DC5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钟小轩</w:t>
                            </w:r>
                          </w:p>
                          <w:p w14:paraId="109ACCDA" w14:textId="77777777" w:rsidR="00853703" w:rsidRDefault="00000000">
                            <w:pPr>
                              <w:pStyle w:val="a9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288" w:lineRule="auto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年    龄：  23</w:t>
                            </w:r>
                          </w:p>
                          <w:p w14:paraId="1DB17DBF" w14:textId="77777777" w:rsidR="00853703" w:rsidRDefault="00000000">
                            <w:pPr>
                              <w:pStyle w:val="a9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288" w:lineRule="auto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学    历：  大学本科</w:t>
                            </w:r>
                          </w:p>
                          <w:p w14:paraId="3D31C4DB" w14:textId="77777777" w:rsidR="00853703" w:rsidRDefault="00000000">
                            <w:pPr>
                              <w:pStyle w:val="a9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288" w:lineRule="auto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求职意向：  行政经理/主管</w:t>
                            </w:r>
                          </w:p>
                        </w:txbxContent>
                      </wps:txbx>
                      <wps:bodyPr vert="horz" wrap="square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4DBB63E" id="_x0000_s1062" style="position:absolute;left:0;text-align:left;margin-left:-32.4pt;margin-top:67.75pt;width:176.75pt;height:99.45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" filled="f" stroked="f">
                <v:textbox>
                  <w:txbxContent>
                    <w:p w14:paraId="60F776F0" w14:textId="2264AF5E" w:rsidR="00853703" w:rsidRDefault="00000000">
                      <w:pPr>
                        <w:pStyle w:val="a9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288" w:lineRule="auto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 xml:space="preserve">姓    名：  </w:t>
                      </w:r>
                      <w:r w:rsidR="00597DC5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钟小轩</w:t>
                      </w:r>
                    </w:p>
                    <w:p w14:paraId="109ACCDA" w14:textId="77777777" w:rsidR="00853703" w:rsidRDefault="00000000">
                      <w:pPr>
                        <w:pStyle w:val="a9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288" w:lineRule="auto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年    龄：  23</w:t>
                      </w:r>
                    </w:p>
                    <w:p w14:paraId="1DB17DBF" w14:textId="77777777" w:rsidR="00853703" w:rsidRDefault="00000000">
                      <w:pPr>
                        <w:pStyle w:val="a9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288" w:lineRule="auto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学    历：  大学本科</w:t>
                      </w:r>
                    </w:p>
                    <w:p w14:paraId="3D31C4DB" w14:textId="77777777" w:rsidR="00853703" w:rsidRDefault="00000000">
                      <w:pPr>
                        <w:pStyle w:val="a9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288" w:lineRule="auto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求职意向：  行政经理/主管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1" locked="0" layoutInCell="1" allowOverlap="1" wp14:anchorId="5E0CBC8C" wp14:editId="29AA2CC3">
                <wp:simplePos x="0" y="0"/>
                <wp:positionH relativeFrom="column">
                  <wp:posOffset>-1151890</wp:posOffset>
                </wp:positionH>
                <wp:positionV relativeFrom="paragraph">
                  <wp:posOffset>-917575</wp:posOffset>
                </wp:positionV>
                <wp:extent cx="7722870" cy="10735945"/>
                <wp:effectExtent l="0" t="0" r="11430" b="8255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7485" y="89535"/>
                          <a:ext cx="7722870" cy="10735945"/>
                        </a:xfrm>
                        <a:prstGeom prst="rect">
                          <a:avLst/>
                        </a:prstGeom>
                        <a:solidFill>
                          <a:srgbClr val="F5F6F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014DC6B" id="矩形 7" o:spid="_x0000_s1026" style="position:absolute;margin-left:-90.7pt;margin-top:-72.25pt;width:608.1pt;height:845.35pt;z-index:-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" fillcolor="#f5f6fb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0840FE2" wp14:editId="6561F8D0">
                <wp:simplePos x="0" y="0"/>
                <wp:positionH relativeFrom="column">
                  <wp:posOffset>1122045</wp:posOffset>
                </wp:positionH>
                <wp:positionV relativeFrom="paragraph">
                  <wp:posOffset>-377825</wp:posOffset>
                </wp:positionV>
                <wp:extent cx="0" cy="360045"/>
                <wp:effectExtent l="4445" t="0" r="14605" b="1905"/>
                <wp:wrapNone/>
                <wp:docPr id="15" name="直接连接符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111625" y="465455"/>
                          <a:ext cx="0" cy="36004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E9CF083" id="直接连接符 15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8.35pt,-29.75pt" to="88.3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" strokecolor="#d8d8d8 [2732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1" locked="0" layoutInCell="1" allowOverlap="1" wp14:anchorId="7A9327BD" wp14:editId="7A6883B4">
                <wp:simplePos x="0" y="0"/>
                <wp:positionH relativeFrom="column">
                  <wp:posOffset>-505460</wp:posOffset>
                </wp:positionH>
                <wp:positionV relativeFrom="paragraph">
                  <wp:posOffset>64135</wp:posOffset>
                </wp:positionV>
                <wp:extent cx="0" cy="9251950"/>
                <wp:effectExtent l="9525" t="0" r="9525" b="6350"/>
                <wp:wrapNone/>
                <wp:docPr id="33" name="直接连接符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25195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25462BB" id="直接连接符 33" o:spid="_x0000_s1026" style="position:absolute;z-index:-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9.8pt,5.05pt" to="-39.8pt,73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" strokecolor="#d8d8d8 [2732]" strokeweight="1.5pt">
                <v:stroke joinstyle="miter"/>
              </v:line>
            </w:pict>
          </mc:Fallback>
        </mc:AlternateContent>
      </w:r>
      <w:r>
        <w:rPr>
          <w:rFonts w:hint="eastAsia"/>
        </w:rPr>
        <w:t xml:space="preserve">  </w:t>
      </w:r>
    </w:p>
    <w:sectPr w:rsidR="00853703">
      <w:headerReference w:type="default" r:id="rId9"/>
      <w:footerReference w:type="default" r:id="rId10"/>
      <w:pgSz w:w="11906" w:h="16838"/>
      <w:pgMar w:top="1440" w:right="1800" w:bottom="1440" w:left="1800" w:header="851" w:footer="992" w:gutter="0"/>
      <w:cols w:space="0"/>
      <w:docGrid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Kozuka Gothic Pr6N B">
    <w:altName w:val="Yu Gothic UI Semibold"/>
    <w:charset w:val="80"/>
    <w:family w:val="auto"/>
    <w:pitch w:val="default"/>
    <w:sig w:usb0="00000000" w:usb1="00000000" w:usb2="00000012" w:usb3="00000000" w:csb0="2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5A5554"/>
    <w:multiLevelType w:val="singleLevel"/>
    <w:tmpl w:val="595A5554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595A56A1"/>
    <w:multiLevelType w:val="singleLevel"/>
    <w:tmpl w:val="595A56A1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595A5B80"/>
    <w:multiLevelType w:val="singleLevel"/>
    <w:tmpl w:val="595A5B80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num w:numId="1" w16cid:durableId="1887645123">
    <w:abstractNumId w:val="1"/>
  </w:num>
  <w:num w:numId="2" w16cid:durableId="489323619">
    <w:abstractNumId w:val="0"/>
  </w:num>
  <w:num w:numId="3" w16cid:durableId="3180003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attachedTemplate r:id="rId1"/>
  <w:defaultTabStop w:val="420"/>
  <w:drawingGridHorizontalSpacing w:val="210"/>
  <w:drawingGridVerticalSpacing w:val="156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YTllNzRlMTg4OTY5ZGRhMzFkOTJlNGFhNjk5NzkyN2QifQ=="/>
  </w:docVars>
  <w:rsids>
    <w:rsidRoot w:val="606C21AA"/>
    <w:rsid w:val="000A610C"/>
    <w:rsid w:val="000C233C"/>
    <w:rsid w:val="001E3984"/>
    <w:rsid w:val="003A550E"/>
    <w:rsid w:val="004D4A39"/>
    <w:rsid w:val="00597DC5"/>
    <w:rsid w:val="00853703"/>
    <w:rsid w:val="00931EE2"/>
    <w:rsid w:val="00A45395"/>
    <w:rsid w:val="00C25F89"/>
    <w:rsid w:val="00DD38F3"/>
    <w:rsid w:val="00FB52AF"/>
    <w:rsid w:val="03B701BF"/>
    <w:rsid w:val="040C152C"/>
    <w:rsid w:val="08C06DC6"/>
    <w:rsid w:val="0A7E6C48"/>
    <w:rsid w:val="0E4675B8"/>
    <w:rsid w:val="0E6A52AF"/>
    <w:rsid w:val="137B4336"/>
    <w:rsid w:val="15314CCD"/>
    <w:rsid w:val="156E2939"/>
    <w:rsid w:val="1622425A"/>
    <w:rsid w:val="1A9D4D06"/>
    <w:rsid w:val="1DCE2A7B"/>
    <w:rsid w:val="23270C6D"/>
    <w:rsid w:val="25603F39"/>
    <w:rsid w:val="2749705A"/>
    <w:rsid w:val="2DEC7260"/>
    <w:rsid w:val="3FF15949"/>
    <w:rsid w:val="49440B9D"/>
    <w:rsid w:val="52345C67"/>
    <w:rsid w:val="56D935D1"/>
    <w:rsid w:val="597A6A67"/>
    <w:rsid w:val="5AEE0DCD"/>
    <w:rsid w:val="606C21AA"/>
    <w:rsid w:val="61506B07"/>
    <w:rsid w:val="6536289C"/>
    <w:rsid w:val="670B3B5B"/>
    <w:rsid w:val="6A5D545F"/>
    <w:rsid w:val="76C11661"/>
    <w:rsid w:val="779B6CBA"/>
    <w:rsid w:val="77B111E8"/>
    <w:rsid w:val="77E81E48"/>
    <w:rsid w:val="78E800EB"/>
    <w:rsid w:val="7C360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56098D67"/>
  <w15:docId w15:val="{503F7A53-82F4-49D4-8946-F1D0C5040E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31616;&#21382;-&#31616;&#33268;&#31616;&#21382;&#27714;&#32844;&#31616;&#21382;&#24212;&#23626;&#29983;&#31616;&#21382;&#26368;&#26032;&#31616;&#21382;&#21019;&#24847;&#31616;&#21382;.doc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简历-简致简历求职简历应届生简历最新简历创意简历.docx</Template>
  <TotalTime>113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kedao</dc:creator>
  <cp:lastModifiedBy>奕俊 钟</cp:lastModifiedBy>
  <cp:revision>6</cp:revision>
  <dcterms:created xsi:type="dcterms:W3CDTF">2017-07-02T12:17:00Z</dcterms:created>
  <dcterms:modified xsi:type="dcterms:W3CDTF">2025-03-05T08:47:00Z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ICV">
    <vt:lpwstr>22C4328CE068470F9EB18B8BFA93C198_13</vt:lpwstr>
  </property>
</Properties>
</file>