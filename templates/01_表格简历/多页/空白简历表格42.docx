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rPr>
          <w:sz w:val="30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53975</wp:posOffset>
                </wp:positionV>
                <wp:extent cx="2327275" cy="65341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653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center"/>
                              <w:textAlignment w:val="auto"/>
                              <w:rPr>
                                <w:b w:val="0"/>
                                <w:bCs w:val="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52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6.05pt;margin-top:4.25pt;height:51.45pt;width:183.25pt;z-index:252998656;mso-width-relative:page;mso-height-relative:page;" filled="f" stroked="f" coordsize="21600,21600" o:gfxdata="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tOYBS1gAAAAkBAAAPAAAAAAAAAAEAIAAAACIAAABkcnMvZG93bnJldi54bWxQSwECFAAUAAAA&#10;CACHTuJAcUIwB7cBAABYAwAADgAAAAAAAAABACAAAAAl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center"/>
                        <w:textAlignment w:val="auto"/>
                        <w:rPr>
                          <w:b w:val="0"/>
                          <w:bCs w:val="0"/>
                          <w:sz w:val="3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52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2996608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7565390" cy="10698480"/>
                <wp:effectExtent l="0" t="0" r="16510" b="762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10698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7pt;height:842.4pt;width:595.7pt;z-index:-250319872;v-text-anchor:middle;mso-width-relative:page;mso-height-relative:page;" fillcolor="#FFFFFF [3212]" filled="t" stroked="f" coordsize="21600,21600" o:gfxdata="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rEb3T2QAAAA8BAAAPAAAAAAAAAAEAIAAAACIAAABkcnMvZG93bnJldi54bWxQSwECFAAU&#10;AAAACACHTuJAqdYCWGICAAC4BAAADgAAAAAAAAABACAAAAAo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tbl>
      <w:tblPr>
        <w:tblStyle w:val="4"/>
        <w:tblpPr w:leftFromText="180" w:rightFromText="180" w:vertAnchor="text" w:horzAnchor="page" w:tblpXSpec="center" w:tblpY="1034"/>
        <w:tblOverlap w:val="never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493"/>
        <w:gridCol w:w="156"/>
        <w:gridCol w:w="1037"/>
        <w:gridCol w:w="835"/>
        <w:gridCol w:w="388"/>
        <w:gridCol w:w="953"/>
        <w:gridCol w:w="294"/>
        <w:gridCol w:w="1213"/>
        <w:gridCol w:w="1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姓名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性别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出生年月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7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民族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政治面貌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身高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学制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</w:p>
        </w:tc>
        <w:tc>
          <w:tcPr>
            <w:tcW w:w="119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学历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户籍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专业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</w:p>
        </w:tc>
        <w:tc>
          <w:tcPr>
            <w:tcW w:w="241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毕业学校</w:t>
            </w:r>
          </w:p>
        </w:tc>
        <w:tc>
          <w:tcPr>
            <w:tcW w:w="246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7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9639" w:type="dxa"/>
            <w:gridSpan w:val="10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技能、特长或爱好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外语等级</w:t>
            </w:r>
          </w:p>
        </w:tc>
        <w:tc>
          <w:tcPr>
            <w:tcW w:w="26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计算机</w:t>
            </w:r>
          </w:p>
        </w:tc>
        <w:tc>
          <w:tcPr>
            <w:tcW w:w="4166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9639" w:type="dxa"/>
            <w:gridSpan w:val="10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个  人  履  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时　间</w:t>
            </w:r>
          </w:p>
        </w:tc>
        <w:tc>
          <w:tcPr>
            <w:tcW w:w="3213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单位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名称</w:t>
            </w:r>
          </w:p>
        </w:tc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21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9639" w:type="dxa"/>
            <w:gridSpan w:val="10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联  系  方  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通讯地址</w:t>
            </w:r>
          </w:p>
        </w:tc>
        <w:tc>
          <w:tcPr>
            <w:tcW w:w="3521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63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联系电话</w:t>
            </w:r>
          </w:p>
        </w:tc>
        <w:tc>
          <w:tcPr>
            <w:tcW w:w="291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9"/>
                <w:kern w:val="0"/>
              </w:rPr>
              <w:t>E-mai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3"/>
                <w:kern w:val="0"/>
              </w:rPr>
              <w:t>l</w:t>
            </w:r>
          </w:p>
        </w:tc>
        <w:tc>
          <w:tcPr>
            <w:tcW w:w="3521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63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邮   编</w:t>
            </w:r>
          </w:p>
        </w:tc>
        <w:tc>
          <w:tcPr>
            <w:tcW w:w="291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9639" w:type="dxa"/>
            <w:gridSpan w:val="10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自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 xml:space="preserve"> 我 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评  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3" w:hRule="atLeast"/>
          <w:jc w:val="center"/>
        </w:trPr>
        <w:tc>
          <w:tcPr>
            <w:tcW w:w="9639" w:type="dxa"/>
            <w:gridSpan w:val="10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</w:p>
        </w:tc>
      </w:tr>
    </w:tbl>
    <w:p/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B6A5D108-13F0-4AA9-A089-C9C0252F9F8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embedTrueTypeFonts/>
  <w:saveSubset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E0875"/>
    <w:rsid w:val="00005A1E"/>
    <w:rsid w:val="000A1685"/>
    <w:rsid w:val="0041352F"/>
    <w:rsid w:val="008D15D6"/>
    <w:rsid w:val="00933D25"/>
    <w:rsid w:val="009D27E0"/>
    <w:rsid w:val="00D94312"/>
    <w:rsid w:val="00DA62C9"/>
    <w:rsid w:val="00E62B8C"/>
    <w:rsid w:val="00EA28A2"/>
    <w:rsid w:val="08663016"/>
    <w:rsid w:val="09423FD6"/>
    <w:rsid w:val="099B0A92"/>
    <w:rsid w:val="0AAD3933"/>
    <w:rsid w:val="0BE15CDE"/>
    <w:rsid w:val="0D3158A9"/>
    <w:rsid w:val="10C5632E"/>
    <w:rsid w:val="116E60B3"/>
    <w:rsid w:val="12BE4518"/>
    <w:rsid w:val="180F34A3"/>
    <w:rsid w:val="1A162DCE"/>
    <w:rsid w:val="22915404"/>
    <w:rsid w:val="27CC6CFC"/>
    <w:rsid w:val="28E6790A"/>
    <w:rsid w:val="298C473A"/>
    <w:rsid w:val="3C072436"/>
    <w:rsid w:val="3DA66ABF"/>
    <w:rsid w:val="3DE019C8"/>
    <w:rsid w:val="3EC87EDD"/>
    <w:rsid w:val="3F760C83"/>
    <w:rsid w:val="41BF2DB8"/>
    <w:rsid w:val="4CCC40ED"/>
    <w:rsid w:val="523D1AA7"/>
    <w:rsid w:val="52C96B58"/>
    <w:rsid w:val="530C2974"/>
    <w:rsid w:val="54654202"/>
    <w:rsid w:val="56516F36"/>
    <w:rsid w:val="575B62DC"/>
    <w:rsid w:val="59D136F0"/>
    <w:rsid w:val="5DFB5EA3"/>
    <w:rsid w:val="5FB83B5F"/>
    <w:rsid w:val="610C685E"/>
    <w:rsid w:val="651771DE"/>
    <w:rsid w:val="6AC32E51"/>
    <w:rsid w:val="70EC7FCF"/>
    <w:rsid w:val="75C6203E"/>
    <w:rsid w:val="77DF7E3A"/>
    <w:rsid w:val="77EE0875"/>
    <w:rsid w:val="7BA10C9F"/>
    <w:rsid w:val="7F4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1019;&#24847;&#35774;&#35745;00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简历创意设计007</Template>
  <Pages>1</Pages>
  <Words>74</Words>
  <Characters>79</Characters>
  <Lines>1</Lines>
  <Paragraphs>1</Paragraphs>
  <TotalTime>14</TotalTime>
  <ScaleCrop>false</ScaleCrop>
  <LinksUpToDate>false</LinksUpToDate>
  <CharactersWithSpaces>102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2017-08-12T13:41:00Z</dcterms:created>
  <dc:creator>Foggy</dc:creator>
  <cp:lastModifiedBy>Foggy</cp:lastModifiedBy>
  <dcterms:modified xsi:type="dcterms:W3CDTF">2021-03-13T01:17:46Z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