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080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1701"/>
        <w:gridCol w:w="1276"/>
        <w:gridCol w:w="709"/>
        <w:gridCol w:w="992"/>
        <w:gridCol w:w="2023"/>
      </w:tblGrid>
      <w:tr w:rsidR="00E90E17" w14:paraId="10B6C4BE" w14:textId="77777777">
        <w:trPr>
          <w:jc w:val="center"/>
        </w:trPr>
        <w:tc>
          <w:tcPr>
            <w:tcW w:w="10807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03FCB4F5" w14:textId="77777777" w:rsidR="00E90E17" w:rsidRDefault="00000000">
            <w:pPr>
              <w:adjustRightInd w:val="0"/>
              <w:snapToGrid w:val="0"/>
              <w:spacing w:line="30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6002FAD3" wp14:editId="6D5D665D">
                      <wp:simplePos x="0" y="0"/>
                      <wp:positionH relativeFrom="column">
                        <wp:posOffset>-416560</wp:posOffset>
                      </wp:positionH>
                      <wp:positionV relativeFrom="paragraph">
                        <wp:posOffset>-380365</wp:posOffset>
                      </wp:positionV>
                      <wp:extent cx="7553960" cy="10714355"/>
                      <wp:effectExtent l="0" t="0" r="8890" b="1079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860" y="66675"/>
                                <a:ext cx="7553960" cy="107143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32.8pt;margin-top:-29.95pt;height:843.65pt;width:594.8pt;z-index:-251658240;v-text-anchor:middle;mso-width-relative:page;mso-height-relative:page;" fillcolor="#FFFFFF [3212]" filled="t" stroked="f" coordsize="21600,21600" o:gfxdata="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3&#10;3t683AAAAA0BAAAPAAAAAAAAAAEAIAAAACIAAABkcnMvZG93bnJldi54bWxQSwECFAAUAAAACACH&#10;TuJAlWPjbFkCAACHBAAADgAAAAAAAAABACAAAAArAQAAZHJzL2Uyb0RvYy54bWxQSwUGAAAAAAYA&#10;BgBZAQAA9gU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40"/>
                <w:szCs w:val="52"/>
              </w:rPr>
              <w:t>HI简历</w:t>
            </w:r>
          </w:p>
        </w:tc>
      </w:tr>
      <w:tr w:rsidR="00E90E17" w14:paraId="41AFA1A5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4EA6672B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求职意向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60D0B4A9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英语老师</w:t>
            </w:r>
          </w:p>
        </w:tc>
      </w:tr>
      <w:tr w:rsidR="00E90E17" w14:paraId="4AE55901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09D90026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姓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名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4E77709" w14:textId="094F2FAC" w:rsidR="00E90E17" w:rsidRDefault="009B3F3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小豆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1ECE8E2E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出生年月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7531427D" w14:textId="29680D93" w:rsidR="00E90E17" w:rsidRDefault="0077707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20xx.04.08</w:t>
            </w:r>
          </w:p>
        </w:tc>
        <w:tc>
          <w:tcPr>
            <w:tcW w:w="2023" w:type="dxa"/>
            <w:vMerge w:val="restart"/>
            <w:shd w:val="clear" w:color="auto" w:fill="EAEAEA"/>
            <w:vAlign w:val="center"/>
          </w:tcPr>
          <w:p w14:paraId="7DD0B60F" w14:textId="77777777" w:rsidR="00E90E17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w:drawing>
                <wp:anchor distT="0" distB="0" distL="114300" distR="114300" simplePos="0" relativeHeight="251659264" behindDoc="0" locked="0" layoutInCell="1" allowOverlap="1" wp14:anchorId="332CE556" wp14:editId="3DE489BD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81280</wp:posOffset>
                  </wp:positionV>
                  <wp:extent cx="1081405" cy="1466215"/>
                  <wp:effectExtent l="0" t="0" r="4445" b="635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405" cy="146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90E17" w14:paraId="0D7396E3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B94696E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民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族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79D9AA4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color w:val="545454"/>
              </w:rPr>
              <w:t>汉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2442852F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政治面貌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26FC1C5D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中共党员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30D8EFC8" w14:textId="77777777" w:rsidR="00E90E17" w:rsidRDefault="00E90E17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E90E17" w14:paraId="60C2039A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6704407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电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话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BEE97E9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135-00</w:t>
            </w:r>
            <w:r>
              <w:rPr>
                <w:rFonts w:ascii="微软雅黑" w:eastAsia="微软雅黑" w:hAnsi="微软雅黑"/>
                <w:color w:val="545454"/>
              </w:rPr>
              <w:t>00-0</w:t>
            </w:r>
            <w:r>
              <w:rPr>
                <w:rFonts w:ascii="微软雅黑" w:eastAsia="微软雅黑" w:hAnsi="微软雅黑" w:hint="eastAsia"/>
                <w:color w:val="545454"/>
              </w:rPr>
              <w:t>000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4B46978A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毕业院校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6E30776D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 xml:space="preserve">广东第二师范学院  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546278D2" w14:textId="77777777" w:rsidR="00E90E17" w:rsidRDefault="00E90E17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E90E17" w14:paraId="13B1E9FD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0E1119B1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邮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113609C" w14:textId="32D10594" w:rsidR="00E90E17" w:rsidRDefault="00995CFB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aacc</w:t>
            </w:r>
            <w:r w:rsidR="00000000">
              <w:rPr>
                <w:rFonts w:ascii="微软雅黑" w:eastAsia="微软雅黑" w:hAnsi="微软雅黑"/>
                <w:color w:val="545454"/>
              </w:rPr>
              <w:t>@qq.com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1F6E1B30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学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历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5E15C419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本科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0410CDC0" w14:textId="77777777" w:rsidR="00E90E17" w:rsidRDefault="00E90E17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E90E17" w14:paraId="30E7D06E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B6A3AF8" w14:textId="77777777" w:rsidR="00E90E17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住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址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25650E71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广东省广州市海珠区新港中路351号广东第二师范学院五舍604</w:t>
            </w:r>
          </w:p>
        </w:tc>
      </w:tr>
      <w:tr w:rsidR="00E90E17" w14:paraId="09602EB4" w14:textId="77777777">
        <w:trPr>
          <w:trHeight w:val="501"/>
          <w:jc w:val="center"/>
        </w:trPr>
        <w:tc>
          <w:tcPr>
            <w:tcW w:w="1413" w:type="dxa"/>
            <w:vMerge w:val="restart"/>
            <w:shd w:val="clear" w:color="auto" w:fill="EAEAEA"/>
            <w:vAlign w:val="center"/>
          </w:tcPr>
          <w:p w14:paraId="4833DB76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08770CFF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培训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A3A3EEB" w14:textId="77777777" w:rsidR="00E90E17" w:rsidRDefault="00000000">
            <w:pPr>
              <w:adjustRightInd w:val="0"/>
              <w:snapToGrid w:val="0"/>
              <w:ind w:leftChars="50" w:left="105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起止日期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078CA4A0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学校或院校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39944D24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专业</w:t>
            </w:r>
          </w:p>
        </w:tc>
      </w:tr>
      <w:tr w:rsidR="00E90E17" w14:paraId="18182813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49EC73F3" w14:textId="77777777" w:rsidR="00E90E17" w:rsidRDefault="00E90E17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F2912D6" w14:textId="740DE4AB" w:rsidR="00E90E17" w:rsidRDefault="008F3BEC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20xx.09-20xx.06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35C46240" w14:textId="77777777" w:rsidR="00E90E17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广东第二师范学院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49FA082B" w14:textId="77777777" w:rsidR="00E90E17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英语专业</w:t>
            </w:r>
          </w:p>
        </w:tc>
      </w:tr>
      <w:tr w:rsidR="00E90E17" w14:paraId="5350F15C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71C61B32" w14:textId="77777777" w:rsidR="00E90E17" w:rsidRDefault="00E90E17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80E3324" w14:textId="075E95C5" w:rsidR="00E90E17" w:rsidRDefault="008F3BEC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33CCCE29" w14:textId="77777777" w:rsidR="00E90E17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英孚教育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530DCBD1" w14:textId="77777777" w:rsidR="00E90E17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英语进修</w:t>
            </w:r>
          </w:p>
        </w:tc>
      </w:tr>
      <w:tr w:rsidR="00E90E17" w14:paraId="240C3C4D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6348277E" w14:textId="77777777" w:rsidR="00E90E17" w:rsidRDefault="00E90E17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21FFB24" w14:textId="61E83A4B" w:rsidR="00E90E17" w:rsidRDefault="008F3BEC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7FF28345" w14:textId="77777777" w:rsidR="00E90E17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雅思英语网络课程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15A2DD30" w14:textId="77777777" w:rsidR="00E90E17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英语口语</w:t>
            </w:r>
          </w:p>
        </w:tc>
      </w:tr>
      <w:tr w:rsidR="00E90E17" w14:paraId="28ADF0D4" w14:textId="77777777">
        <w:trPr>
          <w:trHeight w:val="380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047222DA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  <w:p w14:paraId="29AFC69C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5763181A" w14:textId="42307EBF" w:rsidR="00E90E17" w:rsidRDefault="008F3BEC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20xx.02-20xx.01     </w:t>
            </w:r>
            <w:r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 卓越教育       </w:t>
            </w:r>
            <w:r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           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中小学英语教师</w:t>
            </w:r>
          </w:p>
          <w:p w14:paraId="0FA07796" w14:textId="77777777" w:rsidR="00E90E17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一对一教学共47人；</w:t>
            </w:r>
          </w:p>
          <w:p w14:paraId="1A187CAD" w14:textId="77777777" w:rsidR="00E90E17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教学力求培养孩子的听说能力，通过听说训练帮助学生记忆词汇，运用词汇词组，解决学生运用能力弱的问题；</w:t>
            </w:r>
          </w:p>
          <w:p w14:paraId="3873C1C1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突出成绩</w:t>
            </w:r>
            <w:r>
              <w:rPr>
                <w:rFonts w:ascii="微软雅黑" w:eastAsia="微软雅黑" w:hAnsi="微软雅黑" w:hint="eastAsia"/>
                <w:color w:val="545454"/>
              </w:rPr>
              <w:t>：18名学生考上重点中学，一人成功获得澳大利亚墨尔本最好的中学之一威斯里中学Wesley College的录取通知书</w:t>
            </w:r>
          </w:p>
          <w:p w14:paraId="4BDCD8D6" w14:textId="77777777" w:rsidR="00E90E17" w:rsidRDefault="00E90E17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  <w:p w14:paraId="72776DC5" w14:textId="4A69F9E8" w:rsidR="00E90E17" w:rsidRDefault="008F3BEC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20xx.06-20xx.08      本生教育湛江试验点      实习老师</w:t>
            </w:r>
          </w:p>
          <w:p w14:paraId="6ABB0B36" w14:textId="77777777" w:rsidR="00E90E17" w:rsidRDefault="00000000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担任副班主任及数学老师，通过本次实习认识并坚持生本教育的教育理念，激发孩子的求知欲；</w:t>
            </w:r>
          </w:p>
          <w:p w14:paraId="24A9FF25" w14:textId="77777777" w:rsidR="00E90E17" w:rsidRDefault="00000000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注重培养学生学习习惯，学习方法的教导，引导孩子成为课堂真正的主人</w:t>
            </w:r>
          </w:p>
        </w:tc>
      </w:tr>
      <w:tr w:rsidR="00E90E17" w14:paraId="3C9566EF" w14:textId="77777777">
        <w:trPr>
          <w:trHeight w:val="1409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33FCCC4F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校内</w:t>
            </w:r>
          </w:p>
          <w:p w14:paraId="0436BDA2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4315958A" w14:textId="000904D9" w:rsidR="00E90E17" w:rsidRDefault="008F3BEC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20xx.06    参加广东省中小学心理健康教育“C级培训”</w:t>
            </w:r>
          </w:p>
          <w:p w14:paraId="2E16B6FC" w14:textId="5CB89A8B" w:rsidR="00E90E17" w:rsidRDefault="008F3BEC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20xx.12    参加校团学干部培训（优秀干事）</w:t>
            </w:r>
          </w:p>
          <w:p w14:paraId="3876B1F2" w14:textId="73DB08C1" w:rsidR="00E90E17" w:rsidRDefault="008F3BEC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20xx.09    担任校移动人才培训基地综合部部长</w:t>
            </w: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  <w:t xml:space="preserve"> </w:t>
            </w:r>
          </w:p>
        </w:tc>
      </w:tr>
      <w:tr w:rsidR="00E90E17" w14:paraId="149E8BB0" w14:textId="77777777">
        <w:trPr>
          <w:trHeight w:val="126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4A9AA661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技能</w:t>
            </w:r>
          </w:p>
          <w:p w14:paraId="29EDC2FD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4394" w:type="dxa"/>
            <w:gridSpan w:val="2"/>
            <w:shd w:val="clear" w:color="auto" w:fill="auto"/>
            <w:vAlign w:val="center"/>
          </w:tcPr>
          <w:p w14:paraId="215E1F08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CET-6，TEM-4</w:t>
            </w:r>
          </w:p>
          <w:p w14:paraId="32D93572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教师资格证</w:t>
            </w:r>
          </w:p>
          <w:p w14:paraId="51E43173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普通话二级甲等</w:t>
            </w:r>
          </w:p>
        </w:tc>
        <w:tc>
          <w:tcPr>
            <w:tcW w:w="1276" w:type="dxa"/>
            <w:shd w:val="clear" w:color="auto" w:fill="EAEAEA"/>
            <w:vAlign w:val="center"/>
          </w:tcPr>
          <w:p w14:paraId="3A49FD37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奖项</w:t>
            </w:r>
          </w:p>
          <w:p w14:paraId="43840B29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荣誉</w:t>
            </w:r>
          </w:p>
        </w:tc>
        <w:tc>
          <w:tcPr>
            <w:tcW w:w="3724" w:type="dxa"/>
            <w:gridSpan w:val="3"/>
            <w:shd w:val="clear" w:color="auto" w:fill="auto"/>
            <w:vAlign w:val="center"/>
          </w:tcPr>
          <w:p w14:paraId="3BACF81D" w14:textId="77777777" w:rsidR="00E90E17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连续3个学年获得校一级奖学金</w:t>
            </w:r>
          </w:p>
          <w:p w14:paraId="75B750AA" w14:textId="559C006A" w:rsidR="00E90E17" w:rsidRDefault="008F3BEC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20xx.12获院学生会优秀干事称号</w:t>
            </w:r>
          </w:p>
        </w:tc>
      </w:tr>
      <w:tr w:rsidR="00E90E17" w14:paraId="31251755" w14:textId="77777777">
        <w:trPr>
          <w:trHeight w:val="2251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1619137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370CC040" w14:textId="77777777" w:rsidR="00E90E17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7F3825D9" w14:textId="77777777" w:rsidR="00E90E17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做事、对人有耐心、责任心和恒心；</w:t>
            </w:r>
          </w:p>
          <w:p w14:paraId="2810E46E" w14:textId="77777777" w:rsidR="00E90E17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对负责的工作会付出全部精力和热情，制定缜密计划，力争在最短时间内将目标达成；喜欢挑战，能在较短时间内适应高压力的工作；</w:t>
            </w:r>
          </w:p>
          <w:p w14:paraId="2B180756" w14:textId="77777777" w:rsidR="00E90E17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有较强的建立合作关系的能力，善于促进和谐，尊重不同意见；</w:t>
            </w:r>
          </w:p>
          <w:p w14:paraId="53DE2AA2" w14:textId="77777777" w:rsidR="00E90E17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善于与别人感情交融，能遇见别人的需要真诚的关怀别人；</w:t>
            </w:r>
          </w:p>
          <w:p w14:paraId="0D167221" w14:textId="77777777" w:rsidR="00E90E17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独特创意能力，渴望推陈出新。</w:t>
            </w:r>
          </w:p>
        </w:tc>
      </w:tr>
    </w:tbl>
    <w:p w14:paraId="76FCEC52" w14:textId="77777777" w:rsidR="00E90E17" w:rsidRDefault="00E90E17">
      <w:pPr>
        <w:snapToGrid w:val="0"/>
        <w:spacing w:line="20" w:lineRule="exact"/>
        <w:rPr>
          <w:rFonts w:ascii="微软雅黑" w:eastAsia="微软雅黑" w:hAnsi="微软雅黑" w:hint="eastAsia"/>
        </w:rPr>
      </w:pPr>
    </w:p>
    <w:sectPr w:rsidR="00E90E17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2F561" w14:textId="77777777" w:rsidR="003B4E9C" w:rsidRDefault="003B4E9C" w:rsidP="008F3BEC">
      <w:pPr>
        <w:spacing w:after="0" w:line="240" w:lineRule="auto"/>
      </w:pPr>
      <w:r>
        <w:separator/>
      </w:r>
    </w:p>
  </w:endnote>
  <w:endnote w:type="continuationSeparator" w:id="0">
    <w:p w14:paraId="51438977" w14:textId="77777777" w:rsidR="003B4E9C" w:rsidRDefault="003B4E9C" w:rsidP="008F3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D0C39" w14:textId="77777777" w:rsidR="003B4E9C" w:rsidRDefault="003B4E9C" w:rsidP="008F3BEC">
      <w:pPr>
        <w:spacing w:after="0" w:line="240" w:lineRule="auto"/>
      </w:pPr>
      <w:r>
        <w:separator/>
      </w:r>
    </w:p>
  </w:footnote>
  <w:footnote w:type="continuationSeparator" w:id="0">
    <w:p w14:paraId="3FCAA065" w14:textId="77777777" w:rsidR="003B4E9C" w:rsidRDefault="003B4E9C" w:rsidP="008F3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561"/>
    <w:multiLevelType w:val="multilevel"/>
    <w:tmpl w:val="0A0C2561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1BF4192F"/>
    <w:multiLevelType w:val="multilevel"/>
    <w:tmpl w:val="1BF4192F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2" w15:restartNumberingAfterBreak="0">
    <w:nsid w:val="5751134E"/>
    <w:multiLevelType w:val="multilevel"/>
    <w:tmpl w:val="5751134E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num w:numId="1" w16cid:durableId="961955855">
    <w:abstractNumId w:val="2"/>
  </w:num>
  <w:num w:numId="2" w16cid:durableId="1661150895">
    <w:abstractNumId w:val="1"/>
  </w:num>
  <w:num w:numId="3" w16cid:durableId="74580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764274"/>
    <w:rsid w:val="00122635"/>
    <w:rsid w:val="00182584"/>
    <w:rsid w:val="00292939"/>
    <w:rsid w:val="003B4E9C"/>
    <w:rsid w:val="003B5B58"/>
    <w:rsid w:val="003F0ADA"/>
    <w:rsid w:val="004F0C45"/>
    <w:rsid w:val="00544D64"/>
    <w:rsid w:val="00742A87"/>
    <w:rsid w:val="00777070"/>
    <w:rsid w:val="007B4321"/>
    <w:rsid w:val="00837D8E"/>
    <w:rsid w:val="008F3BEC"/>
    <w:rsid w:val="00995CFB"/>
    <w:rsid w:val="009B3F3B"/>
    <w:rsid w:val="009F3003"/>
    <w:rsid w:val="00A624D0"/>
    <w:rsid w:val="00B4736D"/>
    <w:rsid w:val="00B62082"/>
    <w:rsid w:val="00DF39C1"/>
    <w:rsid w:val="00E90E17"/>
    <w:rsid w:val="00EF139F"/>
    <w:rsid w:val="00F9283B"/>
    <w:rsid w:val="22030A2D"/>
    <w:rsid w:val="225A5881"/>
    <w:rsid w:val="35764274"/>
    <w:rsid w:val="48035BC1"/>
    <w:rsid w:val="587A5CBC"/>
    <w:rsid w:val="5A812978"/>
    <w:rsid w:val="6D305C60"/>
    <w:rsid w:val="70E437AD"/>
    <w:rsid w:val="7CA3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6DA008A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F3B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F3BEC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F3BE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F3B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20063;&#21487;&#20197;&#32654;&#32654;&#2171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表格简历也可以美美哒</Template>
  <TotalTime>2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16</cp:revision>
  <dcterms:created xsi:type="dcterms:W3CDTF">2017-08-12T07:02:00Z</dcterms:created>
  <dcterms:modified xsi:type="dcterms:W3CDTF">2025-06-01T02:12:00Z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