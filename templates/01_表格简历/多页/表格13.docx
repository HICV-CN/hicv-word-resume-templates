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065"/>
        <w:tblW w:w="9132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000" w:firstRow="0" w:lastRow="0" w:firstColumn="0" w:lastColumn="0" w:noHBand="0" w:noVBand="0"/>
      </w:tblPr>
      <w:tblGrid>
        <w:gridCol w:w="1320"/>
        <w:gridCol w:w="2709"/>
        <w:gridCol w:w="1418"/>
        <w:gridCol w:w="1701"/>
        <w:gridCol w:w="1984"/>
      </w:tblGrid>
      <w:tr w:rsidR="00000000" w14:paraId="1ECFCA6E" w14:textId="77777777">
        <w:trPr>
          <w:cantSplit/>
          <w:trHeight w:val="392"/>
        </w:trPr>
        <w:tc>
          <w:tcPr>
            <w:tcW w:w="1320" w:type="dxa"/>
            <w:shd w:val="clear" w:color="auto" w:fill="FFFFFF"/>
            <w:vAlign w:val="center"/>
          </w:tcPr>
          <w:p w14:paraId="5B94C7CE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姓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   </w:t>
            </w:r>
            <w:r>
              <w:rPr>
                <w:rFonts w:ascii="宋体" w:hAnsi="宋体" w:cs="宋体"/>
                <w:kern w:val="0"/>
                <w:szCs w:val="21"/>
              </w:rPr>
              <w:t>名：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75C20D90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308F4473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性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kern w:val="0"/>
                <w:szCs w:val="21"/>
              </w:rPr>
              <w:t>别：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341C26D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984" w:type="dxa"/>
            <w:vMerge w:val="restart"/>
            <w:shd w:val="clear" w:color="auto" w:fill="FFFFFF"/>
          </w:tcPr>
          <w:p w14:paraId="0CCC907D" w14:textId="77777777" w:rsidR="00270B16" w:rsidRDefault="00270B16">
            <w:pPr>
              <w:widowControl/>
              <w:spacing w:line="348" w:lineRule="auto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</w:p>
        </w:tc>
      </w:tr>
      <w:tr w:rsidR="00000000" w14:paraId="1E0AB2F9" w14:textId="77777777">
        <w:trPr>
          <w:cantSplit/>
          <w:trHeight w:val="154"/>
        </w:trPr>
        <w:tc>
          <w:tcPr>
            <w:tcW w:w="1320" w:type="dxa"/>
            <w:shd w:val="clear" w:color="auto" w:fill="FFFFFF"/>
            <w:vAlign w:val="center"/>
          </w:tcPr>
          <w:p w14:paraId="24959F37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身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   </w:t>
            </w:r>
            <w:r>
              <w:rPr>
                <w:rFonts w:ascii="宋体" w:hAnsi="宋体" w:cs="宋体"/>
                <w:kern w:val="0"/>
                <w:szCs w:val="21"/>
              </w:rPr>
              <w:t>高：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1B09D397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63071870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体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kern w:val="0"/>
                <w:szCs w:val="21"/>
              </w:rPr>
              <w:t>重：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2417B4F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984" w:type="dxa"/>
            <w:vMerge/>
            <w:shd w:val="clear" w:color="auto" w:fill="FFFFFF"/>
            <w:vAlign w:val="center"/>
          </w:tcPr>
          <w:p w14:paraId="4524562C" w14:textId="77777777" w:rsidR="00270B16" w:rsidRDefault="00270B16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 w14:paraId="77C02A56" w14:textId="77777777">
        <w:trPr>
          <w:cantSplit/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1B80BDE5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出生年月：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3501BFF3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1F2DAB3D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民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kern w:val="0"/>
                <w:szCs w:val="21"/>
              </w:rPr>
              <w:t>族：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60F1475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984" w:type="dxa"/>
            <w:vMerge/>
            <w:shd w:val="clear" w:color="auto" w:fill="FFFFFF"/>
            <w:vAlign w:val="center"/>
          </w:tcPr>
          <w:p w14:paraId="7B90A969" w14:textId="77777777" w:rsidR="00270B16" w:rsidRDefault="00270B16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 w14:paraId="6E3205BA" w14:textId="77777777">
        <w:trPr>
          <w:cantSplit/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22251590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电子邮件：</w:t>
            </w:r>
          </w:p>
        </w:tc>
        <w:tc>
          <w:tcPr>
            <w:tcW w:w="5828" w:type="dxa"/>
            <w:gridSpan w:val="3"/>
            <w:shd w:val="clear" w:color="auto" w:fill="FFFFFF"/>
            <w:vAlign w:val="center"/>
          </w:tcPr>
          <w:p w14:paraId="03B8F395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984" w:type="dxa"/>
            <w:vMerge/>
            <w:shd w:val="clear" w:color="auto" w:fill="FFFFFF"/>
            <w:vAlign w:val="center"/>
          </w:tcPr>
          <w:p w14:paraId="69654C6E" w14:textId="77777777" w:rsidR="00270B16" w:rsidRDefault="00270B16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 w14:paraId="2FC2E0E8" w14:textId="77777777">
        <w:trPr>
          <w:cantSplit/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1012B4BF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婚姻状况：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38ACC6BF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5751728A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政治面貌：</w:t>
            </w:r>
          </w:p>
        </w:tc>
        <w:tc>
          <w:tcPr>
            <w:tcW w:w="3685" w:type="dxa"/>
            <w:gridSpan w:val="2"/>
            <w:shd w:val="clear" w:color="auto" w:fill="FFFFFF"/>
            <w:vAlign w:val="center"/>
          </w:tcPr>
          <w:p w14:paraId="6AA3FA36" w14:textId="77777777" w:rsidR="00270B16" w:rsidRDefault="00270B16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 w14:paraId="4FB78A8D" w14:textId="77777777">
        <w:trPr>
          <w:cantSplit/>
          <w:trHeight w:val="562"/>
        </w:trPr>
        <w:tc>
          <w:tcPr>
            <w:tcW w:w="1320" w:type="dxa"/>
            <w:shd w:val="clear" w:color="auto" w:fill="FFFFFF"/>
            <w:vAlign w:val="center"/>
          </w:tcPr>
          <w:p w14:paraId="623ADE59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特长爱好：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0770F3C6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13449493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健康状况：</w:t>
            </w:r>
          </w:p>
        </w:tc>
        <w:tc>
          <w:tcPr>
            <w:tcW w:w="3685" w:type="dxa"/>
            <w:gridSpan w:val="2"/>
            <w:shd w:val="clear" w:color="auto" w:fill="FFFFFF"/>
            <w:vAlign w:val="center"/>
          </w:tcPr>
          <w:p w14:paraId="4904943B" w14:textId="77777777" w:rsidR="00270B16" w:rsidRDefault="00270B16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 w14:paraId="51BC2F8D" w14:textId="77777777">
        <w:trPr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4F4B2B5F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联系地址：</w:t>
            </w:r>
          </w:p>
        </w:tc>
        <w:tc>
          <w:tcPr>
            <w:tcW w:w="7812" w:type="dxa"/>
            <w:gridSpan w:val="4"/>
            <w:shd w:val="clear" w:color="auto" w:fill="FFFFFF"/>
            <w:vAlign w:val="center"/>
          </w:tcPr>
          <w:p w14:paraId="11CBC7C9" w14:textId="77777777" w:rsidR="00270B16" w:rsidRDefault="00270B16">
            <w:pPr>
              <w:widowControl/>
              <w:spacing w:line="348" w:lineRule="auto"/>
              <w:jc w:val="center"/>
              <w:rPr>
                <w:rFonts w:hint="eastAsia"/>
                <w:szCs w:val="21"/>
              </w:rPr>
            </w:pPr>
          </w:p>
        </w:tc>
      </w:tr>
      <w:tr w:rsidR="00000000" w14:paraId="3159283D" w14:textId="77777777">
        <w:trPr>
          <w:trHeight w:val="561"/>
        </w:trPr>
        <w:tc>
          <w:tcPr>
            <w:tcW w:w="9132" w:type="dxa"/>
            <w:gridSpan w:val="5"/>
            <w:shd w:val="clear" w:color="auto" w:fill="FFFFFF"/>
            <w:vAlign w:val="center"/>
          </w:tcPr>
          <w:p w14:paraId="3B7923A4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教育背景</w:t>
            </w:r>
          </w:p>
        </w:tc>
      </w:tr>
      <w:tr w:rsidR="00000000" w14:paraId="5BBA944A" w14:textId="77777777">
        <w:trPr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446987F3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毕业院校：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1F913C50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21C38409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最高学历：</w:t>
            </w:r>
          </w:p>
        </w:tc>
        <w:tc>
          <w:tcPr>
            <w:tcW w:w="3685" w:type="dxa"/>
            <w:gridSpan w:val="2"/>
            <w:shd w:val="clear" w:color="auto" w:fill="FFFFFF"/>
            <w:vAlign w:val="center"/>
          </w:tcPr>
          <w:p w14:paraId="64ACFEDF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000000" w14:paraId="2689BB69" w14:textId="77777777">
        <w:trPr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1FD7CE93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主修课程：</w:t>
            </w:r>
          </w:p>
        </w:tc>
        <w:tc>
          <w:tcPr>
            <w:tcW w:w="7812" w:type="dxa"/>
            <w:gridSpan w:val="4"/>
            <w:shd w:val="clear" w:color="auto" w:fill="FFFFFF"/>
            <w:vAlign w:val="center"/>
          </w:tcPr>
          <w:p w14:paraId="351CA243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000000" w14:paraId="21544B00" w14:textId="77777777">
        <w:trPr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0CE7612C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校园经历：</w:t>
            </w:r>
          </w:p>
        </w:tc>
        <w:tc>
          <w:tcPr>
            <w:tcW w:w="7812" w:type="dxa"/>
            <w:gridSpan w:val="4"/>
            <w:shd w:val="clear" w:color="auto" w:fill="FFFFFF"/>
            <w:vAlign w:val="center"/>
          </w:tcPr>
          <w:p w14:paraId="2387870A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000000" w14:paraId="2D07220E" w14:textId="77777777">
        <w:trPr>
          <w:trHeight w:val="511"/>
        </w:trPr>
        <w:tc>
          <w:tcPr>
            <w:tcW w:w="9132" w:type="dxa"/>
            <w:gridSpan w:val="5"/>
            <w:shd w:val="clear" w:color="auto" w:fill="FFFFFF"/>
            <w:vAlign w:val="center"/>
          </w:tcPr>
          <w:p w14:paraId="39CDF39A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工作经历</w:t>
            </w:r>
          </w:p>
        </w:tc>
      </w:tr>
      <w:tr w:rsidR="00000000" w14:paraId="0DB2F8D6" w14:textId="77777777">
        <w:trPr>
          <w:trHeight w:val="1841"/>
        </w:trPr>
        <w:tc>
          <w:tcPr>
            <w:tcW w:w="1320" w:type="dxa"/>
            <w:shd w:val="clear" w:color="auto" w:fill="FFFFFF"/>
            <w:vAlign w:val="center"/>
          </w:tcPr>
          <w:p w14:paraId="05B23507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实践经历：</w:t>
            </w:r>
          </w:p>
        </w:tc>
        <w:tc>
          <w:tcPr>
            <w:tcW w:w="7812" w:type="dxa"/>
            <w:gridSpan w:val="4"/>
            <w:shd w:val="clear" w:color="auto" w:fill="FFFFFF"/>
            <w:vAlign w:val="center"/>
          </w:tcPr>
          <w:p w14:paraId="20A8FB07" w14:textId="77777777" w:rsidR="00270B16" w:rsidRDefault="00270B16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5293D942" w14:textId="77777777">
        <w:trPr>
          <w:trHeight w:val="2191"/>
        </w:trPr>
        <w:tc>
          <w:tcPr>
            <w:tcW w:w="1320" w:type="dxa"/>
            <w:shd w:val="clear" w:color="auto" w:fill="FFFFFF"/>
            <w:vAlign w:val="center"/>
          </w:tcPr>
          <w:p w14:paraId="2600F38C" w14:textId="77777777" w:rsidR="00270B16" w:rsidRDefault="00270B16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荣誉证书</w:t>
            </w:r>
            <w:r>
              <w:rPr>
                <w:rFonts w:ascii="宋体" w:hAnsi="宋体" w:cs="宋体"/>
                <w:kern w:val="0"/>
                <w:szCs w:val="21"/>
              </w:rPr>
              <w:t>：</w:t>
            </w:r>
          </w:p>
        </w:tc>
        <w:tc>
          <w:tcPr>
            <w:tcW w:w="7812" w:type="dxa"/>
            <w:gridSpan w:val="4"/>
            <w:shd w:val="clear" w:color="auto" w:fill="FFFFFF"/>
            <w:vAlign w:val="center"/>
          </w:tcPr>
          <w:p w14:paraId="0D8C187B" w14:textId="77777777" w:rsidR="00270B16" w:rsidRDefault="00270B16">
            <w:pPr>
              <w:jc w:val="center"/>
              <w:rPr>
                <w:rFonts w:ascii="宋体" w:hAnsi="宋体" w:hint="eastAsia"/>
                <w:szCs w:val="20"/>
              </w:rPr>
            </w:pPr>
          </w:p>
        </w:tc>
      </w:tr>
    </w:tbl>
    <w:p w14:paraId="0D02AA1F" w14:textId="77777777" w:rsidR="00270B16" w:rsidRDefault="00270B16"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</w:t>
      </w:r>
      <w:r>
        <w:rPr>
          <w:rFonts w:hint="eastAsia"/>
          <w:b/>
          <w:sz w:val="52"/>
          <w:szCs w:val="28"/>
        </w:rPr>
        <w:t>HI简历</w:t>
      </w:r>
    </w:p>
    <w:p w14:paraId="3A452561" w14:textId="77777777" w:rsidR="00F7084C" w:rsidRDefault="00F7084C">
      <w:pPr>
        <w:rPr>
          <w:rFonts w:hint="eastAsia"/>
        </w:rPr>
      </w:pPr>
    </w:p>
    <w:sectPr w:rsidR="00F7084C">
      <w:headerReference w:type="default" r:id="rId6"/>
      <w:footerReference w:type="default" r:id="rId9"/>
      <w:pgSz w:w="11906" w:h="16838"/>
      <w:pgMar w:top="935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FCAA3" w14:textId="77777777" w:rsidR="00F7084C" w:rsidRDefault="00F7084C">
      <w:r>
        <w:separator/>
      </w:r>
    </w:p>
  </w:endnote>
  <w:endnote w:type="continuationSeparator" w:id="0">
    <w:p w14:paraId="144C8495" w14:textId="77777777" w:rsidR="00F7084C" w:rsidRDefault="00F70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5D0BE" w14:textId="77777777" w:rsidR="00F7084C" w:rsidRDefault="00F7084C">
      <w:r>
        <w:separator/>
      </w:r>
    </w:p>
  </w:footnote>
  <w:footnote w:type="continuationSeparator" w:id="0">
    <w:p w14:paraId="1BD8A466" w14:textId="77777777" w:rsidR="00F7084C" w:rsidRDefault="00F708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0083B" w14:textId="77777777" w:rsidR="00270B16" w:rsidRDefault="00270B16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2028A"/>
    <w:rsid w:val="00160B87"/>
    <w:rsid w:val="0017417B"/>
    <w:rsid w:val="00270B16"/>
    <w:rsid w:val="00271FBA"/>
    <w:rsid w:val="002E3532"/>
    <w:rsid w:val="0031333F"/>
    <w:rsid w:val="00514D74"/>
    <w:rsid w:val="005B3DDB"/>
    <w:rsid w:val="00614A58"/>
    <w:rsid w:val="006F124A"/>
    <w:rsid w:val="006F5BCB"/>
    <w:rsid w:val="00743FDD"/>
    <w:rsid w:val="007B53F6"/>
    <w:rsid w:val="007C2E14"/>
    <w:rsid w:val="007C43AE"/>
    <w:rsid w:val="00876D02"/>
    <w:rsid w:val="008E3F01"/>
    <w:rsid w:val="00A37147"/>
    <w:rsid w:val="00AA0BF8"/>
    <w:rsid w:val="00C334E7"/>
    <w:rsid w:val="00C816DB"/>
    <w:rsid w:val="00D13F16"/>
    <w:rsid w:val="00D63BFC"/>
    <w:rsid w:val="00F20060"/>
    <w:rsid w:val="00F43DDD"/>
    <w:rsid w:val="00F7084C"/>
    <w:rsid w:val="702D2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795E9CEE"/>
  <w15:chartTrackingRefBased/>
  <w15:docId w15:val="{C35057BF-BC0D-4AE4-8DEF-DC5E55816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&#20309;&#36965;&#31616;&#21382;.wp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何遥简历</Template>
  <TotalTime>0</TotalTime>
  <Pages>1</Pages>
  <Words>25</Words>
  <Characters>148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个人基本资料</dc:title>
  <dc:subject/>
  <dc:creator>我   的   歌   声  里</dc:creator>
  <cp:keywords/>
  <dc:description/>
  <cp:lastModifiedBy>xt j.</cp:lastModifiedBy>
  <cp:revision>2</cp:revision>
  <dcterms:created xsi:type="dcterms:W3CDTF">2025-06-01T02:13:00Z</dcterms:created>
  <dcterms:modified xsi:type="dcterms:W3CDTF">2025-06-01T02:13:00Z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BE95CCD1F55C4195A45AD60905412E2B</vt:lpwstr>
  </property>
</Properties>
</file>