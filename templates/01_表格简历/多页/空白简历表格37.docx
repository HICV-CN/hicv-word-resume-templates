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150" w:tblpY="2109"/>
        <w:tblOverlap w:val="never"/>
        <w:tblW w:w="97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8"/>
        <w:gridCol w:w="1965"/>
        <w:gridCol w:w="1662"/>
        <w:gridCol w:w="2412"/>
        <w:gridCol w:w="20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  名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  别</w:t>
            </w: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出生年月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籍  贯</w:t>
            </w: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婚否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政治面貌</w:t>
            </w: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00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电子邮件</w:t>
            </w: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通讯地址</w:t>
            </w:r>
          </w:p>
        </w:tc>
        <w:tc>
          <w:tcPr>
            <w:tcW w:w="60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00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97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应聘岗位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求职意向</w:t>
            </w:r>
          </w:p>
        </w:tc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期望薪资</w:t>
            </w: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97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教育经历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  间</w:t>
            </w:r>
          </w:p>
        </w:tc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  校</w:t>
            </w: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  业</w:t>
            </w: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97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工作经历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  间</w:t>
            </w:r>
          </w:p>
        </w:tc>
        <w:tc>
          <w:tcPr>
            <w:tcW w:w="60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单位名称</w:t>
            </w: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  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0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0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0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0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97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i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工作能力及专长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计算机等级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所获成就</w:t>
            </w:r>
          </w:p>
        </w:tc>
        <w:tc>
          <w:tcPr>
            <w:tcW w:w="44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英语能力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兴趣爱好</w:t>
            </w:r>
          </w:p>
        </w:tc>
        <w:tc>
          <w:tcPr>
            <w:tcW w:w="44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</w:trPr>
        <w:tc>
          <w:tcPr>
            <w:tcW w:w="97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 w:val="0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自我评价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40" w:hRule="atLeast"/>
        </w:trPr>
        <w:tc>
          <w:tcPr>
            <w:tcW w:w="970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2934970</wp:posOffset>
                </wp:positionH>
                <wp:positionV relativeFrom="paragraph">
                  <wp:posOffset>577850</wp:posOffset>
                </wp:positionV>
                <wp:extent cx="1727835" cy="6343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41905" y="269875"/>
                          <a:ext cx="1727835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sz w:val="56"/>
                                <w:szCs w:val="9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96"/>
                                <w:lang w:val="en-US" w:eastAsia="zh-CN"/>
                              </w:rPr>
                              <w:t>个人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96"/>
                                <w:lang w:eastAsia="zh-CN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.1pt;margin-top:45.5pt;height:49.95pt;width:136.05pt;z-index:251658240;mso-width-relative:page;mso-height-relative:page;" filled="f" stroked="f" coordsize="21600,21600" o:gfxdata="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qyTWrbAAAACgEAAA8AAAAAAAAAAQAg&#10;AAAAIgAAAGRycy9kb3ducmV2LnhtbFBLAQIUABQAAAAIAIdO4kDaI7C1RAIAAHE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sz w:val="56"/>
                          <w:szCs w:val="9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56"/>
                          <w:szCs w:val="96"/>
                          <w:lang w:val="en-US" w:eastAsia="zh-CN"/>
                        </w:rPr>
                        <w:t>个人</w:t>
                      </w:r>
                      <w:r>
                        <w:rPr>
                          <w:rFonts w:hint="eastAsia"/>
                          <w:b/>
                          <w:bCs/>
                          <w:sz w:val="56"/>
                          <w:szCs w:val="96"/>
                          <w:lang w:eastAsia="zh-CN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6"/>
      <w:footerReference w:type="default" r:id="rId7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60D38"/>
    <w:rsid w:val="052E37B8"/>
    <w:rsid w:val="34B075B6"/>
    <w:rsid w:val="363F4421"/>
    <w:rsid w:val="3BD925D5"/>
    <w:rsid w:val="3EED1275"/>
    <w:rsid w:val="4DF70211"/>
    <w:rsid w:val="4DF84AA9"/>
    <w:rsid w:val="585519CD"/>
    <w:rsid w:val="5A935FFE"/>
    <w:rsid w:val="5EF23734"/>
    <w:rsid w:val="6D535020"/>
    <w:rsid w:val="6E36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2018-07-15T08:21:00Z</dcterms:created>
  <dc:creator>YUME</dc:creator>
  <cp:lastModifiedBy>Foggy</cp:lastModifiedBy>
  <dcterms:modified xsi:type="dcterms:W3CDTF">2021-01-08T13:06:13Z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1.0_P67WO9EEFyIhH0E0Dt8AOlZRt9NUYys9rpfxNNsZTj8fzSbj0m3quxOh3vy33Ur6aDPsoMKSg00h+Uv/nudgVw==</vt:lpwstr>
  </property>
</Properties>
</file>