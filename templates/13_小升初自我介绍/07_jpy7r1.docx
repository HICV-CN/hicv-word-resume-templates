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051" w:rsidRDefault="00271A0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2288540</wp:posOffset>
            </wp:positionH>
            <wp:positionV relativeFrom="paragraph">
              <wp:posOffset>111760</wp:posOffset>
            </wp:positionV>
            <wp:extent cx="1716405" cy="1716405"/>
            <wp:effectExtent l="0" t="0" r="17145" b="17145"/>
            <wp:wrapNone/>
            <wp:docPr id="2" name="图片 2" descr="C:\Users\Administrator\Desktop\图片4.png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图片4.png图片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8570595</wp:posOffset>
                </wp:positionV>
                <wp:extent cx="6646545" cy="784225"/>
                <wp:effectExtent l="0" t="0" r="0" b="0"/>
                <wp:wrapNone/>
                <wp:docPr id="94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46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老师评价：该生成绩优秀，品学兼优，能够高质量完成学习任务，希望在初中阶段更上一层楼。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家长评价：孩子从小热爱学习，学习一丝不苟，尤其是对数学有特别浓烈的兴趣爱好，望保持。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同学评价：热情活泼，友好待人，和同学们关系都很好，有礼貌，大家都非常喜欢和他交朋友。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3" o:spid="_x0000_s1026" o:spt="202" type="#_x0000_t202" style="position:absolute;left:0pt;margin-left:-58.8pt;margin-top:674.85pt;height:61.75pt;width:523.35pt;z-index:251676672;mso-width-relative:page;mso-height-relative:page;" filled="f" stroked="f" coordsize="21600,21600" o:gfxdata="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PNPkL9sAAAAO&#10;AQAADwAAAAAAAAABACAAAAAiAAAAZHJzL2Rvd25yZXYueG1sUEsBAhQAFAAAAAgAh07iQOpzbKen&#10;AQAAHAMAAA4AAAAAAAAAAQAgAAAAKg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老师评价：该生成绩优秀，品学兼优，能够高质量完成学习任务，希望在初中阶段更上一层楼。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家长评价：孩子从小热爱学习，学习一丝不苟，尤其是对数学有特别浓烈的兴趣爱好，望保持。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同学评价：热情活泼，友好待人，和同学们关系都很好，有礼貌，大家都非常喜欢和他交朋友。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2545715</wp:posOffset>
                </wp:positionV>
                <wp:extent cx="6277610" cy="0"/>
                <wp:effectExtent l="0" t="0" r="27940" b="19050"/>
                <wp:wrapNone/>
                <wp:docPr id="98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7" o:spid="_x0000_s1026" o:spt="20" style="position:absolute;left:0pt;margin-left:-53.6pt;margin-top:200.45pt;height:0pt;width:494.3pt;z-index:251660288;mso-width-relative:page;mso-height-relative:page;" filled="f" stroked="t" coordsize="21600,21600" o:gfxdata="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xCQkTZAAAADAEA&#10;AA8AAAAAAAAAAQAgAAAAIgAAAGRycy9kb3ducmV2LnhtbFBLAQIUABQAAAAIAIdO4kDcq+Hg4AEA&#10;AJYDAAAOAAAAAAAAAAEAIAAAACgBAABkcnMvZTJvRG9jLnhtbFBLBQYAAAAABgAGAFkBAAB6BQAA&#10;AAA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2172970</wp:posOffset>
                </wp:positionV>
                <wp:extent cx="1312545" cy="3073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5" o:spid="_x0000_s1026" o:spt="202" type="#_x0000_t202" style="position:absolute;left:0pt;margin-left:-58.6pt;margin-top:171.1pt;height:24.2pt;width:103.35pt;z-index:251661312;mso-width-relative:page;mso-height-relative:page;" filled="f" stroked="f" coordsize="21600,21600" o:gfxdata="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n5bI/YAAAACwEAAA8AAAAA&#10;AAAAAQAgAAAAIgAAAGRycy9kb3ducmV2LnhtbFBLAQIUABQAAAAIAIdO4kCjWnY3ogEAABE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2731770</wp:posOffset>
                </wp:positionV>
                <wp:extent cx="6520180" cy="1015365"/>
                <wp:effectExtent l="0" t="0" r="0" b="0"/>
                <wp:wrapNone/>
                <wp:docPr id="9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15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2011.09 -- 2017.06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毕业院校：湖北工业大学红旗小学六班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小学毕业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毕业院校：小翰林奥赛数学培优培训班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培优结业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2016.09 -- 2017.06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毕业院校：红旗小学暑期书法兴趣培训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毕业院校：红旗小学暑期钢琴兴趣培训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6" o:spid="_x0000_s1026" o:spt="202" type="#_x0000_t202" style="position:absolute;left:0pt;margin-left:-58.6pt;margin-top:215.1pt;height:79.95pt;width:513.4pt;z-index:251662336;mso-width-relative:page;mso-height-relative:page;" filled="f" stroked="f" coordsize="21600,21600" o:gfxdata="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P7cW3ZAAAADAEA&#10;AA8AAAAAAAAAAQAgAAAAIgAAAGRycy9kb3ducmV2LnhtbFBLAQIUABQAAAAIAIdO4kD+EvygpwEA&#10;AB0DAAAOAAAAAAAAAAEAIAAAACg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学习时间：2011.09 -- 2017.06       毕业院校：湖北工业大学红旗小学六班             小学毕业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学习时间：2013.09 -- 2017.06       毕业院校：小翰林奥赛数学培优培训班             培优结业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学习时间：2016.09 -- 2017.06       毕业院校：红旗小学暑期书法兴趣培训             补习结业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学习时间：2013.09 -- 2017.06       毕业院校：红旗小学暑期钢琴兴趣培训             补习结业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2522855</wp:posOffset>
                </wp:positionV>
                <wp:extent cx="781050" cy="45085"/>
                <wp:effectExtent l="0" t="0" r="0" b="0"/>
                <wp:wrapNone/>
                <wp:docPr id="83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C44B7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2" o:spid="_x0000_s1026" o:spt="1" style="position:absolute;left:0pt;margin-left:-53.85pt;margin-top:198.65pt;height:3.55pt;width:61.5pt;z-index:251663360;v-text-anchor:middle;mso-width-relative:page;mso-height-relative:page;" fillcolor="#C44B7F" filled="t" stroked="f" coordsize="21600,21600" o:gfxdata="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z6xxN2wAAAAsBAAAPAAAAAAAA&#10;AAEAIAAAACIAAABkcnMvZG93bnJldi54bWxQSwECFAAUAAAACACHTuJA24AzadYBAACGAwAADgAA&#10;AAAAAAABACAAAAAq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3883660</wp:posOffset>
                </wp:positionV>
                <wp:extent cx="6520180" cy="553720"/>
                <wp:effectExtent l="0" t="0" r="0" b="0"/>
                <wp:wrapNone/>
                <wp:docPr id="55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六年级成绩单：语文（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五年级成绩单：语文（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4" o:spid="_x0000_s1026" o:spt="202" type="#_x0000_t202" style="position:absolute;left:0pt;margin-left:-58.6pt;margin-top:305.8pt;height:43.6pt;width:513.4pt;z-index:251664384;mso-width-relative:page;mso-height-relative:page;" filled="f" stroked="f" coordsize="21600,21600" o:gfxdata="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nIOg7NgAAAAMAQAA&#10;DwAAAAAAAAABACAAAAAiAAAAZHJzL2Rvd25yZXYueG1sUEsBAhQAFAAAAAgAh07iQNvR+22nAQAA&#10;HA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C44B7F"/>
                          <w:kern w:val="24"/>
                          <w:sz w:val="22"/>
                          <w:szCs w:val="22"/>
                        </w:rPr>
                        <w:t>六年级成绩单：语文（100分）数学（100分）英语（100分）思想品德（ 100分）体育（ 100分）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C44B7F"/>
                          <w:kern w:val="24"/>
                          <w:sz w:val="22"/>
                          <w:szCs w:val="22"/>
                        </w:rPr>
                        <w:t>五年级成绩单：语文（100分）数学（100分）英语（100分）思想品德（ 100分）体育（ 100分）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3822065</wp:posOffset>
                </wp:positionV>
                <wp:extent cx="6277610" cy="0"/>
                <wp:effectExtent l="0" t="0" r="27940" b="19050"/>
                <wp:wrapNone/>
                <wp:docPr id="56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55" o:spid="_x0000_s1026" o:spt="20" style="position:absolute;left:0pt;margin-left:-53.85pt;margin-top:300.95pt;height:0pt;width:494.3pt;z-index:251665408;mso-width-relative:page;mso-height-relative:page;" filled="f" stroked="t" coordsize="21600,21600" o:gfxdata="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8pFE12QAAAAwBAAAP&#10;AAAAAAAAAAEAIAAAACIAAABkcnMvZG93bnJldi54bWxQSwECFAAUAAAACACHTuJAUm9M4t4BAACW&#10;AwAADgAAAAAAAAABACAAAAAoAQAAZHJzL2Uyb0RvYy54bWxQSwUGAAAAAAYABgBZAQAAe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5139055</wp:posOffset>
                </wp:positionV>
                <wp:extent cx="6277610" cy="0"/>
                <wp:effectExtent l="0" t="0" r="27940" b="19050"/>
                <wp:wrapNone/>
                <wp:docPr id="99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8" o:spid="_x0000_s1026" o:spt="20" style="position:absolute;left:0pt;margin-left:-53.85pt;margin-top:404.65pt;height:0pt;width:494.3pt;z-index:251666432;mso-width-relative:page;mso-height-relative:page;" filled="f" stroked="t" coordsize="21600,21600" o:gfxdata="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opxgNkAAAAMAQAA&#10;DwAAAAAAAAABACAAAAAiAAAAZHJzL2Rvd25yZXYueG1sUEsBAhQAFAAAAAgAh07iQCWIDiffAQAA&#10;lgMAAA4AAAAAAAAAAQAgAAAAKA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4766310</wp:posOffset>
                </wp:positionV>
                <wp:extent cx="1312545" cy="307340"/>
                <wp:effectExtent l="0" t="0" r="0" b="0"/>
                <wp:wrapNone/>
                <wp:docPr id="84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8"/>
                                <w:szCs w:val="28"/>
                              </w:rPr>
                              <w:t>家庭情况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3" o:spid="_x0000_s1026" o:spt="202" type="#_x0000_t202" style="position:absolute;left:0pt;margin-left:-58.6pt;margin-top:375.3pt;height:24.2pt;width:103.35pt;z-index:251667456;mso-width-relative:page;mso-height-relative:page;" filled="f" stroked="f" coordsize="21600,21600" o:gfxdata="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EpsTjZAAAACwEAAA8AAAAA&#10;AAAAAQAgAAAAIgAAAGRycy9kb3ducmV2LnhtbFBLAQIUABQAAAAIAIdO4kDHk/GM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8"/>
                          <w:szCs w:val="28"/>
                        </w:rPr>
                        <w:t>家庭情况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5325745</wp:posOffset>
                </wp:positionV>
                <wp:extent cx="6520180" cy="784225"/>
                <wp:effectExtent l="0" t="0" r="0" b="0"/>
                <wp:wrapNone/>
                <wp:docPr id="85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父亲：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瓜爸爸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互联网程序员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180714000000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母亲：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瓜妈妈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公司财务会计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180252500000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奶奶：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瓜奶奶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退休小学教师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027 - 8252500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4" o:spid="_x0000_s1026" o:spt="202" type="#_x0000_t202" style="position:absolute;left:0pt;margin-left:-58.6pt;margin-top:419.35pt;height:61.75pt;width:513.4pt;z-index:251668480;mso-width-relative:page;mso-height-relative:page;" filled="f" stroked="f" coordsize="21600,21600" o:gfxdata="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5ILl7aAAAADAEA&#10;AA8AAAAAAAAAAQAgAAAAIgAAAGRycy9kb3ducmV2LnhtbFBLAQIUABQAAAAIAIdO4kD5+78upgEA&#10;ABw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父亲：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瓜爸爸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互联网程序员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联系电话：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母亲：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瓜妈妈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公司财务会计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联系电话：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180252500000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奶奶：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瓜奶奶     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退休小学教师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2"/>
                          <w:szCs w:val="22"/>
                        </w:rPr>
                        <w:t xml:space="preserve">联系电话：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027 - 8252500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5116195</wp:posOffset>
                </wp:positionV>
                <wp:extent cx="781050" cy="4508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C44B7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5" o:spid="_x0000_s1026" o:spt="1" style="position:absolute;left:0pt;margin-left:-53.85pt;margin-top:402.85pt;height:3.55pt;width:61.5pt;z-index:251669504;v-text-anchor:middle;mso-width-relative:page;mso-height-relative:page;" fillcolor="#C44B7F" filled="t" stroked="f" coordsize="21600,21600" o:gfxdata="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2ymQdkAAAALAQAADwAAAAAAAAAB&#10;ACAAAAAiAAAAZHJzL2Rvd25yZXYueG1sUEsBAhQAFAAAAAgAh07iQO3zfbLWAQAAhgMAAA4AAAAA&#10;AAAAAQAgAAAAKA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6759575</wp:posOffset>
                </wp:positionV>
                <wp:extent cx="6277610" cy="0"/>
                <wp:effectExtent l="0" t="0" r="27940" b="19050"/>
                <wp:wrapNone/>
                <wp:docPr id="101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0" o:spid="_x0000_s1026" o:spt="20" style="position:absolute;left:0pt;margin-left:-53.85pt;margin-top:532.25pt;height:0pt;width:494.3pt;z-index:251670528;mso-width-relative:page;mso-height-relative:page;" filled="f" stroked="t" coordsize="21600,21600" o:gfxdata="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J1JzI9kAAAAOAQAA&#10;DwAAAAAAAAABACAAAAAiAAAAZHJzL2Rvd25yZXYueG1sUEsBAhQAFAAAAAgAh07iQLlF+jLfAQAA&#10;mAMAAA4AAAAAAAAAAQAgAAAAKA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6386830</wp:posOffset>
                </wp:positionV>
                <wp:extent cx="1312545" cy="307340"/>
                <wp:effectExtent l="0" t="0" r="0" b="0"/>
                <wp:wrapNone/>
                <wp:docPr id="9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9" o:spid="_x0000_s1026" o:spt="202" type="#_x0000_t202" style="position:absolute;left:0pt;margin-left:-58.6pt;margin-top:502.9pt;height:24.2pt;width:103.35pt;z-index:251671552;mso-width-relative:page;mso-height-relative:page;" filled="f" stroked="f" coordsize="21600,21600" o:gfxdata="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799NU9gAAAANAQAADwAAAAAA&#10;AAABACAAAAAiAAAAZHJzL2Rvd25yZXYueG1sUEsBAhQAFAAAAAgAh07iQH7T7KW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6945630</wp:posOffset>
                </wp:positionV>
                <wp:extent cx="6520180" cy="784225"/>
                <wp:effectExtent l="0" t="0" r="0" b="0"/>
                <wp:wrapNone/>
                <wp:docPr id="9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六年级期间：三好学生、优秀学生、学习标兵、暑期天使小义工、红旗小学二班大队长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五年级期间：小学生书法大赛二等奖，楚才作文竞赛小学组二等奖，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DOTA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大赛一等奖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四年级期间：社区乒乓球比赛小学组一等奖，钢琴证书，武汉数学奥林匹克竞赛一等奖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0" o:spid="_x0000_s1026" o:spt="202" type="#_x0000_t202" style="position:absolute;left:0pt;margin-left:-58.6pt;margin-top:546.9pt;height:61.75pt;width:513.4pt;z-index:251672576;mso-width-relative:page;mso-height-relative:page;" filled="f" stroked="f" coordsize="21600,21600" o:gfxdata="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yLEbo2gAAAA4BAAAP&#10;AAAAAAAAAAEAIAAAACIAAABkcnMvZG93bnJldi54bWxQSwECFAAUAAAACACHTuJAGdDFBqQBAAAc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六年级期间：三好学生、优秀学生、学习标兵、暑期天使小义工、红旗小学二班大队长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五年级期间：小学生书法大赛二等奖，楚才作文竞赛小学组二等奖，DOTA大赛一等奖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四年级期间：社区乒乓球比赛小学组一等奖，钢琴证书，武汉数学奥林匹克竞赛一等奖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6736715</wp:posOffset>
                </wp:positionV>
                <wp:extent cx="781050" cy="45085"/>
                <wp:effectExtent l="0" t="0" r="0" b="0"/>
                <wp:wrapNone/>
                <wp:docPr id="92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C44B7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1" o:spid="_x0000_s1026" o:spt="1" style="position:absolute;left:0pt;margin-left:-53.85pt;margin-top:530.45pt;height:3.55pt;width:61.5pt;z-index:251673600;v-text-anchor:middle;mso-width-relative:page;mso-height-relative:page;" fillcolor="#C44B7F" filled="t" stroked="f" coordsize="21600,21600" o:gfxdata="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BnAJA2gAAAA0BAAAPAAAAAAAA&#10;AAEAIAAAACIAAABkcnMvZG93bnJldi54bWxQSwECFAAUAAAACACHTuJAchhV2tcBAACG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8390890</wp:posOffset>
                </wp:positionV>
                <wp:extent cx="6277610" cy="0"/>
                <wp:effectExtent l="0" t="0" r="27940" b="19050"/>
                <wp:wrapNone/>
                <wp:docPr id="102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1" o:spid="_x0000_s1026" o:spt="20" style="position:absolute;left:0pt;margin-left:-53.85pt;margin-top:660.7pt;height:0pt;width:494.3pt;z-index:251674624;mso-width-relative:page;mso-height-relative:page;" filled="f" stroked="t" coordsize="21600,21600" o:gfxdata="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IEG5doAAAAOAQAA&#10;DwAAAAAAAAABACAAAAAiAAAAZHJzL2Rvd25yZXYueG1sUEsBAhQAFAAAAAgAh07iQJXS6E3eAQAA&#10;mAMAAA4AAAAAAAAAAQAgAAAAKQ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8018145</wp:posOffset>
                </wp:positionV>
                <wp:extent cx="1312545" cy="307340"/>
                <wp:effectExtent l="0" t="0" r="0" b="0"/>
                <wp:wrapNone/>
                <wp:docPr id="93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44B7F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2" o:spid="_x0000_s1026" o:spt="202" type="#_x0000_t202" style="position:absolute;left:0pt;margin-left:-58.6pt;margin-top:631.35pt;height:24.2pt;width:103.35pt;z-index:251675648;mso-width-relative:page;mso-height-relative:page;" filled="f" stroked="f" coordsize="21600,21600" o:gfxdata="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cEY/fZAAAADQEAAA8AAAAA&#10;AAAAAQAgAAAAIgAAAGRycy9kb3ducmV2LnhtbFBLAQIUABQAAAAIAIdO4kB415Q4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C44B7F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8368030</wp:posOffset>
                </wp:positionV>
                <wp:extent cx="781050" cy="45085"/>
                <wp:effectExtent l="0" t="0" r="0" b="0"/>
                <wp:wrapNone/>
                <wp:docPr id="95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C44B7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4" o:spid="_x0000_s1026" o:spt="1" style="position:absolute;left:0pt;margin-left:-53.85pt;margin-top:658.9pt;height:3.55pt;width:61.5pt;z-index:251677696;v-text-anchor:middle;mso-width-relative:page;mso-height-relative:page;" fillcolor="#C44B7F" filled="t" stroked="f" coordsize="21600,21600" o:gfxdata="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6fss6NsAAAANAQAADwAAAAAA&#10;AAABACAAAAAiAAAAZHJzL2Rvd25yZXYueG1sUEsBAhQAFAAAAAgAh07iQAewu5X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5422900</wp:posOffset>
                </wp:positionH>
                <wp:positionV relativeFrom="paragraph">
                  <wp:posOffset>2344420</wp:posOffset>
                </wp:positionV>
                <wp:extent cx="186055" cy="130175"/>
                <wp:effectExtent l="0" t="0" r="4445" b="3175"/>
                <wp:wrapNone/>
                <wp:docPr id="10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6055" cy="1301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142" o:spid="_x0000_s1026" o:spt="100" style="position:absolute;left:0pt;margin-left:427pt;margin-top:184.6pt;height:10.25pt;width:14.65pt;z-index:251678720;mso-width-relative:page;mso-height-relative:page;" fillcolor="#BFBFBF" filled="t" stroked="f" coordsize="263,184" o:gfxdata="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5473065</wp:posOffset>
                </wp:positionH>
                <wp:positionV relativeFrom="paragraph">
                  <wp:posOffset>4906645</wp:posOffset>
                </wp:positionV>
                <wp:extent cx="88265" cy="168910"/>
                <wp:effectExtent l="0" t="0" r="6985" b="2540"/>
                <wp:wrapNone/>
                <wp:docPr id="10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265" cy="168910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30.95pt;margin-top:386.35pt;height:13.3pt;width:6.95pt;z-index:251679744;v-text-anchor:middle;mso-width-relative:page;mso-height-relative:page;" fillcolor="#BFBFBF" filled="t" stroked="f" coordsize="3389,6457" o:gfxdata="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1251133,3727660;21158857,3974629;20859006,4684643;20397705,5726538;19782611,7023119;19213667,8111316;18783099,8859940;18321798,9623998;17837421,10380339;17322286,11121220;16768709,11838976;16192056,12518122;26056458,36821228;0,36821228;10118127,13066105;9510716,12386933;8934090,11661460;8372829,10897402;7849985,10110219;7350242,9307576;6888941,8504933;6458372,7710007;5712586,6235910;5135934,4970197;4728441,4020931;4482424,3426673;4574674,3334043;5020609,2955885;5512694,2562294;6158521,2114657;6935066,1643870;7842302,1165366;8349754,949291;8872572,733190;9433832,547956;10018168,378157;10633236,231535;11263697,115754;11924916,38584;12601528,0;13301163,7716;14031582,61735;14777368,169799;15530837,331855;16315091,547956;17107001,833510;17914305,1188517;18736974,1613002;19575010,2114657;20420754,2701199;21281866,3372654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5432425</wp:posOffset>
                </wp:positionH>
                <wp:positionV relativeFrom="paragraph">
                  <wp:posOffset>6501765</wp:posOffset>
                </wp:positionV>
                <wp:extent cx="147955" cy="160020"/>
                <wp:effectExtent l="0" t="0" r="4445" b="0"/>
                <wp:wrapNone/>
                <wp:docPr id="10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955" cy="16002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27.75pt;margin-top:511.95pt;height:12.6pt;width:11.65pt;z-index:251680768;v-text-anchor:middle;mso-width-relative:page;mso-height-relative:page;" fillcolor="#BFBFBF" filled="t" stroked="f" coordsize="1938337,2097088" o:gfxdata="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0383,136241;82009,137911;83202,125818;76107,107618;56520,110022;88443,18441;81064,44472;73245,57028;77063,57854;90590,32448;92224,15522;97621,36395;87856,55137;77411,69419;73869,77754;71942,102297;60580,102885;62360,80067;60414,74449;56982,69419;46226,54789;36773,36395;19065,6089;28377,14069;31035,24746;25957,24104;20641,13995;11824,12216;6617,18875;6727,29717;13932,39899;38056,52373;47864,60886;44986,68334;37616,69930;38093,64628;41888,61362;23758,53437;4784,38816;0,24122;3904,10767;13968,5520;128808,8785;134431,22030;131528,36010;119676,48337;93567,59932;93732,63821;97922,68205;91950,69820;86640,63784;90407,54593;112566,45512;126640,32359;128312,20930;122249,12106;113190,14601;108027,24856;102993,23957;107458,11977;118261,55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5455285</wp:posOffset>
                </wp:positionH>
                <wp:positionV relativeFrom="paragraph">
                  <wp:posOffset>8178165</wp:posOffset>
                </wp:positionV>
                <wp:extent cx="121920" cy="154940"/>
                <wp:effectExtent l="0" t="0" r="0" b="0"/>
                <wp:wrapNone/>
                <wp:docPr id="10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920" cy="1549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29.55pt;margin-top:643.95pt;height:12.2pt;width:9.6pt;z-index:251681792;v-text-anchor:middle;mso-width-relative:page;mso-height-relative:page;" fillcolor="#BFBFBF" filled="t" stroked="f" coordsize="1679575,2125662" o:gfxdata="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6910,68045;46845,73207;46308,76233;45688,79861;46886,83716;67045,122438;64319,82908;65083,78969;64257,75736;66570,72875;76113,67589;84850,68066;91274,74430;96809,81561;101436,89479;105030,98330;107591,108135;109016,118976;104514,126998;90200,133155;75184,137114;59692,138814;43292,138068;27078,134689;11566,128781;0,122189;1115,110685;3428,100341;6857,91054;11318,82783;16751,75466;23071,68978;31044,62718;60383,373;67301,2262;73559,5582;78907,10127;83141,15689;86135,22123;87684,29241;87498,37460;85102,45678;80786,52859;74818,58649;66434,63215;60776,64709;54663,65124;47827,64231;41549,61969;35912,58524;30811,53689;26639,47463;23996,40344;23025,32562;23851,25194;26247,18470;29964,12472;34838,7429;40703,3569;47373,1016;5460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-467995</wp:posOffset>
                </wp:positionH>
                <wp:positionV relativeFrom="paragraph">
                  <wp:posOffset>374650</wp:posOffset>
                </wp:positionV>
                <wp:extent cx="824230" cy="630555"/>
                <wp:effectExtent l="0" t="0" r="0" b="0"/>
                <wp:wrapNone/>
                <wp:docPr id="6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Ansi="Calibri"/>
                                <w:color w:val="C44B7F"/>
                                <w:kern w:val="24"/>
                                <w:sz w:val="20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Calibri" w:hint="eastAsia"/>
                                <w:color w:val="C44B7F"/>
                                <w:kern w:val="24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C44B7F"/>
                                <w:kern w:val="24"/>
                                <w:sz w:val="20"/>
                                <w:szCs w:val="20"/>
                              </w:rPr>
                              <w:t>武汉古田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7" o:spid="_x0000_s1026" o:spt="202" type="#_x0000_t202" style="position:absolute;left:0pt;margin-left:-36.85pt;margin-top:29.5pt;height:49.65pt;width:64.9pt;z-index:251683840;mso-width-relative:page;mso-height-relative:page;" filled="f" stroked="f" coordsize="21600,21600" o:gfxdata="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cPjmRNcAAAAJAQAADwAAAAAAAAABACAAAAAiAAAAZHJz&#10;L2Rvd25yZXYueG1sUEsBAhQAFAAAAAgAh07iQIJ7+nGTAQAA+gIAAA4AAAAAAAAAAQAgAAAAJg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Calibri" w:hAnsi="Calibri"/>
                          <w:color w:val="C44B7F"/>
                          <w:kern w:val="24"/>
                          <w:sz w:val="20"/>
                          <w:szCs w:val="20"/>
                        </w:rPr>
                        <w:t>12</w:t>
                      </w:r>
                      <w:r>
                        <w:rPr>
                          <w:rFonts w:hint="eastAsia" w:ascii="Calibri"/>
                          <w:color w:val="C44B7F"/>
                          <w:kern w:val="24"/>
                          <w:sz w:val="20"/>
                          <w:szCs w:val="20"/>
                        </w:rPr>
                        <w:t>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C44B7F"/>
                          <w:kern w:val="24"/>
                          <w:sz w:val="20"/>
                          <w:szCs w:val="20"/>
                        </w:rPr>
                        <w:t>武汉古田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898525</wp:posOffset>
                </wp:positionV>
                <wp:extent cx="1957070" cy="630555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070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C44B7F"/>
                                <w:kern w:val="24"/>
                                <w:sz w:val="20"/>
                                <w:szCs w:val="20"/>
                              </w:rPr>
                              <w:t>家庭电话：</w:t>
                            </w:r>
                            <w:r>
                              <w:rPr>
                                <w:rFonts w:ascii="Calibri" w:hAnsi="Calibri"/>
                                <w:color w:val="C44B7F"/>
                                <w:kern w:val="24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C44B7F"/>
                                <w:kern w:val="24"/>
                                <w:sz w:val="20"/>
                                <w:szCs w:val="20"/>
                              </w:rPr>
                              <w:t>电子邮箱：</w:t>
                            </w:r>
                            <w:r>
                              <w:rPr>
                                <w:rFonts w:ascii="Calibri" w:hAnsi="Calibri" w:hint="eastAsia"/>
                                <w:color w:val="C44B7F"/>
                                <w:kern w:val="24"/>
                                <w:sz w:val="20"/>
                                <w:szCs w:val="20"/>
                              </w:rPr>
                              <w:t>www.58pic.com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8" o:spid="_x0000_s1026" o:spt="202" type="#_x0000_t202" style="position:absolute;left:0pt;margin-left:-37.05pt;margin-top:70.75pt;height:49.65pt;width:154.1pt;z-index:251684864;mso-width-relative:page;mso-height-relative:page;" filled="f" stroked="f" coordsize="21600,21600" o:gfxdata="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cszJi2AAAAAsBAAAPAAAAAAAAAAEAIAAAACIAAABk&#10;cnMvZG93bnJldi54bWxQSwECFAAUAAAACACHTuJAT1txkJQBAAD7AgAADgAAAAAAAAABACAAAAAn&#10;AQAAZHJzL2Uyb0RvYy54bWxQSwUGAAAAAAYABgBZAQAAL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C44B7F"/>
                          <w:kern w:val="24"/>
                          <w:sz w:val="20"/>
                          <w:szCs w:val="20"/>
                        </w:rPr>
                        <w:t>家庭电话：</w:t>
                      </w:r>
                      <w:r>
                        <w:rPr>
                          <w:rFonts w:ascii="Calibri" w:hAnsi="Calibri"/>
                          <w:color w:val="C44B7F"/>
                          <w:kern w:val="24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C44B7F"/>
                          <w:kern w:val="24"/>
                          <w:sz w:val="20"/>
                          <w:szCs w:val="20"/>
                        </w:rPr>
                        <w:t>电子邮箱：</w:t>
                      </w:r>
                      <w:r>
                        <w:rPr>
                          <w:rFonts w:hint="eastAsia" w:ascii="Calibri" w:hAnsi="Calibri"/>
                          <w:color w:val="C44B7F"/>
                          <w:kern w:val="24"/>
                          <w:sz w:val="20"/>
                          <w:szCs w:val="20"/>
                        </w:rPr>
                        <w:t>www.58pic.com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-248285</wp:posOffset>
                </wp:positionV>
                <wp:extent cx="2831465" cy="422275"/>
                <wp:effectExtent l="0" t="0" r="0" b="0"/>
                <wp:wrapNone/>
                <wp:docPr id="70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65" cy="42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560" w:lineRule="exact"/>
                              <w:rPr>
                                <w:rFonts w:ascii="黑体" w:eastAsia="黑体" w:hAnsi="黑体" w:cs="黑体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C44B7F"/>
                                <w:kern w:val="24"/>
                                <w:sz w:val="40"/>
                                <w:szCs w:val="40"/>
                              </w:rPr>
                              <w:t>小萝卜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37" type="#_x0000_t202" style="position:absolute;left:0;text-align:left;margin-left:-53.85pt;margin-top:-19.55pt;width:222.95pt;height:3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" filled="f" stroked="f">
                <v:textbox style="mso-fit-shape-to-text:t">
                  <w:txbxContent>
                    <w:p w:rsidR="008B3051" w:rsidRDefault="00271A02">
                      <w:pPr>
                        <w:pStyle w:val="a3"/>
                        <w:spacing w:before="0" w:beforeAutospacing="0" w:after="0" w:afterAutospacing="0" w:line="560" w:lineRule="exact"/>
                        <w:rPr>
                          <w:rFonts w:ascii="黑体" w:eastAsia="黑体" w:hAnsi="黑体" w:cs="黑体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C44B7F"/>
                          <w:kern w:val="24"/>
                          <w:sz w:val="40"/>
                          <w:szCs w:val="40"/>
                        </w:rPr>
                        <w:t>小萝卜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1295400</wp:posOffset>
                </wp:positionV>
                <wp:extent cx="113665" cy="117475"/>
                <wp:effectExtent l="0" t="0" r="635" b="0"/>
                <wp:wrapNone/>
                <wp:docPr id="7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74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4B7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46.35pt;margin-top:102pt;height:9.25pt;width:8.95pt;z-index:251686912;v-text-anchor:middle;mso-width-relative:page;mso-height-relative:page;" fillcolor="#C44B7F" filled="t" stroked="f" coordsize="90,93" o:gfxdata="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1050925</wp:posOffset>
                </wp:positionV>
                <wp:extent cx="113665" cy="113665"/>
                <wp:effectExtent l="0" t="0" r="635" b="635"/>
                <wp:wrapNone/>
                <wp:docPr id="7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366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4B7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46.35pt;margin-top:82.75pt;height:8.95pt;width:8.95pt;z-index:251687936;v-text-anchor:middle;mso-width-relative:page;mso-height-relative:page;" fillcolor="#C44B7F" filled="t" stroked="f" coordsize="5581,5581" o:gfxdata="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09162499;@0,@0;@0,@0;@0,@0;@0,@0;809162499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515620</wp:posOffset>
                </wp:positionV>
                <wp:extent cx="139065" cy="130175"/>
                <wp:effectExtent l="0" t="0" r="0" b="3175"/>
                <wp:wrapNone/>
                <wp:docPr id="7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01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4B7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46.35pt;margin-top:40.6pt;height:10.25pt;width:10.95pt;z-index:251688960;v-text-anchor:middle;mso-width-relative:page;mso-height-relative:page;" fillcolor="#C44B7F" filled="t" stroked="f" coordsize="1993900,1873250" o:gfxdata="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1,102292;90428,40073;80465,78929;76517,55452;71987,48963;75246,48250;77895,47011;79988,45322;81499,43133;82638,40073;39668,86157;46955,55030;39668,55795;42504,48541;45339,47459;47617,45929;49313,43924;50505,41445;14971,18533;11982,20563;10554,23912;11030,110070;13305,112838;16849,113919;119004,113128;121569,110623;122337,24544;121226,21038;118448,18744;107497,22514;23303,18243;93108,14315;116015,7724;121014,8489;125431,10598;129002,13867;131542,18006;132785,22857;132679,110175;131198,114894;128473,118902;124744,121986;120220,123884;16849,124438;11850,123673;7406,121538;3835,118295;1322,114156;79,109331;185,21987;1639,17268;4364,13234;8120,10150;12643,8251;25366,7724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772795</wp:posOffset>
                </wp:positionV>
                <wp:extent cx="74295" cy="127635"/>
                <wp:effectExtent l="19050" t="0" r="20955" b="5715"/>
                <wp:wrapNone/>
                <wp:docPr id="7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4B7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43.8pt;margin-top:60.85pt;height:10.05pt;width:5.85pt;z-index:251689984;v-text-anchor:middle;mso-width-relative:page;mso-height-relative:page;" fillcolor="#C44B7F" filled="t" stroked="f" coordsize="559792,955625" o:gfxdata="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Z6gANdkAAAALAQAADwAAAAAAAAABACAAAAAiAAAAZHJzL2Rvd25yZXYueG1sUEsBAhQAFAAA&#10;AAgAh07iQMIIPIhEAwAAdggAAA4AAAAAAAAAAQAgAAAAK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-762000</wp:posOffset>
                </wp:positionV>
                <wp:extent cx="1496060" cy="220345"/>
                <wp:effectExtent l="0" t="0" r="0" b="0"/>
                <wp:wrapNone/>
                <wp:docPr id="7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20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B3051" w:rsidRDefault="00271A02">
                            <w:pPr>
                              <w:pStyle w:val="a3"/>
                              <w:spacing w:before="0" w:beforeAutospacing="0" w:after="0" w:afterAutospacing="0" w:line="192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44B7F"/>
                                <w:kern w:val="24"/>
                                <w:sz w:val="22"/>
                                <w:szCs w:val="22"/>
                              </w:rPr>
                              <w:t>申请学校：武汉四中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8" o:spid="_x0000_s1026" o:spt="202" type="#_x0000_t202" style="position:absolute;left:0pt;margin-left:-53.6pt;margin-top:-60pt;height:17.35pt;width:117.8pt;z-index:251691008;mso-width-relative:page;mso-height-relative:page;" filled="f" stroked="f" coordsize="21600,21600" o:gfxdata="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qqtij2AAAAA0BAAAPAAAAAAAA&#10;AAEAIAAAACIAAABkcnMvZG93bnJldi54bWxQSwECFAAUAAAACACHTuJA6S3nbq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192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C44B7F"/>
                          <w:kern w:val="24"/>
                          <w:sz w:val="22"/>
                          <w:szCs w:val="22"/>
                        </w:rPr>
                        <w:t>申请学校：武汉四中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-1142365</wp:posOffset>
            </wp:positionH>
            <wp:positionV relativeFrom="paragraph">
              <wp:posOffset>-900430</wp:posOffset>
            </wp:positionV>
            <wp:extent cx="7549515" cy="10699750"/>
            <wp:effectExtent l="0" t="0" r="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517" cy="106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B305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Arial Unicode MS"/>
    <w:panose1 w:val="020F0302020204030204"/>
    <w:charset w:val="00"/>
    <w:family w:val="swiss"/>
    <w:pitch w:val="default"/>
    <w:sig w:usb0="00000001" w:usb1="4000207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1763C"/>
    <w:rsid w:val="000F33DB"/>
    <w:rsid w:val="00271A02"/>
    <w:rsid w:val="002E4814"/>
    <w:rsid w:val="004C0B4E"/>
    <w:rsid w:val="008B3051"/>
    <w:rsid w:val="009C094C"/>
    <w:rsid w:val="00C13107"/>
    <w:rsid w:val="2B31763C"/>
    <w:rsid w:val="4AF36ABC"/>
    <w:rsid w:val="50DD1264"/>
    <w:rsid w:val="5554040A"/>
    <w:rsid w:val="7909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67;&#21319;&#21021;&#31616;&#21382;&#12305;&#19971;&#33426;&#2614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【小升初简历】七芒星简历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4</cp:revision>
  <dcterms:created xsi:type="dcterms:W3CDTF">2017-05-17T03:26:00Z</dcterms:created>
  <dcterms:modified xsi:type="dcterms:W3CDTF">2018-03-08T09:55:00Z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