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-593725</wp:posOffset>
            </wp:positionH>
            <wp:positionV relativeFrom="paragraph">
              <wp:posOffset>-254000</wp:posOffset>
            </wp:positionV>
            <wp:extent cx="1477010" cy="1477010"/>
            <wp:effectExtent l="0" t="0" r="8890" b="8890"/>
            <wp:wrapNone/>
            <wp:docPr id="26" name="图片 26" descr="D:\桌面\桌面文件\登记照4\00158.jpg00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D:\桌面\桌面文件\登记照4\00158.jpg0015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701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-1153160</wp:posOffset>
                </wp:positionH>
                <wp:positionV relativeFrom="paragraph">
                  <wp:posOffset>1701165</wp:posOffset>
                </wp:positionV>
                <wp:extent cx="2647315" cy="400685"/>
                <wp:effectExtent l="0" t="0" r="635" b="18415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" y="2615565"/>
                          <a:ext cx="2647315" cy="4006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ED008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90.8pt;margin-top:133.95pt;height:31.55pt;width:208.45pt;z-index:251659264;v-text-anchor:middle;mso-width-relative:page;mso-height-relative:page;" fillcolor="#ED008C" filled="t" stroked="f" coordsize="21600,21600" arcsize="0" o:gfxdata="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YVIh42wAAAAwBAAAPAAAAAAAAAAEAIAAAACIA&#10;AABkcnMvZG93bnJldi54bWxQSwECFAAUAAAACACHTuJAHTKOTwYCAADBAwAADgAAAAAAAAABACAA&#10;AAAqAQAAZHJzL2Uyb0RvYy54bWxQSwUGAAAAAAYABgBZAQAAog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-977900</wp:posOffset>
                </wp:positionH>
                <wp:positionV relativeFrom="paragraph">
                  <wp:posOffset>1741170</wp:posOffset>
                </wp:positionV>
                <wp:extent cx="2276475" cy="32004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100" y="2655570"/>
                          <a:ext cx="2276475" cy="32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 xml:space="preserve">个人资料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/>
                                <w:iCs/>
                                <w:color w:val="FFFFF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personal data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7pt;margin-top:137.1pt;height:25.2pt;width:179.25pt;z-index:251660288;mso-width-relative:page;mso-height-relative:page;" filled="f" stroked="f" coordsize="21600,21600" o:gfxdata="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KJTe/dwAAAAMAQAADwAAAAAAAAABACAAAAAi&#10;AAAAZHJzL2Rvd25yZXYueG1sUEsBAhQAFAAAAAgAh07iQIC4ccCUAQAA+QIAAA4AAAAAAAAAAQAg&#10;AAAAKw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lang w:val="en-US" w:eastAsia="zh-CN"/>
                        </w:rPr>
                        <w:t xml:space="preserve">个人资料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/>
                          <w:iCs/>
                          <w:color w:val="FFFFFF"/>
                          <w:kern w:val="24"/>
                          <w:sz w:val="21"/>
                          <w:szCs w:val="21"/>
                          <w:lang w:val="en-US" w:eastAsia="zh-CN"/>
                        </w:rPr>
                        <w:t>personal data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8064" behindDoc="1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-950595</wp:posOffset>
                </wp:positionV>
                <wp:extent cx="2651760" cy="10746740"/>
                <wp:effectExtent l="0" t="0" r="15240" b="1651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1760" cy="10746740"/>
                        </a:xfrm>
                        <a:prstGeom prst="rect">
                          <a:avLst/>
                        </a:prstGeom>
                        <a:solidFill>
                          <a:srgbClr val="58585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15pt;margin-top:-74.85pt;height:846.2pt;width:208.8pt;z-index:-251708416;v-text-anchor:middle;mso-width-relative:page;mso-height-relative:page;" fillcolor="#58585A" filled="t" stroked="f" coordsize="21600,21600" o:gfxdata="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CJjektwAAAAOAQAADwAA&#10;AAAAAAABACAAAAAiAAAAZHJzL2Rvd25yZXYueG1sUEsBAhQAFAAAAAgAh07iQMNes7bZAQAAiAMA&#10;AA4AAAAAAAAAAQAgAAAAKwEAAGRycy9lMm9Eb2MueG1sUEsFBgAAAAAGAAYAWQEAAHY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01920" behindDoc="1" locked="0" layoutInCell="1" allowOverlap="1">
                <wp:simplePos x="0" y="0"/>
                <wp:positionH relativeFrom="column">
                  <wp:posOffset>-1146810</wp:posOffset>
                </wp:positionH>
                <wp:positionV relativeFrom="paragraph">
                  <wp:posOffset>-916305</wp:posOffset>
                </wp:positionV>
                <wp:extent cx="7578090" cy="10698480"/>
                <wp:effectExtent l="0" t="0" r="3810" b="762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15" y="92710"/>
                          <a:ext cx="7578090" cy="10698480"/>
                        </a:xfrm>
                        <a:prstGeom prst="rect">
                          <a:avLst/>
                        </a:prstGeom>
                        <a:solidFill>
                          <a:srgbClr val="E8E9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3pt;margin-top:-72.15pt;height:842.4pt;width:596.7pt;z-index:-251714560;v-text-anchor:middle;mso-width-relative:page;mso-height-relative:page;" fillcolor="#E8E9EE" filled="t" stroked="f" coordsize="21600,21600" o:gfxdata="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yDyYr3QAAAA8BAAAPAAAAAAAAAAEAIAAAACIAAABkcnMvZG93bnJldi54bWxQSwECFAAU&#10;AAAACACHTuJAo8HqdF4CAACJBAAADgAAAAAAAAABACAAAAAsAQAAZHJzL2Uyb0RvYy54bWxQSwUG&#10;AAAAAAYABgBZAQAA/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1760855</wp:posOffset>
                </wp:positionH>
                <wp:positionV relativeFrom="paragraph">
                  <wp:posOffset>7473315</wp:posOffset>
                </wp:positionV>
                <wp:extent cx="4427855" cy="1897380"/>
                <wp:effectExtent l="0" t="0" r="10795" b="762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7855" cy="1897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8.65pt;margin-top:588.45pt;height:149.4pt;width:348.65pt;z-index:251602944;v-text-anchor:middle;mso-width-relative:page;mso-height-relative:page;" fillcolor="#FFFFFF [3212]" filled="t" stroked="f" coordsize="21600,21600" o:gfxdata="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1SvWj9wAAAAN&#10;AQAADwAAAAAAAAABACAAAAAiAAAAZHJzL2Rvd25yZXYueG1sUEsBAhQAFAAAAAgAh07iQHLxj0VR&#10;AgAAgAQAAA4AAAAAAAAAAQAgAAAAKw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5171440</wp:posOffset>
                </wp:positionV>
                <wp:extent cx="3347720" cy="399415"/>
                <wp:effectExtent l="0" t="0" r="5080" b="63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72105" y="6085840"/>
                          <a:ext cx="3347720" cy="399415"/>
                          <a:chOff x="6790" y="1259"/>
                          <a:chExt cx="5272" cy="629"/>
                        </a:xfrm>
                      </wpg:grpSpPr>
                      <wps:wsp>
                        <wps:cNvPr id="42" name="圆角矩形 8"/>
                        <wps:cNvSpPr/>
                        <wps:spPr>
                          <a:xfrm>
                            <a:off x="6790" y="1259"/>
                            <a:ext cx="5272" cy="62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D008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3" name="矩形 22"/>
                        <wps:cNvSpPr/>
                        <wps:spPr>
                          <a:xfrm>
                            <a:off x="7035" y="1316"/>
                            <a:ext cx="3938" cy="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6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  <w:lang w:val="en-US" w:eastAsia="zh-CN"/>
                                </w:rPr>
                                <w:t>个人技能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/>
                                  <w:iCs/>
                                  <w:color w:val="FFFFFF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Personal skills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6.15pt;margin-top:407.2pt;height:31.45pt;width:263.6pt;z-index:251660288;mso-width-relative:page;mso-height-relative:page;" coordorigin="6790,1259" coordsize="5272,629" o:gfxdata="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KPNDOfcAAAACwEAAA8AAAAAAAAAAQAgAAAAIgAAAGRycy9kb3ducmV2Lnht&#10;bFBLAQIUABQAAAAIAIdO4kCclXO32QIAAF0GAAAOAAAAAAAAAAEAIAAAACsBAABkcnMvZTJvRG9j&#10;LnhtbFBLBQYAAAAABgAGAFkBAAB2BgAAAAA=&#10;">
                <o:lock v:ext="edit" aspectratio="f"/>
                <v:roundrect id="圆角矩形 8" o:spid="_x0000_s1026" o:spt="2" style="position:absolute;left:6790;top:1259;height:629;width:5272;v-text-anchor:middle;" fillcolor="#ED008C" filled="t" stroked="f" coordsize="21600,21600" arcsize="0" o:gfxdata="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Bnfu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ect id="矩形 22" o:spid="_x0000_s1026" o:spt="1" style="position:absolute;left:7035;top:1316;height:504;width:3938;" filled="f" stroked="f" coordsize="21600,21600" o:gfxdata="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Nrb7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36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  <w:lang w:val="en-US" w:eastAsia="zh-CN"/>
                          </w:rPr>
                          <w:t>个人技能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/>
                            <w:iCs/>
                            <w:color w:val="FFFFFF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Personal skills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1708785</wp:posOffset>
                </wp:positionH>
                <wp:positionV relativeFrom="paragraph">
                  <wp:posOffset>5635625</wp:posOffset>
                </wp:positionV>
                <wp:extent cx="4405630" cy="1539240"/>
                <wp:effectExtent l="0" t="0" r="0" b="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1785" y="6550025"/>
                          <a:ext cx="4405630" cy="1539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电脑操作熟练，掌握并能熟练运用OFFICE系列办公软件。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良好的人际关系、具备较强的谈判技巧、营销策略能力。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擅长大客户商务谈判、大项目运作等；能从零搭建项目团队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良好的数据分析能力，能够通过数据作出相应策略。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英语能力良好，听说读写优秀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C1驾照，能适应出差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4.55pt;margin-top:443.75pt;height:121.2pt;width:346.9pt;z-index:251659264;mso-width-relative:page;mso-height-relative:page;" filled="f" stroked="f" coordsize="21600,21600" o:gfxdata="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电脑操作熟练，掌握并能熟练运用OFFICE系列办公软件。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良好的人际关系、具备较强的谈判技巧、营销策略能力。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擅长大客户商务谈判、大项目运作等；能从零搭建项目团队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良好的数据分析能力，能够通过数据作出相应策略。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英语能力良好，听说读写优秀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C1驾照，能适应出差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1730375</wp:posOffset>
                </wp:positionH>
                <wp:positionV relativeFrom="paragraph">
                  <wp:posOffset>5175250</wp:posOffset>
                </wp:positionV>
                <wp:extent cx="4427220" cy="2108200"/>
                <wp:effectExtent l="0" t="0" r="11430" b="635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3375" y="6089650"/>
                          <a:ext cx="4427220" cy="2108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25pt;margin-top:407.5pt;height:166pt;width:348.6pt;z-index:251658240;v-text-anchor:middle;mso-width-relative:page;mso-height-relative:page;" fillcolor="#FFFFFF [3212]" filled="t" stroked="f" coordsize="21600,21600" o:gfxdata="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ooL1/tsAAAAMAQAADwAAAAAAAAABACAAAAAiAAAAZHJzL2Rvd25yZXYueG1sUEsBAhQAFAAA&#10;AAgAh07iQNkpV5VeAgAAjAQAAA4AAAAAAAAAAQAgAAAAKg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-638175</wp:posOffset>
                </wp:positionV>
                <wp:extent cx="4427220" cy="5474335"/>
                <wp:effectExtent l="0" t="0" r="11430" b="1206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0835" y="220980"/>
                          <a:ext cx="4427220" cy="54743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05pt;margin-top:-50.25pt;height:431.05pt;width:348.6pt;z-index:251658240;v-text-anchor:middle;mso-width-relative:page;mso-height-relative:page;" fillcolor="#FFFFFF [3212]" filled="t" stroked="f" coordsize="21600,21600" o:gfxdata="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vW2DydsAAAAMAQAADwAAAAAAAAABACAAAAAiAAAAZHJzL2Rvd25yZXYueG1sUEsBAhQAFAAAAAgA&#10;h07iQAD+XSdbAgAAiwQAAA4AAAAAAAAAAQAgAAAAKg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-639445</wp:posOffset>
                </wp:positionV>
                <wp:extent cx="3347720" cy="399415"/>
                <wp:effectExtent l="0" t="0" r="5080" b="635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72105" y="219710"/>
                          <a:ext cx="3347720" cy="399415"/>
                          <a:chOff x="6790" y="1259"/>
                          <a:chExt cx="5272" cy="629"/>
                        </a:xfrm>
                      </wpg:grpSpPr>
                      <wps:wsp>
                        <wps:cNvPr id="39" name="圆角矩形 8"/>
                        <wps:cNvSpPr/>
                        <wps:spPr>
                          <a:xfrm>
                            <a:off x="6790" y="1259"/>
                            <a:ext cx="5272" cy="62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D008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0" name="矩形 22"/>
                        <wps:cNvSpPr/>
                        <wps:spPr>
                          <a:xfrm>
                            <a:off x="7035" y="1316"/>
                            <a:ext cx="3938" cy="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6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  <w:lang w:val="en-US" w:eastAsia="zh-CN"/>
                                </w:rPr>
                                <w:t>工作经验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/>
                                  <w:iCs/>
                                  <w:color w:val="FFFFFF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6.15pt;margin-top:-50.35pt;height:31.45pt;width:263.6pt;z-index:251660288;mso-width-relative:page;mso-height-relative:page;" coordorigin="6790,1259" coordsize="5272,629" o:gfxdata="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KDlJkTcAAAADAEAAA8AAAAAAAAAAQAgAAAAIgAAAGRycy9kb3ducmV2LnhtbFBL&#10;AQIUABQAAAAIAIdO4kDyEXnk1gIAAFwGAAAOAAAAAAAAAAEAIAAAACsBAABkcnMvZTJvRG9jLnht&#10;bFBLBQYAAAAABgAGAFkBAABzBgAAAAA=&#10;">
                <o:lock v:ext="edit" aspectratio="f"/>
                <v:roundrect id="圆角矩形 8" o:spid="_x0000_s1026" o:spt="2" style="position:absolute;left:6790;top:1259;height:629;width:5272;v-text-anchor:middle;" fillcolor="#ED008C" filled="t" stroked="f" coordsize="21600,21600" arcsize="0" o:gfxdata="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rs+t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ect id="矩形 22" o:spid="_x0000_s1026" o:spt="1" style="position:absolute;left:7035;top:1316;height:504;width:3938;" filled="f" stroked="f" coordsize="21600,21600" o:gfxdata="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AhFm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36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  <w:lang w:val="en-US" w:eastAsia="zh-CN"/>
                          </w:rPr>
                          <w:t>工作经验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/>
                            <w:iCs/>
                            <w:color w:val="FFFFFF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Work experience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1903095</wp:posOffset>
                </wp:positionH>
                <wp:positionV relativeFrom="paragraph">
                  <wp:posOffset>-103505</wp:posOffset>
                </wp:positionV>
                <wp:extent cx="4138930" cy="481330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6095" y="755650"/>
                          <a:ext cx="4138930" cy="4813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星海城（广州）贸易有限公司                    2012.06-至今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大区经理（BD）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80"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参与公司每年BD市场的战略规划，负责大客户商务合作谈判。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根据公司的发展需要，确定公司的商务拓展计划，并公司内部完成沟通并确认。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负责各大经济贸易生意开发规划，新经销商的开发及维护。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独立负责目标客户和战略合作客户的前期联系、客户资料收集、跟踪联系、市场考察、开发洽谈工作。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分析公司项目的利润模式，分解销售指标并完成计划。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经销商进销存管理，策划区域开发计划及方案并进行实施。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根据月度、季度、年度数据进行SWOT分析，研究市场竞争对手促销模式及效果。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执行年度、季度、月度销售目标，组织区域内各项业务的有效开展与实施；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开发新经销商与谈判，提高公司市场份额。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工作业绩：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有较好的人脉资源，较强的BD拓展能力，有良好严谨的做事风格。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负责福建省、湖北省、江西省、湖南省、河南省、陕西省、上海区域开发共完成销量1000万。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超额完成公司市场份额目标，积累优质客户。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9.85pt;margin-top:-8.15pt;height:379pt;width:325.9pt;z-index:251659264;mso-width-relative:page;mso-height-relative:page;" filled="f" stroked="f" coordsize="21600,21600" o:gfxdata="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A2QVIY2wAAAAsBAAAPAAAAAAAAAAEAIAAA&#10;ACIAAABkcnMvZG93bnJldi54bWxQSwECFAAUAAAACACHTuJA+asj55cBAAD6AgAADgAAAAAAAAAB&#10;ACAAAAAqAQAAZHJzL2Uyb0RvYy54bWxQSwUGAAAAAAYABgBZAQAAM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  <w:lang w:val="en-US" w:eastAsia="zh-CN"/>
                        </w:rPr>
                        <w:t>星海城（广州）贸易有限公司                    2012.06-至今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  <w:lang w:val="en-US" w:eastAsia="zh-CN"/>
                        </w:rPr>
                        <w:t>大区经理（BD）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80"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参与公司每年BD市场的战略规划，负责大客户商务合作谈判。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根据公司的发展需要，确定公司的商务拓展计划，并公司内部完成沟通并确认。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负责各大经济贸易生意开发规划，新经销商的开发及维护。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独立负责目标客户和战略合作客户的前期联系、客户资料收集、跟踪联系、市场考察、开发洽谈工作。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分析公司项目的利润模式，分解销售指标并完成计划。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经销商进销存管理，策划区域开发计划及方案并进行实施。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根据月度、季度、年度数据进行SWOT分析，研究市场竞争对手促销模式及效果。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执行年度、季度、月度销售目标，组织区域内各项业务的有效开展与实施；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开发新经销商与谈判，提高公司市场份额。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工作业绩：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有较好的人脉资源，较强的BD拓展能力，有良好严谨的做事风格。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负责福建省、湖北省、江西省、湖南省、河南省、陕西省、上海区域开发共完成销量1000万。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超额完成公司市场份额目标，积累优质客户。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1708785</wp:posOffset>
                </wp:positionH>
                <wp:positionV relativeFrom="paragraph">
                  <wp:posOffset>8084820</wp:posOffset>
                </wp:positionV>
                <wp:extent cx="4502150" cy="10566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0" cy="1056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五年经销商开发管理经验，有传统行业及新兴销售渠道开发经验。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能够独立完成项目的策划、开发与实施及促销计划的评估和改进。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敏锐的市场洞察能力，应变能力，谈判技巧。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团队组织能力，快速开发经销商资源的能力。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红色性格，做事有激情，有耐力。抗压能力强，抗挫折能力强。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4.55pt;margin-top:636.6pt;height:83.2pt;width:354.5pt;z-index:251611136;mso-width-relative:page;mso-height-relative:page;" filled="f" stroked="f" coordsize="21600,21600" o:gfxdata="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B4KWys2wAAAA0BAAAPAAAAAAAAAAEAIAAAACIAAABkcnMvZG93bnJl&#10;di54bWxQSwECFAAUAAAACACHTuJAjo6kBYgBAADtAgAADgAAAAAAAAABACAAAAAqAQAAZHJzL2Uy&#10;b0RvYy54bWxQSwUGAAAAAAYABgBZAQAAJ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五年经销商开发管理经验，有传统行业及新兴销售渠道开发经验。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能够独立完成项目的策划、开发与实施及促销计划的评估和改进。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敏锐的市场洞察能力，应变能力，谈判技巧。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团队组织能力，快速开发经销商资源的能力。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红色性格，做事有激情，有耐力。抗压能力强，抗挫折能力强。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7601585</wp:posOffset>
                </wp:positionV>
                <wp:extent cx="3347720" cy="399415"/>
                <wp:effectExtent l="0" t="0" r="5080" b="63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347720" cy="399415"/>
                          <a:chOff x="6790" y="1259"/>
                          <a:chExt cx="5272" cy="629"/>
                        </a:xfrm>
                      </wpg:grpSpPr>
                      <wps:wsp>
                        <wps:cNvPr id="48" name="圆角矩形 8"/>
                        <wps:cNvSpPr/>
                        <wps:spPr>
                          <a:xfrm>
                            <a:off x="6790" y="1259"/>
                            <a:ext cx="5272" cy="62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D008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9" name="矩形 22"/>
                        <wps:cNvSpPr/>
                        <wps:spPr>
                          <a:xfrm>
                            <a:off x="7035" y="1316"/>
                            <a:ext cx="3938" cy="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6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  <w:lang w:val="en-US" w:eastAsia="zh-CN"/>
                                </w:rPr>
                                <w:t>自我评价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/>
                                  <w:iCs/>
                                  <w:color w:val="FFFFFF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Self-evaluation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6.15pt;margin-top:598.55pt;height:31.45pt;width:263.6pt;z-index:251657216;mso-width-relative:page;mso-height-relative:page;" coordorigin="6790,1259" coordsize="5272,629" o:gfxdata="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BQ&#10;QYJV3AAAAA0BAAAPAAAAAAAAAAEAIAAAACIAAABkcnMvZG93bnJldi54bWxQSwECFAAUAAAACACH&#10;TuJA9vX8jssCAABRBgAADgAAAAAAAAABACAAAAArAQAAZHJzL2Uyb0RvYy54bWxQSwUGAAAAAAYA&#10;BgBZAQAAaAYAAAAA&#10;">
                <o:lock v:ext="edit" aspectratio="f"/>
                <v:roundrect id="圆角矩形 8" o:spid="_x0000_s1026" o:spt="2" style="position:absolute;left:6790;top:1259;height:629;width:5272;v-text-anchor:middle;" fillcolor="#ED008C" filled="t" stroked="f" coordsize="21600,21600" arcsize="0" o:gfxdata="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3x6FO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ect id="矩形 22" o:spid="_x0000_s1026" o:spt="1" style="position:absolute;left:7035;top:1316;height:504;width:3938;" filled="f" stroked="f" coordsize="21600,21600" o:gfxdata="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Muw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36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  <w:lang w:val="en-US" w:eastAsia="zh-CN"/>
                          </w:rPr>
                          <w:t>自我评价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/>
                            <w:iCs/>
                            <w:color w:val="FFFFFF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Self-evaluation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-919480</wp:posOffset>
                </wp:positionH>
                <wp:positionV relativeFrom="paragraph">
                  <wp:posOffset>8552180</wp:posOffset>
                </wp:positionV>
                <wp:extent cx="2216150" cy="751840"/>
                <wp:effectExtent l="0" t="0" r="0" b="0"/>
                <wp:wrapNone/>
                <wp:docPr id="1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邮箱 Mailbox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Service@qq.com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2.4pt;margin-top:673.4pt;height:59.2pt;width:174.5pt;z-index:251610112;mso-width-relative:page;mso-height-relative:page;" filled="f" stroked="f" coordsize="21600,21600" o:gfxdata="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L9XzdHaAAAADgEAAA8AAAAAAAAA&#10;AQAgAAAAIgAAAGRycy9kb3ducmV2LnhtbFBLAQIUABQAAAAIAIdO4kDznkz9nQEAABADAAAOAAAA&#10;AAAAAAEAIAAAACk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  <w:t>邮箱 Mailbox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Service@qq.com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-919480</wp:posOffset>
                </wp:positionH>
                <wp:positionV relativeFrom="paragraph">
                  <wp:posOffset>6544310</wp:posOffset>
                </wp:positionV>
                <wp:extent cx="2216150" cy="751840"/>
                <wp:effectExtent l="0" t="0" r="0" b="0"/>
                <wp:wrapNone/>
                <wp:docPr id="3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auto"/>
                              <w:jc w:val="left"/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现居住址 Residence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广州海珠区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2.4pt;margin-top:515.3pt;height:59.2pt;width:174.5pt;z-index:251610112;mso-width-relative:page;mso-height-relative:page;" filled="f" stroked="f" coordsize="21600,21600" o:gfxdata="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AhuAkNkAAAAOAQAADwAAAAAA&#10;AAABACAAAAAiAAAAZHJzL2Rvd25yZXYueG1sUEsBAhQAFAAAAAgAh07iQGZGB2SgAQAAEA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40" w:lineRule="auto"/>
                        <w:jc w:val="left"/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  <w:t>现居住址 Residence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广州海珠区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-919480</wp:posOffset>
                </wp:positionH>
                <wp:positionV relativeFrom="paragraph">
                  <wp:posOffset>5565775</wp:posOffset>
                </wp:positionV>
                <wp:extent cx="2216150" cy="751840"/>
                <wp:effectExtent l="0" t="0" r="0" b="0"/>
                <wp:wrapNone/>
                <wp:docPr id="1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婚姻状况 Marital status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未婚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2.4pt;margin-top:438.25pt;height:59.2pt;width:174.5pt;z-index:251610112;mso-width-relative:page;mso-height-relative:page;" filled="f" stroked="f" coordsize="21600,21600" o:gfxdata="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nGsvFNoAAAAMAQAADwAAAAAA&#10;AAABACAAAAAiAAAAZHJzL2Rvd25yZXYueG1sUEsBAhQAFAAAAAgAh07iQEedNr6fAQAAEAMAAA4A&#10;AAAAAAAAAQAgAAAAKQ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  <w:t>婚姻状况 Marital status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未婚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-919480</wp:posOffset>
                </wp:positionH>
                <wp:positionV relativeFrom="paragraph">
                  <wp:posOffset>4561840</wp:posOffset>
                </wp:positionV>
                <wp:extent cx="2216150" cy="751840"/>
                <wp:effectExtent l="0" t="0" r="0" b="0"/>
                <wp:wrapNone/>
                <wp:docPr id="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auto"/>
                              <w:jc w:val="left"/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籍贯 Place Of Origin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中国广州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2.4pt;margin-top:359.2pt;height:59.2pt;width:174.5pt;z-index:251610112;mso-width-relative:page;mso-height-relative:page;" filled="f" stroked="f" coordsize="21600,21600" o:gfxdata="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bUVWP2QAAAAwBAAAPAAAAAAAA&#10;AAEAIAAAACIAAABkcnMvZG93bnJldi54bWxQSwECFAAUAAAACACHTuJAqGyWl58BAAAPAwAADgAA&#10;AAAAAAABACAAAAAo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40" w:lineRule="auto"/>
                        <w:jc w:val="left"/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  <w:t>籍贯 Place Of Origin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中国广州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-919480</wp:posOffset>
                </wp:positionH>
                <wp:positionV relativeFrom="paragraph">
                  <wp:posOffset>3470275</wp:posOffset>
                </wp:positionV>
                <wp:extent cx="2216150" cy="661670"/>
                <wp:effectExtent l="0" t="0" r="0" b="0"/>
                <wp:wrapNone/>
                <wp:docPr id="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6616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auto"/>
                              <w:jc w:val="left"/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出身日期 Date Of Birth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1995.01.03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2.4pt;margin-top:273.25pt;height:52.1pt;width:174.5pt;z-index:251610112;mso-width-relative:page;mso-height-relative:page;" filled="f" stroked="f" coordsize="21600,21600" o:gfxdata="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GeYo8PZAAAADAEAAA8AAAAAAAAA&#10;AQAgAAAAIgAAAGRycy9kb3ducmV2LnhtbFBLAQIUABQAAAAIAIdO4kD0Wj5dngEAAA8DAAAOAAAA&#10;AAAAAAEAIAAAACgBAABkcnMvZTJvRG9jLnhtbFBLBQYAAAAABgAGAFkBAAA4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240" w:lineRule="auto"/>
                        <w:jc w:val="left"/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  <w:t>出身日期 Date Of Birth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1995.01.03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-919480</wp:posOffset>
                </wp:positionH>
                <wp:positionV relativeFrom="paragraph">
                  <wp:posOffset>2431415</wp:posOffset>
                </wp:positionV>
                <wp:extent cx="2216150" cy="608965"/>
                <wp:effectExtent l="0" t="0" r="0" b="0"/>
                <wp:wrapNone/>
                <wp:docPr id="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6089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auto"/>
                              <w:jc w:val="left"/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姓名 Name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顾元昊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2.4pt;margin-top:191.45pt;height:47.95pt;width:174.5pt;z-index:251610112;mso-width-relative:page;mso-height-relative:page;" filled="f" stroked="f" coordsize="21600,21600" o:gfxdata="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EgjBk9kAAAAMAQAADwAAAAAAAAAB&#10;ACAAAAAiAAAAZHJzL2Rvd25yZXYueG1sUEsBAhQAFAAAAAgAh07iQAmWV+ydAQAADwMAAA4AAAAA&#10;AAAAAQAgAAAAKAEAAGRycy9lMm9Eb2MueG1sUEsFBgAAAAAGAAYAWQEAAD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240" w:lineRule="auto"/>
                        <w:jc w:val="left"/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  <w:t>姓名 Name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顾元昊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-919480</wp:posOffset>
                </wp:positionH>
                <wp:positionV relativeFrom="paragraph">
                  <wp:posOffset>7548245</wp:posOffset>
                </wp:positionV>
                <wp:extent cx="2216150" cy="751840"/>
                <wp:effectExtent l="0" t="0" r="0" b="0"/>
                <wp:wrapNone/>
                <wp:docPr id="1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auto"/>
                              <w:jc w:val="left"/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电话 Telephone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159 5463 5876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2.4pt;margin-top:594.35pt;height:59.2pt;width:174.5pt;z-index:251610112;mso-width-relative:page;mso-height-relative:page;" filled="f" stroked="f" coordsize="21600,21600" o:gfxdata="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uRa4TtoAAAAOAQAADwAAAAAA&#10;AAABACAAAAAiAAAAZHJzL2Rvd25yZXYueG1sUEsBAhQAFAAAAAgAh07iQPRF4nyfAQAAEAMAAA4A&#10;AAAAAAAAAQAgAAAAKQ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40" w:lineRule="auto"/>
                        <w:jc w:val="left"/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  <w:t>电话 Telephone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159 5463 5876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Humanst521 Lt BT">
    <w:panose1 w:val="020B0402020204020304"/>
    <w:charset w:val="00"/>
    <w:family w:val="auto"/>
    <w:pitch w:val="default"/>
    <w:sig w:usb0="800000AF" w:usb1="1000204A" w:usb2="00000000" w:usb3="00000000" w:csb0="00000011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dobe Garamond Pro">
    <w:panose1 w:val="02020502060506020403"/>
    <w:charset w:val="00"/>
    <w:family w:val="auto"/>
    <w:pitch w:val="default"/>
    <w:sig w:usb0="00000007" w:usb1="00000001" w:usb2="00000000" w:usb3="00000000" w:csb0="20000093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Adobe 黑体 Std R">
    <w:panose1 w:val="020B0400000000000000"/>
    <w:charset w:val="86"/>
    <w:family w:val="auto"/>
    <w:pitch w:val="default"/>
    <w:sig w:usb0="00000001" w:usb1="0A0F1810" w:usb2="00000016" w:usb3="00000000" w:csb0="00060007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Garamond">
    <w:panose1 w:val="02020502050306020203"/>
    <w:charset w:val="00"/>
    <w:family w:val="auto"/>
    <w:pitch w:val="default"/>
    <w:sig w:usb0="00000000" w:usb1="00000000" w:usb2="00000000" w:usb3="00000000" w:csb0="0000009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C95A6"/>
    <w:multiLevelType w:val="singleLevel"/>
    <w:tmpl w:val="596C95A6"/>
    <w:lvl w:ilvl="0" w:tentative="0">
      <w:start w:val="1"/>
      <w:numFmt w:val="bullet"/>
      <w:lvlText w:val="-"/>
      <w:lvlJc w:val="left"/>
      <w:pPr>
        <w:ind w:left="420" w:leftChars="0" w:hanging="420" w:firstLineChars="0"/>
      </w:pPr>
      <w:rPr>
        <w:rFonts w:hint="default" w:ascii="Adobe 黑体 Std R" w:hAnsi="Adobe 黑体 Std R" w:eastAsia="Adobe 黑体 Std R" w:cs="Adobe 黑体 Std R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1E37A9"/>
    <w:rsid w:val="00011CB1"/>
    <w:rsid w:val="004E32A3"/>
    <w:rsid w:val="009E0CED"/>
    <w:rsid w:val="00BB48D7"/>
    <w:rsid w:val="05DE3D3E"/>
    <w:rsid w:val="1D8F6768"/>
    <w:rsid w:val="23680147"/>
    <w:rsid w:val="23814160"/>
    <w:rsid w:val="2B685ACE"/>
    <w:rsid w:val="2BE73786"/>
    <w:rsid w:val="2C946BF5"/>
    <w:rsid w:val="2D0B7F05"/>
    <w:rsid w:val="2DCE7D5A"/>
    <w:rsid w:val="31EA7E11"/>
    <w:rsid w:val="331E37A9"/>
    <w:rsid w:val="35633A74"/>
    <w:rsid w:val="35A631E9"/>
    <w:rsid w:val="3C1B61CA"/>
    <w:rsid w:val="401B2C2C"/>
    <w:rsid w:val="40D81DAF"/>
    <w:rsid w:val="49E23B29"/>
    <w:rsid w:val="4C8C611F"/>
    <w:rsid w:val="4D410C1A"/>
    <w:rsid w:val="51143B2E"/>
    <w:rsid w:val="521A377B"/>
    <w:rsid w:val="52D3076A"/>
    <w:rsid w:val="5941603F"/>
    <w:rsid w:val="61572604"/>
    <w:rsid w:val="63BA2BEF"/>
    <w:rsid w:val="67F81717"/>
    <w:rsid w:val="6D4C4099"/>
    <w:rsid w:val="71405BAA"/>
    <w:rsid w:val="75FB10D5"/>
    <w:rsid w:val="7D4156DA"/>
    <w:rsid w:val="7DC5172C"/>
    <w:rsid w:val="7E2E66D1"/>
    <w:rsid w:val="7E931690"/>
    <w:rsid w:val="7F90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8041;&#22806;&#32763;&#35793;&#31616;&#21382;&#12305;&#40575;&#31513;&#32032;&#38597;&#21830;&#21153;&#27714;&#32844;&#31616;&#21382;016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【涉外翻译简历】鹿笙素雅商务求职简历016.docx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2017-07-15T08:43:00Z</dcterms:created>
  <dc:creator>kedao</dc:creator>
  <cp:lastModifiedBy>S</cp:lastModifiedBy>
  <dcterms:modified xsi:type="dcterms:W3CDTF">2017-10-05T08:30:51Z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