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-450850</wp:posOffset>
                </wp:positionV>
                <wp:extent cx="7526655" cy="10720705"/>
                <wp:effectExtent l="0" t="0" r="17145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" y="81280"/>
                          <a:ext cx="7526655" cy="10720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95pt;margin-top:-35.5pt;height:844.15pt;width:592.65pt;z-index:-251672576;v-text-anchor:middle;mso-width-relative:page;mso-height-relative:page;" fillcolor="#FFFFFF [3212]" filled="t" stroked="f" coordsize="21600,21600" o:gfxdata="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rCrn9cAAAANAQAADwAAAAAA&#10;AAABACAAAAAiAAAAZHJzL2Rvd25yZXYueG1sUEsBAhQAFAAAAAgAh07iQD9RomdNAgAAcgQAAA4A&#10;AAAAAAAAAQAgAAAAJgEAAGRycy9lMm9Eb2MueG1sUEsFBgAAAAAGAAYAWQEAAOU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9.75pt;height:73.35pt;width:385.1pt;mso-position-vertical-relative:page;z-index:251644928;mso-width-relative:page;mso-height-relative:page;" coordsize="4890827,932179" o:gfxdata="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K6DmitgAAAAI&#10;AQAADwAAAAAAAAABACAAAAAiAAAAZHJzL2Rvd25yZXYueG1sUEsBAhQAFAAAAAgAh07iQJGxy3U5&#10;AwAAKQkAAA4AAAAAAAAAAQAgAAAAJwEAAGRycy9lMm9Eb2MueG1sUEsFBgAAAAAGAAYAWQEAANIG&#10;AAAAAA==&#10;">
                <o:lock v:ext="edit" aspectratio="f"/>
                <v:shape id="文本框 2" o:spid="_x0000_s1026" o:spt="202" type="#_x0000_t202" style="position:absolute;left:0;top:0;height:932179;width:209549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118935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1189355"/>
                          <a:chOff x="0" y="0"/>
                          <a:chExt cx="4648834" cy="1189989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484" cy="1189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eastAsia="zh-CN"/>
                                </w:rPr>
                                <w:t>林晓云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：汉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：13500135000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邮    箱：service@wondercv.come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住    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484" cy="1189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出生年月：1996.05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身    高：177cm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eastAsia="zh-CN"/>
                                </w:rPr>
                                <w:t>广州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科技大学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pt;margin-top:132pt;height:93.65pt;width:366pt;mso-position-vertical-relative:page;z-index:251660288;mso-width-relative:page;mso-height-relative:page;" coordsize="4648834,1189989" o:gfxdata="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mqu/02gAA&#10;AAoBAAAPAAAAAAAAAAEAIAAAACIAAABkcnMvZG93bnJldi54bWxQSwECFAAUAAAACACHTuJAktbR&#10;k44CAABjBwAADgAAAAAAAAABACAAAAApAQAAZHJzL2Uyb0RvYy54bWxQSwUGAAAAAAYABgBZAQAA&#10;KQYAAAAA&#10;">
                <o:lock v:ext="edit" aspectratio="f"/>
                <v:shape id="_x0000_s1026" o:spid="_x0000_s1026" o:spt="202" type="#_x0000_t202" style="position:absolute;left:0;top:0;height:1189989;width:2229484;v-text-anchor:middle;" filled="f" stroked="f" coordsize="21600,21600" o:gfxdata="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7p2Bu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eastAsia="zh-CN"/>
                          </w:rPr>
                          <w:t>林晓云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：汉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：13500135000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邮    箱：service@wondercv.come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住    址：广东省广州市海珠区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419350;top:0;height:1189989;width:2229484;v-text-anchor:middle;" filled="f" stroked="f" coordsize="21600,21600" o:gfxdata="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pX2AvQAA&#10;ANo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出生年月：1996.05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身    高：177cm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eastAsia="zh-CN"/>
                          </w:rPr>
                          <w:t>广州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科技大学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：本科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49024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48000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46976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64384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65408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fWeEIdgA&#10;AAAJAQAADwAAAAAAAAABACAAAAAiAAAAZHJzL2Rvd25yZXYueG1sUEsBAhQAFAAAAAgAh07iQMzF&#10;wAFZBAAAbREAAA4AAAAAAAAAAQAgAAAAJwEAAGRycy9lMm9Eb2MueG1sUEsFBgAAAAAGAAYAWQEA&#10;APIH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63360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rUplW1QAAAAoBAAAPAAAAAAAAAAEAIAAAACIAAABkcnMvZG93bnJldi54bWxQ&#10;SwECFAAUAAAACACHTuJAn5i2B8EBAABOAwAADgAAAAAAAAABACAAAAAkAQAAZHJzL2Uyb0RvYy54&#10;bWxQSwUGAAAAAAYABgBZAQAAVwUAAAAA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5558155</wp:posOffset>
            </wp:positionH>
            <wp:positionV relativeFrom="page">
              <wp:posOffset>1678305</wp:posOffset>
            </wp:positionV>
            <wp:extent cx="879475" cy="1317625"/>
            <wp:effectExtent l="0" t="0" r="15875" b="15875"/>
            <wp:wrapNone/>
            <wp:docPr id="80" name="图片 80" descr="D:\桌面\桌面文件\登记照4\b45b24a035ab8dc13439ee22e78fc4b5cae72d6a9fc0-9kOplT_fw658.jpgb45b24a035ab8dc13439ee22e78fc4b5cae72d6a9fc0-9kOplT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D:\桌面\桌面文件\登记照4\b45b24a035ab8dc13439ee22e78fc4b5cae72d6a9fc0-9kOplT_fw658.jpgb45b24a035ab8dc13439ee22e78fc4b5cae72d6a9fc0-9kOplT_fw6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251671552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2005.07-2009.06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eastAsia="zh-CN"/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市场营销（本科）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7.35pt;width:506.25pt;mso-position-vertical-relative:page;z-index:251672576;v-text-anchor:middle;mso-width-relative:page;mso-height-relative:page;" filled="f" stroked="f" coordsize="21600,21600" o:gfxdata="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Oo841tsAAAALAQAADwAAAAAAAAABACAA&#10;AAAiAAAAZHJzL2Rvd25yZXYueG1sUEsBAhQAFAAAAAgAh07iQGZm0ZQKAgAA3gMAAA4AAAAAAAAA&#10;AQAgAAAAKg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2005.07-2009.06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eastAsia="zh-CN"/>
                        </w:rPr>
                        <w:t>广州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市场营销（本科）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32.55pt;height:22.3pt;width:534pt;mso-position-vertical-relative:page;z-index:251705344;mso-width-relative:page;mso-height-relative:page;" coordsize="6781800,284400" o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4.25pt;height:42.2pt;width:506.25pt;mso-position-vertical-relative:page;z-index:251706368;v-text-anchor:middle;mso-width-relative:page;mso-height-relative:page;" filled="f" stroked="f" coordsize="21600,21600" o:gfxdata="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qGGKtsAAAANAQAADwAAAAAAAAAB&#10;ACAAAAAiAAAAZHJzL2Rvd25yZXYueG1sUEsBAhQAFAAAAAgAh07iQKDIJsANAgAA3gMAAA4AAAAA&#10;AAAAAQAgAAAAKg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46.3pt;height:22.3pt;width:534pt;mso-position-vertical-relative:page;z-index:251700224;mso-width-relative:page;mso-height-relative:page;" coordsize="6781800,284400" o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68.05pt;height:59.35pt;width:506.25pt;mso-position-vertical-relative:page;z-index:251701248;v-text-anchor:middle;mso-width-relative:page;mso-height-relative:page;" filled="f" stroked="f" coordsize="21600,21600" o:gfxdata="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LwFBNwAAAANAQAADwAAAAAAAAAB&#10;ACAAAAAiAAAAZHJzL2Rvd25yZXYueG1sUEsBAhQAFAAAAAgAh07iQNHLDF4MAgAA3gMAAA4AAAAA&#10;AAAAAQAgAAAAKw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524.05pt;height:22.3pt;width:534pt;mso-position-vertical-relative:page;z-index:251694080;mso-width-relative:page;mso-height-relative:page;" coordsize="6781800,284400" o:gfxdata="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2009.03-2011.06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广州五百丁信息科技有限公司          校园大使主席 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45.8pt;height:94.5pt;width:506.25pt;mso-position-vertical-relative:page;z-index:251695104;v-text-anchor:middle;mso-width-relative:page;mso-height-relative:page;" filled="f" stroked="f" coordsize="21600,21600" o:gfxdata="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lWJb0tsAAAANAQAADwAAAAAAAAAB&#10;ACAAAAAiAAAAZHJzL2Rvd25yZXYueG1sUEsBAhQAFAAAAAgAh07iQI1Tn78NAgAA3wMAAA4AAAAA&#10;AAAAAQAgAAAAKg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2009.03-2011.06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广州五百丁信息科技有限公司          校园大使主席 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334pt;height:22.3pt;width:534pt;mso-position-vertical-relative:page;z-index:251685888;mso-width-relative:page;mso-height-relative:page;" coordsize="6781800,284400" o:gfxdata="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2012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04-至今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广州信息科技有限公司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市场营销（实习生）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2010.03-2012.03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广州信息科技有限公司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软件工程师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55.75pt;height:164pt;width:506.25pt;mso-position-vertical-relative:page;z-index:251686912;v-text-anchor:middle;mso-width-relative:page;mso-height-relative:page;" filled="f" stroked="f" coordsize="21600,21600" o:gfxdata="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/Bz1H3AAAAAwBAAAPAAAAAAAA&#10;AAEAIAAAACIAAABkcnMvZG93bnJldi54bWxQSwECFAAUAAAACACHTuJAQVnM5Q4CAADfAwAADgAA&#10;AAAAAAABACAAAAAr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2012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04-至今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广州信息科技有限公司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市场营销（实习生）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2010.03-2012.03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广州信息科技有限公司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软件工程师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22F48F3"/>
    <w:rsid w:val="1D06237C"/>
    <w:rsid w:val="21CB7B54"/>
    <w:rsid w:val="73C9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Char"/>
    <w:basedOn w:val="5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Char"/>
    <w:basedOn w:val="5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Char"/>
    <w:basedOn w:val="5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2017-06-14T05:57:00Z</dcterms:created>
  <dc:creator>kedao</dc:creator>
  <cp:lastModifiedBy>S</cp:lastModifiedBy>
  <dcterms:modified xsi:type="dcterms:W3CDTF">2017-10-05T08:42:28Z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