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709E789" w14:textId="30B71B87" w:rsidR="006D526C" w:rsidRDefault="00C80EB6">
      <w:r>
        <w:rPr>
          <w:noProof/>
        </w:rPr>
        <w:drawing>
          <wp:anchor distT="0" distB="0" distL="114300" distR="114300" simplePos="0" relativeHeight="251656192" behindDoc="0" locked="0" layoutInCell="1" allowOverlap="1" wp14:anchorId="218DFFC4" wp14:editId="5BFCA983">
            <wp:simplePos x="0" y="0"/>
            <wp:positionH relativeFrom="column">
              <wp:posOffset>2874010</wp:posOffset>
            </wp:positionH>
            <wp:positionV relativeFrom="paragraph">
              <wp:posOffset>149860</wp:posOffset>
            </wp:positionV>
            <wp:extent cx="1393190" cy="1393825"/>
            <wp:effectExtent l="0" t="0" r="0" b="0"/>
            <wp:wrapNone/>
            <wp:docPr id="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4" b="12454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39382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042C3D" wp14:editId="35220637">
                <wp:simplePos x="0" y="0"/>
                <wp:positionH relativeFrom="column">
                  <wp:posOffset>476885</wp:posOffset>
                </wp:positionH>
                <wp:positionV relativeFrom="paragraph">
                  <wp:posOffset>9567545</wp:posOffset>
                </wp:positionV>
                <wp:extent cx="1403985" cy="93345"/>
                <wp:effectExtent l="0" t="0" r="5715" b="1905"/>
                <wp:wrapNone/>
                <wp:docPr id="9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855835"/>
                          <a:ext cx="1403985" cy="93345"/>
                        </a:xfrm>
                        <a:prstGeom prst="rect">
                          <a:avLst/>
                        </a:prstGeom>
                        <a:solidFill>
                          <a:srgbClr val="579B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753.35pt;height:7.35pt;width:110.55pt;z-index:251666432;v-text-anchor:middle;mso-width-relative:page;mso-height-relative:page;" fillcolor="#579BD5" filled="t" stroked="f" coordsize="21600,21600" o:gfxdata="UEsDBAoAAAAAAIdO4kAAAAAAAAAAAAAAAAAEAAAAZHJzL1BLAwQUAAAACACHTuJAA4UvQ9kAAAAM&#10;AQAADwAAAGRycy9kb3ducmV2LnhtbE2Py07DMBBF90j8gzVI7KgfokkJcSqEYAPdtEDXbmySkHgc&#10;xe6Dv+90Bcu5c3TnTLk8+YEd3BS7gBrkTABzWAfbYaPh8+P1bgEsJoPWDAGdhl8XYVldX5WmsOGI&#10;a3fYpIZRCcbCaGhTGgvOY906b+IsjA5p9x0mbxKNU8PtZI5U7geuhMi4Nx3ShdaM7rl1db/Zew3b&#10;xbp/eqvtdvXzznORNfJF9V9a395I8QgsuVP6g+GiT+pQkdMu7NFGNmjI55JIyuciy4ERoR4yBWx3&#10;iZS8B16V/P8T1RlQSwMEFAAAAAgAh07iQDsre8NrAgAAkAQAAA4AAABkcnMvZTJvRG9jLnhtbK1U&#10;zW4TMRC+I/EOlu90d5PdJo26qUKiIqSKRgqIs+O1s5b8h+1kUx6AB+BcCYkL4iF4nAoeg7E3bcPP&#10;CZGDd8Yz+mbm8zc5v9griXbMeWF0jYuTHCOmqWmE3tT4zevLZ2OMfCC6IdJoVuMb5vHF9OmT885O&#10;2MC0RjbMIQDRftLZGrch2EmWedoyRfyJsUxDkBunSADXbbLGkQ7QlcwGeX6adcY11hnKvIfbRR/E&#10;04TPOaPhmnPPApI1ht5COl061/HMpudksnHEtoIe2iD/0IUiQkPRB6gFCQRtnfgDSgnqjDc8nFCj&#10;MsO5oCzNANMU+W/TrFpiWZoFyPH2gSb//2Dpq93SIdHU+KzESBMFb3R3++HHl4/fP329+/YZFUUZ&#10;Seqsn0Duyi7dwfNgxon33Kn4hVnQvsaj06oYVRjdAOK4qsbDqueY7QOiEC/KfAgBjGjMGA7LFM8e&#10;cazz4QUzCkWjxg6eMDFLdlc+QG1IvU+JZb2RorkUUibHbdZz6dCOwHNXo7Pni3v0X9KkRh10Mhjl&#10;IAlKQHZckgCmskCE1xuMiNyAnmlwqbY2sULSSqy9IL7tayTYfkAlAihZClXjcR5/8RqalRo+kb6e&#10;sGitTXMDrDvTy9FbeikA9or4sCQO9AdtwU6Fazi4NNCrOVgYtca9/9t9zAdZQBSjDvQMc7zbEscw&#10;ki81COasKMu4AMkpq9EAHHccWR9H9FbNDXBYwPZamsyYH+S9yZ1Rb2H1ZrEqhIimULtn7ODMQ79n&#10;sLyUzWYpDURvSbjSK0sjeHwzbWbbYLhIb/vIzoE0kH1i8bCica+O/ZT1+Ecy/Q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DhS9D2QAAAAwBAAAPAAAAAAAAAAEAIAAAACIAAABkcnMvZG93bnJldi54&#10;bWxQSwECFAAUAAAACACHTuJAOyt7w2sCAACQBAAADgAAAAAAAAABACAAAAAo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552E97" wp14:editId="5FE9430D">
                <wp:simplePos x="0" y="0"/>
                <wp:positionH relativeFrom="column">
                  <wp:posOffset>476885</wp:posOffset>
                </wp:positionH>
                <wp:positionV relativeFrom="paragraph">
                  <wp:posOffset>9609455</wp:posOffset>
                </wp:positionV>
                <wp:extent cx="1656080" cy="0"/>
                <wp:effectExtent l="0" t="0" r="0" b="0"/>
                <wp:wrapNone/>
                <wp:docPr id="92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897745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756.65pt;height:0pt;width:130.4pt;z-index:251665408;mso-width-relative:page;mso-height-relative:page;" filled="f" stroked="t" coordsize="21600,21600" o:gfxdata="UEsDBAoAAAAAAIdO4kAAAAAAAAAAAAAAAAAEAAAAZHJzL1BLAwQUAAAACACHTuJA3F66Q9cAAAAM&#10;AQAADwAAAGRycy9kb3ducmV2LnhtbE2PwU7DMAyG70i8Q2QkbiwtocBK0x1ACC4MsfEAWeu1FYlT&#10;kmzreHrMAcHRvz/9/lwtJmfFHkMcPGnIZxkIpMa3A3Ua3tePF7cgYjLUGusJNRwxwqI+PalM2foD&#10;veF+lTrBJRRLo6FPaSyljE2PzsSZH5F4t/XBmcRj6GQbzIHLnZWXWXYtnRmIL/RmxPsem4/Vzmlw&#10;L3b6fL76mh9f19Ytt83TQ7BK6/OzPLsDkXBKfzD86LM61Oy08Ttqo7AaboqcSc6LXCkQTChVzEFs&#10;fiNZV/L/E/U3UEsDBBQAAAAIAIdO4kDggDRK7wEAAKoDAAAOAAAAZHJzL2Uyb0RvYy54bWytk02O&#10;0zAUgPdI3MHyniatSJpGTWcx1bDhpxJwANdxEkv+k5+naS/BBZDYwYole27DcAyenc4MM7NDZPFi&#10;v2d/79fri6NW5CA8SGsaOp/llAjDbStN39CPH65eVJRAYKZlyhrR0JMAerF5/mw9ulos7GBVKzxB&#10;iIF6dA0dQnB1lgEfhGYws04YNHbWaxZw6/us9WxEulbZIs/LbLS+dd5yAYDa7WSkm8TvOsHDu64D&#10;EYhqKMYWkvRJ7qPMNmtW9565QfJzGOwfotBMGnR6h9qywMi1l09QWnJvwXZhxq3ObNdJLlIOmM08&#10;f5TN+4E5kXLB4oC7KxP8Pyx/e9h5ItuGrhaUGKaxRzeff/z69PX3zy8ob75/I2UVyzQ6qPH0pdn5&#10;8w7czsecj53X8Y/ZkGNDl2UxXxaUnJBZrZbLl8VUZXEMhKN9XhZlXmEzOJ5IHcjuGc5DeCWsJnHR&#10;UCVNLACr2eE1BPSLR2+PRLWxV1Kp1ERlyIjwVV5ENMNZ6hQLuNQOswPTU8JUj0PKg09IsEq28XoE&#10;ge/3l8qTA8NBqTA8DDDq1bV+Y9tJXeT4TbmgGufqkRpjO2NSnA/4Megtg2G6kkwTScuAD0BJHd3e&#10;OkCSMgiJNZ+qHFd7255S8ZMeByK5OQ9vnLi/9+n2/RPb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rpD1wAAAAwBAAAPAAAAAAAAAAEAIAAAACIAAABkcnMvZG93bnJldi54bWxQSwECFAAUAAAA&#10;CACHTuJA4IA0Su8BAACqAwAADgAAAAAAAAABACAAAAAmAQAAZHJzL2Uyb0RvYy54bWxQSwUGAAAA&#10;AAYABgBZAQAAhwUAAAAA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BE2EA7" wp14:editId="251089D9">
                <wp:simplePos x="0" y="0"/>
                <wp:positionH relativeFrom="column">
                  <wp:posOffset>476885</wp:posOffset>
                </wp:positionH>
                <wp:positionV relativeFrom="paragraph">
                  <wp:posOffset>9183370</wp:posOffset>
                </wp:positionV>
                <wp:extent cx="1188085" cy="93345"/>
                <wp:effectExtent l="0" t="0" r="12065" b="1905"/>
                <wp:wrapNone/>
                <wp:docPr id="86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471660"/>
                          <a:ext cx="1188085" cy="93345"/>
                        </a:xfrm>
                        <a:prstGeom prst="rect">
                          <a:avLst/>
                        </a:prstGeom>
                        <a:solidFill>
                          <a:srgbClr val="F29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723.1pt;height:7.35pt;width:93.55pt;z-index:251665408;v-text-anchor:middle;mso-width-relative:page;mso-height-relative:page;" fillcolor="#F290ED" filled="t" stroked="f" coordsize="21600,21600" o:gfxdata="UEsDBAoAAAAAAIdO4kAAAAAAAAAAAAAAAAAEAAAAZHJzL1BLAwQUAAAACACHTuJAMTw1nNgAAAAM&#10;AQAADwAAAGRycy9kb3ducmV2LnhtbE2PzU7DQAyE70i8w8pI3Kg3UQk0ZFNViF44QUGC4zZrkoj9&#10;ibLbJLw97glu9sxo/LnaLs6KicbYB68gW0kQ5Jtget8qeH/b39yDiEl7o23wpOCHImzry4tKlybM&#10;/pWmQ2oFl/hYagVdSkOJGJuOnI6rMJBn7yuMTidexxbNqGcudxZzKQt0uvd8odMDPXbUfB9OTsGy&#10;Me3T89S87HYfNs57xMF8olLXV5l8AJFoSX9hOOMzOtTMdAwnb6KwCu5uM06yvl4XOQhO5EXOw/Es&#10;FXIDWFf4/4n6F1BLAwQUAAAACACHTuJA5EQUvWsCAACQBAAADgAAAGRycy9lMm9Eb2MueG1srVRL&#10;jtQwEN0jcQfLeyZJ07+JJj1qTdMIacSMNCDW1Y7TseQftrvTwwE4AGskJDaIQ3CcERyDspP58Fkh&#10;snCqUqVXVc+vcnJ6UJLsufPC6IoWRzklXDNTC72t6OtX6ydzSnwAXYM0mlf0mnt6unj86KSzJR+Z&#10;1siaO4Ig2pedrWgbgi2zzLOWK/BHxnKNwcY4BQFdt81qBx2iK5mN8nyadcbV1hnGvcevqz5IFwm/&#10;aTgLF03jeSCyothbSKdL5yae2eIEyq0D2wo2tAH/0IUCobHoHdQKApCdE39AKcGc8aYJR8yozDSN&#10;YDzNgNMU+W/TXLVgeZoFyfH2jib//2DZy/2lI6Ku6HxKiQaFd3Tz8f2PLx++f/p68+0zKYpxJKmz&#10;vsTcK3vpBs+jGSc+NE7FN85CDhWdTSfFbELJdUWPx7NiOh045odAGMaLYj7P55jAYsbTp+NJhM/u&#10;cazz4Tk3ikSjog6vMDEL+3Mf+tTblFjWGynqtZAyOW67OZOO7AGvez06zp+tBvRf0qQmHXYymuUo&#10;CQYou0ZCQFNZJMLrLSUgt6hnFlyqrU2sgMWhjLVX4Nu+RoKNJaBUIqCSpVBIZR6fobLUOF6krycs&#10;WhtTXyPrzvRy9JatBcKegw+X4FB/2BbuVLjAo5EGezWDRUlr3Lu/fY/5KAuMUtKhnnGOtztwnBL5&#10;QqNgjovxOC5AcsaT2Qgd9zCyeRjRO3VmkMMCt9eyZMb8IG/Nxhn1BldvGatiCDTD2j1jg3MW+j3D&#10;5WV8uUxpKHoL4VxfWRbBI2/aLHfBNCLd7T07A2ko+6SOYUXjXj30U9b9j2Tx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E8NZzYAAAADAEAAA8AAAAAAAAAAQAgAAAAIgAAAGRycy9kb3ducmV2Lnht&#10;bFBLAQIUABQAAAAIAIdO4kDkRBS9awIAAJAEAAAOAAAAAAAAAAEAIAAAACc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8500C2" wp14:editId="377ACB6C">
                <wp:simplePos x="0" y="0"/>
                <wp:positionH relativeFrom="column">
                  <wp:posOffset>476885</wp:posOffset>
                </wp:positionH>
                <wp:positionV relativeFrom="paragraph">
                  <wp:posOffset>9225280</wp:posOffset>
                </wp:positionV>
                <wp:extent cx="1656080" cy="0"/>
                <wp:effectExtent l="0" t="0" r="0" b="0"/>
                <wp:wrapNone/>
                <wp:docPr id="85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51357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726.4pt;height:0pt;width:130.4pt;z-index:251664384;mso-width-relative:page;mso-height-relative:page;" filled="f" stroked="t" coordsize="21600,21600" o:gfxdata="UEsDBAoAAAAAAIdO4kAAAAAAAAAAAAAAAAAEAAAAZHJzL1BLAwQUAAAACACHTuJA67xtBdgAAAAM&#10;AQAADwAAAGRycy9kb3ducmV2LnhtbE2PTU7DMBCF90jcwRokdtRJ01Aa4nQBQrChiLYHcJNpEmGP&#10;g+22KadnWCBYzptP76dcjtaII/rQO1KQThIQSLVremoVbDdPN3cgQtTUaOMIFZwxwLK6vCh10bgT&#10;veNxHVvBJhQKraCLcSikDHWHVoeJG5D4t3fe6sinb2Xj9YnNrZHTJLmVVvfECZ0e8KHD+mN9sArs&#10;qxk/X2Zfi/PbxtjVvn5+9CZT6voqTe5BRBzjHww/9bk6VNxp5w7UBGEUzPOUSdZn+ZQ3MJFl+QLE&#10;7leSVSn/j6i+AVBLAwQUAAAACACHTuJALp2nh+8BAACqAwAADgAAAGRycy9lMm9Eb2MueG1srZPN&#10;btQwEIDvSLyD5TubpCjZbbTZHroqF35WAh5g1nESS/6T7W52X4IXQOIGJ47ceRvKYzB20pa2N0QO&#10;E3tm/M2Px+uLo5LkwJ0XRje0WOSUcM1MK3Tf0I8frl6sKPEBdAvSaN7QE/f0YvP82Xq0NT8zg5Et&#10;dwQh2tejbegQgq2zzLOBK/ALY7lGY2ecgoBb12etgxHpSmZneV5lo3GtdYZx71G7nYx0k/hdx1l4&#10;13WeByIbirmFJF2S+yizzRrq3oEdBJvTgH/IQoHQGPQOtYUA5NqJJyglmDPedGHBjMpM1wnGUw1Y&#10;TZE/qub9AJanWrA53t61yf8/LHt72Dki2oauSko0KLyjm88/fn36+vvnF5Q337+RahXbNFpfo/el&#10;3rl55+3OxZqPnVPxj9WQY0OXVVksEXZq6HlZvCyXc5f5MRCG9qIqq3yFl8HQI9mye4Z1PrziRpG4&#10;aKgUOjYAaji89gHjouutS1RrcyWkTJcoNRkRfp6XEQ04S52EgEtlsTqve0pA9jikLLiE9EaKNh6P&#10;IO/6/aV05AA4KCtMDxOMenmt3ph2Upc5ftPEoBrn6pEac5sxKc8H/Jj0FvwwHUmmiaREwAcghYph&#10;bwMgSWqExJ5PXY6rvWlPqflJjwORwszDGyfu7306ff/E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7xtBdgAAAAMAQAADwAAAAAAAAABACAAAAAiAAAAZHJzL2Rvd25yZXYueG1sUEsBAhQAFAAA&#10;AAgAh07iQC6dp4fvAQAAqgMAAA4AAAAAAAAAAQAgAAAAJwEAAGRycy9lMm9Eb2MueG1sUEsFBgAA&#10;AAAGAAYAWQEAAIg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DAC9DE" wp14:editId="707F4F78">
                <wp:simplePos x="0" y="0"/>
                <wp:positionH relativeFrom="column">
                  <wp:posOffset>476885</wp:posOffset>
                </wp:positionH>
                <wp:positionV relativeFrom="paragraph">
                  <wp:posOffset>8821420</wp:posOffset>
                </wp:positionV>
                <wp:extent cx="1511935" cy="93345"/>
                <wp:effectExtent l="0" t="0" r="12065" b="1905"/>
                <wp:wrapNone/>
                <wp:docPr id="77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109710"/>
                          <a:ext cx="1511935" cy="93345"/>
                        </a:xfrm>
                        <a:prstGeom prst="rect">
                          <a:avLst/>
                        </a:prstGeom>
                        <a:solidFill>
                          <a:srgbClr val="56C8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694.6pt;height:7.35pt;width:119.05pt;z-index:251664384;v-text-anchor:middle;mso-width-relative:page;mso-height-relative:page;" fillcolor="#56C8E4" filled="t" stroked="f" coordsize="21600,21600" o:gfxdata="UEsDBAoAAAAAAIdO4kAAAAAAAAAAAAAAAAAEAAAAZHJzL1BLAwQUAAAACACHTuJAAp+gNtwAAAAM&#10;AQAADwAAAGRycy9kb3ducmV2LnhtbE2PQU/DMAyF70j8h8hI3FjSFdatNJ3YBEICNMRAnLPGtIXG&#10;qZpsK/8ec4Kb/d7T8+diObpOHHAIrScNyUSBQKq8banW8PZ6dzEHEaIhazpPqOEbAyzL05PC5NYf&#10;6QUP21gLLqGQGw1NjH0uZagadCZMfI/E3ocfnIm8DrW0gzlyuevkVKmZdKYlvtCYHtcNVl/bvdNw&#10;n61vn2ebx+pzeF+phzHbPK1uUOvzs0Rdg4g4xr8w/OIzOpTMtPN7skF0GrKrhJOsp/PFFAQn0iTl&#10;YcfSpUoXIMtC/n+i/AFQSwMEFAAAAAgAh07iQIWfqFpsAgAAkAQAAA4AAABkcnMvZTJvRG9jLnht&#10;bK1UzW4TMRC+I/EOlu90d9OkaaJuUJRShFTRSgVxdrx21pLtMbaTTXkAHoAzEhIXxEPwOBU8BmPv&#10;9oefE2IP3pmd0Tczn7/Zk6d7o8lO+KDA1rQ6KCkRlkOj7Kamr1+dPTmmJERmG6bBippei0CfLh4/&#10;OuncXIygBd0ITxDEhnnnatrG6OZFEXgrDAsH4ITFoARvWETXb4rGsw7RjS5GZXlUdOAb54GLEPDr&#10;aR+ki4wvpeDxQsogItE1xd5iPn0+1+ksFidsvvHMtYoPbbB/6MIwZbHoHdQpi4xsvfoDyijuIYCM&#10;BxxMAVIqLvIMOE1V/jbNVcucyLMgOcHd0RT+Hyx/ubv0RDU1nU4psczgHd18fP/jy4fvn77efPtM&#10;qmqcSOpcmGPulbv0gxfQTBPvpTfpjbOQPcIcTarphJLrms6qcjatBo7FPhKO8WpSVbNDTOAp4/Bw&#10;PEnwxT2O8yE+F2BIMmrq8Qozs2x3HmKfepuSygbQqjlTWmfHb9Yr7cmO4XVPjlbHz3LziP5Lmrak&#10;w05G0xIlwRnKTmoW0TQOiQh2QwnTG9Qzjz7XtpAqYHE2T7VPWWj7Ghm2F5FREZWslanpcZmeYS5t&#10;cbxEX09YstbQXCPrHno5BsfPFMKesxAvmUf9YVu4U/ECD6kBe4XBoqQF/+5v31M+ygKjlHSoZ5zj&#10;7ZZ5QYl+YVEws2o8TguQnfFkOkLHP4ysH0bs1qwAOaxwex3PZsqP+taUHswbXL1lqoohZjnW7hkb&#10;nFXs9wyXl4vlMqeh6B2L5/bK8QSeCLWw3EaQKt/tPTsDaSj7rI5hRdNePfRz1v2PZP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p+gNtwAAAAMAQAADwAAAAAAAAABACAAAAAiAAAAZHJzL2Rvd25y&#10;ZXYueG1sUEsBAhQAFAAAAAgAh07iQIWfqFpsAgAAkA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189851" wp14:editId="4D9840A7">
                <wp:simplePos x="0" y="0"/>
                <wp:positionH relativeFrom="column">
                  <wp:posOffset>476885</wp:posOffset>
                </wp:positionH>
                <wp:positionV relativeFrom="paragraph">
                  <wp:posOffset>8863330</wp:posOffset>
                </wp:positionV>
                <wp:extent cx="1656080" cy="0"/>
                <wp:effectExtent l="0" t="0" r="0" b="0"/>
                <wp:wrapNone/>
                <wp:docPr id="76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15162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697.9pt;height:0pt;width:130.4pt;z-index:251663360;mso-width-relative:page;mso-height-relative:page;" filled="f" stroked="t" coordsize="21600,21600" o:gfxdata="UEsDBAoAAAAAAIdO4kAAAAAAAAAAAAAAAAAEAAAAZHJzL1BLAwQUAAAACACHTuJAbyYy29cAAAAM&#10;AQAADwAAAGRycy9kb3ducmV2LnhtbE2PTU7DMBCF90jcwRokdtQJIZSEOF2AEGwoou0B3HiaRNjj&#10;ELttyukZFgiW8+bT+6kWk7PigGPoPSlIZwkIpMabnloFm/XT1R2IEDUZbT2hghMGWNTnZ5UujT/S&#10;Ox5WsRVsQqHUCroYh1LK0HTodJj5AYl/Oz86HfkcW2lGfWRzZ+V1ktxKp3vihE4P+NBh87HaOwXu&#10;1U6fLzdfxeltbd1y1zw/jjZT6vIiTe5BRJziHww/9bk61Nxp6/dkgrAK5nnKJOtZkfMGJrIsL0Bs&#10;fyVZV/L/iPobUEsDBBQAAAAIAIdO4kAFBJgY7QEAAKoDAAAOAAAAZHJzL2Uyb0RvYy54bWytk0tu&#10;2zAQQPcFegeC+1qSASmOYDmLGOmmHwNtD0BTlESAP3AYy75EL1Cgu3bVZfe9TZNjdEgpSZvsgmox&#10;ImeGbz4cri+OWpGD8CCtaWixyCkRhttWmr6hnz5evVpRAoGZlilrRENPAujF5uWL9ehqsbSDVa3w&#10;BCEG6tE1dAjB1VkGfBCawcI6YdDYWa9ZwK3vs9azEelaZcs8r7LR+tZ5ywUAareTkW4Sv+sED++7&#10;DkQgqqGYW0jSJ7mPMtusWd175gbJ5zTYM7LQTBoMeo/assDItZdPUFpyb8F2YcGtzmzXSS5SDVhN&#10;kT+q5sPAnEi1YHPA3bcJ/h+WvzvsPJFtQ88qSgzTeEc3X37+/vzt9tdXlDc/vpNqFds0OqjR+9Ls&#10;/LwDt/Ox5mPndfxjNeQYQWVxVlJyauh5URbVcu6yOAbC0V5UZZWv8DI4eiRb9sBwHsJrYTWJi4Yq&#10;aWIDWM0ObyBgXHS9c4lqY6+kUukSlSEjws/zMqIZzlKnWMCldlgdmJ4SpnocUh58QoJVso3HIwh8&#10;v79UnhwYDsoK08MEo15d67e2ndRljt80MajGuXqkxtxmTMrzH35MestgmI4k00TSMuADUFLHsHcB&#10;kKQMQmLPpy7H1d62p9T8pMeBSGHm4Y0T9/c+nX54Y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yYy29cAAAAMAQAADwAAAAAAAAABACAAAAAiAAAAZHJzL2Rvd25yZXYueG1sUEsBAhQAFAAAAAgA&#10;h07iQAUEmBjtAQAAqgMAAA4AAAAAAAAAAQAgAAAAJgEAAGRycy9lMm9Eb2MueG1sUEsFBgAAAAAG&#10;AAYAWQEAAIU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F52FB7" wp14:editId="2D3472A6">
                <wp:simplePos x="0" y="0"/>
                <wp:positionH relativeFrom="column">
                  <wp:posOffset>476250</wp:posOffset>
                </wp:positionH>
                <wp:positionV relativeFrom="paragraph">
                  <wp:posOffset>8455660</wp:posOffset>
                </wp:positionV>
                <wp:extent cx="1583690" cy="93345"/>
                <wp:effectExtent l="0" t="0" r="16510" b="1905"/>
                <wp:wrapNone/>
                <wp:docPr id="11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4540" y="8743950"/>
                          <a:ext cx="1583690" cy="93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pt;margin-top:665.8pt;height:7.35pt;width:124.7pt;z-index:251663360;v-text-anchor:middle;mso-width-relative:page;mso-height-relative:page;" fillcolor="#FFC000" filled="t" stroked="f" coordsize="21600,21600" o:gfxdata="UEsDBAoAAAAAAIdO4kAAAAAAAAAAAAAAAAAEAAAAZHJzL1BLAwQUAAAACACHTuJAds2k69wAAAAM&#10;AQAADwAAAGRycy9kb3ducmV2LnhtbE2PwU7DMBBE70j8g7VIXBB10oS0CnF6qFQJcUC0cOjRsd04&#10;SryOYqctf8/2BMedHc28qTZXN7CzmULnUUC6SIAZVF532Ar4/to9r4GFKFHLwaMR8GMCbOr7u0qW&#10;2l9wb86H2DIKwVBKATbGseQ8KGucDAs/GqTfyU9ORjqnlutJXijcDXyZJAV3skNqsHI0W2tUf5id&#10;gP7z6S3/eOfHbTP3dpccVb9OlRCPD2nyCiyaa/wzww2f0KEmpsbPqAMbBKxeaEokPcvSAhg5smWe&#10;A2tuUl5kwOuK/x9R/wJQSwMEFAAAAAgAh07iQA0ZIPNpAgAAkQQAAA4AAABkcnMvZTJvRG9jLnht&#10;bK1US24TQRDdI3GHVu/J+DOOYyvjyHJkhBSRSAGxbvf0eEbqH91tj8MBOABrJCQ2iENwnAiOweue&#10;yYfPCrFpV02V6lW9euXTs4OSZC+cb4wu6PBoQInQ3JSN3hb09av1sxNKfGC6ZNJoUdAb4enZ4umT&#10;09bOxcjURpbCERTRft7agtYh2HmWeV4LxfyRsUIjWBmnWIDrtlnpWIvqSmajweA4a40rrTNceI+v&#10;512QLlL9qhI8XFaVF4HIgqK3kF6X3k18s8Upm28ds3XD+zbYP3ShWKMBel/qnAVGdq75o5RquDPe&#10;VOGIG5WZqmq4SDNgmuHgt2mua2ZFmgXkeHtPk/9/ZfnL/ZUjTYndDXNKNFNY0u3H9z++fPj+6evt&#10;t88kfgdLrfVzJF/bK9d7HmYc+VA5FX8xDDkUdHqcT3JQfVPQk2k+nk16ksUhEI74cHIyPp4hgSNj&#10;Nh7nk1g+e6hjnQ/PhVEkGgV12GGilu0vfOhS71IirDeyKdeNlMlx281KOrJn2Pd6vRoMEjqq/5Im&#10;NWnRyWiKMOEMuqskCzCVBRNebylhcgtB8+AStjYRAeBsHrHPma87jFS2U5FqAqQsG4XBgXuPLDXG&#10;i/R1hEVrY8ob0O5Mp0dv+bpB2QvmwxVzECDawlGFSzyVNOjV9BYltXHv/vY95kMXiFLSQtCY4+2O&#10;OUGJfKGhmNkwj2sJyckn0xEc9ziyeRzRO7Uy4HCI87U8mTE/yDuzcka9we0tIypCTHNgd4z1zip0&#10;h4br5WK5TGlQvWXhQl9bHotHQrVZ7oKpmrTbB3Z60qD7pI7+RuNhPfZT1sM/yeI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s2k69wAAAAMAQAADwAAAAAAAAABACAAAAAiAAAAZHJzL2Rvd25yZXYu&#10;eG1sUEsBAhQAFAAAAAgAh07iQA0ZIPNpAgAAkQQAAA4AAAAAAAAAAQAgAAAAKw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1F04C0" wp14:editId="5106074D">
                <wp:simplePos x="0" y="0"/>
                <wp:positionH relativeFrom="column">
                  <wp:posOffset>476250</wp:posOffset>
                </wp:positionH>
                <wp:positionV relativeFrom="paragraph">
                  <wp:posOffset>8497570</wp:posOffset>
                </wp:positionV>
                <wp:extent cx="1656080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4540" y="878586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7.5pt;margin-top:669.1pt;height:0pt;width:130.4pt;z-index:251662336;mso-width-relative:page;mso-height-relative:page;" filled="f" stroked="t" coordsize="21600,21600" o:gfxdata="UEsDBAoAAAAAAIdO4kAAAAAAAAAAAAAAAAAEAAAAZHJzL1BLAwQUAAAACACHTuJAodZ7sdcAAAAM&#10;AQAADwAAAGRycy9kb3ducmV2LnhtbE2PwU7DMBBE70j8g7VI3KjTmkIJcXoAIbgAouUD3HibRNjr&#10;YLttytezHBAcd3Y0M69ajt6JPcbUB9IwnRQgkJpge2o1vK8fLhYgUjZkjQuEGo6YYFmfnlSmtOFA&#10;b7hf5VZwCKXSaOhyHkopU9OhN2kSBiT+bUP0JvMZW2mjOXC4d3JWFFfSm564oTMD3nXYfKx2XoN/&#10;duPn0+XXzfF17fzLtnm8j05pfX42LW5BZBzznxl+5vN0qHnTJuzIJuE0XM8ZJbOu1GIGgh1KzRlm&#10;8yvJupL/IepvUEsDBBQAAAAIAIdO4kBAXeMU7gEAAKoDAAAOAAAAZHJzL2Uyb0RvYy54bWytU81u&#10;1DAQviPxDpbvbLJVNw3RZnvoqlz4WQl4AK9jJ5b8J4+72X0JXgCJG5w4cudtKI/B2ElbKDdEDhN7&#10;ZvzNN5/H68uj0eQgAihnW7pclJQIy12nbN/S9++un9WUQGS2Y9pZ0dKTAHq5efpkPfpGnLnB6U4E&#10;giAWmtG3dIjRN0UBfBCGwcJ5YTEoXTAs4jb0RRfYiOhGF2dlWRWjC50PjgsA9G6nIN1kfCkFj2+k&#10;BBGJbilyi9mGbPfJFps1a/rA/KD4TIP9AwvDlMWi91BbFhm5CeovKKN4cOBkXHBnCiel4iL3gN0s&#10;y0fdvB2YF7kXFAf8vUzw/2D568MuENW1tMKbsszgHd1+/Pbjw+ef3z+hvf36hWAEZRo9NJh9ZXdh&#10;3oHfhdTzUQaT/tgNObb0ojpfnaPWp5bWF/WqrmaVxTESjvFltarKGhM4ZuRY8YDhA8QXwhmSFi3V&#10;yiYBWMMOLyFiXUy9S0lu666V1vkStSUjgj8vVwma4SxJzSIujcfuwPaUMN3jkPIYMiQ4rbp0PAFB&#10;6PdXOpADw0GpkR4STH59Y165bnKvSvymiUE3ztUjN3KbYTLPP/AT6S2DYTqSQxOSUREfgFYmlb0r&#10;gEjaIkjSfFI5rfauO2Xxsx8HIpeZhzdN3O/7fPrhiW1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HWe7HXAAAADAEAAA8AAAAAAAAAAQAgAAAAIgAAAGRycy9kb3ducmV2LnhtbFBLAQIUABQAAAAI&#10;AIdO4kBAXeMU7gEAAKoDAAAOAAAAAAAAAAEAIAAAACYBAABkcnMvZTJvRG9jLnhtbFBLBQYAAAAA&#10;BgAGAFkBAACGBQAA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52EEBC" wp14:editId="5B9D935D">
                <wp:simplePos x="0" y="0"/>
                <wp:positionH relativeFrom="column">
                  <wp:posOffset>2169160</wp:posOffset>
                </wp:positionH>
                <wp:positionV relativeFrom="paragraph">
                  <wp:posOffset>9467215</wp:posOffset>
                </wp:positionV>
                <wp:extent cx="618490" cy="247650"/>
                <wp:effectExtent l="0" t="0" r="0" b="0"/>
                <wp:wrapNone/>
                <wp:docPr id="95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755505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FA6F4" w14:textId="77777777" w:rsidR="006D526C" w:rsidRDefault="002C65C1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52EEBC" id="_x0000_t202" coordsize="21600,21600" o:spt="202" path="m,l,21600r21600,l21600,xe">
                <v:stroke joinstyle="miter"/>
                <v:path gradientshapeok="t" o:connecttype="rect"/>
              </v:shapetype>
              <v:shape id="文本框 67" o:spid="_x0000_s1026" type="#_x0000_t202" style="position:absolute;left:0;text-align:left;margin-left:170.8pt;margin-top:745.45pt;width:48.7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vTZWAIAAAAFAAAOAAAAZHJzL2Uyb0RvYy54bWysVE1vEzEQvSPxHyzf6SYh6UeUTRVaFSFV&#10;tKIgzo7XTlZ4PcZ2sht+fZ+9SVoKlyIu3vHOm683M55ddo1hW+VDTbbkw5MBZ8pKqmq7Kvm3rzfv&#10;zjkLUdhKGLKq5DsV+OX87ZtZ66ZqRGsylfIMTmyYtq7k6xjdtCiCXKtGhBNyykKpyTci4upXReVF&#10;C++NKUaDwWnRkq+cJ6lCwN/rXsnn2b/WSsY7rYOKzJQcucV8+nwu01nMZ2K68sKta7lPQ/xDFo2o&#10;LYIeXV2LKNjG13+4amrpKZCOJ5KagrSupco1oJrh4EU1D2vhVK4F5AR3pCn8P7fy8/bB3XsWuw/U&#10;oYGJkNaFacDPVE+nfZO+yJRBPxpPzsYTELkr+cXZZDIZTHoKVReZBOB0eD6+gF4CMBqfnQILj8WT&#10;I+dD/KioYUkouUeHMnFiextiDz1AUlxLN7UxuUvGshYB3sPlbxo4NxYxntLOUtwZlXDGflGa1RWS&#10;6w3zbKkr49lWYCqElMrGXHj2BHQy0wj7GsM9PpmqPHevMT5a5Mhk49G4qS35XO+LtKsfh5R1jz8w&#10;0NedKIjdstu3c0nVDl321C9AcPKmBv+3IsR74THxaBm2ON7h0IbAM+0lztbkf/3tf8JjEKHlrMUG&#10;lTz83AivODOfLEb0Yjgep5XLF8zNCBf/XLN8rrGb5orQjiHeCyezmPDRHETtqfmOZV+kqFAJKxG7&#10;5PEgXsV+r/FYSLVYZBCWzIl4ax+cTK4TvZYWm0i6zsOWaOq52dOHNcvjun8S0h4/v2fU08M1fwQA&#10;AP//AwBQSwMEFAAGAAgAAAAhAHGfuMXkAAAADQEAAA8AAABkcnMvZG93bnJldi54bWxMj81OwzAQ&#10;hO9IvIO1SNyo0zSt6hCnqiJVSAgOLb1w28RuEuGfELtt4OlZTnDcmU+zM8VmsoZd9Bh67yTMZwkw&#10;7RqvetdKOL7tHtbAQkSn0HinJXzpAJvy9qbAXPmr2+vLIbaMQlzIUUIX45BzHppOWwwzP2hH3smP&#10;FiOdY8vViFcKt4anSbLiFntHHzocdNXp5uNwthKeq90r7uvUrr9N9fRy2g6fx/ellPd30/YRWNRT&#10;/IPhtz5Vh5I61f7sVGBGwiKbrwglIxOJAEZIthA0ryZpmQoBvCz4/xXlDwAAAP//AwBQSwECLQAU&#10;AAYACAAAACEAtoM4kv4AAADhAQAAEwAAAAAAAAAAAAAAAAAAAAAAW0NvbnRlbnRfVHlwZXNdLnht&#10;bFBLAQItABQABgAIAAAAIQA4/SH/1gAAAJQBAAALAAAAAAAAAAAAAAAAAC8BAABfcmVscy8ucmVs&#10;c1BLAQItABQABgAIAAAAIQB0xvTZWAIAAAAFAAAOAAAAAAAAAAAAAAAAAC4CAABkcnMvZTJvRG9j&#10;LnhtbFBLAQItABQABgAIAAAAIQBxn7jF5AAAAA0BAAAPAAAAAAAAAAAAAAAAALIEAABkcnMvZG93&#10;bnJldi54bWxQSwUGAAAAAAQABADzAAAAwwUAAAAA&#10;" filled="f" stroked="f" strokeweight=".5pt">
                <v:textbox>
                  <w:txbxContent>
                    <w:p w14:paraId="63CFA6F4" w14:textId="77777777" w:rsidR="006D526C" w:rsidRDefault="002C65C1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2B345F" wp14:editId="5F84F554">
                <wp:simplePos x="0" y="0"/>
                <wp:positionH relativeFrom="column">
                  <wp:posOffset>2169160</wp:posOffset>
                </wp:positionH>
                <wp:positionV relativeFrom="paragraph">
                  <wp:posOffset>9083040</wp:posOffset>
                </wp:positionV>
                <wp:extent cx="618490" cy="247650"/>
                <wp:effectExtent l="0" t="0" r="0" b="0"/>
                <wp:wrapNone/>
                <wp:docPr id="8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37133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AF425" w14:textId="77777777" w:rsidR="006D526C" w:rsidRDefault="002C65C1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B345F" id="_x0000_s1027" type="#_x0000_t202" style="position:absolute;left:0;text-align:left;margin-left:170.8pt;margin-top:715.2pt;width:48.7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Td8WQIAAAcFAAAOAAAAZHJzL2Uyb0RvYy54bWysVNtuEzEQfUfiHyy/082tl0TdVKFVEVJF&#10;Kwri2fHazQqvx9hOdsPXc+xN0lB4KeLFO945czsz48urrjFso3yoyZZ8eDLgTFlJVW2fSv71y+27&#10;C85CFLYShqwq+VYFfjV/++aydTM1ohWZSnkGJzbMWlfyVYxuVhRBrlQjwgk5ZaHU5BsRcfVPReVF&#10;C++NKUaDwVnRkq+cJ6lCwN+bXsnn2b/WSsZ7rYOKzJQcucV8+nwu01nML8XsyQu3quUuDfEPWTSi&#10;tgh6cHUjomBrX//hqqmlp0A6nkhqCtK6lirXgGqGgxfVPK6EU7kWkBPcgabw/9zKT5tH9+BZ7N5T&#10;hwYmQloXZgE/Uz2d9k36IlMG/Whyej45BZHbkk/H58PxeEeh6iKTAJwNLyZT6CUAo8n5GbDwWDw7&#10;cj7ED4oaloSSe3QoEyc2dyH20D0kxbV0WxuTu2QsaxFgDJe/aeDcWMR4TjtLcWtUwhn7WWlWV0iu&#10;N8yzpa6NZxuBqRBSKhtz4dkT0MlMI+xrDHf4ZKry3L3G+GCRI5ONB+OmtuRzvS/Srr7vU9Y9fs9A&#10;X3eiIHbLDoUfdXVJ1RbN9tTvQXDytkYb7kSID8Jj8NE5LHO8x6ENgW7aSZytyP/82/+ExzxCy1mL&#10;RSp5+LEWXnFmPlpM6nQ4maTNyxeMzwgXf6xZHmvsurkmdGWIZ8PJLCZ8NHtRe2q+YecXKSpUwkrE&#10;Lnnci9exX2+8GVItFhmEXXMi3tlHJ5PrxLKlxTqSrvPMJbZ6bnYsYtvy1O5ehrTOx/eMen6/5r8A&#10;AAD//wMAUEsDBBQABgAIAAAAIQA6NpBp4wAAAA0BAAAPAAAAZHJzL2Rvd25yZXYueG1sTI/NTsMw&#10;EITvSLyDtUjcqNPGRG2IU1WRKiQEh5ZeuG1iN4nwT4jdNvD0bE9w3JlPszPFerKGnfUYeu8kzGcJ&#10;MO0ar3rXSji8bx+WwEJEp9B4pyV86wDr8vamwFz5i9vp8z62jEJcyFFCF+OQcx6aTlsMMz9oR97R&#10;jxYjnWPL1YgXCreGL5Ik4xZ7Rx86HHTV6eZzf7ISXqrtG+7qhV3+mOr59bgZvg4fj1Le302bJ2BR&#10;T/EPhmt9qg4ldar9yanAjIRUzDNCyRBpIoARItIVzauvUrYSwMuC/19R/gIAAP//AwBQSwECLQAU&#10;AAYACAAAACEAtoM4kv4AAADhAQAAEwAAAAAAAAAAAAAAAAAAAAAAW0NvbnRlbnRfVHlwZXNdLnht&#10;bFBLAQItABQABgAIAAAAIQA4/SH/1gAAAJQBAAALAAAAAAAAAAAAAAAAAC8BAABfcmVscy8ucmVs&#10;c1BLAQItABQABgAIAAAAIQCXvTd8WQIAAAcFAAAOAAAAAAAAAAAAAAAAAC4CAABkcnMvZTJvRG9j&#10;LnhtbFBLAQItABQABgAIAAAAIQA6NpBp4wAAAA0BAAAPAAAAAAAAAAAAAAAAALMEAABkcnMvZG93&#10;bnJldi54bWxQSwUGAAAAAAQABADzAAAAwwUAAAAA&#10;" filled="f" stroked="f" strokeweight=".5pt">
                <v:textbox>
                  <w:txbxContent>
                    <w:p w14:paraId="5A8AF425" w14:textId="77777777" w:rsidR="006D526C" w:rsidRDefault="002C65C1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48909" wp14:editId="30C9D8DD">
                <wp:simplePos x="0" y="0"/>
                <wp:positionH relativeFrom="column">
                  <wp:posOffset>2169160</wp:posOffset>
                </wp:positionH>
                <wp:positionV relativeFrom="paragraph">
                  <wp:posOffset>8721090</wp:posOffset>
                </wp:positionV>
                <wp:extent cx="618490" cy="247650"/>
                <wp:effectExtent l="0" t="0" r="0" b="0"/>
                <wp:wrapNone/>
                <wp:docPr id="7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00938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DA6C6" w14:textId="77777777" w:rsidR="006D526C" w:rsidRDefault="002C65C1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90%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48909" id="_x0000_s1028" type="#_x0000_t202" style="position:absolute;left:0;text-align:left;margin-left:170.8pt;margin-top:686.7pt;width:48.7pt;height:1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9GFWwIAAAcFAAAOAAAAZHJzL2Uyb0RvYy54bWysVE1vEzEQvSPxHyzf6SZp+pGomyqkCkKq&#10;aEVBnB2v3azweoztZDf8ep69SVoKlyIu3vHOm683M7667hrDtsqHmmzJhycDzpSVVNX2seRfvyzf&#10;XXIWorCVMGRVyXcq8OvZ2zdXrZuqEa3JVMozOLFh2rqSr2N006IIcq0aEU7IKQulJt+IiKt/LCov&#10;WnhvTDEaDM6LlnzlPEkVAv7e9Eo+y/61VjLeaR1UZKbkyC3m0+dzlc5idiWmj164dS33aYh/yKIR&#10;tUXQo6sbEQXb+PoPV00tPQXS8URSU5DWtVS5BlQzHLyo5mEtnMq1gJzgjjSF/+dWfto+uHvPYvee&#10;OjQwEdK6MA34merptG/SF5ky6Efjs4vxGYjclXwyGExOL/cUqi4yCcD58HI8gV4CMBpfnAMLj8WT&#10;I+dD/KCoYUkouUeHMnFiextiDz1AUlxLy9qY3CVjWYsAp3D5mwbOjUWMp7SzFHdGJZyxn5VmdYXk&#10;esM8W2phPNsKTIWQUtmYC8+egE5mGmFfY7jHJ1OV5+41xkeLHJlsPBo3tSWf632RdvX9kLLu8QcG&#10;+roTBbFbdSgcjTh0dUXVDs321O9BcHJZow23IsR74TH46ByWOd7h0IZAN+0lztbkf/7tf8JjHqHl&#10;rMUilTz82AivODMfLSZ1MhyP0+blC8ZnhIt/rlk919hNsyB0ZYhnw8ksJnw0B1F7ar5h5+cpKlTC&#10;SsQueTyIi9ivN94MqebzDMKuORFv7YOTyXVi2dJ8E0nXeeYSWz03exaxbXlq9y9DWufn94x6er9m&#10;vwAAAP//AwBQSwMEFAAGAAgAAAAhAJqN6sTkAAAADQEAAA8AAABkcnMvZG93bnJldi54bWxMj81O&#10;wzAQhO9IvIO1SNyo82NKG+JUVaQKCdFDSy+9OfE2iYjtELtt4OlZTnDcmU+zM/lqMj274Og7ZyXE&#10;swgY2trpzjYSDu+bhwUwH5TVqncWJXyhh1Vxe5OrTLur3eFlHxpGIdZnSkIbwpBx7usWjfIzN6Al&#10;7+RGowKdY8P1qK4UbnqeRNGcG9VZ+tCqAcsW64/92Uh4LTdbtasSs/juy5e303r4PBwfpby/m9bP&#10;wAJO4Q+G3/pUHQrqVLmz1Z71ElIRzwklI31KBTBCRLqkeRVJIk4E8CLn/1cUPwAAAP//AwBQSwEC&#10;LQAUAAYACAAAACEAtoM4kv4AAADhAQAAEwAAAAAAAAAAAAAAAAAAAAAAW0NvbnRlbnRfVHlwZXNd&#10;LnhtbFBLAQItABQABgAIAAAAIQA4/SH/1gAAAJQBAAALAAAAAAAAAAAAAAAAAC8BAABfcmVscy8u&#10;cmVsc1BLAQItABQABgAIAAAAIQDnt9GFWwIAAAcFAAAOAAAAAAAAAAAAAAAAAC4CAABkcnMvZTJv&#10;RG9jLnhtbFBLAQItABQABgAIAAAAIQCajerE5AAAAA0BAAAPAAAAAAAAAAAAAAAAALUEAABkcnMv&#10;ZG93bnJldi54bWxQSwUGAAAAAAQABADzAAAAxgUAAAAA&#10;" filled="f" stroked="f" strokeweight=".5pt">
                <v:textbox>
                  <w:txbxContent>
                    <w:p w14:paraId="647DA6C6" w14:textId="77777777" w:rsidR="006D526C" w:rsidRDefault="002C65C1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90%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9171C6" wp14:editId="48C68A74">
                <wp:simplePos x="0" y="0"/>
                <wp:positionH relativeFrom="column">
                  <wp:posOffset>2168525</wp:posOffset>
                </wp:positionH>
                <wp:positionV relativeFrom="paragraph">
                  <wp:posOffset>8355330</wp:posOffset>
                </wp:positionV>
                <wp:extent cx="618490" cy="24765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6815" y="864362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840AE" w14:textId="77777777" w:rsidR="006D526C" w:rsidRDefault="002C65C1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95%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171C6" id="_x0000_s1029" type="#_x0000_t202" style="position:absolute;left:0;text-align:left;margin-left:170.75pt;margin-top:657.9pt;width:48.7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C7mXQIAAAcFAAAOAAAAZHJzL2Uyb0RvYy54bWysVEuP0zAQviPxHyzfafpIs92q6ap0VYRU&#10;sSsK4uw6dhPheIztNim/nrHTFwuXRVycceab1zcznj20tSIHYV0FOqeDXp8SoTkUld7l9OuX1bsJ&#10;Jc4zXTAFWuT0KBx9mL99M2vMVAyhBFUIS9CJdtPG5LT03kyTxPFS1Mz1wAiNSgm2Zh6vdpcUljXo&#10;vVbJsN/PkgZsYSxw4Rz+feyUdB79Sym4f5LSCU9UTjE3H08bz204k/mMTXeWmbLipzTYP2RRs0pj&#10;0IurR+YZ2dvqD1d1xS04kL7HoU5AyoqLWANWM+i/qGZTMiNiLUiOMxea3P9zyz8dNubZEt++hxYb&#10;GAhpjJs6/BnqaaWtwxczJagfpuNsMhhTcszpJEtH2fBEoWg94QjIBpP0HonmCBimd9k46pOrI2Od&#10;/yCgJkHIqcUOReLYYe08BkfoGRLialhVSsUuKU0aDDBCl79p0EJpNLymHSV/VCLglP4sJKkKTK4z&#10;jLMllsqSA8OpYJwL7WPh0ROig5nEsK8xPOGDqYhz9xrji0WMDNpfjOtKg431vki7+H5OWXb4MwNd&#10;3YEC325bLDyno3NXt1AcsdkWuj1whq8qbMOaOf/MLA4+dg6X2T/hIRUg3XCSKCnB/vzb/4DHeUQt&#10;JQ0uUk7djz2zghL1UeOk3g/SNGxevKTjO5wYYm8121uN3tdLwK4M8NkwPIoB79VZlBbqb7jzixAV&#10;VUxzjJ1TfxaXvltvfDO4WCwiCHfNML/WG8OD68CyhsXeg6zizAW2Om5OLOK2xVE8vQxhnW/vEXV9&#10;v+a/AAAA//8DAFBLAwQUAAYACAAAACEAQ6mmpeMAAAANAQAADwAAAGRycy9kb3ducmV2LnhtbEyP&#10;T0+DQBDF7yZ+h82YeLMLBQwiS9OQNCZGD629eBvYLRD3D7LbFv30Tk/1OO/98ua9cjUbzU5q8oOz&#10;AuJFBEzZ1snBdgL2H5uHHJgPaCVqZ5WAH+VhVd3elFhId7ZbddqFjlGI9QUK6EMYC8592yuDfuFG&#10;Zck7uMlgoHPquJzwTOFG82UUPXKDg6UPPY6q7lX7tTsaAa/15h23zdLkv7p+eTusx+/9ZybE/d28&#10;fgYW1ByuMFzqU3WoqFPjjlZ6pgUkaZwRSkYSZzSCkDTJn4A1FylLc+BVyf+vqP4AAAD//wMAUEsB&#10;Ai0AFAAGAAgAAAAhALaDOJL+AAAA4QEAABMAAAAAAAAAAAAAAAAAAAAAAFtDb250ZW50X1R5cGVz&#10;XS54bWxQSwECLQAUAAYACAAAACEAOP0h/9YAAACUAQAACwAAAAAAAAAAAAAAAAAvAQAAX3JlbHMv&#10;LnJlbHNQSwECLQAUAAYACAAAACEAs6Au5l0CAAAHBQAADgAAAAAAAAAAAAAAAAAuAgAAZHJzL2Uy&#10;b0RvYy54bWxQSwECLQAUAAYACAAAACEAQ6mmpeMAAAANAQAADwAAAAAAAAAAAAAAAAC3BAAAZHJz&#10;L2Rvd25yZXYueG1sUEsFBgAAAAAEAAQA8wAAAMcFAAAAAA==&#10;" filled="f" stroked="f" strokeweight=".5pt">
                <v:textbox>
                  <w:txbxContent>
                    <w:p w14:paraId="52E840AE" w14:textId="77777777" w:rsidR="006D526C" w:rsidRDefault="002C65C1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95%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3BA4F99" wp14:editId="1D8C50B0">
                <wp:simplePos x="0" y="0"/>
                <wp:positionH relativeFrom="column">
                  <wp:posOffset>3765550</wp:posOffset>
                </wp:positionH>
                <wp:positionV relativeFrom="paragraph">
                  <wp:posOffset>7847330</wp:posOffset>
                </wp:positionV>
                <wp:extent cx="254635" cy="251460"/>
                <wp:effectExtent l="0" t="0" r="13335" b="16510"/>
                <wp:wrapNone/>
                <wp:docPr id="123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053840" y="8135620"/>
                          <a:ext cx="254635" cy="251460"/>
                        </a:xfrm>
                        <a:custGeom>
                          <a:avLst/>
                          <a:gdLst>
                            <a:gd name="T0" fmla="*/ 58 w 116"/>
                            <a:gd name="T1" fmla="*/ 100 h 115"/>
                            <a:gd name="T2" fmla="*/ 48 w 116"/>
                            <a:gd name="T3" fmla="*/ 103 h 115"/>
                            <a:gd name="T4" fmla="*/ 29 w 116"/>
                            <a:gd name="T5" fmla="*/ 114 h 115"/>
                            <a:gd name="T6" fmla="*/ 26 w 116"/>
                            <a:gd name="T7" fmla="*/ 115 h 115"/>
                            <a:gd name="T8" fmla="*/ 21 w 116"/>
                            <a:gd name="T9" fmla="*/ 111 h 115"/>
                            <a:gd name="T10" fmla="*/ 22 w 116"/>
                            <a:gd name="T11" fmla="*/ 105 h 115"/>
                            <a:gd name="T12" fmla="*/ 25 w 116"/>
                            <a:gd name="T13" fmla="*/ 83 h 115"/>
                            <a:gd name="T14" fmla="*/ 24 w 116"/>
                            <a:gd name="T15" fmla="*/ 74 h 115"/>
                            <a:gd name="T16" fmla="*/ 19 w 116"/>
                            <a:gd name="T17" fmla="*/ 65 h 115"/>
                            <a:gd name="T18" fmla="*/ 4 w 116"/>
                            <a:gd name="T19" fmla="*/ 50 h 115"/>
                            <a:gd name="T20" fmla="*/ 1 w 116"/>
                            <a:gd name="T21" fmla="*/ 47 h 115"/>
                            <a:gd name="T22" fmla="*/ 3 w 116"/>
                            <a:gd name="T23" fmla="*/ 42 h 115"/>
                            <a:gd name="T24" fmla="*/ 8 w 116"/>
                            <a:gd name="T25" fmla="*/ 40 h 115"/>
                            <a:gd name="T26" fmla="*/ 29 w 116"/>
                            <a:gd name="T27" fmla="*/ 37 h 115"/>
                            <a:gd name="T28" fmla="*/ 39 w 116"/>
                            <a:gd name="T29" fmla="*/ 32 h 115"/>
                            <a:gd name="T30" fmla="*/ 44 w 116"/>
                            <a:gd name="T31" fmla="*/ 25 h 115"/>
                            <a:gd name="T32" fmla="*/ 54 w 116"/>
                            <a:gd name="T33" fmla="*/ 5 h 115"/>
                            <a:gd name="T34" fmla="*/ 55 w 116"/>
                            <a:gd name="T35" fmla="*/ 2 h 115"/>
                            <a:gd name="T36" fmla="*/ 61 w 116"/>
                            <a:gd name="T37" fmla="*/ 2 h 115"/>
                            <a:gd name="T38" fmla="*/ 63 w 116"/>
                            <a:gd name="T39" fmla="*/ 5 h 115"/>
                            <a:gd name="T40" fmla="*/ 73 w 116"/>
                            <a:gd name="T41" fmla="*/ 26 h 115"/>
                            <a:gd name="T42" fmla="*/ 89 w 116"/>
                            <a:gd name="T43" fmla="*/ 37 h 115"/>
                            <a:gd name="T44" fmla="*/ 111 w 116"/>
                            <a:gd name="T45" fmla="*/ 41 h 115"/>
                            <a:gd name="T46" fmla="*/ 113 w 116"/>
                            <a:gd name="T47" fmla="*/ 42 h 115"/>
                            <a:gd name="T48" fmla="*/ 115 w 116"/>
                            <a:gd name="T49" fmla="*/ 47 h 115"/>
                            <a:gd name="T50" fmla="*/ 113 w 116"/>
                            <a:gd name="T51" fmla="*/ 50 h 115"/>
                            <a:gd name="T52" fmla="*/ 97 w 116"/>
                            <a:gd name="T53" fmla="*/ 66 h 115"/>
                            <a:gd name="T54" fmla="*/ 91 w 116"/>
                            <a:gd name="T55" fmla="*/ 85 h 115"/>
                            <a:gd name="T56" fmla="*/ 95 w 116"/>
                            <a:gd name="T57" fmla="*/ 109 h 115"/>
                            <a:gd name="T58" fmla="*/ 95 w 116"/>
                            <a:gd name="T59" fmla="*/ 111 h 115"/>
                            <a:gd name="T60" fmla="*/ 90 w 116"/>
                            <a:gd name="T61" fmla="*/ 115 h 115"/>
                            <a:gd name="T62" fmla="*/ 87 w 116"/>
                            <a:gd name="T63" fmla="*/ 113 h 115"/>
                            <a:gd name="T64" fmla="*/ 68 w 116"/>
                            <a:gd name="T65" fmla="*/ 103 h 115"/>
                            <a:gd name="T66" fmla="*/ 58 w 116"/>
                            <a:gd name="T67" fmla="*/ 10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6" h="115">
                              <a:moveTo>
                                <a:pt x="58" y="100"/>
                              </a:moveTo>
                              <a:cubicBezTo>
                                <a:pt x="55" y="101"/>
                                <a:pt x="51" y="101"/>
                                <a:pt x="48" y="103"/>
                              </a:cubicBezTo>
                              <a:cubicBezTo>
                                <a:pt x="42" y="107"/>
                                <a:pt x="35" y="110"/>
                                <a:pt x="29" y="114"/>
                              </a:cubicBezTo>
                              <a:cubicBezTo>
                                <a:pt x="28" y="114"/>
                                <a:pt x="27" y="115"/>
                                <a:pt x="26" y="115"/>
                              </a:cubicBezTo>
                              <a:cubicBezTo>
                                <a:pt x="23" y="115"/>
                                <a:pt x="21" y="114"/>
                                <a:pt x="21" y="111"/>
                              </a:cubicBezTo>
                              <a:cubicBezTo>
                                <a:pt x="21" y="109"/>
                                <a:pt x="22" y="107"/>
                                <a:pt x="22" y="105"/>
                              </a:cubicBezTo>
                              <a:cubicBezTo>
                                <a:pt x="23" y="98"/>
                                <a:pt x="24" y="91"/>
                                <a:pt x="25" y="83"/>
                              </a:cubicBezTo>
                              <a:cubicBezTo>
                                <a:pt x="26" y="80"/>
                                <a:pt x="25" y="77"/>
                                <a:pt x="24" y="74"/>
                              </a:cubicBezTo>
                              <a:cubicBezTo>
                                <a:pt x="23" y="71"/>
                                <a:pt x="21" y="68"/>
                                <a:pt x="19" y="65"/>
                              </a:cubicBezTo>
                              <a:cubicBezTo>
                                <a:pt x="14" y="60"/>
                                <a:pt x="9" y="55"/>
                                <a:pt x="4" y="50"/>
                              </a:cubicBezTo>
                              <a:cubicBezTo>
                                <a:pt x="3" y="49"/>
                                <a:pt x="2" y="48"/>
                                <a:pt x="1" y="47"/>
                              </a:cubicBezTo>
                              <a:cubicBezTo>
                                <a:pt x="0" y="45"/>
                                <a:pt x="1" y="43"/>
                                <a:pt x="3" y="42"/>
                              </a:cubicBezTo>
                              <a:cubicBezTo>
                                <a:pt x="5" y="41"/>
                                <a:pt x="6" y="41"/>
                                <a:pt x="8" y="40"/>
                              </a:cubicBezTo>
                              <a:cubicBezTo>
                                <a:pt x="15" y="39"/>
                                <a:pt x="22" y="38"/>
                                <a:pt x="29" y="37"/>
                              </a:cubicBezTo>
                              <a:cubicBezTo>
                                <a:pt x="33" y="36"/>
                                <a:pt x="37" y="34"/>
                                <a:pt x="39" y="32"/>
                              </a:cubicBezTo>
                              <a:cubicBezTo>
                                <a:pt x="41" y="30"/>
                                <a:pt x="43" y="28"/>
                                <a:pt x="44" y="25"/>
                              </a:cubicBezTo>
                              <a:cubicBezTo>
                                <a:pt x="47" y="18"/>
                                <a:pt x="50" y="11"/>
                                <a:pt x="54" y="5"/>
                              </a:cubicBezTo>
                              <a:cubicBezTo>
                                <a:pt x="54" y="4"/>
                                <a:pt x="55" y="3"/>
                                <a:pt x="55" y="2"/>
                              </a:cubicBezTo>
                              <a:cubicBezTo>
                                <a:pt x="57" y="0"/>
                                <a:pt x="59" y="0"/>
                                <a:pt x="61" y="2"/>
                              </a:cubicBezTo>
                              <a:cubicBezTo>
                                <a:pt x="62" y="3"/>
                                <a:pt x="62" y="4"/>
                                <a:pt x="63" y="5"/>
                              </a:cubicBezTo>
                              <a:cubicBezTo>
                                <a:pt x="66" y="12"/>
                                <a:pt x="69" y="19"/>
                                <a:pt x="73" y="26"/>
                              </a:cubicBezTo>
                              <a:cubicBezTo>
                                <a:pt x="76" y="32"/>
                                <a:pt x="81" y="36"/>
                                <a:pt x="89" y="37"/>
                              </a:cubicBezTo>
                              <a:cubicBezTo>
                                <a:pt x="96" y="39"/>
                                <a:pt x="104" y="40"/>
                                <a:pt x="111" y="41"/>
                              </a:cubicBezTo>
                              <a:cubicBezTo>
                                <a:pt x="112" y="41"/>
                                <a:pt x="113" y="41"/>
                                <a:pt x="113" y="42"/>
                              </a:cubicBezTo>
                              <a:cubicBezTo>
                                <a:pt x="115" y="43"/>
                                <a:pt x="116" y="45"/>
                                <a:pt x="115" y="47"/>
                              </a:cubicBezTo>
                              <a:cubicBezTo>
                                <a:pt x="114" y="48"/>
                                <a:pt x="114" y="49"/>
                                <a:pt x="113" y="50"/>
                              </a:cubicBezTo>
                              <a:cubicBezTo>
                                <a:pt x="108" y="55"/>
                                <a:pt x="102" y="61"/>
                                <a:pt x="97" y="66"/>
                              </a:cubicBezTo>
                              <a:cubicBezTo>
                                <a:pt x="92" y="71"/>
                                <a:pt x="90" y="78"/>
                                <a:pt x="91" y="85"/>
                              </a:cubicBezTo>
                              <a:cubicBezTo>
                                <a:pt x="92" y="93"/>
                                <a:pt x="94" y="101"/>
                                <a:pt x="95" y="109"/>
                              </a:cubicBezTo>
                              <a:cubicBezTo>
                                <a:pt x="95" y="109"/>
                                <a:pt x="95" y="110"/>
                                <a:pt x="95" y="111"/>
                              </a:cubicBezTo>
                              <a:cubicBezTo>
                                <a:pt x="95" y="114"/>
                                <a:pt x="93" y="115"/>
                                <a:pt x="90" y="115"/>
                              </a:cubicBezTo>
                              <a:cubicBezTo>
                                <a:pt x="89" y="114"/>
                                <a:pt x="88" y="114"/>
                                <a:pt x="87" y="113"/>
                              </a:cubicBezTo>
                              <a:cubicBezTo>
                                <a:pt x="81" y="110"/>
                                <a:pt x="75" y="107"/>
                                <a:pt x="68" y="103"/>
                              </a:cubicBezTo>
                              <a:cubicBezTo>
                                <a:pt x="65" y="101"/>
                                <a:pt x="62" y="101"/>
                                <a:pt x="58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1" o:spid="_x0000_s1026" o:spt="100" style="position:absolute;left:0pt;margin-left:296.5pt;margin-top:617.9pt;height:19.8pt;width:20.05pt;z-index:251651072;mso-width-relative:page;mso-height-relative:page;" fillcolor="#A5A4A3" filled="t" stroked="f" coordsize="116,115" o:gfxdata="UEsDBAoAAAAAAIdO4kAAAAAAAAAAAAAAAAAEAAAAZHJzL1BLAwQUAAAACACHTuJAGmbPSdsAAAAN&#10;AQAADwAAAGRycy9kb3ducmV2LnhtbE2PMU/DMBCFdyT+g3VIbNRJTQoNcTqAGBgYKJVgvMQmCcTn&#10;EDtN6a/nOsF47z29e1+xObhe7O0YOk8a0kUCwlLtTUeNht3r49UtiBCRDPaerIYfG2BTnp8VmBs/&#10;04vdb2MjuIRCjhraGIdcylC31mFY+MESex9+dBj5HBtpRpy53PVymSQr6bAj/tDiYO9bW39tJ6fh&#10;e2fmJ/UZ3vG4fqPnpjtWOD1ofXmRJncgoj3EvzCc5vN0KHlT5ScyQfQasrVilsjGUmUMwZGVUimI&#10;6iTdZNcgy0L+pyh/AVBLAwQUAAAACACHTuJAbIbHrHUHAAB/IAAADgAAAGRycy9lMm9Eb2MueG1s&#10;rVptb9s2EP4+YP9B0McBq0W9y4hTZCkyDOi2As1+gCzLsTFb1CQlTvvre8ej5KMrzsywL2lCnx/d&#10;89zx7ij25v3r8eC91F2/l83KF+8C36ubSm72zdPK/+vx4efc9/qhbDblQTb1yv9S9/772x9/uDm1&#10;yzqUO3nY1J0HIE2/PLUrfzcM7XKx6KtdfSz7d7KtG/hwK7tjOcCf3dNi05UnQD8eFmEQpIuT7DZt&#10;J6u672H1A33o3yr87bauhj+3274evMPKB98G9bNTP9f4c3F7Uy6furLd7SvtRvkfvDiW+wYeOkF9&#10;KIfSe+7230Ed91Une7kd3lXyuJDb7b6qFQdgI4ILNp93ZVsrLiBO304y9f8fbPXHy6fO228gdmHk&#10;e015hCA9dHWNknuRQIFObb8Eu8/tpw4p9u1HWf3de42835XNU33XtyAzAKDtwjDGP3r4mrc+/S43&#10;gFw+D1Lp9LrtjggGCnivKz8OkiiPIUBfVn4uoiQNdWjq18GrwCBM4jRKfK8CgzARcao+X5TLEah6&#10;7odfa6lAy5eP/UCR3cBvKi4bze0RHrI9HiDIPy28JPdOnhCpToPJRjAbEQTeDoySS6OQGcUWIJB0&#10;epgIonmgmBmFxbxHQP0MJOJ5oJQZhek8UMZsgNQ8EGza6WmhmAcqmI0QYh5IcLXDcB5JmHJbfBJc&#10;7zCxQHHBc4vewhA8tiBxxTOL4JA5Z6GEJXSCS57a2HHJbS5xyRNbVnLFLaELueBxNh+6kOsdzYuE&#10;JWNKlDi0AHG5Lfsk5GrHNmpcbdtGCbnakY0bVzuyxC3kckcWchGXO7YEDsroWSZI3dlyEnG9ExsS&#10;F9wGxPVOLBsFa+kUORs3rndqyaWI620D4nKnllyKuNwWatghJq8zC1BsqJ3Oqx1ztXNLBsRcbVsu&#10;xVxuLISzHSXmeseWahlzwYWw8eOK2zZdzCXHOj/vFdfcVggSLrrVq4SrbitOCVe9yOadSrjqqSV+&#10;CVe9sIiecNFzS04lXPTCIlTCNRdBMZ9UCRfdCsU1tzZOmG/OmV4E80qlXHNrM0+56LlF9JSLjkGe&#10;rVEpVz211PKUq24delIuu20OS03ZWV+Aye9pnO3K3TjuVa+NnvfgNw+GUxzxcfxrZY9jJg5/MEA+&#10;0qhaLsEKP7UYg25oHKm59poxKIPGakoE5/4dGbijceaEDEmFxoWTMQ5caA0zFU7j1xzBoUqZu5HE&#10;yUmZu9HE8UiZuxEVmqlwowpHBIUO04wLVZxn0BmYWZzMNVWYTJzMNVUYP5zMNVWYMVzMccpA3+k8&#10;djWqOEooczeqkaYKM4GTM5oqdH4nc00V+ruLuT4EPkIXdzLXVKFVO5lrqtCOncw11diNKjZd1D12&#10;o4qNFc2hdbo4g81TmbtRxQ6pzN2oYhtU5m5UsdUpczeq2M7QHDqWC1VsWcrcjSq2JWXuRhVbjzI3&#10;qNKu0u2jgzcal6+MOt+DV0ZrJAANpRyw64y/eid4/4Hlbof/JqrnHOVL/SiVxYDNR0sG7xO0BmeD&#10;6nm9r36pvxrm0EbBSxEoyeCJBAIt//tVnXjQbEd5DcA5eByAFZASYYTHYwGuQhshmuqheBJSq7Ez&#10;fEj5IaBjcCDo5wpIBWp8aEjxQN3AFuNw1Xs8eM4AaXEuHjquTrl3HX5UWWX35OesZLqviODN3he5&#10;oQ0lcWGEG8/FwDN3j6sWMzcDSDCZEeuQHpi9Iaikema6SFqlBhlo4eg3jIKuEdWjBb3XGxUnFBjj&#10;WQ6R11A7XZHJaarJIzBFErYNAyYe51J/NUuoplErGYE1iIrXuKYdCJ09pmhRBxxBaI+Ya7THoGO6&#10;SgE7DMNCrXhE1gkcGWLoLX/u8VfViIhmpF+mUrnCtwP4QKMK4EkfF90FAdrqG0ZS4+kcYKDSsCDi&#10;aRwX3RMPAo7fgOGTwejWTFP0KJTuqO7Q+gsGeTyTInnjabTmrgceRwHEkCMhVY01PCCiGs4Johuv&#10;4Z1eM1jgcRGA3aXQPRfOG0zllFymeX9UOdNhVXnk1Awy2huUTyNMrlPGSMdcZ97U+K9mdaGxjUYg&#10;Asoy2nnjE+Esr0Q5T65X0YU+f5nbGo7fDOgMr1fdo4kdFcNEw/EZSNcSo6xOtu7aYHNX8MbWmVZN&#10;yTSnN9RtEVB9M8u/CKh20yQ5cipoQ0CWuZbCgmDMXlZQSc8MQtCRkWXunuwauzC2UUFiXcxzBUUI&#10;Xim5e258ZVJAr5qT2wh/fh1wNSenrxgbHrigCHpGmx5Ker1lctNb8GIwzGfHxVyXZsgd17DqbX8x&#10;wGajZMYABCOL4vSGqRnfbaEM5lCuK+TF6nfz/sVYe5B9TbTwMKEG3+lUoere+UKzl4f95mF/OOBp&#10;ou+e1veHznsp4U77LrmL70Z5DLODerXVSPwaPQZX1P0sXsnSte5abr7A9Sxc4MMF7k52X33vBJfh&#10;K7//57nsat87/NbAbXMhYjyXD+qPOMnw1UvHP1nzT5rn470E32DflE0FqCt/GH+9H+jyHW6/gezH&#10;5nNboSE6iJfFcMuthNA38niNzv9WVuf/N3D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Bpmz0nb&#10;AAAADQEAAA8AAAAAAAAAAQAgAAAAIgAAAGRycy9kb3ducmV2LnhtbFBLAQIUABQAAAAIAIdO4kBs&#10;hsesdQcAAH8gAAAOAAAAAAAAAAEAIAAAACoBAABkcnMvZTJvRG9jLnhtbFBLBQYAAAAABgAGAFkB&#10;AAARC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<v:path o:connectlocs="127317,218660;105366,225220;63658,249273;57073,251460;46097,242713;48292,229593;54878,181488;52683,161809;41707,142129;8780,109330;2195,102770;6585,91837;17561,87464;63658,80904;85610,69971;96585,54665;118536,10933;120732,4373;133902,4373;138293,10933;160244,56851;195366,80904;243659,89650;248049,91837;252439,102770;248049,109330;212927,144316;199756,185861;208537,238340;208537,242713;197561,251460;190976,247086;149268,225220;127317,218660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B003AF1" wp14:editId="42E20292">
                <wp:simplePos x="0" y="0"/>
                <wp:positionH relativeFrom="column">
                  <wp:posOffset>3998595</wp:posOffset>
                </wp:positionH>
                <wp:positionV relativeFrom="paragraph">
                  <wp:posOffset>7760970</wp:posOffset>
                </wp:positionV>
                <wp:extent cx="1857375" cy="417830"/>
                <wp:effectExtent l="0" t="0" r="0" b="0"/>
                <wp:wrapNone/>
                <wp:docPr id="1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286885" y="8049260"/>
                          <a:ext cx="185737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2666F8" w14:textId="77777777" w:rsidR="006D526C" w:rsidRDefault="002C65C1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兴趣爱好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Intere</w:t>
                            </w: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3AF1" id="文本框 2" o:spid="_x0000_s1030" type="#_x0000_t202" style="position:absolute;left:0;text-align:left;margin-left:314.85pt;margin-top:611.1pt;width:146.25pt;height:32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3Wb+wEAAMgDAAAOAAAAZHJzL2Uyb0RvYy54bWysU11v2yAUfZ+0/4B4X5y4TuJYcaquVadJ&#10;3YfU7QcQjGM04DIgsbNfvwt222h9q+YHBL6Xc8+597C9HrQiJ+G8BFPTxWxOiTAcGmkONf354/5D&#10;SYkPzDRMgRE1PQtPr3fv3217W4kcOlCNcARBjK96W9MuBFtlmeed0MzPwAqDwRacZgGP7pA1jvWI&#10;rlWWz+errAfXWAdceI9/78Yg3SX8thU8fGtbLwJRNUVuIa0urfu4Zrstqw6O2U7yiQZ7AwvNpMGi&#10;z1B3LDBydPIVlJbcgYc2zDjoDNpWcpE0oJrF/B81jx2zImnB5nj73Cb//2D519Oj/e5IGD7CgANM&#10;Irx9AP7LEwO3HTMHceMc9J1gDRZexJZlvfXVdDW22lc+guz7L9DgkNkxQAIaWqdjV1AnQfQiL1dl&#10;uaTkXNNyXmzy1TQAMQTCY/lyub5aYwLHjGKxLq9SQsaqJyTrfPgkQJO4qanDAadK7PTgQ2TGqqeU&#10;WNjAvVQqDVkZ0td0s8yX6cJFRMuAHlRSR1bxSxJZpcykNIobZYZhPxDZILmYE4XvoTmjdAejtfAp&#10;4KYD94eSHm1VU//7yJygRH022L7NoiiiD9OhWK5zPLjLyP4ywgxHqJoGSsbtbUjeHaXdYJtbmVS/&#10;MJkoo11SMyZrRz9enlPWywPc/QUAAP//AwBQSwMEFAAGAAgAAAAhAEo8zvXeAAAADQEAAA8AAABk&#10;cnMvZG93bnJldi54bWxMj09PwzAMxe9I+w6RJ3HbEioYbdd0QiCuoI0/0m5Z47UVjVM12Vq+PR4X&#10;8Mn2e3r+udhMrhNnHELrScPNUoFAqrxtqdbw/va8SEGEaMiazhNq+MYAm3J2VZjc+pG2eN7FWnAI&#10;hdxoaGLscylD1aAzYel7JNaOfnAm8jjU0g5m5HDXyUSplXSmJb7QmB4fG6y+dien4ePluP+8Va/1&#10;k7vrRz8pSS6TWl/Pp4c1iIhT/DPDBZ/RoWSmgz+RDaLTsEqye7aykHCBYEv22xwuqzRVIMtC/v+i&#10;/AEAAP//AwBQSwECLQAUAAYACAAAACEAtoM4kv4AAADhAQAAEwAAAAAAAAAAAAAAAAAAAAAAW0Nv&#10;bnRlbnRfVHlwZXNdLnhtbFBLAQItABQABgAIAAAAIQA4/SH/1gAAAJQBAAALAAAAAAAAAAAAAAAA&#10;AC8BAABfcmVscy8ucmVsc1BLAQItABQABgAIAAAAIQD8z3Wb+wEAAMgDAAAOAAAAAAAAAAAAAAAA&#10;AC4CAABkcnMvZTJvRG9jLnhtbFBLAQItABQABgAIAAAAIQBKPM713gAAAA0BAAAPAAAAAAAAAAAA&#10;AAAAAFUEAABkcnMvZG93bnJldi54bWxQSwUGAAAAAAQABADzAAAAYAUAAAAA&#10;" filled="f" stroked="f">
                <v:textbox>
                  <w:txbxContent>
                    <w:p w14:paraId="0E2666F8" w14:textId="77777777" w:rsidR="006D526C" w:rsidRDefault="002C65C1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兴趣爱好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Intere</w:t>
                      </w: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897EC4" wp14:editId="7CD11C56">
                <wp:simplePos x="0" y="0"/>
                <wp:positionH relativeFrom="column">
                  <wp:posOffset>142875</wp:posOffset>
                </wp:positionH>
                <wp:positionV relativeFrom="paragraph">
                  <wp:posOffset>7853680</wp:posOffset>
                </wp:positionV>
                <wp:extent cx="248920" cy="233680"/>
                <wp:effectExtent l="0" t="0" r="17780" b="15240"/>
                <wp:wrapNone/>
                <wp:docPr id="166" name="Freefor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31165" y="8141970"/>
                          <a:ext cx="248920" cy="233680"/>
                        </a:xfrm>
                        <a:custGeom>
                          <a:avLst/>
                          <a:gdLst>
                            <a:gd name="T0" fmla="*/ 222 w 332"/>
                            <a:gd name="T1" fmla="*/ 312 h 312"/>
                            <a:gd name="T2" fmla="*/ 205 w 332"/>
                            <a:gd name="T3" fmla="*/ 304 h 312"/>
                            <a:gd name="T4" fmla="*/ 158 w 332"/>
                            <a:gd name="T5" fmla="*/ 287 h 312"/>
                            <a:gd name="T6" fmla="*/ 126 w 332"/>
                            <a:gd name="T7" fmla="*/ 304 h 312"/>
                            <a:gd name="T8" fmla="*/ 106 w 332"/>
                            <a:gd name="T9" fmla="*/ 311 h 312"/>
                            <a:gd name="T10" fmla="*/ 99 w 332"/>
                            <a:gd name="T11" fmla="*/ 309 h 312"/>
                            <a:gd name="T12" fmla="*/ 66 w 332"/>
                            <a:gd name="T13" fmla="*/ 289 h 312"/>
                            <a:gd name="T14" fmla="*/ 57 w 332"/>
                            <a:gd name="T15" fmla="*/ 265 h 312"/>
                            <a:gd name="T16" fmla="*/ 60 w 332"/>
                            <a:gd name="T17" fmla="*/ 247 h 312"/>
                            <a:gd name="T18" fmla="*/ 49 w 332"/>
                            <a:gd name="T19" fmla="*/ 216 h 312"/>
                            <a:gd name="T20" fmla="*/ 23 w 332"/>
                            <a:gd name="T21" fmla="*/ 197 h 312"/>
                            <a:gd name="T22" fmla="*/ 18 w 332"/>
                            <a:gd name="T23" fmla="*/ 196 h 312"/>
                            <a:gd name="T24" fmla="*/ 1 w 332"/>
                            <a:gd name="T25" fmla="*/ 176 h 312"/>
                            <a:gd name="T26" fmla="*/ 1 w 332"/>
                            <a:gd name="T27" fmla="*/ 137 h 312"/>
                            <a:gd name="T28" fmla="*/ 18 w 332"/>
                            <a:gd name="T29" fmla="*/ 117 h 312"/>
                            <a:gd name="T30" fmla="*/ 60 w 332"/>
                            <a:gd name="T31" fmla="*/ 73 h 312"/>
                            <a:gd name="T32" fmla="*/ 58 w 332"/>
                            <a:gd name="T33" fmla="*/ 49 h 312"/>
                            <a:gd name="T34" fmla="*/ 61 w 332"/>
                            <a:gd name="T35" fmla="*/ 28 h 312"/>
                            <a:gd name="T36" fmla="*/ 67 w 332"/>
                            <a:gd name="T37" fmla="*/ 23 h 312"/>
                            <a:gd name="T38" fmla="*/ 101 w 332"/>
                            <a:gd name="T39" fmla="*/ 3 h 312"/>
                            <a:gd name="T40" fmla="*/ 126 w 332"/>
                            <a:gd name="T41" fmla="*/ 8 h 312"/>
                            <a:gd name="T42" fmla="*/ 144 w 332"/>
                            <a:gd name="T43" fmla="*/ 22 h 312"/>
                            <a:gd name="T44" fmla="*/ 174 w 332"/>
                            <a:gd name="T45" fmla="*/ 26 h 312"/>
                            <a:gd name="T46" fmla="*/ 202 w 332"/>
                            <a:gd name="T47" fmla="*/ 12 h 312"/>
                            <a:gd name="T48" fmla="*/ 207 w 332"/>
                            <a:gd name="T49" fmla="*/ 7 h 312"/>
                            <a:gd name="T50" fmla="*/ 230 w 332"/>
                            <a:gd name="T51" fmla="*/ 3 h 312"/>
                            <a:gd name="T52" fmla="*/ 266 w 332"/>
                            <a:gd name="T53" fmla="*/ 24 h 312"/>
                            <a:gd name="T54" fmla="*/ 274 w 332"/>
                            <a:gd name="T55" fmla="*/ 47 h 312"/>
                            <a:gd name="T56" fmla="*/ 274 w 332"/>
                            <a:gd name="T57" fmla="*/ 81 h 312"/>
                            <a:gd name="T58" fmla="*/ 297 w 332"/>
                            <a:gd name="T59" fmla="*/ 110 h 312"/>
                            <a:gd name="T60" fmla="*/ 314 w 332"/>
                            <a:gd name="T61" fmla="*/ 117 h 312"/>
                            <a:gd name="T62" fmla="*/ 331 w 332"/>
                            <a:gd name="T63" fmla="*/ 136 h 312"/>
                            <a:gd name="T64" fmla="*/ 331 w 332"/>
                            <a:gd name="T65" fmla="*/ 178 h 312"/>
                            <a:gd name="T66" fmla="*/ 322 w 332"/>
                            <a:gd name="T67" fmla="*/ 192 h 312"/>
                            <a:gd name="T68" fmla="*/ 312 w 332"/>
                            <a:gd name="T69" fmla="*/ 196 h 312"/>
                            <a:gd name="T70" fmla="*/ 278 w 332"/>
                            <a:gd name="T71" fmla="*/ 223 h 312"/>
                            <a:gd name="T72" fmla="*/ 274 w 332"/>
                            <a:gd name="T73" fmla="*/ 265 h 312"/>
                            <a:gd name="T74" fmla="*/ 266 w 332"/>
                            <a:gd name="T75" fmla="*/ 290 h 312"/>
                            <a:gd name="T76" fmla="*/ 229 w 332"/>
                            <a:gd name="T77" fmla="*/ 310 h 312"/>
                            <a:gd name="T78" fmla="*/ 222 w 332"/>
                            <a:gd name="T79" fmla="*/ 312 h 312"/>
                            <a:gd name="T80" fmla="*/ 166 w 332"/>
                            <a:gd name="T81" fmla="*/ 223 h 312"/>
                            <a:gd name="T82" fmla="*/ 232 w 332"/>
                            <a:gd name="T83" fmla="*/ 157 h 312"/>
                            <a:gd name="T84" fmla="*/ 166 w 332"/>
                            <a:gd name="T85" fmla="*/ 90 h 312"/>
                            <a:gd name="T86" fmla="*/ 100 w 332"/>
                            <a:gd name="T87" fmla="*/ 156 h 312"/>
                            <a:gd name="T88" fmla="*/ 166 w 332"/>
                            <a:gd name="T89" fmla="*/ 223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32" h="312">
                              <a:moveTo>
                                <a:pt x="222" y="312"/>
                              </a:moveTo>
                              <a:cubicBezTo>
                                <a:pt x="215" y="311"/>
                                <a:pt x="210" y="309"/>
                                <a:pt x="205" y="304"/>
                              </a:cubicBezTo>
                              <a:cubicBezTo>
                                <a:pt x="192" y="290"/>
                                <a:pt x="176" y="285"/>
                                <a:pt x="158" y="287"/>
                              </a:cubicBezTo>
                              <a:cubicBezTo>
                                <a:pt x="145" y="289"/>
                                <a:pt x="135" y="295"/>
                                <a:pt x="126" y="304"/>
                              </a:cubicBezTo>
                              <a:cubicBezTo>
                                <a:pt x="121" y="310"/>
                                <a:pt x="114" y="312"/>
                                <a:pt x="106" y="311"/>
                              </a:cubicBezTo>
                              <a:cubicBezTo>
                                <a:pt x="104" y="311"/>
                                <a:pt x="101" y="310"/>
                                <a:pt x="99" y="309"/>
                              </a:cubicBezTo>
                              <a:cubicBezTo>
                                <a:pt x="87" y="303"/>
                                <a:pt x="76" y="297"/>
                                <a:pt x="66" y="289"/>
                              </a:cubicBezTo>
                              <a:cubicBezTo>
                                <a:pt x="58" y="284"/>
                                <a:pt x="55" y="274"/>
                                <a:pt x="57" y="265"/>
                              </a:cubicBezTo>
                              <a:cubicBezTo>
                                <a:pt x="59" y="259"/>
                                <a:pt x="60" y="253"/>
                                <a:pt x="60" y="247"/>
                              </a:cubicBezTo>
                              <a:cubicBezTo>
                                <a:pt x="60" y="236"/>
                                <a:pt x="56" y="225"/>
                                <a:pt x="49" y="216"/>
                              </a:cubicBezTo>
                              <a:cubicBezTo>
                                <a:pt x="43" y="207"/>
                                <a:pt x="34" y="201"/>
                                <a:pt x="23" y="197"/>
                              </a:cubicBezTo>
                              <a:cubicBezTo>
                                <a:pt x="21" y="197"/>
                                <a:pt x="19" y="196"/>
                                <a:pt x="18" y="196"/>
                              </a:cubicBezTo>
                              <a:cubicBezTo>
                                <a:pt x="8" y="194"/>
                                <a:pt x="1" y="186"/>
                                <a:pt x="1" y="176"/>
                              </a:cubicBezTo>
                              <a:cubicBezTo>
                                <a:pt x="0" y="163"/>
                                <a:pt x="0" y="150"/>
                                <a:pt x="1" y="137"/>
                              </a:cubicBezTo>
                              <a:cubicBezTo>
                                <a:pt x="1" y="127"/>
                                <a:pt x="8" y="119"/>
                                <a:pt x="18" y="117"/>
                              </a:cubicBezTo>
                              <a:cubicBezTo>
                                <a:pt x="40" y="112"/>
                                <a:pt x="56" y="95"/>
                                <a:pt x="60" y="73"/>
                              </a:cubicBezTo>
                              <a:cubicBezTo>
                                <a:pt x="61" y="65"/>
                                <a:pt x="61" y="57"/>
                                <a:pt x="58" y="49"/>
                              </a:cubicBezTo>
                              <a:cubicBezTo>
                                <a:pt x="55" y="42"/>
                                <a:pt x="56" y="35"/>
                                <a:pt x="61" y="28"/>
                              </a:cubicBezTo>
                              <a:cubicBezTo>
                                <a:pt x="63" y="26"/>
                                <a:pt x="65" y="24"/>
                                <a:pt x="67" y="23"/>
                              </a:cubicBezTo>
                              <a:cubicBezTo>
                                <a:pt x="78" y="15"/>
                                <a:pt x="89" y="9"/>
                                <a:pt x="101" y="3"/>
                              </a:cubicBezTo>
                              <a:cubicBezTo>
                                <a:pt x="109" y="0"/>
                                <a:pt x="120" y="2"/>
                                <a:pt x="126" y="8"/>
                              </a:cubicBezTo>
                              <a:cubicBezTo>
                                <a:pt x="131" y="14"/>
                                <a:pt x="137" y="19"/>
                                <a:pt x="144" y="22"/>
                              </a:cubicBezTo>
                              <a:cubicBezTo>
                                <a:pt x="153" y="26"/>
                                <a:pt x="163" y="27"/>
                                <a:pt x="174" y="26"/>
                              </a:cubicBezTo>
                              <a:cubicBezTo>
                                <a:pt x="184" y="24"/>
                                <a:pt x="194" y="20"/>
                                <a:pt x="202" y="12"/>
                              </a:cubicBezTo>
                              <a:cubicBezTo>
                                <a:pt x="204" y="11"/>
                                <a:pt x="205" y="9"/>
                                <a:pt x="207" y="7"/>
                              </a:cubicBezTo>
                              <a:cubicBezTo>
                                <a:pt x="214" y="1"/>
                                <a:pt x="222" y="0"/>
                                <a:pt x="230" y="3"/>
                              </a:cubicBezTo>
                              <a:cubicBezTo>
                                <a:pt x="243" y="9"/>
                                <a:pt x="255" y="16"/>
                                <a:pt x="266" y="24"/>
                              </a:cubicBezTo>
                              <a:cubicBezTo>
                                <a:pt x="274" y="29"/>
                                <a:pt x="277" y="39"/>
                                <a:pt x="274" y="47"/>
                              </a:cubicBezTo>
                              <a:cubicBezTo>
                                <a:pt x="270" y="59"/>
                                <a:pt x="270" y="70"/>
                                <a:pt x="274" y="81"/>
                              </a:cubicBezTo>
                              <a:cubicBezTo>
                                <a:pt x="278" y="93"/>
                                <a:pt x="286" y="103"/>
                                <a:pt x="297" y="110"/>
                              </a:cubicBezTo>
                              <a:cubicBezTo>
                                <a:pt x="302" y="114"/>
                                <a:pt x="308" y="116"/>
                                <a:pt x="314" y="117"/>
                              </a:cubicBezTo>
                              <a:cubicBezTo>
                                <a:pt x="323" y="119"/>
                                <a:pt x="330" y="127"/>
                                <a:pt x="331" y="136"/>
                              </a:cubicBezTo>
                              <a:cubicBezTo>
                                <a:pt x="332" y="150"/>
                                <a:pt x="332" y="164"/>
                                <a:pt x="331" y="178"/>
                              </a:cubicBezTo>
                              <a:cubicBezTo>
                                <a:pt x="330" y="184"/>
                                <a:pt x="327" y="189"/>
                                <a:pt x="322" y="192"/>
                              </a:cubicBezTo>
                              <a:cubicBezTo>
                                <a:pt x="319" y="195"/>
                                <a:pt x="316" y="196"/>
                                <a:pt x="312" y="196"/>
                              </a:cubicBezTo>
                              <a:cubicBezTo>
                                <a:pt x="297" y="200"/>
                                <a:pt x="285" y="209"/>
                                <a:pt x="278" y="223"/>
                              </a:cubicBezTo>
                              <a:cubicBezTo>
                                <a:pt x="271" y="236"/>
                                <a:pt x="269" y="250"/>
                                <a:pt x="274" y="265"/>
                              </a:cubicBezTo>
                              <a:cubicBezTo>
                                <a:pt x="277" y="274"/>
                                <a:pt x="273" y="284"/>
                                <a:pt x="266" y="290"/>
                              </a:cubicBezTo>
                              <a:cubicBezTo>
                                <a:pt x="254" y="297"/>
                                <a:pt x="242" y="305"/>
                                <a:pt x="229" y="310"/>
                              </a:cubicBezTo>
                              <a:cubicBezTo>
                                <a:pt x="227" y="311"/>
                                <a:pt x="224" y="311"/>
                                <a:pt x="222" y="312"/>
                              </a:cubicBezTo>
                              <a:close/>
                              <a:moveTo>
                                <a:pt x="166" y="223"/>
                              </a:moveTo>
                              <a:cubicBezTo>
                                <a:pt x="202" y="223"/>
                                <a:pt x="232" y="193"/>
                                <a:pt x="232" y="157"/>
                              </a:cubicBezTo>
                              <a:cubicBezTo>
                                <a:pt x="232" y="120"/>
                                <a:pt x="202" y="90"/>
                                <a:pt x="166" y="90"/>
                              </a:cubicBezTo>
                              <a:cubicBezTo>
                                <a:pt x="129" y="90"/>
                                <a:pt x="100" y="120"/>
                                <a:pt x="100" y="156"/>
                              </a:cubicBezTo>
                              <a:cubicBezTo>
                                <a:pt x="100" y="193"/>
                                <a:pt x="129" y="223"/>
                                <a:pt x="166" y="2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" o:spid="_x0000_s1026" o:spt="100" style="position:absolute;left:0pt;margin-left:11.25pt;margin-top:618.4pt;height:18.4pt;width:19.6pt;z-index:251662336;mso-width-relative:page;mso-height-relative:page;" fillcolor="#A5A4A3" filled="t" stroked="f" coordsize="332,312" o:gfxdata="UEsDBAoAAAAAAIdO4kAAAAAAAAAAAAAAAAAEAAAAZHJzL1BLAwQUAAAACACHTuJAhA9h6toAAAAL&#10;AQAADwAAAGRycy9kb3ducmV2LnhtbE2Py07DMBBF90j8gzVI7KiTVHWrEKcLEBWPTWlp1aUbD0nU&#10;eBzF7oO/Z7qC5dw5uo9ifnGdOOEQWk8a0lECAqnytqVaw9f65WEGIkRD1nSeUMMPBpiXtzeFya0/&#10;0yeeVrEWbEIhNxqaGPtcylA16EwY+R6Jf99+cCbyOdTSDubM5q6TWZIo6UxLnNCYHp8arA6ro9Pw&#10;PNmm24+FDGrTrw+72dvy/XWx1Pr+Lk0eQUS8xD8YrvW5OpTcae+PZIPoNGTZhEnWs7HiDUyodApi&#10;f1WmYwWyLOT/DeUvUEsDBBQAAAAIAIdO4kAOB44ZZAkAAD8qAAAOAAAAZHJzL2Uyb0RvYy54bWyt&#10;WtuO2zgSfV9g/kHQ4wAbi9TNbsQZZDObxQKZ2QDJfoBaltvG2pJXUl8yXz+nyJJc9IhoZjAv7jZd&#10;KlYdFounSnz708v5FD01/XDs2m2s3iRx1LR1tzu2D9v4v18//n0dR8NYtbvq1LXNNv7WDPFP7374&#10;29vny12ju0N32jV9BCXtcPd82caHcbzcrVZDfWjO1fCmuzQtftx3/bka8bV/WO366hnaz6eVTpJi&#10;9dz1u0vf1c0wYPRn+2P8zujf75t6/M9+PzRjdNrGsG00n735vKfP1bu31d1DX10Ox5rNqP6EFefq&#10;2GLSWdXP1VhFj/3xD6rOx7rvhm4/vqm786rb7491Y3yANyq58ebLobo0xheAM1xmmIa/Tm3969Pn&#10;PjrusHZFEUdtdcYifeybhiCPCsLn+TLcQezL5XNPHg6XT139vyFquw+Hqn1o3g8XoIzn8XT3z91x&#10;/Nwd2xEmKnp45TxNXwboie6ff+l2mKl6HDuD28u+P5N2IBK9bOMsVarI4+jbNl6rTG1KXqnmZYxq&#10;/K6z9UZjPWsI6DQt1ub3VXU36akfh/FfTWd0Vk+fhtEu9A7/mWXasatfoWR/PmHNf1xFWuvoOUpT&#10;zWExC8G3WShVOjpE+LwV0kJIJ/myplQIpUm2rCkTQipfL2sCOrNNel0ua8KSzkJKF8uaSiHktQn7&#10;+Kop8WjaCCGs4LJNSkK+2SzbpBzIk41HlcS88BilJOZ67VMlQc9Lj1UO6EXusUqiXiQeVRJ1nXnW&#10;T0nYMx9WEnatimWraLvMK6jTZau0hB3bzqNKwq488akl7Grjs0rCrjxGSdRV6dMkUfdpkqCr1Oee&#10;BN3rngRdKY+qVILuC4VUgl6my5gjKV2Xz5cTUok5wmUxT6US8sKDVCox12uPJgl54dkzqcQccbds&#10;kwN54jNKYu7RlEnEvSkvk5B7vMsk4irLloMzk5Dj/Fh0L5OQq9KnysHcE+aZxFwnngMrk6D7DqxM&#10;gq4Tz/plEnRPmOcSdJ16Ul4uQfcsXy5B176Unjuge07RXIKufaDnEnRfGs4d0L2qJOhrz+mXO6Aj&#10;wy4SjlyCrlSyHFaFhD1VnrAqJOzeTFVI4NPUswMLCbxKPTFaSOT9uiTyqvTsQmKl87GV+ghaIaFX&#10;G882LCT2xOMWsS8c7H0HFxjp1S4N6xd1lRJ77ct+pcTeG6mlxF77yEcpsfduoFJirzee+Col9lp7&#10;6EcpsU99sVpK7L1Eu5TYe5k22P4Ve9Qty9ivg7BfO9innphYS+wV6OFiml9L7P12Sex90K8l9Crx&#10;ZNS1hF7lnu24ltD7zZLQO6GKsuphKpyqw1RL1S8tF1P4L0IlSOU01VaXbqASjiorVGdfbRlY3UGK&#10;fvUIYxVIODU142vCgJmE8yBhAEnCZZAwkCLhTZAwFTIkjVqFKt3XrEbFaMXDnFTspQpzU7GfKsxR&#10;KiyM7WGuUvFA4qgPQlzV7CpqgCBxdlWHuarZVR3mqmZXdZirRNnJVbDyENuJlxvxMFeJfBvxMFdT&#10;dhUkOsgYdjUNc5W4MhkDNhyinQixEQ9zlUivEQ9zlYitEQ9zlcirEQ9zlRgqiYODhrhKNNSIh7lK&#10;VNOIh7lKdNKIh7lKlNGIh7lKrJDEwftCXCXiZ8TDXCVuZ8TDXCX6ZsTDXCWGZsTDXCUSRuKgWSGu&#10;Es8y4mGuEpUy4mGuElsy4mGuEiEy4mGuEuchcbCaEFeJ1hjxMFeJuRjxMFeJnRjxMFeJgBhxx1V7&#10;YDKH6NFDvu3R93GEHv09+QtWUY1EPaZ/o+dtTI3a6IC/OFlp/Nw9NV87IzESAwHLNPNyrxbzXSXq&#10;x/tj/Y/mN0ceRy3Zic4lz2nV8DmfJsZ8mGKHE5ZOsmlFHJ1LM6AyMTOAccsZ0NOyw2sD/zQDWr88&#10;PMP8+gyZtQp9TmcG6ufANb1xZ+CjFF3fcB+oR2hQcn1gvsJgzz4k1jXGlNb8dR9gzcI6qGRx4g14&#10;K5ljVydoAqLN5hGzOSZTp0XYGLSnUU5gjGeQ+nnZDKiTImo00Aogq9iANlGUW1NQzgUvAPUGSBH+&#10;CkWc9TVaIwuj6AdhNMj6SRGoh1DER5a2FG3yiXpDZArIZ6h66pfRI4mDMtMivAOTk1ILGbLoQwer&#10;5+DkRyY7lbUTXWipnjkwjwaBYzek2jhraMNSISkKwHgQQRWKjE3wCi0WoYYHQV/EIOu+ksLXt5QF&#10;0jLmCRV2BuBI3dNoOOZMI9X0SszmR44YN+FwcKGVEYoKda8QA3Z/TJbzIDaPsJy3HWIyVDdvSfBa&#10;qYYTlpMoeUKUEqG6qVNGce4EBb/S1E74UO+KJMMxYepgK8MJEyR8UuMu5pQyg81WSKOkxo03Lv8c&#10;nNBbN5LhkCh60QHdOCkE3ngNY0ddy7l6wBEeiriirjAB6UBO+8mMOrGCHryQDdr6ijmSu3iUCox6&#10;BzD05c2o3RFB6jUfejfcg0mGgw3lTpozfIdqPpzd7Mr0yLWcy9/wYNSc0V0TeWvZg2EKUbQjLVgm&#10;AMJgmRbKVU89RyBg69xZPct+x2GnuYJwz9JpdLp1wISP1V8Z+KtpF31hY+fGyema6bNK3GEcc+QU&#10;2v3BMZ9OgebuqTSZsrizF/CKgGcID510OoTdYyLlOFHukYJmv53BsoegJTY0nvx2D7l5GBWnSBfz&#10;DIA2NDPMxmILS1Ww3QDucmW8ZLDDIOvBM8wMwzk2Uu7K3RAP4shmYstHglDSHB249CR90CgZSJW+&#10;KU448NDHDfZB08sKUuUyP03vQ2jYXR7isWb4O5ir5m17w4E1vdmgGdzlmbOFLZbCUOJODKElVlpz&#10;6ypFOpXDaAnSxHhpEY4SB81tkYhjwapazLHXEvSm/Dl1Q2MsupamNtuY61gEyryCVwlXx1SOcmlp&#10;5eecyP1JdZOCpmFLocKwnZ4BG5Agcgq6KWk51X/H2ilejRtFiHcCVrmz4pWIHQbNhDFBDszPuFhM&#10;8zLSE3J/XAAX9pqXDlNTb8LYMDcpjD3XG2hDdzruPh5PJ2pODP3D/YdTHz1VuJP4Pn+fvZ/2qCN2&#10;Mq9L2o4esx7SiLlPR1fo7L28+273DdfpcAETN/AOXf9bHD3jMuM2Hv7/WPVNHJ3+3eIq3gbXF4DX&#10;aL5keUl8rpe/3Mtf2sfzhw62IR1UbQ2t23ic/v0w2suTuL0IZz+1Xy41CZKBdLkPtxQNEHyjkq5B&#10;yu9G6nrv893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wsAAFtDb250ZW50X1R5cGVzXS54bWxQSwECFAAKAAAAAACHTuJAAAAAAAAAAAAAAAAA&#10;BgAAAAAAAAAAABAAAAC5CgAAX3JlbHMvUEsBAhQAFAAAAAgAh07iQIoUZjzRAAAAlAEAAAsAAAAA&#10;AAAAAQAgAAAA3QoAAF9yZWxzLy5yZWxzUEsBAhQACgAAAAAAh07iQAAAAAAAAAAAAAAAAAQAAAAA&#10;AAAAAAAQAAAAAAAAAGRycy9QSwECFAAUAAAACACHTuJAhA9h6toAAAALAQAADwAAAAAAAAABACAA&#10;AAAiAAAAZHJzL2Rvd25yZXYueG1sUEsBAhQAFAAAAAgAh07iQA4HjhlkCQAAPyoAAA4AAAAAAAAA&#10;AQAgAAAAKQEAAGRycy9lMm9Eb2MueG1sUEsFBgAAAAAGAAYAWQEAAP8MAAAAAA==&#10;" path="m222,312c215,311,210,309,205,304c192,290,176,285,158,287c145,289,135,295,126,304c121,310,114,312,106,311c104,311,101,310,99,309c87,303,76,297,66,289c58,284,55,274,57,265c59,259,60,253,60,247c60,236,56,225,49,216c43,207,34,201,23,197c21,197,19,196,18,196c8,194,1,186,1,176c0,163,0,150,1,137c1,127,8,119,18,117c40,112,56,95,60,73c61,65,61,57,58,49c55,42,56,35,61,28c63,26,65,24,67,23c78,15,89,9,101,3c109,0,120,2,126,8c131,14,137,19,144,22c153,26,163,27,174,26c184,24,194,20,202,12c204,11,205,9,207,7c214,1,222,0,230,3c243,9,255,16,266,24c274,29,277,39,274,47c270,59,270,70,274,81c278,93,286,103,297,110c302,114,308,116,314,117c323,119,330,127,331,136c332,150,332,164,331,178c330,184,327,189,322,192c319,195,316,196,312,196c297,200,285,209,278,223c271,236,269,250,274,265c277,274,273,284,266,290c254,297,242,305,229,310c227,311,224,311,222,312xm166,223c202,223,232,193,232,157c232,120,202,90,166,90c129,90,100,120,100,156c100,193,129,223,166,223xe">
                <v:path o:connectlocs="166446,233680;153700,227688;118461,214955;94469,227688;79474,232931;74226,231433;49484,216453;42736,198478;44985,184996;36738,161778;17244,147547;13495,146798;749,131819;749,102609;13495,87630;44985,54675;43486,36699;45735,20971;50233,17226;75725,2246;94469,5991;107965,16477;130458,19473;151451,8987;155200,5242;172444,2246;199435,17975;205433,35201;205433,60666;222678,82387;235424,87630;248170,101860;248170,133317;241422,143803;233924,146798;208433,167021;205433,198478;199435,217202;171694,232182;166446,233680;124460,167021;173944,117588;124460,67407;74975,116840;124460,167021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39083F" wp14:editId="0FFE6694">
                <wp:simplePos x="0" y="0"/>
                <wp:positionH relativeFrom="column">
                  <wp:posOffset>367030</wp:posOffset>
                </wp:positionH>
                <wp:positionV relativeFrom="paragraph">
                  <wp:posOffset>7767320</wp:posOffset>
                </wp:positionV>
                <wp:extent cx="2257425" cy="405130"/>
                <wp:effectExtent l="0" t="0" r="0" b="0"/>
                <wp:wrapNone/>
                <wp:docPr id="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5320" y="8055610"/>
                          <a:ext cx="225742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2615D9" w14:textId="77777777" w:rsidR="006D526C" w:rsidRDefault="002C65C1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9083F" id="_x0000_s1031" type="#_x0000_t202" style="position:absolute;left:0;text-align:left;margin-left:28.9pt;margin-top:611.6pt;width:177.75pt;height:3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lC+gEAAMcDAAAOAAAAZHJzL2Uyb0RvYy54bWysU11v2yAUfZ+0/4B4X/zROG2tOFXXKtOk&#10;rpvU7QdgjGM04DIgsbNfvwtx26h7m+YHBL6Xc+8597C+mbQiB+G8BNPQYpFTIgyHTppdQ3983364&#10;osQHZjqmwIiGHoWnN5v379ajrUUJA6hOOIIgxtejbegQgq2zzPNBaOYXYIXBYA9Os4BHt8s6x0ZE&#10;1yor83yVjeA664AL7/Hv/SlINwm/7wUPX/vei0BUQ7G3kFaX1jau2WbN6p1jdpB8boP9QxeaSYNF&#10;X6DuWWBk7+RfUFpyBx76sOCgM+h7yUXigGyK/A2bp4FZkbigON6+yOT/Hyx/PDzZb46E6SNMOMBE&#10;wtsH4D89MXA3MLMTt87BOAjWYeEiSpaN1tfz1Si1r30Eaccv0OGQ2T5AApp6p6MqyJMg+qqqLkqc&#10;wrGhV3lVrYpZfzEFwjFeltXlsqwo4ZixzKviIiVkrH4Gss6HTwI0iZuGOpxvKsQODz7Exlj9nBLr&#10;GthKpdKMlSFjQ68rhH8T0TKgBZXUsav4JYasVmYmGrmdWIapnYjsGlrFnMi7he6IzB2cnIUvATcD&#10;uN+UjOiqhvpfe+YEJeqzQfWui+Uy2jAdltVlVMOdR9rzCDMcoRoaKDlt70KybiTg7S2qvJWJ9Wsn&#10;c8voliTG7Oxox/Nzynp9f5s/AAAA//8DAFBLAwQUAAYACAAAACEA9fn11t8AAAAMAQAADwAAAGRy&#10;cy9kb3ducmV2LnhtbEyPy07DMBBF90j8gzVI7KidhNIqxKkqHlIXbChhP42HJCK2o3japH+PuyrL&#10;+9CdM8Vmtr040Rg67zQkCwWCXO1N5xoN1df7wxpEYHQGe+9Iw5kCbMrbmwJz4yf3Sac9NyKOuJCj&#10;hpZ5yKUMdUsWw8IP5GL240eLHOXYSDPiFMdtL1OlnqTFzsULLQ700lL9uz9aDcxmm5yrNxt23/PH&#10;69SqeomV1vd38/YZBNPM1zJc8CM6lJHp4I/OBNFrWK4iOUc/TbMURGw8JlkG4nCx1isFsizk/yfK&#10;PwAAAP//AwBQSwECLQAUAAYACAAAACEAtoM4kv4AAADhAQAAEwAAAAAAAAAAAAAAAAAAAAAAW0Nv&#10;bnRlbnRfVHlwZXNdLnhtbFBLAQItABQABgAIAAAAIQA4/SH/1gAAAJQBAAALAAAAAAAAAAAAAAAA&#10;AC8BAABfcmVscy8ucmVsc1BLAQItABQABgAIAAAAIQBLBTlC+gEAAMcDAAAOAAAAAAAAAAAAAAAA&#10;AC4CAABkcnMvZTJvRG9jLnhtbFBLAQItABQABgAIAAAAIQD1+fXW3wAAAAwBAAAPAAAAAAAAAAAA&#10;AAAAAFQEAABkcnMvZG93bnJldi54bWxQSwUGAAAAAAQABADzAAAAYAUAAAAA&#10;" filled="f" stroked="f">
                <v:textbox style="mso-fit-shape-to-text:t">
                  <w:txbxContent>
                    <w:p w14:paraId="722615D9" w14:textId="77777777" w:rsidR="006D526C" w:rsidRDefault="002C65C1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专业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Competences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B201D3" wp14:editId="20FCCF20">
                <wp:simplePos x="0" y="0"/>
                <wp:positionH relativeFrom="column">
                  <wp:posOffset>125095</wp:posOffset>
                </wp:positionH>
                <wp:positionV relativeFrom="paragraph">
                  <wp:posOffset>4279900</wp:posOffset>
                </wp:positionV>
                <wp:extent cx="233045" cy="233680"/>
                <wp:effectExtent l="0" t="0" r="14605" b="13970"/>
                <wp:wrapNone/>
                <wp:docPr id="4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3385" y="4568190"/>
                          <a:ext cx="233045" cy="233680"/>
                        </a:xfrm>
                        <a:custGeom>
                          <a:avLst/>
                          <a:gdLst>
                            <a:gd name="T0" fmla="*/ 82 w 88"/>
                            <a:gd name="T1" fmla="*/ 47 h 88"/>
                            <a:gd name="T2" fmla="*/ 59 w 88"/>
                            <a:gd name="T3" fmla="*/ 47 h 88"/>
                            <a:gd name="T4" fmla="*/ 57 w 88"/>
                            <a:gd name="T5" fmla="*/ 48 h 88"/>
                            <a:gd name="T6" fmla="*/ 56 w 88"/>
                            <a:gd name="T7" fmla="*/ 50 h 88"/>
                            <a:gd name="T8" fmla="*/ 55 w 88"/>
                            <a:gd name="T9" fmla="*/ 52 h 88"/>
                            <a:gd name="T10" fmla="*/ 53 w 88"/>
                            <a:gd name="T11" fmla="*/ 53 h 88"/>
                            <a:gd name="T12" fmla="*/ 35 w 88"/>
                            <a:gd name="T13" fmla="*/ 53 h 88"/>
                            <a:gd name="T14" fmla="*/ 33 w 88"/>
                            <a:gd name="T15" fmla="*/ 52 h 88"/>
                            <a:gd name="T16" fmla="*/ 32 w 88"/>
                            <a:gd name="T17" fmla="*/ 50 h 88"/>
                            <a:gd name="T18" fmla="*/ 31 w 88"/>
                            <a:gd name="T19" fmla="*/ 48 h 88"/>
                            <a:gd name="T20" fmla="*/ 29 w 88"/>
                            <a:gd name="T21" fmla="*/ 47 h 88"/>
                            <a:gd name="T22" fmla="*/ 6 w 88"/>
                            <a:gd name="T23" fmla="*/ 47 h 88"/>
                            <a:gd name="T24" fmla="*/ 4 w 88"/>
                            <a:gd name="T25" fmla="*/ 48 h 88"/>
                            <a:gd name="T26" fmla="*/ 3 w 88"/>
                            <a:gd name="T27" fmla="*/ 50 h 88"/>
                            <a:gd name="T28" fmla="*/ 3 w 88"/>
                            <a:gd name="T29" fmla="*/ 82 h 88"/>
                            <a:gd name="T30" fmla="*/ 4 w 88"/>
                            <a:gd name="T31" fmla="*/ 87 h 88"/>
                            <a:gd name="T32" fmla="*/ 6 w 88"/>
                            <a:gd name="T33" fmla="*/ 88 h 88"/>
                            <a:gd name="T34" fmla="*/ 57 w 88"/>
                            <a:gd name="T35" fmla="*/ 88 h 88"/>
                            <a:gd name="T36" fmla="*/ 83 w 88"/>
                            <a:gd name="T37" fmla="*/ 87 h 88"/>
                            <a:gd name="T38" fmla="*/ 85 w 88"/>
                            <a:gd name="T39" fmla="*/ 82 h 88"/>
                            <a:gd name="T40" fmla="*/ 85 w 88"/>
                            <a:gd name="T41" fmla="*/ 50 h 88"/>
                            <a:gd name="T42" fmla="*/ 84 w 88"/>
                            <a:gd name="T43" fmla="*/ 48 h 88"/>
                            <a:gd name="T44" fmla="*/ 82 w 88"/>
                            <a:gd name="T45" fmla="*/ 47 h 88"/>
                            <a:gd name="T46" fmla="*/ 86 w 88"/>
                            <a:gd name="T47" fmla="*/ 16 h 88"/>
                            <a:gd name="T48" fmla="*/ 82 w 88"/>
                            <a:gd name="T49" fmla="*/ 15 h 88"/>
                            <a:gd name="T50" fmla="*/ 6 w 88"/>
                            <a:gd name="T51" fmla="*/ 15 h 88"/>
                            <a:gd name="T52" fmla="*/ 1 w 88"/>
                            <a:gd name="T53" fmla="*/ 16 h 88"/>
                            <a:gd name="T54" fmla="*/ 0 w 88"/>
                            <a:gd name="T55" fmla="*/ 21 h 88"/>
                            <a:gd name="T56" fmla="*/ 0 w 88"/>
                            <a:gd name="T57" fmla="*/ 38 h 88"/>
                            <a:gd name="T58" fmla="*/ 3 w 88"/>
                            <a:gd name="T59" fmla="*/ 41 h 88"/>
                            <a:gd name="T60" fmla="*/ 35 w 88"/>
                            <a:gd name="T61" fmla="*/ 41 h 88"/>
                            <a:gd name="T62" fmla="*/ 37 w 88"/>
                            <a:gd name="T63" fmla="*/ 42 h 88"/>
                            <a:gd name="T64" fmla="*/ 38 w 88"/>
                            <a:gd name="T65" fmla="*/ 44 h 88"/>
                            <a:gd name="T66" fmla="*/ 39 w 88"/>
                            <a:gd name="T67" fmla="*/ 46 h 88"/>
                            <a:gd name="T68" fmla="*/ 41 w 88"/>
                            <a:gd name="T69" fmla="*/ 47 h 88"/>
                            <a:gd name="T70" fmla="*/ 47 w 88"/>
                            <a:gd name="T71" fmla="*/ 47 h 88"/>
                            <a:gd name="T72" fmla="*/ 49 w 88"/>
                            <a:gd name="T73" fmla="*/ 46 h 88"/>
                            <a:gd name="T74" fmla="*/ 50 w 88"/>
                            <a:gd name="T75" fmla="*/ 44 h 88"/>
                            <a:gd name="T76" fmla="*/ 51 w 88"/>
                            <a:gd name="T77" fmla="*/ 42 h 88"/>
                            <a:gd name="T78" fmla="*/ 53 w 88"/>
                            <a:gd name="T79" fmla="*/ 41 h 88"/>
                            <a:gd name="T80" fmla="*/ 85 w 88"/>
                            <a:gd name="T81" fmla="*/ 41 h 88"/>
                            <a:gd name="T82" fmla="*/ 88 w 88"/>
                            <a:gd name="T83" fmla="*/ 38 h 88"/>
                            <a:gd name="T84" fmla="*/ 88 w 88"/>
                            <a:gd name="T85" fmla="*/ 21 h 88"/>
                            <a:gd name="T86" fmla="*/ 86 w 88"/>
                            <a:gd name="T87" fmla="*/ 16 h 88"/>
                            <a:gd name="T88" fmla="*/ 62 w 88"/>
                            <a:gd name="T89" fmla="*/ 4 h 88"/>
                            <a:gd name="T90" fmla="*/ 57 w 88"/>
                            <a:gd name="T91" fmla="*/ 0 h 88"/>
                            <a:gd name="T92" fmla="*/ 31 w 88"/>
                            <a:gd name="T93" fmla="*/ 0 h 88"/>
                            <a:gd name="T94" fmla="*/ 26 w 88"/>
                            <a:gd name="T95" fmla="*/ 4 h 88"/>
                            <a:gd name="T96" fmla="*/ 26 w 88"/>
                            <a:gd name="T97" fmla="*/ 9 h 88"/>
                            <a:gd name="T98" fmla="*/ 62 w 88"/>
                            <a:gd name="T99" fmla="*/ 9 h 88"/>
                            <a:gd name="T100" fmla="*/ 62 w 88"/>
                            <a:gd name="T101" fmla="*/ 4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82" y="47"/>
                              </a:move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58" y="47"/>
                                <a:pt x="57" y="47"/>
                                <a:pt x="57" y="48"/>
                              </a:cubicBezTo>
                              <a:cubicBezTo>
                                <a:pt x="56" y="49"/>
                                <a:pt x="56" y="49"/>
                                <a:pt x="56" y="50"/>
                              </a:cubicBezTo>
                              <a:cubicBezTo>
                                <a:pt x="56" y="51"/>
                                <a:pt x="55" y="52"/>
                                <a:pt x="55" y="52"/>
                              </a:cubicBezTo>
                              <a:cubicBezTo>
                                <a:pt x="54" y="53"/>
                                <a:pt x="53" y="53"/>
                                <a:pt x="53" y="53"/>
                              </a:cubicBezTo>
                              <a:cubicBezTo>
                                <a:pt x="35" y="53"/>
                                <a:pt x="35" y="53"/>
                                <a:pt x="35" y="53"/>
                              </a:cubicBezTo>
                              <a:cubicBezTo>
                                <a:pt x="34" y="53"/>
                                <a:pt x="34" y="53"/>
                                <a:pt x="33" y="52"/>
                              </a:cubicBezTo>
                              <a:cubicBezTo>
                                <a:pt x="32" y="52"/>
                                <a:pt x="32" y="51"/>
                                <a:pt x="32" y="50"/>
                              </a:cubicBezTo>
                              <a:cubicBezTo>
                                <a:pt x="32" y="49"/>
                                <a:pt x="32" y="49"/>
                                <a:pt x="31" y="48"/>
                              </a:cubicBezTo>
                              <a:cubicBezTo>
                                <a:pt x="31" y="47"/>
                                <a:pt x="30" y="47"/>
                                <a:pt x="29" y="47"/>
                              </a:cubicBez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5" y="47"/>
                                <a:pt x="4" y="47"/>
                                <a:pt x="4" y="48"/>
                              </a:cubicBezTo>
                              <a:cubicBezTo>
                                <a:pt x="3" y="49"/>
                                <a:pt x="3" y="49"/>
                                <a:pt x="3" y="50"/>
                              </a:cubicBezTo>
                              <a:cubicBezTo>
                                <a:pt x="3" y="82"/>
                                <a:pt x="3" y="82"/>
                                <a:pt x="3" y="82"/>
                              </a:cubicBezTo>
                              <a:cubicBezTo>
                                <a:pt x="3" y="84"/>
                                <a:pt x="3" y="85"/>
                                <a:pt x="4" y="87"/>
                              </a:cubicBezTo>
                              <a:cubicBezTo>
                                <a:pt x="6" y="88"/>
                                <a:pt x="5" y="88"/>
                                <a:pt x="6" y="88"/>
                              </a:cubicBezTo>
                              <a:cubicBezTo>
                                <a:pt x="57" y="88"/>
                                <a:pt x="57" y="88"/>
                                <a:pt x="57" y="88"/>
                              </a:cubicBezTo>
                              <a:cubicBezTo>
                                <a:pt x="58" y="88"/>
                                <a:pt x="82" y="88"/>
                                <a:pt x="83" y="87"/>
                              </a:cubicBezTo>
                              <a:cubicBezTo>
                                <a:pt x="85" y="85"/>
                                <a:pt x="85" y="84"/>
                                <a:pt x="85" y="82"/>
                              </a:cubicBezTo>
                              <a:cubicBezTo>
                                <a:pt x="85" y="50"/>
                                <a:pt x="85" y="50"/>
                                <a:pt x="85" y="50"/>
                              </a:cubicBezTo>
                              <a:cubicBezTo>
                                <a:pt x="85" y="49"/>
                                <a:pt x="85" y="49"/>
                                <a:pt x="84" y="48"/>
                              </a:cubicBezTo>
                              <a:cubicBezTo>
                                <a:pt x="84" y="47"/>
                                <a:pt x="83" y="47"/>
                                <a:pt x="82" y="47"/>
                              </a:cubicBezTo>
                              <a:close/>
                              <a:moveTo>
                                <a:pt x="86" y="16"/>
                              </a:moveTo>
                              <a:cubicBezTo>
                                <a:pt x="85" y="15"/>
                                <a:pt x="84" y="15"/>
                                <a:pt x="82" y="15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3" y="15"/>
                                <a:pt x="1" y="16"/>
                              </a:cubicBezTo>
                              <a:cubicBezTo>
                                <a:pt x="0" y="18"/>
                                <a:pt x="0" y="19"/>
                                <a:pt x="0" y="21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0"/>
                                <a:pt x="1" y="41"/>
                                <a:pt x="3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7" y="41"/>
                                <a:pt x="37" y="42"/>
                              </a:cubicBezTo>
                              <a:cubicBezTo>
                                <a:pt x="38" y="43"/>
                                <a:pt x="38" y="43"/>
                                <a:pt x="38" y="44"/>
                              </a:cubicBezTo>
                              <a:cubicBezTo>
                                <a:pt x="38" y="45"/>
                                <a:pt x="38" y="46"/>
                                <a:pt x="39" y="46"/>
                              </a:cubicBezTo>
                              <a:cubicBezTo>
                                <a:pt x="39" y="47"/>
                                <a:pt x="40" y="47"/>
                                <a:pt x="41" y="47"/>
                              </a:cubicBezTo>
                              <a:cubicBezTo>
                                <a:pt x="47" y="47"/>
                                <a:pt x="47" y="47"/>
                                <a:pt x="47" y="47"/>
                              </a:cubicBezTo>
                              <a:cubicBezTo>
                                <a:pt x="48" y="47"/>
                                <a:pt x="48" y="47"/>
                                <a:pt x="49" y="46"/>
                              </a:cubicBezTo>
                              <a:cubicBezTo>
                                <a:pt x="49" y="46"/>
                                <a:pt x="50" y="45"/>
                                <a:pt x="50" y="44"/>
                              </a:cubicBezTo>
                              <a:cubicBezTo>
                                <a:pt x="50" y="43"/>
                                <a:pt x="50" y="43"/>
                                <a:pt x="51" y="42"/>
                              </a:cubicBezTo>
                              <a:cubicBezTo>
                                <a:pt x="51" y="41"/>
                                <a:pt x="52" y="41"/>
                                <a:pt x="53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87" y="41"/>
                                <a:pt x="88" y="40"/>
                                <a:pt x="88" y="38"/>
                              </a:cubicBezTo>
                              <a:cubicBezTo>
                                <a:pt x="88" y="21"/>
                                <a:pt x="88" y="21"/>
                                <a:pt x="88" y="21"/>
                              </a:cubicBezTo>
                              <a:cubicBezTo>
                                <a:pt x="88" y="19"/>
                                <a:pt x="87" y="18"/>
                                <a:pt x="86" y="16"/>
                              </a:cubicBezTo>
                              <a:close/>
                              <a:moveTo>
                                <a:pt x="62" y="4"/>
                              </a:moveTo>
                              <a:cubicBezTo>
                                <a:pt x="62" y="2"/>
                                <a:pt x="60" y="0"/>
                                <a:pt x="57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28" y="0"/>
                                <a:pt x="26" y="2"/>
                                <a:pt x="26" y="4"/>
                              </a:cubicBezTo>
                              <a:cubicBezTo>
                                <a:pt x="26" y="6"/>
                                <a:pt x="26" y="9"/>
                                <a:pt x="26" y="9"/>
                              </a:cubicBezTo>
                              <a:cubicBezTo>
                                <a:pt x="62" y="9"/>
                                <a:pt x="62" y="9"/>
                                <a:pt x="62" y="9"/>
                              </a:cubicBezTo>
                              <a:cubicBezTo>
                                <a:pt x="62" y="9"/>
                                <a:pt x="62" y="6"/>
                                <a:pt x="6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" o:spid="_x0000_s1026" o:spt="100" style="position:absolute;left:0pt;margin-left:9.85pt;margin-top:337pt;height:18.4pt;width:18.35pt;z-index:251659264;mso-width-relative:page;mso-height-relative:page;" fillcolor="#A5A4A3" filled="t" stroked="f" coordsize="88,88" o:gfxdata="UEsDBAoAAAAAAIdO4kAAAAAAAAAAAAAAAAAEAAAAZHJzL1BLAwQUAAAACACHTuJAefr7stkAAAAJ&#10;AQAADwAAAGRycy9kb3ducmV2LnhtbE2PwU7DMBBE70j8g7VI3KgdFJIQ4lQIVHFAHBoqcXVjN46I&#10;11HsNilfz3Iqx9E+zb6p1osb2MlMofcoIVkJYAZbr3vsJOw+N3cFsBAVajV4NBLOJsC6vr6qVKn9&#10;jFtzamLHqARDqSTYGMeS89Ba41RY+dEg3Q5+cipSnDquJzVTuRv4vRAZd6pH+mDVaF6sab+bo5Og&#10;7HPx07xuD+9v3WI/drPfnL9SKW9vEvEELJolXmD40yd1qMlp74+oAxsoP+ZESsjylDYR8JClwPYS&#10;8kQUwOuK/19Q/wJQSwMEFAAAAAgAh07iQE8L+w3YCAAAmC0AAA4AAABkcnMvZTJvRG9jLnhtbK1a&#10;bY/bRg7+fkD/g6CPBS623mx5EadI06Y4IG0DJPcDtLK8NmpLPkm73uTXl5yhZI7NWXHv7suuTVGP&#10;+TwzwyFHevvT8/EQPFVtt2/qdRi9mYdBVZfNZl8/rMN/f/34zzwMur6oN8Whqat1+K3qwp/e/fCP&#10;t+fTXRU3u+awqdoAQOru7nxah7u+P93NZl25q45F96Y5VTVc3Dbtsejha/sw27TFGdCPh1k8ny9m&#10;56bdnNqmrLoOrL/Yi+E7g7/dVmX/53bbVX1wWIcQW2/+tubvPf6dvXtb3D20xWm3LymM4r+I4ljs&#10;a/jREeqXoi+Cx3Z/A3Xcl23TNdv+TdkcZ812uy8rwwHYRPMrNl92xakyXECc7jTK1P3/YMs/nj63&#10;wX6zDtM4DOriCGP0sa0qVDyIlqjP+dTdgduX0+cWGXanT035VxfUzYddUT9U77sTqAxjD7c3v272&#10;/edmX/cQYoQ3z5y78UsHOMH9+fdmAz9VPPaN0e152x4RHRQJniGYKEnyLAy+wcdskUcrGqnquQ9K&#10;uB4nyTyF6yU4wOdFbq7PirsBp3zs+t+qxmAWT5+63g70Bj6ZYdoQ168wKbbHA4z5j7Mgj4NzkOc0&#10;KUYXYDa6pMtgJ7iAdqNLthJREubiQUmZS7YUUYDz+ENpLsayYC7ZQkRZcpe5iALrdvyhLBNRVtwl&#10;FlEiLm+WiDAR1xd8JH0jLnAihxNxhX04XOLEEw/XOPPw4iInnmmjUDniMieRrA/X2TPmMdc5lidg&#10;zHX2zMCY6yzPnZjL7IPhMqciq5ir7GPlqCzDKESOHZFlGK4xpAFpDiZcY5lUwiXO5VSRTEuccIlz&#10;eZUnXGJPski4xj4crnEur4iEi+yjxUXO5RWaKFROucoenJTLnMn5C7ezMYHl8nClXGfPHEy5zp4N&#10;Anei8bc8SyJ1dJaXVsp1jhbiLEwdneXMk3Kdo0zEybjOcjgZl9kHw2WW81fGVfawyrjKc3GJZlzk&#10;OJJJcZE9MFzjRF5bGddYXhIZlziVo1lwiT2b1oJr7MPhGidyXbDgIqdyAltwkYG6VOssuMppKqq8&#10;4Con8maz4DKn8lRecJmBuxiPo7OcUZdcZ1h+Es7S0dmDw3VOZV5LR2eZ15LrDOlJjEeh85LrnMn6&#10;LB2d5XFfcp09RdjS0Vmez1BkX9KcJzXnjs4eHK4zbEuSPjnX2bNMc66zD4fr7MkaOdc5l3NhznX2&#10;JDHoHC76LOTUnDs6i8sLep0LjGdnX3GZ5Q1wxVX2lJYrrrIHhoscy+KsuMhyzlhxjX0wXOOVrI1C&#10;4hWXWIaJ5lxjz1BFcy7yhRZ0mQ9DH1nshtayfK6pt4RPATTGeLqAreap6bCjxUYTmtWvtisu7sAL&#10;r3qcYezQOTEt9JQzjBA6ZypnGAd0Np09MHk5DFAbnVcqZOz10Bv6OWz8p7CxpTPuOpIRsYx0NCPi&#10;aY8wpoMhppGOKrZbGDu0VBqq2FUZdx3VmKhCi6RCJ6qxbkyxGzLB6Khi14Pu0NpogsHuxrjrqGIX&#10;Y9x1VBOiCg2JKhiiCn2Hxh1bDwwG2guVO1GFLkLlTlShWVC5E1XoCVTuRBVKf407Vv9IFUp8lTtR&#10;hVJe5U5UoWRXuRPVTEcVq3MTu44qVuHoDpW2JpgFUYWCWuVOVKFuVrkTVSiPVe5EdaGjioUwUoVi&#10;V4O+JKpQ06rciepSRxWrVxOMjioWqcZdRxVrUXSHelMTe05UoaxUuRNVOIJWuRNVKBJV7kQVakGN&#10;O9aDSBVqPpU7UYXaTuVOVKGGU7kT1ZWO6oqoQk2mQTd1GXLF2ovdYPdvqq9aeNxw/TinDQN4nHOP&#10;90DFVfRYlg0fg/M6xNJ8Z/6h9dg8VV8bc73H2oxmx5hqL9fLx/t9+XP1nXtj6w8xWm/4NQMxbUQO&#10;Dpr7jWCsXlfYUBff/iAZzdMKHbYdOrtDjHG/YIRNgsZgOm4LY7eTERvaAog7i2lYrFDcqIvbzlC7&#10;94zY0LkgtpnkolGFjSekNzDTRh22FDcVPG7ceN47CqXDtovclZZqL3cQBqN+LOkOd57IRmiQIG44&#10;ktTOEzwgxztM9hiGjUpM1xjzVabShGayAz1lUwHbOeKGZ8dWtL1CDSuGyY2jGF7bK5ajnU+Q1mw+&#10;NAtvyqaSgkBSAdjsHwMLK89lP5xMIHaghmevlAyNFK6N+6kihqISZ5yLMm3UYdts7WLTZnJlJOHG&#10;XXNSEHr6bSuQQdbB6Og/GM1oq+KmO+yEusJ+wfgabDd70A9eGWkN6dcLHvjdZA88Kbw12vxo1+dt&#10;3Iemq8zSuOz0dsrhUSCAwemBzWiX69JuTbTskcSoow3yymjjuRxeTI4/BeKsqinbLVHnZyxFKTwr&#10;oRuyzdSjEi5/95sFtmUqPNFmSYdsToaztsvRiROjHzgRgP02lRQ2Emj7WcS0QZnycxhSmmFjSToZ&#10;MVUQ9iBhRKF9xIXmRlXQdAZyhU3VoItNRn1iAD3NWnKqqheNJhPp4iZsZ0YP2Ga9jULR1j8sQndO&#10;uN/s1MMHyzc5gI5zrvZoXoCo4ob7BexJow5bKvfxCe8tmVdrAsnWwDjSQnY3RmcQBqN+LIc7nHki&#10;G0lv/RzEp85I35nKUOgKxlevy2EfcrCnjaqxxCdEN3FDFWCMTooho01eOmwLY3PmsEwI5gXja7Dt&#10;yfeIbcm4yfx6c3RXYundVOlIbZheL++p5OyUrnSE54hIJdwr2ho7rxwQake8NpWAdKDugMR2q3ZY&#10;kG2Q4Uo9Z0+xWY1ucBYw2ZwNldtUEZPGDsiU7X8FdlhczYgrKWgiwS/iSY55lDQe6ZgwLq92ds1h&#10;v/m4PxzwMKdrH+4/HNrgqYCXfd9n79P3wxGY43YwD97qBm+zVR5azIuq+G6qfeH1vtl8g/dU4c1m&#10;eLV117Tfw+AMbwmvw+4/j0VbhcHhXzW847qKUtxmevMlzZb4YKjlV+75lfrx+KGB2GAmFnUJqOuw&#10;Hz5+6O1byfBaMJD9VH85lfwVWnj91whBryrj+8X8u4n/8kL1u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gsAAFtDb250ZW50X1R5cGVzXS54&#10;bWxQSwECFAAKAAAAAACHTuJAAAAAAAAAAAAAAAAABgAAAAAAAAAAABAAAAAsCgAAX3JlbHMvUEsB&#10;AhQAFAAAAAgAh07iQIoUZjzRAAAAlAEAAAsAAAAAAAAAAQAgAAAAUAoAAF9yZWxzLy5yZWxzUEsB&#10;AhQACgAAAAAAh07iQAAAAAAAAAAAAAAAAAQAAAAAAAAAAAAQAAAAAAAAAGRycy9QSwECFAAUAAAA&#10;CACHTuJAefr7stkAAAAJAQAADwAAAAAAAAABACAAAAAiAAAAZHJzL2Rvd25yZXYueG1sUEsBAhQA&#10;FAAAAAgAh07iQE8L+w3YCAAAmC0AAA4AAAAAAAAAAQAgAAAAKAEAAGRycy9lMm9Eb2MueG1sUEsF&#10;BgAAAAAGAAYAWQEAAHIMAAAAAA==&#10;" path="m82,47c59,47,59,47,59,47c58,47,57,47,57,48c56,49,56,49,56,50c56,51,55,52,55,52c54,53,53,53,53,53c35,53,35,53,35,53c34,53,34,53,33,52c32,52,32,51,32,50c32,49,32,49,31,48c31,47,30,47,29,47c6,47,6,47,6,47c5,47,4,47,4,48c3,49,3,49,3,50c3,82,3,82,3,82c3,84,3,85,4,87c6,88,5,88,6,88c57,88,57,88,57,88c58,88,82,88,83,87c85,85,85,84,85,82c85,50,85,50,85,50c85,49,85,49,84,48c84,47,83,47,82,47xm86,16c85,15,84,15,82,15c6,15,6,15,6,15c4,15,3,15,1,16c0,18,0,19,0,21c0,38,0,38,0,38c0,40,1,41,3,41c35,41,35,41,35,41c36,41,37,41,37,42c38,43,38,43,38,44c38,45,38,46,39,46c39,47,40,47,41,47c47,47,47,47,47,47c48,47,48,47,49,46c49,46,50,45,50,44c50,43,50,43,51,42c51,41,52,41,53,41c85,41,85,41,85,41c87,41,88,40,88,38c88,21,88,21,88,21c88,19,87,18,86,16xm62,4c62,2,60,0,57,0c31,0,31,0,31,0c28,0,26,2,26,4c26,6,26,9,26,9c62,9,62,9,62,9c62,9,62,6,62,4xe">
                <v:path o:connectlocs="217155,124806;156246,124806;150949,127461;148301,132772;145653,138083;140356,140739;92688,140739;87391,138083;84743,132772;82095,127461;76798,124806;15889,124806;10592,127461;7944,132772;7944,217747;10592,231024;15889,233680;150949,233680;219803,231024;225100,217747;225100,132772;222452,127461;217155,124806;227748,42487;217155,39831;15889,39831;2648,42487;0,55764;0,100907;7944,108873;92688,108873;97984,111529;100633,116840;103281,122150;108577,124806;124467,124806;129763,122150;132411,116840;135060,111529;140356,108873;225100,108873;233045,100907;233045,55764;227748,42487;164190,10621;150949,0;82095,0;68854,10621;68854,23899;164190,23899;164190,1062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A2BF71" wp14:editId="07970A1A">
                <wp:simplePos x="0" y="0"/>
                <wp:positionH relativeFrom="column">
                  <wp:posOffset>353695</wp:posOffset>
                </wp:positionH>
                <wp:positionV relativeFrom="paragraph">
                  <wp:posOffset>4194175</wp:posOffset>
                </wp:positionV>
                <wp:extent cx="2256790" cy="40576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1985" y="4482465"/>
                          <a:ext cx="225679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759EC8" w14:textId="77777777" w:rsidR="006D526C" w:rsidRDefault="002C65C1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工作经验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2BF71" id="_x0000_s1032" type="#_x0000_t202" style="position:absolute;left:0;text-align:left;margin-left:27.85pt;margin-top:330.25pt;width:177.7pt;height:3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3u9/AEAAMcDAAAOAAAAZHJzL2Uyb0RvYy54bWysU9uO2yAQfa/Uf0C8N3YsOxcrZLXdVapK&#10;24u03Q8gGMeomKFAYqdf3wFnd6P2bVU/IMYzHOacOWxuxl6Tk3RegWF0PsspkUZAo8yB0acfuw8r&#10;SnzgpuEajGT0LD292b5/txlsLQvoQDfSEQQxvh4so10Its4yLzrZcz8DKw0mW3A9Dxi6Q9Y4PiB6&#10;r7MizxfZAK6xDoT0Hv/eT0m6TfhtK0X41rZeBqIZxd5CWl1a93HNthteHxy3nRKXNvgbuui5Mnjp&#10;C9Q9D5wcnfoHqlfCgYc2zAT0GbStEjJxQDbz/C82jx23MnFBcbx9kcn/P1jx9fRovzsSxo8w4gAT&#10;CW8fQPz0xMBdx81B3joHQyd5gxfPo2TZYH19ORql9rWPIPvhCzQ4ZH4MkIDG1vVRFeRJEH1Rzter&#10;ipIzo2W5KspFNekvx0AE5ouiWizXOCYRK/JqORVkvH4Gss6HTxJ6EjeMOpxvuoifHnyIjfH6uSTe&#10;a2CntE4z1oYMjK6rokoHrjK9CmhBrXpGV3n8EkNea3MhGrlNLMO4H4lqkEmsibz30JyRuYPJWfgS&#10;cNOB+03JgK5i1P86cicp0Z8Nqreel2W0YQrKallg4K4z++sMNwKhGA2UTNu7kKwbqXl7iyrvVGL9&#10;2smlZXRLEuPi7GjH6zhVvb6/7R8AAAD//wMAUEsDBBQABgAIAAAAIQBevBbK3wAAAAoBAAAPAAAA&#10;ZHJzL2Rvd25yZXYueG1sTI/LTsMwEEX3SPyDNUjsqO0qSVGIU1U8JBZsKGE/jd04ajyOYrdJ/x6z&#10;guXoHt17ptoubmAXM4XekwK5EsAMtV731Clovt4eHoGFiKRx8GQUXE2AbX17U2Gp/Uyf5rKPHUsl&#10;FEpUYGMcS85Da43DsPKjoZQd/eQwpnPquJ5wTuVu4GshCu6wp7RgcTTP1rSn/dkpiFHv5LV5deH9&#10;e/l4ma1oc2yUur9bdk/AolniHwy/+kkd6uR08GfSgQ0K8nyTSAVFIXJgCciklMAOCjbrLANeV/z/&#10;C/UPAAAA//8DAFBLAQItABQABgAIAAAAIQC2gziS/gAAAOEBAAATAAAAAAAAAAAAAAAAAAAAAABb&#10;Q29udGVudF9UeXBlc10ueG1sUEsBAi0AFAAGAAgAAAAhADj9If/WAAAAlAEAAAsAAAAAAAAAAAAA&#10;AAAALwEAAF9yZWxzLy5yZWxzUEsBAi0AFAAGAAgAAAAhABOfe738AQAAxwMAAA4AAAAAAAAAAAAA&#10;AAAALgIAAGRycy9lMm9Eb2MueG1sUEsBAi0AFAAGAAgAAAAhAF68FsrfAAAACgEAAA8AAAAAAAAA&#10;AAAAAAAAVgQAAGRycy9kb3ducmV2LnhtbFBLBQYAAAAABAAEAPMAAABiBQAAAAA=&#10;" filled="f" stroked="f">
                <v:textbox style="mso-fit-shape-to-text:t">
                  <w:txbxContent>
                    <w:p w14:paraId="21759EC8" w14:textId="77777777" w:rsidR="006D526C" w:rsidRDefault="002C65C1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工作经验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86B35D3" wp14:editId="53FCCA33">
                <wp:simplePos x="0" y="0"/>
                <wp:positionH relativeFrom="column">
                  <wp:posOffset>35560</wp:posOffset>
                </wp:positionH>
                <wp:positionV relativeFrom="paragraph">
                  <wp:posOffset>957580</wp:posOffset>
                </wp:positionV>
                <wp:extent cx="1819910" cy="34036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1245870"/>
                          <a:ext cx="1819910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2FF075" w14:textId="77777777" w:rsidR="006D526C" w:rsidRDefault="002C65C1">
                            <w:pPr>
                              <w:snapToGrid w:val="0"/>
                              <w:rPr>
                                <w:rFonts w:eastAsia="微软雅黑"/>
                                <w:bCs/>
                                <w:color w:val="404040" w:themeColor="text1" w:themeTint="BF"/>
                                <w:sz w:val="22"/>
                                <w:szCs w:val="32"/>
                              </w:rPr>
                            </w:pPr>
                            <w:r>
                              <w:rPr>
                                <w:rFonts w:eastAsia="微软雅黑" w:hint="eastAsia"/>
                                <w:bCs/>
                                <w:color w:val="404040" w:themeColor="text1" w:themeTint="BF"/>
                                <w:sz w:val="22"/>
                                <w:szCs w:val="32"/>
                              </w:rPr>
                              <w:t>求职意向：策划总监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B35D3" id="_x0000_s1033" type="#_x0000_t202" style="position:absolute;left:0;text-align:left;margin-left:2.8pt;margin-top:75.4pt;width:143.3pt;height:26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5SG/AEAAMcDAAAOAAAAZHJzL2Uyb0RvYy54bWysU9uO2yAQfa/Uf0C8N74k2SRWnNV2V6kq&#10;bS/Sth+AMY5RgaFAYqdf34F4d6P2raofEHiGM3POHLa3o1bkJJyXYGpazHJKhOHQSnOo6fdv+3dr&#10;SnxgpmUKjKjpWXh6u3v7ZjvYSpTQg2qFIwhifDXYmvYh2CrLPO+FZn4GVhgMduA0C3h0h6x1bEB0&#10;rbIyz2+yAVxrHXDhPf59uATpLuF3neDhS9d5EYiqKfYW0urS2sQ1221ZdXDM9pJPbbB/6EIzabDo&#10;C9QDC4wcnfwLSkvuwEMXZhx0Bl0nuUgckE2R/8HmqWdWJC4ojrcvMvn/B8s/n57sV0fC+B5GHGAi&#10;4e0j8B+eGLjvmTmIO+dg6AVrsXARJcsG66vpapTaVz6CNMMnaHHI7BggAY2d01EV5EkQfV7O10uc&#10;whlhysVyvZr0F2MgPFZfF5tNgQkcM+aLfH6TEjJWPQNZ58MHAZrETU0dzjcVYqdHH2JjrHpOiXUN&#10;7KVSacbKkKGmm2W5TBeuIloGtKCSuqbrPH6JIauUmYhGbheWYWxGItuarmJO5N1Ae0bmDi7OwpeA&#10;mx7cL0oGdFVN/c8jc4IS9dGgeptisYg2TIfFclXiwV1HmusIMxyhahoouWzvQ7JupObtHaq8l4n1&#10;aydTy+iWJMbk7GjH63PKen1/u98AAAD//wMAUEsDBBQABgAIAAAAIQDv61/43AAAAAkBAAAPAAAA&#10;ZHJzL2Rvd25yZXYueG1sTI9BT8MwDIXvSPyHyEi7sWTVOkFpOk0wJA5c2Mo9a0xT0ThVk63dv8ec&#10;4Gb7PT1/r9zOvhcXHGMXSMNqqUAgNcF21Gqoj6/3DyBiMmRNHwg1XDHCtrq9KU1hw0QfeDmkVnAI&#10;xcJocCkNhZSxcehNXIYBibWvMHqTeB1baUczcbjvZabURnrTEX9wZsBnh8334ew1pGR3q2u99/Ht&#10;c35/mZxqclNrvbibd08gEs7pzwy/+IwOFTOdwplsFL2GfMNGPueKG7CePWYZiBMPar0GWZXyf4Pq&#10;BwAA//8DAFBLAQItABQABgAIAAAAIQC2gziS/gAAAOEBAAATAAAAAAAAAAAAAAAAAAAAAABbQ29u&#10;dGVudF9UeXBlc10ueG1sUEsBAi0AFAAGAAgAAAAhADj9If/WAAAAlAEAAAsAAAAAAAAAAAAAAAAA&#10;LwEAAF9yZWxzLy5yZWxzUEsBAi0AFAAGAAgAAAAhADJvlIb8AQAAxwMAAA4AAAAAAAAAAAAAAAAA&#10;LgIAAGRycy9lMm9Eb2MueG1sUEsBAi0AFAAGAAgAAAAhAO/rX/jcAAAACQEAAA8AAAAAAAAAAAAA&#10;AAAAVgQAAGRycy9kb3ducmV2LnhtbFBLBQYAAAAABAAEAPMAAABfBQAAAAA=&#10;" filled="f" stroked="f">
                <v:textbox style="mso-fit-shape-to-text:t">
                  <w:txbxContent>
                    <w:p w14:paraId="4F2FF075" w14:textId="77777777" w:rsidR="006D526C" w:rsidRDefault="002C65C1">
                      <w:pPr>
                        <w:snapToGrid w:val="0"/>
                        <w:rPr>
                          <w:rFonts w:eastAsia="微软雅黑"/>
                          <w:bCs/>
                          <w:color w:val="404040" w:themeColor="text1" w:themeTint="BF"/>
                          <w:sz w:val="22"/>
                          <w:szCs w:val="32"/>
                        </w:rPr>
                      </w:pPr>
                      <w:r>
                        <w:rPr>
                          <w:rFonts w:eastAsia="微软雅黑" w:hint="eastAsia"/>
                          <w:bCs/>
                          <w:color w:val="404040" w:themeColor="text1" w:themeTint="BF"/>
                          <w:sz w:val="22"/>
                          <w:szCs w:val="32"/>
                        </w:rPr>
                        <w:t>求职意向：策划总监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3E5EB9C" wp14:editId="468C746C">
                <wp:simplePos x="0" y="0"/>
                <wp:positionH relativeFrom="column">
                  <wp:posOffset>35560</wp:posOffset>
                </wp:positionH>
                <wp:positionV relativeFrom="paragraph">
                  <wp:posOffset>396875</wp:posOffset>
                </wp:positionV>
                <wp:extent cx="1485265" cy="5448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685165"/>
                          <a:ext cx="1485265" cy="54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154E07" w14:textId="30879219" w:rsidR="006D526C" w:rsidRDefault="00C80EB6">
                            <w:pPr>
                              <w:snapToGrid w:val="0"/>
                              <w:spacing w:line="7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5EB9C" id="_x0000_s1034" type="#_x0000_t202" style="position:absolute;left:0;text-align:left;margin-left:2.8pt;margin-top:31.25pt;width:116.95pt;height:42.9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tTp/AEAAMYDAAAOAAAAZHJzL2Uyb0RvYy54bWysU9Fu2yAUfZ+0f0C8L04cO3OtkKprlWlS&#10;103q9gEE4xgNuAxI7O7rdyFpG21v0/yAwPdy7j3nHtbXk9HkKH1QYBldzOaUSCugU3bP6Pdv23cN&#10;JSFy23ENVjL6JAO93rx9sx5dK0sYQHfSEwSxoR0do0OMri2KIAZpeJiBkxaDPXjDIx79vug8HxHd&#10;6KKcz1fFCL5zHoQMAf/enYJ0k/H7Xor4pe+DjEQzir3FvPq87tJabNa83XvuBiXObfB/6MJwZbHo&#10;C9Qdj5wcvPoLyijhIUAfZwJMAX2vhMwckM1i/gebx4E7mbmgOMG9yBT+H6x4OD66r57E6QNMOMBM&#10;Irh7ED8CsXA7cLuXN97DOEjeYeFFkqwYXWjPV5PUoQ0JZDd+hg6HzA8RMtDUe5NUQZ4E0Zflsqlx&#10;Ck+Mrpp6sapP8sspEpGKV01d4k8iMKGuqmaZ51Pw9hnH+RA/SjAkbRj1ON5chx/vQ0x98fY5JZW1&#10;sFVa5xFrS0ZGr+qyzhcuIkZFdKBWhtFmnr5MkLfannkmaieScdpNRHWYmHIS7R10T0jcw8lY+BBw&#10;M4D/RcmIpmI0/DxwLynRnyyKd7WoquTCfKjq9yUe/GVkdxnhViAUo5GS0/Y2ZucmasHdoMhblVm/&#10;dnJuGc2SxTgbO7nx8pyzXp/f5jcAAAD//wMAUEsDBBQABgAIAAAAIQAZMfB73QAAAAgBAAAPAAAA&#10;ZHJzL2Rvd25yZXYueG1sTI9NT8MwDIbvSPyHyEjcWLqOVqNrOk18SBy4MMo9a7ymonGqJlu7f485&#10;sZut99Hrx+V2dr044xg6TwqWiwQEUuNNR62C+uvtYQ0iRE1G955QwQUDbKvbm1IXxk/0ied9bAWX&#10;UCi0AhvjUEgZGotOh4UfkDg7+tHpyOvYSjPqictdL9MkyaXTHfEFqwd8ttj87E9OQYxmt7zUry68&#10;f88fL5NNmkzXSt3fzbsNiIhz/IfhT5/VoWKngz+RCaJXkOUMKsjTDATH6eqJhwNzj+sVyKqU1w9U&#10;vwAAAP//AwBQSwECLQAUAAYACAAAACEAtoM4kv4AAADhAQAAEwAAAAAAAAAAAAAAAAAAAAAAW0Nv&#10;bnRlbnRfVHlwZXNdLnhtbFBLAQItABQABgAIAAAAIQA4/SH/1gAAAJQBAAALAAAAAAAAAAAAAAAA&#10;AC8BAABfcmVscy8ucmVsc1BLAQItABQABgAIAAAAIQDmktTp/AEAAMYDAAAOAAAAAAAAAAAAAAAA&#10;AC4CAABkcnMvZTJvRG9jLnhtbFBLAQItABQABgAIAAAAIQAZMfB73QAAAAgBAAAPAAAAAAAAAAAA&#10;AAAAAFYEAABkcnMvZG93bnJldi54bWxQSwUGAAAAAAQABADzAAAAYAUAAAAA&#10;" filled="f" stroked="f">
                <v:textbox style="mso-fit-shape-to-text:t">
                  <w:txbxContent>
                    <w:p w14:paraId="1B154E07" w14:textId="30879219" w:rsidR="006D526C" w:rsidRDefault="00C80EB6">
                      <w:pPr>
                        <w:snapToGrid w:val="0"/>
                        <w:spacing w:line="700" w:lineRule="exact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 w:val="48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55B2848" wp14:editId="65250BD9">
                <wp:simplePos x="0" y="0"/>
                <wp:positionH relativeFrom="column">
                  <wp:posOffset>5207000</wp:posOffset>
                </wp:positionH>
                <wp:positionV relativeFrom="paragraph">
                  <wp:posOffset>396875</wp:posOffset>
                </wp:positionV>
                <wp:extent cx="144145" cy="144145"/>
                <wp:effectExtent l="0" t="0" r="8255" b="8255"/>
                <wp:wrapNone/>
                <wp:docPr id="8" name="Freeform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495290" y="685165"/>
                          <a:ext cx="144145" cy="144145"/>
                        </a:xfrm>
                        <a:custGeom>
                          <a:avLst/>
                          <a:gdLst>
                            <a:gd name="T0" fmla="*/ 0 w 125"/>
                            <a:gd name="T1" fmla="*/ 102 h 115"/>
                            <a:gd name="T2" fmla="*/ 25 w 125"/>
                            <a:gd name="T3" fmla="*/ 13 h 115"/>
                            <a:gd name="T4" fmla="*/ 50 w 125"/>
                            <a:gd name="T5" fmla="*/ 13 h 115"/>
                            <a:gd name="T6" fmla="*/ 100 w 125"/>
                            <a:gd name="T7" fmla="*/ 25 h 115"/>
                            <a:gd name="T8" fmla="*/ 125 w 125"/>
                            <a:gd name="T9" fmla="*/ 25 h 115"/>
                            <a:gd name="T10" fmla="*/ 113 w 125"/>
                            <a:gd name="T11" fmla="*/ 115 h 115"/>
                            <a:gd name="T12" fmla="*/ 13 w 125"/>
                            <a:gd name="T13" fmla="*/ 102 h 115"/>
                            <a:gd name="T14" fmla="*/ 113 w 125"/>
                            <a:gd name="T15" fmla="*/ 38 h 115"/>
                            <a:gd name="T16" fmla="*/ 19 w 125"/>
                            <a:gd name="T17" fmla="*/ 44 h 115"/>
                            <a:gd name="T18" fmla="*/ 31 w 125"/>
                            <a:gd name="T19" fmla="*/ 57 h 115"/>
                            <a:gd name="T20" fmla="*/ 19 w 125"/>
                            <a:gd name="T21" fmla="*/ 64 h 115"/>
                            <a:gd name="T22" fmla="*/ 31 w 125"/>
                            <a:gd name="T23" fmla="*/ 76 h 115"/>
                            <a:gd name="T24" fmla="*/ 19 w 125"/>
                            <a:gd name="T25" fmla="*/ 83 h 115"/>
                            <a:gd name="T26" fmla="*/ 31 w 125"/>
                            <a:gd name="T27" fmla="*/ 96 h 115"/>
                            <a:gd name="T28" fmla="*/ 38 w 125"/>
                            <a:gd name="T29" fmla="*/ 44 h 115"/>
                            <a:gd name="T30" fmla="*/ 50 w 125"/>
                            <a:gd name="T31" fmla="*/ 57 h 115"/>
                            <a:gd name="T32" fmla="*/ 38 w 125"/>
                            <a:gd name="T33" fmla="*/ 64 h 115"/>
                            <a:gd name="T34" fmla="*/ 50 w 125"/>
                            <a:gd name="T35" fmla="*/ 76 h 115"/>
                            <a:gd name="T36" fmla="*/ 38 w 125"/>
                            <a:gd name="T37" fmla="*/ 83 h 115"/>
                            <a:gd name="T38" fmla="*/ 50 w 125"/>
                            <a:gd name="T39" fmla="*/ 96 h 115"/>
                            <a:gd name="T40" fmla="*/ 56 w 125"/>
                            <a:gd name="T41" fmla="*/ 44 h 115"/>
                            <a:gd name="T42" fmla="*/ 69 w 125"/>
                            <a:gd name="T43" fmla="*/ 57 h 115"/>
                            <a:gd name="T44" fmla="*/ 56 w 125"/>
                            <a:gd name="T45" fmla="*/ 64 h 115"/>
                            <a:gd name="T46" fmla="*/ 69 w 125"/>
                            <a:gd name="T47" fmla="*/ 76 h 115"/>
                            <a:gd name="T48" fmla="*/ 56 w 125"/>
                            <a:gd name="T49" fmla="*/ 83 h 115"/>
                            <a:gd name="T50" fmla="*/ 69 w 125"/>
                            <a:gd name="T51" fmla="*/ 96 h 115"/>
                            <a:gd name="T52" fmla="*/ 75 w 125"/>
                            <a:gd name="T53" fmla="*/ 44 h 115"/>
                            <a:gd name="T54" fmla="*/ 88 w 125"/>
                            <a:gd name="T55" fmla="*/ 57 h 115"/>
                            <a:gd name="T56" fmla="*/ 75 w 125"/>
                            <a:gd name="T57" fmla="*/ 64 h 115"/>
                            <a:gd name="T58" fmla="*/ 88 w 125"/>
                            <a:gd name="T59" fmla="*/ 76 h 115"/>
                            <a:gd name="T60" fmla="*/ 75 w 125"/>
                            <a:gd name="T61" fmla="*/ 83 h 115"/>
                            <a:gd name="T62" fmla="*/ 88 w 125"/>
                            <a:gd name="T63" fmla="*/ 96 h 115"/>
                            <a:gd name="T64" fmla="*/ 94 w 125"/>
                            <a:gd name="T65" fmla="*/ 44 h 115"/>
                            <a:gd name="T66" fmla="*/ 107 w 125"/>
                            <a:gd name="T67" fmla="*/ 57 h 115"/>
                            <a:gd name="T68" fmla="*/ 94 w 125"/>
                            <a:gd name="T69" fmla="*/ 64 h 115"/>
                            <a:gd name="T70" fmla="*/ 107 w 125"/>
                            <a:gd name="T71" fmla="*/ 76 h 115"/>
                            <a:gd name="T72" fmla="*/ 94 w 125"/>
                            <a:gd name="T73" fmla="*/ 83 h 115"/>
                            <a:gd name="T74" fmla="*/ 107 w 125"/>
                            <a:gd name="T75" fmla="*/ 96 h 115"/>
                            <a:gd name="T76" fmla="*/ 94 w 125"/>
                            <a:gd name="T77" fmla="*/ 19 h 115"/>
                            <a:gd name="T78" fmla="*/ 82 w 125"/>
                            <a:gd name="T79" fmla="*/ 0 h 115"/>
                            <a:gd name="T80" fmla="*/ 44 w 125"/>
                            <a:gd name="T81" fmla="*/ 19 h 115"/>
                            <a:gd name="T82" fmla="*/ 31 w 125"/>
                            <a:gd name="T83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50" o:spid="_x0000_s1026" o:spt="100" style="position:absolute;left:0pt;margin-left:410pt;margin-top:31.25pt;height:11.35pt;width:11.35pt;z-index:251642880;mso-width-relative:page;mso-height-relative:page;" fillcolor="#3CB44A" filled="t" stroked="f" coordsize="125,115" o:gfxdata="UEsDBAoAAAAAAIdO4kAAAAAAAAAAAAAAAAAEAAAAZHJzL1BLAwQUAAAACACHTuJAvi5zcdcAAAAJ&#10;AQAADwAAAGRycy9kb3ducmV2LnhtbE2PTU/DMAyG70j8h8hI3Fi6iG6lNN0BCS4cBiuIa9qYpqJx&#10;qib7gF+POY2bLb96/LzV5uRHccA5DoE0LBcZCKQu2IF6DW/N400BIiZD1oyBUMM3RtjUlxeVKW04&#10;0isedqkXDKFYGg0upamUMnYOvYmLMCHx7TPM3iRe517a2RwZ7kepsmwlvRmIPzgz4YPD7mu39xpa&#10;bNbbF/vx/uyoGbY/ub97KpTW11fL7B5EwlM6h+FPn9WhZqc27MlGMWooGM9RDSuVg+BAcavWIFoe&#10;cgWyruT/BvUvUEsDBBQAAAAIAIdO4kD6nre4jQkAADZDAAAOAAAAZHJzL2Uyb0RvYy54bWy9XF2P&#10;29gNfS/Q/yD4sUBjy98exFnszjZFgbQNkPQHaGx5bNS2XEnzkf31S95LeUiNeC9VLPyS2Mf0EXnO&#10;FUXJGn386fV0TJ7zsjoU5/Ug/TAaJPl5U2wP58f14D/fP/91OUiqOjtvs2NxzteDH3k1+OnTn//0&#10;8eVyl4+LfXHc5mUCJOfq7uWyHuzr+nI3HFabfX7Kqg/FJT/Dh7uiPGU1vC0fh9syewH203E4Ho3m&#10;w5ei3F7KYpNXFaC/+g8Hnxz/bpdv6n/vdlVeJ8f1AHKr3b+l+/cB/x1++pjdPZbZZX/YUBrZ/5HF&#10;KTucYaNXql+zOkueysM7qtNhUxZVsas/bIrTsNjtDpvc1QDVpKNWNd/22SV3tYA41eUqU/XH0W7+&#10;9fy1TA7b9QCMOmcnsOhzmecoeJLOnD4vl+oOwr5dvpZYYXX5Umz+WyXn4n6fnR/zn6sLqAzew/eL&#10;v20P9dficK4hxRTFHYpv45sKeJKHl38WW9hW9lQXTrfXXXlCdlAkeV0PZtPVbLwCw36sB/PlLJ3P&#10;vFP5a51s4PN0Ok2ns0Gygc/pNW4su2t4Nk9V/fe8cJzZ85eq9kZv4ZWzaUvFfodt7E5H8Pwvw2SU&#10;vCTpmDb1eA2Byq4h6Wic7JM0fRc0ZkHjWTfRhMWkk26eKYuZKQlB4W8JKTxzHjNSiBYsCJLuLAzW&#10;xdvGtMpWLEgjSrnUKdTfLbZQO1WSSrncKpXQWzMu5YrraXHNJ8tuqVIh+kopkIs+nSpMXPVJqjBx&#10;1WeLbqaxUF3JacxFnys5jbnmWk5jrvliruQkJNdy4oovlVU+5oqrOXHFV1pOQvFlt+Jjrrjm3YQr&#10;ru3CE6645t1EKK7kNOGKa95NuOJqTlxxzbuJUFzLiSuueTfhiqs5ccU176ZC8Xm3d1OuuObdlCs+&#10;V1bmlCuueTcVims5ccU176ZccTUnrrjm3VQoruXEFde8g8ng7aig5TTjimvezbjiC+XAOeOKa97N&#10;uOJLZWXOuOKadzOuuJoTV1zzbsYVV3PiimvezbniWk5zrrjm3ZwrruU054pr3s254qtp934Ho9vb&#10;UtG8m3PF09FCoeKSa+bNueRqUlxyzbwFl1xNasE119xbcM21pBZcc829BddcT4qLrtm34KKrSXHN&#10;01X3AX3BNV+Ou91bcM1H3URLLjksls4RcckV11JacsW1yWDJFWcpwYnEY3OqkO2bs4fN65lOH+BV&#10;Auc+eAKJZxOXosKTFjyXgPOR7/7EJ7uDKPxUCYb8MHjizpJiwWA6BruzDkguzAy2YvDCxAzOYfDK&#10;FIwjPEanthJxSnfhtiJxEnfhtjJx2nbhtkJTqjS1lYpzM7LDaOzPLMOa43Dswm2ljqlUf7IZdRTH&#10;XMduK3VMpcK4askdB1Zkh5nUFN6sXFupOHo6dpurOF+6cFupOES6cFupOCliOAyDllJxHHThtlJx&#10;5nPhtlJxsHPhtlJxenPhtlJxRMNwmMIspeIc5sJtpeKw5cJtpeJE5cJtpeLY5MJtpeJshOEw/lhK&#10;xQHIhdtKxSnHhdtKxVHGhdtKxXHFhdtKxZkEw2HqsJSKc4cLt5WKw4ULt5WKA4QLt5WKU4ILt5WK&#10;swCGw+HeUioe8F24KNW3Vjpsl3Chsn0huBwkcCH4ATcBB/KsxqN98zJ5gauL0KKTPfwPl/wQPxXP&#10;+ffCRdR40IcrRm67dEkQtvcWsXl6OGx+yX8T8SIcNulZDCiWIgjlO0/kHblen/SgFzIdOd2bTTbg&#10;uFE3yu2/0Vwf5dQ6ZkqaUlmSCU4RKsSZ2aTcSH11OJoymgeLAr7o/XXUcdCUNdHI2uOgiZuat+SO&#10;g324pSbEHQBN3IsuveNgH26pCXEHQBN3Oupa3Ba0F72Ut6EPoTZ6YHi/zK+dSSx+idroaRZu5UlL&#10;HeZqtm+5dgl7nDfESE+LZuRa0XVnb/iDcM8tiA6YNnU1v+ZQL27U9LBtC/I71xpM8PstHIsqd6K+&#10;HUtkbjD2wufwxbeArqMBbd5HX5PyiyUAvk9INFpKhdZcyx4DaqNvpGvxm+BeW2gJ0a2ZQG9Or64H&#10;/BkB9rZZM4BFlgNcgblGX5dDFLSV62ngFIh3gyho4qYqJXcc7MPtFWw0EbJ2grfljvkPg7ipHXg7&#10;fHRTFlwPwUURAE21Eg2cLL33PwCauMkOSRMH+3DL8ok7AN6WO+b/qpf/PrrlfwA01Ur+wxXV9/4H&#10;QBM32SFp4mAfblk+cQfA23Kr/tPYbuz/cKR73//joK1Wz93q0VHQxE1VSu442Idb9n8ha7OjCPC2&#10;3DH/faOCnMLHf7K61da8RwHQVCtxt3q05w6AJm5SXtLEwT7csnziDoC35Y757xsV5GTyv9XWvEcB&#10;0FQr+d/q0Z47AJq4yQ5JEwf7cMvyiTsA3pZb9X/uhzdj/6er8K1e56+0BUBbrZ6m1aOjoImbqpTc&#10;cbAPtyxfyNr0fwHeljvmv29UkFN4/yf/W23NexQATbUSd6tHe+4AaOIm5SVNHOzDLcsn7gB4W+6Y&#10;/75RQU4m/1ttzXsUAE21kv+tHu25A6CJm+yQNHGwD7csn7gD4G25Vf+X/gBr7P90sVz2ujhoqpVo&#10;ZI+OgyZuqlJyx8E+3FITIWvT/wV4W+6Y/75RQU7h/Z/skG0tDppqJRrZo+OgiZuUl9xxsA+31IS4&#10;A+BtuWP++0YFOZn8l22NPAqAplqJRvboOGjiJjskdxzswy3LJ+4AeFtu1X+4AZRd0oGkwgtg5e/v&#10;kM0uDpqKJRrZpOOgibspU5Jb0F70UpeGPoTenD66EoyHAjJGdrg4aKqXaGS7joMm7sYUSW5Be9FL&#10;XRr6EHpz+uhK8N0L8jL1BNnryK0AaKqXaGTjjoMm7sYUSW5Be9FLCRr6EHpzenUl0C1x7q94ISvT&#10;OqA/ifa/8ZNVKmYqlUj8fdfNMB0HTdxUoeSOg324RfFc0aYUjt2QWHWdfryyuQ5HVPxJSBQZw0xF&#10;Eol0Jg6auKlCyR0H+3ALQbiijescuyHxH+M6T76roC6sVSS8xbtl3U1I19tmXczbH95XxfGw/Xw4&#10;HvF22ap8fLg/lslzBo9imNz/Mp3+TDctiLCj+5uZc4Ff8/c0IOIeI4BPDsAHO1R3D8X2BzxFAJ47&#10;AQ8e2Bflb4PkBZ7hsB5U/3vKynyQHP9xhicQrODRAHBfX+3eTGcLvN+r5J888E/OT6f7AnKDW2qy&#10;8wZY14O6eXlf+2dGwEMboNgv52+XDQZigpgPPJzBCUEPksCnP/D3LurtcReff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9CwAAW0NvbnRlbnRf&#10;VHlwZXNdLnhtbFBLAQIUAAoAAAAAAIdO4kAAAAAAAAAAAAAAAAAGAAAAAAAAAAAAEAAAAN8KAABf&#10;cmVscy9QSwECFAAUAAAACACHTuJAihRmPNEAAACUAQAACwAAAAAAAAABACAAAAADCwAAX3JlbHMv&#10;LnJlbHNQSwECFAAKAAAAAACHTuJAAAAAAAAAAAAAAAAABAAAAAAAAAAAABAAAAAAAAAAZHJzL1BL&#10;AQIUABQAAAAIAIdO4kC+LnNx1wAAAAkBAAAPAAAAAAAAAAEAIAAAACIAAABkcnMvZG93bnJldi54&#10;bWxQSwECFAAUAAAACACHTuJA+p63uI0JAAA2QwAADgAAAAAAAAABACAAAAAmAQAAZHJzL2Uyb0Rv&#10;Yy54bWxQSwUGAAAAAAYABgBZAQAAJQ0AAAAA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27850;28829,16294;57658,16294;115316,31335;144145,31335;130307,144145;14991,127850;130307,47630;21910,55151;35747,71445;21910,80219;35747,95261;21910,104035;35747,120329;43820,55151;57658,71445;43820,80219;57658,95261;43820,104035;57658,120329;64576,55151;79568,71445;64576,80219;79568,95261;64576,104035;79568,120329;86487,55151;101478,71445;86487,80219;101478,95261;86487,104035;101478,120329;108397,55151;123388,71445;108397,80219;123388,95261;108397,104035;123388,120329;108397,23815;94559,0;50739,23815;35747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9447ECA" wp14:editId="33C0E7FF">
                <wp:simplePos x="0" y="0"/>
                <wp:positionH relativeFrom="column">
                  <wp:posOffset>5197475</wp:posOffset>
                </wp:positionH>
                <wp:positionV relativeFrom="paragraph">
                  <wp:posOffset>917575</wp:posOffset>
                </wp:positionV>
                <wp:extent cx="137160" cy="107950"/>
                <wp:effectExtent l="0" t="0" r="15240" b="6350"/>
                <wp:wrapNone/>
                <wp:docPr id="93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485765" y="1205865"/>
                          <a:ext cx="137160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407 h 436964"/>
                            <a:gd name="T2" fmla="*/ 851 w 606559"/>
                            <a:gd name="T3" fmla="*/ 1029 h 436964"/>
                            <a:gd name="T4" fmla="*/ 1739 w 606559"/>
                            <a:gd name="T5" fmla="*/ 412 h 436964"/>
                            <a:gd name="T6" fmla="*/ 1739 w 606559"/>
                            <a:gd name="T7" fmla="*/ 1517 h 436964"/>
                            <a:gd name="T8" fmla="*/ 1538 w 606559"/>
                            <a:gd name="T9" fmla="*/ 1807 h 436964"/>
                            <a:gd name="T10" fmla="*/ 200 w 606559"/>
                            <a:gd name="T11" fmla="*/ 1807 h 436964"/>
                            <a:gd name="T12" fmla="*/ 0 w 606559"/>
                            <a:gd name="T13" fmla="*/ 1517 h 436964"/>
                            <a:gd name="T14" fmla="*/ 0 w 606559"/>
                            <a:gd name="T15" fmla="*/ 407 h 436964"/>
                            <a:gd name="T16" fmla="*/ 200 w 606559"/>
                            <a:gd name="T17" fmla="*/ 0 h 436964"/>
                            <a:gd name="T18" fmla="*/ 1538 w 606559"/>
                            <a:gd name="T19" fmla="*/ 0 h 436964"/>
                            <a:gd name="T20" fmla="*/ 1739 w 606559"/>
                            <a:gd name="T21" fmla="*/ 289 h 436964"/>
                            <a:gd name="T22" fmla="*/ 1739 w 606559"/>
                            <a:gd name="T23" fmla="*/ 341 h 436964"/>
                            <a:gd name="T24" fmla="*/ 851 w 606559"/>
                            <a:gd name="T25" fmla="*/ 957 h 436964"/>
                            <a:gd name="T26" fmla="*/ 0 w 606559"/>
                            <a:gd name="T27" fmla="*/ 336 h 436964"/>
                            <a:gd name="T28" fmla="*/ 0 w 606559"/>
                            <a:gd name="T29" fmla="*/ 289 h 436964"/>
                            <a:gd name="T30" fmla="*/ 200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2" o:spid="_x0000_s1026" o:spt="100" style="position:absolute;left:0pt;margin-left:409.25pt;margin-top:72.25pt;height:8.5pt;width:10.8pt;z-index:251641856;v-text-anchor:middle;mso-width-relative:page;mso-height-relative:page;" fillcolor="#3CB44A" filled="t" stroked="f" coordsize="606559,436964" o:gfxdata="UEsDBAoAAAAAAIdO4kAAAAAAAAAAAAAAAAAEAAAAZHJzL1BLAwQUAAAACACHTuJAXvRRKtkAAAAL&#10;AQAADwAAAGRycy9kb3ducmV2LnhtbE2PQU/DMAyF70j8h8hI3Fga1HVVaboDUuGCBGxw95qs7Wic&#10;qkm3wa/HnMbN9nt6/l65PrtBHO0Uek8a1CIBYanxpqdWw8e2vstBhIhkcPBkNXzbAOvq+qrEwvgT&#10;vdvjJraCQygUqKGLcSykDE1nHYaFHy2xtveTw8jr1Eoz4YnD3SDvkySTDnviDx2O9rGzzddmdhrq&#10;n9U8vz59rqh9ztTL4Q23tcy0vr1RyQOIaM/xYoY/fEaHipl2fiYTxKAhV/mSrSykKQ/syNNEgdjx&#10;JVNLkFUp/3eofgFQSwMEFAAAAAgAh07iQAfJTyvYBAAAYxIAAA4AAABkcnMvZTJvRG9jLnhtbK1Y&#10;227jNhB9L9B/IPRYoGuRulgy4iyyWWxfttsFNv0AWpJtoZIoiEqc9Os7pEh76IRsUDQPthwdnrmc&#10;IYfkzcfnviNPzSRbMWwj+iGOSDNUom6Hwzb68+HLr0VE5MyHmndiaLbRSyOjj7c//3RzGjcNE0fR&#10;1c1EgGSQm9O4jY7zPG5WK1kdm57LD2JsBni5F1PPZ/g5HVb1xE/A3ncrFsf56iSmepxE1UgJ//28&#10;vIxuNf9+31TzH/u9bGbSbSPwbdafk/7cqc/V7Q3fHCY+HtvKuMH/gxc9bwcweqb6zGdOHqf2FVXf&#10;VpOQYj9/qES/Evt9WzU6BoiGxlfR/DjysdGxQHLkeE6T/P9oq29P3yfS1tuoTCIy8B40unuchTZN&#10;ipSpDJ1GuQHgj/H7pGKU41dR/SXJIO6PfDg0d3KEPIP6CrtywOqHhGFkd/pd1MDNgVsn6nk/9YoM&#10;UkCet1GWFtk6zyLyAjwszgp41to0zzOpAECTNc1BwUoB4nWZae1WfGOJqkc5/9YITcqfvsp5kbaG&#10;Jy1MbaJ7AJJ934HKv6xITE4kj/MsK00lnFEUodJ4TY4kTfIyT69xDOGKjHr5ILtnqzRmpZcwxcB1&#10;UnoZIVlnxpQyL2GOcDREuMbAjPpjhjl9tkyzpPC6WGJgEcgixaLAvPYyUqwLDVJiZQKEjjChqClW&#10;JkDo6BKKGQsTjBkLE3t1pu+WhWJd/IQMixKsHIZVYYW/uBkWJUyJdUlS6g2bYVlCM5BhYcrMX94M&#10;C+MXmmFZkiT3e4iFCfBhVUJJTLAuocJJsCx+nRMsSgzrIfwRWBOT/HqxS7AoYSRWJYzEsoSRri4h&#10;P7E0YU5XmxAnlifImWJ9wkhXoIB1aMSXNTfM+W6N0ndrlL5bo/TdGqVBjaCxH2zr5kfbzavnwbRz&#10;eCKw99hGD1C9qr+PQqp9hOrusEN4WPYifAM49RbBEwcOaVXwRFU62HwNTx04ZEzB9d7kTXjmwCEZ&#10;Cr72sucOHGpRwfVe5E32tQNXTVPhoSf6vC/cASZa6g+3dAeYeKk3YKh1nH1qIqbekFPqDjAxQ0vy&#10;xACVjy2opqSChpbjG3ClsAmaeYOGeeBYMEFDv/BZcFVW/UK75A/a1ZmZoJk/aFdpteIrC7CgI5eW&#10;EjETYoIt+PUhZ4oIHHJ2agxMED6reWQfyWkbmZ0vOW4js7lVb3vx1DwIjZvVlFpsl0WWWncviG7A&#10;SFbmBZSKcpWlRZHYBFqU/R41r7UO6LLMS0tuQfb7FTjJ1/G55C2qety11afmb+wOMpDGWQ6L2JII&#10;bT1bZ0wt1GAdb+wXa9D6YPDVS5Vux4q1bTwsywyWXocPhliQO3QZktBEbcWcISAUyvprvxeXnRy4&#10;1NYgpsHi2fdVJ2SjE3KR8zoSe8a6IOzoBYnyZKEW4Dpl4Jecm5O3MbicwFQilpQgnZCIUCOQYXj3&#10;b0pc6AqWQp9ZhljP7PdiG9dsQrPCGrAo+72gl+wXlJVh1gWHHbY8b+XFaKqrAYV+KQ83W+dCszl3&#10;Oa2wkCU153W6zpNfp+5yUJaia+svbdep6S6nw+6+m8gTh8uS5P5Tmt6Z1DmwTnfUQahhNrPm3K+O&#10;+st1wU7UL3Ds50N1FHDdUs2TplL3AXCToX0yty7qqgT/1lSXu6Hb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Be9FEq2QAAAAsBAAAPAAAAAAAAAAEAIAAAACIAAABkcnMvZG93bnJldi54bWxQSwEC&#10;FAAUAAAACACHTuJAB8lPK9gEAABjEgAADgAAAAAAAAABACAAAAAoAQAAZHJzL2Uyb0RvYy54bWxQ&#10;SwUGAAAAAAYABgBZAQAAcg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100;192,254;393,101;393,374;347,446;45,446;0,374;0,100;45,0;347,0;393,71;393,84;192,236;0,83;0,71;45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90E899" wp14:editId="7437E994">
                <wp:simplePos x="0" y="0"/>
                <wp:positionH relativeFrom="column">
                  <wp:posOffset>5197475</wp:posOffset>
                </wp:positionH>
                <wp:positionV relativeFrom="paragraph">
                  <wp:posOffset>1176655</wp:posOffset>
                </wp:positionV>
                <wp:extent cx="120650" cy="143510"/>
                <wp:effectExtent l="0" t="0" r="12700" b="8890"/>
                <wp:wrapNone/>
                <wp:docPr id="63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1464945"/>
                          <a:ext cx="120650" cy="143510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4" o:spid="_x0000_s1026" o:spt="100" style="position:absolute;left:0pt;flip:x;margin-left:409.25pt;margin-top:92.65pt;height:11.3pt;width:9.5pt;z-index:251640832;mso-width-relative:page;mso-height-relative:page;" fillcolor="#3CB44A" filled="t" stroked="f" coordsize="99,126" o:gfxdata="UEsDBAoAAAAAAIdO4kAAAAAAAAAAAAAAAAAEAAAAZHJzL1BLAwQUAAAACACHTuJAa+lZh9sAAAAL&#10;AQAADwAAAGRycy9kb3ducmV2LnhtbE2Py07DMBBF90j8gzVIbCpqp1HaEOJUCNEFElKh7Qc48TRJ&#10;8SOK3bT8PcMKljP36M6Zcn21hk04ht47CclcAEPXeN27VsJhv3nIgYWonFbGO5TwjQHW1e1NqQrt&#10;L+4Tp11sGZW4UCgJXYxDwXloOrQqzP2AjrKjH62KNI4t16O6ULk1fCHEklvVO7rQqQFfOmy+dmcr&#10;od5M2cfr6fk042/vk0mPuF3ymZT3d4l4AhbxGv9g+NUndajIqfZnpwMzEvIkzwilIM9SYETk6Yo2&#10;tYSFWD0Cr0r+/4fqB1BLAwQUAAAACACHTuJAlOPMVrQEAAAcEQAADgAAAGRycy9lMm9Eb2MueG1s&#10;rVjbbuM2EH0v0H8g9FigsSXL8gVxFrvZpl0gbQMk+wG0RNlCJVEV5djZr+8ZkrYpr7RRirwIEnl4&#10;OHOGMyR1/eFQ5OxZ1CqT5crzr8YeE2Usk6zcrLyvT3e/zj2mGl4mPJelWHkvQnkfbn7+6XpfLUUg&#10;tzJPRM1AUqrlvlp526aplqORirei4OpKVqJEZyrrgjf4rDejpOZ7sBf5KBiPo9Fe1klVy1gohdbP&#10;ptO70fxpKuLm7zRVomH5yoNtjX7W+rmm5+jmmi83Na+2WWzN4P/DioJnJSY9UX3mDWe7OvuOqsji&#10;WiqZNlexLEYyTbNYaB/gjT++8OZxyyuhfYE4qjrJpN6PNv7r+aFmWbLyoonHSl4gRne1EKQ4i0LS&#10;Z1+pJWCP1UNNHqrqXsb/KFbK2y0vN+KjqqAyYo/h8rckax5kVjYw0afBo9Zo+lDgYev9nzLBVHzX&#10;SK3bIcV8aZ5Vf9BAmgfasMPKm4bz6SyaeuwFHWEULsKpCZo4NCwGwA/G0RShjTVgMvV1UEd8SZRE&#10;FO9U87uQ+p0/36vGxDzBm45YYt1+Akla5Aj/LyM2HbM9Wyzs+jhB4OQJMmZb5gfRJSRoQbpIIPSJ&#10;BPN0soQOJow6bYEmJxo/mHbzRA6ox6eZA4E/3TxI49NkPTwLB9LLg+g4RJNOx3xX5V7PfFfoaN7N&#10;5Ertj2fdvvmu2ItFN5Ordl/Q/AFq+67cPcH3B6jtu3LPgm7PAlftYNbpWeCq3edZ4IrdE//AFRuT&#10;da7rwNUaZnflRzBEaySes5C6szVwte7VaIDYwRCxJ67YPRpNXLFdi1CvNseKxLfHIhUfSlul8MZQ&#10;bWnLoqJVSUXFkUoWyt6TKbUodYdSV7xuMGJI4Imuy6+BEScC62IL437MjFgQeDaIGXoTWNfWV5mp&#10;XhAaNYF2k9cMoaKg4cOcpMzX8GFuUn5r+DBHKY01fJirlKwER0IOcZVSUsOHuUqJp+HDXKX00vBh&#10;rgbWVSTKENspVYgd6eDATXTtgq9xqLg8tNUew6FtTWOQAryhPDm+sv3Kw37NtnQiiHSSFPJZPEkN&#10;aPRRwsx6PB+cu+PdOos/iW8u2MprT4iVJjDj0WMMcNpwALGOtKi6iA3JzJ4bDHFoguOjhDrUoYkB&#10;dsDB5CEqHoQ9HUssvYnORSsdms5YEv9V29tDEANX13egR3U8W3SiNwv9kh67jcYOFyeyMoz1mj7S&#10;D2kdJM4cqw8WzVvLg5YkGnG4dgJrG9+waOyI9tKbmWC3lqiNUM9yzKUS2o7z2m+FcKZth7fn/vai&#10;MOiJmdigjzrSZkuetty3jW/w1I7AFI5gdkL0OY3WVdM4KEKwjUxs08ALamxPaBvfYLcd0XbfTtgW&#10;ytptGr+3+51i1JrlGKPXGy/swSfVWb3zngquxpzvVErmWXKX5TlVWlVv1rd5zZ45LtyT209h+NEW&#10;rxYs1+eUUtIwhBSM1KIvi3Q/NJfOtUxecFfE3wVcL7ey/uaxPW7qK0/9u+O18Fj+pcQ9c+GHIUpZ&#10;oz/C6Yz20drtWbs95a64lbANpYaXMVhXXnN8vW3MnwFczeHsfflYxQQkA+nmiiu4NtX+LqA7vvut&#10;UeefGjf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GvpWYfbAAAACwEAAA8AAAAAAAAAAQAgAAAA&#10;IgAAAGRycy9kb3ducmV2LnhtbFBLAQIUABQAAAAIAIdO4kCU48xWtAQAABwRAAAOAAAAAAAAAAEA&#10;IAAAACoBAABkcnMvZTJvRG9jLnhtbFBLBQYAAAAABgAGAFkBAABQCA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008D538" wp14:editId="0DE881F7">
                <wp:simplePos x="0" y="0"/>
                <wp:positionH relativeFrom="column">
                  <wp:posOffset>5197475</wp:posOffset>
                </wp:positionH>
                <wp:positionV relativeFrom="paragraph">
                  <wp:posOffset>653415</wp:posOffset>
                </wp:positionV>
                <wp:extent cx="153670" cy="142240"/>
                <wp:effectExtent l="0" t="0" r="1905" b="14605"/>
                <wp:wrapNone/>
                <wp:docPr id="30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941705"/>
                          <a:ext cx="153670" cy="142240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1" o:spid="_x0000_s1026" o:spt="100" style="position:absolute;left:0pt;flip:x;margin-left:409.25pt;margin-top:51.45pt;height:11.2pt;width:12.1pt;z-index:251639808;mso-width-relative:page;mso-height-relative:page;" fillcolor="#3CB44A" filled="t" stroked="f" coordsize="123,114" o:gfxdata="UEsDBAoAAAAAAIdO4kAAAAAAAAAAAAAAAAAEAAAAZHJzL1BLAwQUAAAACACHTuJAv+r4bdsAAAAL&#10;AQAADwAAAGRycy9kb3ducmV2LnhtbE2Py07DMBBF90j8gzVI7KidlEKaxqkAiYqiLqDtB7jxkETE&#10;4yh2+vh7hhUsZ+7RnTPF8uw6ccQhtJ40JBMFAqnytqVaw373epeBCNGQNZ0n1HDBAMvy+qowufUn&#10;+sTjNtaCSyjkRkMTY59LGaoGnQkT3yNx9uUHZyKPQy3tYE5c7jqZKvUgnWmJLzSmx5cGq+/t6DRs&#10;Luv3TT+unj/kuFq/TffyaddKrW9vErUAEfEc/2D41Wd1KNnp4EeyQXQasiSbMcqBSucgmMju00cQ&#10;B96ksynIspD/fyh/AFBLAwQUAAAACACHTuJAG1lT4LgEAACbEAAADgAAAGRycy9lMm9Eb2MueG1s&#10;rVjbbuM2EH0v0H8g9FigsSjJlm3EWexmm7ZA2gZI+gGyLrZQWVRFOXb263uGpGzSazXqoi+OSB0e&#10;zhzOjDi5/XDcVew1b2Up6pXHb3yP5XUqsrLerLw/Xx5+nHtMdkmdJZWo85X3lkvvw933390emmUe&#10;iK2osrxlIKnl8tCsvG3XNcvJRKbbfJfIG9HkNV4Wot0lHYbtZpK1yQHsu2oS+P5schBt1rQizaXE&#10;7Gf90rtT/EWRp90fRSHzjlUrD7Z16rdVv2v6ndzdJstNmzTbMjVmJN9gxS4pa2x6ovqcdAnbt+VX&#10;VLsybYUURXeTit1EFEWZ5soHeMP9C2+et0mTK18gjmxOMsn/jzb9/fWpZWW28kLIUyc7nNFDm+ek&#10;OAs56XNo5BKw5+apJQ9l8yjSvySrxf02qTf5R9lAZZw9loufsrJ7EmXdwUS1eOKspoEED1sffhMZ&#10;tkr2nVC6HQvsV1Rl8wstpH2gDTuuvGk0n8azqcfeVt4i4rE/1WeWHzuW4j2fhrMYpqd4z6MgiNSZ&#10;TpIlMRJPupfdz7lQz8nro+z0kWd4UgeWGa9fQFLsKpz+DxPG+ZwdGA9CEyAnELw8g/yAbQGNLkGB&#10;DeLBdabQAs0HiCIbM2ARpDlZFM+vGzSzMDP/uj2xjYmv8yCZT3tF8XWehYUJZ9d5uK11FF4n4o7W&#10;4QCTo/VigMnReoDI1jriA0SO2NEAk632IJMtdzzEZOsdTwdssgXn/oBOga04wu1qcAeO4v5AEASO&#10;5HxAKqTOOVY4969rFdiqDyZdYMvOB7PO1n2YyxZ+mMtWfpjLld5KYtSfTV9hkm1fdNJjbaoOnhiK&#10;J32BqAg1QlKtoxKEMvaiKydK17FWFew6GMdAYFWisN+/g6EzgVXxfBcMIQkcU117FwylCLwYBabE&#10;JzRyeww3Nz7ycU6iEmv2cW5y4ycf5yg3nvJxrlLGkatIqjGuUlYp+DhXKXEUfJyrgXE1GOdqYFwN&#10;HFd1KJgIbvHRv7xUtR7DpWpN/iKmk44Cv39kB3yfqShs8RcHRfM78Zq/CIXoKP6RaMorpKXR7IxI&#10;9+sy/ZR/cfDEBxUW5gvcaBaj/HxuDDHcWuB5T+0SuiND5Gv62Fw59Cw2oz1x59BuKnbspSbVlqST&#10;Y6070jTOCqilaVCAwT2f2dwzHUiz09G9yx2ixoEmcmSJ9GTocDuTo+ye6qsYIsRyf6pNRAxbk5FW&#10;75y779uto9RcurQkCEHyxVEbGahkot1GGW3Mc/RAKhAJ1LVt1gcQK+Qo6she0Z/j+5Pfzj3TGy6c&#10;c0SIkjP4/I/WBImgl6i46i0fMzvK9oWhRwm39CUD1a79pVkfMqe7HtmP78PYM71Y0zvAeS+FE6Ff&#10;lxY3KdNKyFwZei45vW3/sSi5Rexsl0MzMH0hLYZURlWUn+qpwpx7GimqMnsoq4rqqGw36/uqZa8J&#10;+t3w/lMUfTSCOrBK3StqQcu03jSjejVqz3TPtxbZG1o1NPfo7rai/eKxAxrllSf/3idt7rHq1xpt&#10;3oJH6LlYpwbRNKbq29pv1vaber+7F7AN553UKVhXXtc/3ne6MUdnDGcf6+cmJSAZSI0jOmAlhOnW&#10;qcW2xwp1/p/C3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sBwAAW0NvbnRlbnRfVHlwZXNdLnhtbFBLAQIUAAoAAAAAAIdO4kAAAAAAAAAAAAAA&#10;AAAGAAAAAAAAAAAAEAAAAA4GAABfcmVscy9QSwECFAAUAAAACACHTuJAihRmPNEAAACUAQAACwAA&#10;AAAAAAABACAAAAAyBgAAX3JlbHMvLnJlbHNQSwECFAAKAAAAAACHTuJAAAAAAAAAAAAAAAAABAAA&#10;AAAAAAAAABAAAAAAAAAAZHJzL1BLAQIUABQAAAAIAIdO4kC/6vht2wAAAAsBAAAPAAAAAAAAAAEA&#10;IAAAACIAAABkcnMvZG93bnJldi54bWxQSwECFAAUAAAACACHTuJAG1lT4LgEAACbEAAADgAAAAAA&#10;AAABACAAAAAqAQAAZHJzL2Uyb0RvYy54bWxQSwUGAAAAAAYABgBZAQAAVAg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47423,127267;139927,102312;109942,97322;74960,83597;58719,44917;53722,16220;23737,9981;51223,92331;51223,92331;93701,128515;102446,133505;138677,137249;147423,127267;147423,127267;147423,127267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BCE922F" wp14:editId="2ECAEA6B">
                <wp:simplePos x="0" y="0"/>
                <wp:positionH relativeFrom="column">
                  <wp:posOffset>5417185</wp:posOffset>
                </wp:positionH>
                <wp:positionV relativeFrom="paragraph">
                  <wp:posOffset>339725</wp:posOffset>
                </wp:positionV>
                <wp:extent cx="1517650" cy="109537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705475" y="628015"/>
                          <a:ext cx="151765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1B75A0" w14:textId="4936E580" w:rsidR="006D526C" w:rsidRDefault="00AB1F57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20xx.11.17</w:t>
                            </w:r>
                          </w:p>
                          <w:p w14:paraId="347C41EF" w14:textId="79D9A928" w:rsidR="006D526C" w:rsidRDefault="007F2ACE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13500000000</w:t>
                            </w:r>
                          </w:p>
                          <w:p w14:paraId="1DFA3A41" w14:textId="35B1B7BC" w:rsidR="006D526C" w:rsidRDefault="007F2ACE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xxxxx@qq.com</w:t>
                            </w:r>
                          </w:p>
                          <w:p w14:paraId="23998D95" w14:textId="77777777" w:rsidR="006D526C" w:rsidRDefault="002C65C1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广东深圳</w:t>
                            </w:r>
                          </w:p>
                          <w:p w14:paraId="54D948EC" w14:textId="77777777" w:rsidR="006D526C" w:rsidRDefault="006D526C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922F" id="_x0000_s1035" type="#_x0000_t202" style="position:absolute;left:0;text-align:left;margin-left:426.55pt;margin-top:26.75pt;width:119.5pt;height:86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A4A+gEAAMgDAAAOAAAAZHJzL2Uyb0RvYy54bWysU11v2yAUfZ+0/4B4X2xncT6sOFXXqtOk&#10;rpvU9QcQjGM04DIgsbNfvwt222h7q+YHBL6Xc+8597C9GrQiJ+G8BFPTYpZTIgyHRppDTZ9+3H1Y&#10;U+IDMw1TYERNz8LTq937d9veVmIOHahGOIIgxle9rWkXgq2yzPNOaOZnYIXBYAtOs4BHd8gax3pE&#10;1yqb5/ky68E11gEX3uPf2zFIdwm/bQUP39rWi0BUTbG3kFaX1n1cs92WVQfHbCf51AZ7QxeaSYNF&#10;X6BuWWDk6OQ/UFpyBx7aMOOgM2hbyUXigGyK/C82jx2zInFBcbx9kcn/P1j+cHq03x0JwycYcICJ&#10;hLf3wH96YuCmY+Ygrp2DvhOswcJFlCzrra+mq1FqX/kIsu+/QoNDZscACWhonY6qIE+C6OUqLxer&#10;kpJzTZfzdV6Uo/5iCITH6mWxWpY4Jo4JRb4pP2JyLMeqZyTrfPgsQJO4qanDAadK7HTvw5j6nBIL&#10;G7iTSqUhK0P6mm7KeZkuXES0DOhBJXVN13n8pprKTEwjuZFmGPYDkQ3ixJxIfA/NGak7GK2FTwE3&#10;HbjflPRoq5r6X0fmBCXqi0H5NsViEX2YDotyNceDu4zsLyPMcISqaaBk3N6E5N2R2jXK3MrE+rWT&#10;qWW0S9Jtsnb04+U5Zb0+wN0fAAAA//8DAFBLAwQUAAYACAAAACEAN2hsdd8AAAALAQAADwAAAGRy&#10;cy9kb3ducmV2LnhtbEyPwW7CMAyG75P2DpEn7TYSyoqgq4sQ065DYxsSt9CYtlrjVE2g3dsTTtvR&#10;9qff35+vRtuKC/W+cYwwnSgQxKUzDVcIX59vTwsQPmg2unVMCL/kYVXc3+U6M27gD7rsQiViCPtM&#10;I9QhdJmUvqzJaj9xHXG8nVxvdYhjX0nT6yGG21YmSs2l1Q3HD7XuaFNT+bM7W4Tv99Nh/6y21atN&#10;u8GNSrJdSsTHh3H9AiLQGP5guOlHdSii09Gd2XjRIizS2TSiCOksBXED1DKJmyNCkswVyCKX/zsU&#10;VwAAAP//AwBQSwECLQAUAAYACAAAACEAtoM4kv4AAADhAQAAEwAAAAAAAAAAAAAAAAAAAAAAW0Nv&#10;bnRlbnRfVHlwZXNdLnhtbFBLAQItABQABgAIAAAAIQA4/SH/1gAAAJQBAAALAAAAAAAAAAAAAAAA&#10;AC8BAABfcmVscy8ucmVsc1BLAQItABQABgAIAAAAIQDtzA4A+gEAAMgDAAAOAAAAAAAAAAAAAAAA&#10;AC4CAABkcnMvZTJvRG9jLnhtbFBLAQItABQABgAIAAAAIQA3aGx13wAAAAsBAAAPAAAAAAAAAAAA&#10;AAAAAFQEAABkcnMvZG93bnJldi54bWxQSwUGAAAAAAQABADzAAAAYAUAAAAA&#10;" filled="f" stroked="f">
                <v:textbox>
                  <w:txbxContent>
                    <w:p w14:paraId="2C1B75A0" w14:textId="4936E580" w:rsidR="006D526C" w:rsidRDefault="00AB1F57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20xx.11.17</w:t>
                      </w:r>
                    </w:p>
                    <w:p w14:paraId="347C41EF" w14:textId="79D9A928" w:rsidR="006D526C" w:rsidRDefault="007F2ACE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13500000000</w:t>
                      </w:r>
                    </w:p>
                    <w:p w14:paraId="1DFA3A41" w14:textId="35B1B7BC" w:rsidR="006D526C" w:rsidRDefault="007F2ACE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xxxxx@qq.com</w:t>
                      </w:r>
                    </w:p>
                    <w:p w14:paraId="23998D95" w14:textId="77777777" w:rsidR="006D526C" w:rsidRDefault="002C65C1">
                      <w:pPr>
                        <w:snapToGrid w:val="0"/>
                        <w:spacing w:line="312" w:lineRule="auto"/>
                        <w:jc w:val="left"/>
                        <w:rPr>
                          <w:rFonts w:eastAsia="微软雅黑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广东深圳</w:t>
                      </w:r>
                    </w:p>
                    <w:p w14:paraId="54D948EC" w14:textId="77777777" w:rsidR="006D526C" w:rsidRDefault="006D526C">
                      <w:pPr>
                        <w:snapToGrid w:val="0"/>
                        <w:jc w:val="left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98FE071" wp14:editId="5FA21329">
                <wp:simplePos x="0" y="0"/>
                <wp:positionH relativeFrom="column">
                  <wp:posOffset>6558280</wp:posOffset>
                </wp:positionH>
                <wp:positionV relativeFrom="paragraph">
                  <wp:posOffset>10259695</wp:posOffset>
                </wp:positionV>
                <wp:extent cx="621030" cy="190500"/>
                <wp:effectExtent l="0" t="0" r="7620" b="0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190500"/>
                          <a:chOff x="9265" y="16894"/>
                          <a:chExt cx="2356" cy="300"/>
                        </a:xfrm>
                      </wpg:grpSpPr>
                      <wpg:grpSp>
                        <wpg:cNvPr id="126" name="组合 126"/>
                        <wpg:cNvGrpSpPr/>
                        <wpg:grpSpPr>
                          <a:xfrm>
                            <a:off x="926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19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27" name="组合 127"/>
                        <wpg:cNvGrpSpPr/>
                        <wpg:grpSpPr>
                          <a:xfrm>
                            <a:off x="1057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28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16.4pt;margin-top:807.85pt;height:15pt;width:48.9pt;z-index:251677696;mso-width-relative:page;mso-height-relative:page;" coordorigin="9265,16894" coordsize="2356,300" o:gfxdata="UEsDBAoAAAAAAIdO4kAAAAAAAAAAAAAAAAAEAAAAZHJzL1BLAwQUAAAACACHTuJAOtIyW9wAAAAP&#10;AQAADwAAAGRycy9kb3ducmV2LnhtbE2PwU7DMBBE70j8g7VI3KjthoYqxKlQBZwqJFok1Jsbb5Oo&#10;sR3FbtL+PZsTve3Mjmbf5quLbdmAfWi8UyBnAhi60pvGVQp+dh9PS2Ahamd06x0quGKAVXF/l+vM&#10;+NF947CNFaMSFzKtoI6xyzgPZY1Wh5nv0NHu6HurI8m+4qbXI5Xbls+FSLnVjaMLte5wXWN52p6t&#10;gs9Rj2+JfB82p+P6ut8tvn43EpV6fJDiFVjES/wPw4RP6FAQ08GfnQmsJS2SObFHmlK5eAE2ZWQi&#10;UmCHyXsmjxc5v/2j+ANQSwMEFAAAAAgAh07iQK/rRXhtAwAAQhEAAA4AAABkcnMvZTJvRG9jLnht&#10;bO1Yy24TMRTdI/EP1uzpPPIeNa2qllRIFa1UEGvX8Twkj21sJ9OyZsGCBfuu4BdYVQj+JqKfwbVn&#10;Jk2TdNFWgEDJYuLra9/H8X14Znv3vGBoSpXOBR964VbgIcqJGOc8HXqvX42e9T2kDeZjzASnQ++C&#10;am935+mT7VLGNBKZYGOqEAjhOi7l0MuMkbHva5LRAustISkHZiJUgQ2QKvXHCpcgvWB+FARdvxRq&#10;LJUgVGuYPaiY3o6TnySUmOMk0dQgNvTANuOeyj3P7NPf2cZxqrDMclKbgR9gRYFzDkrnog6wwWii&#10;8hVRRU6U0CIxW0QUvkiSnFDnA3gTBkveHCoxkc6XNC5TOYcJoF3C6cFiycvpiUL5GM6uBfhwXMAh&#10;/fz2fvbpA7IzgE8p0xiWHSp5Kk9UPZFWlHX5PFGF/Qdn0LlD9mKOLD03iMBkNwoDK58AKxwEnaBG&#10;nmRwPHbXIOp2PGS53f6gXR0LyZ7X26NWp1ttblU7/Uatb62bGzMnfjNUEVhzGyqYuT9U65xuEAuD&#10;du+WyzheC1arvwzWys47wYKU0zdRpR8XVacZltQFq7bh0kRVOGigml19vf78cXZ5ef3javb9CwqB&#10;5TBz6+expWMNYbYmsBbRarxu0GoNIHpscC3HB46l0uaQigLZwdCTWGHGKBOQ9IVLWTw90gYMAZia&#10;tVa7Fiwfj3LGHKHSs32m0BRDHRm5n7UdttxaxjgqIYSjHkQpIhjqWcKwgWEhIcM0Tz2EWQqFkhjl&#10;dHNhNYCkSvcB1lmlw4mtTrbIDZRIlhdDrx/YX62ZcTCglA1ednQmxhcAvBJVndOSjHLw+ghrcwJ+&#10;u+SEYm2O4ZEwAbaKeuShTKh36+bteogM4HqohEIJfrydYEU9xF5wiJlB2G7byuqIdqcXAaEWOWeL&#10;HD4p9gVgGEJbkMQN7XrDmmGiRPEGavqe1QoszAnorhCriX1TFXDoCoTu7bllUE0lNkf8VBIr3ALK&#10;xd7EiCR3Z3uDTg0aRL4tbX8iBSKIzaparKQAsO6VAoMQ+mlVJTcpgONNCjw6BW4aaNXpXS/93e0T&#10;OttS++xVeXCvm0YYdHorl4amI6x0wX+0f0aQ8HcUj03/hBq/6Z//f/+8+wq56Z+bFKje7P/WFXKx&#10;f7oxvKi7F4P6o4L9ErBIu+vnzaePn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A60jJb3AAAAA8B&#10;AAAPAAAAAAAAAAEAIAAAACIAAABkcnMvZG93bnJldi54bWxQSwECFAAUAAAACACHTuJAr+tFeG0D&#10;AABCEQAADgAAAAAAAAABACAAAAArAQAAZHJzL2Uyb0RvYy54bWxQSwUGAAAAAAYABgBZAQAACgcA&#10;AAAA&#10;">
                <o:lock v:ext="edit" aspectratio="f"/>
                <v:group id="_x0000_s1026" o:spid="_x0000_s1026" o:spt="203" style="position:absolute;left:9265;top:16894;height:300;width:1047;" coordorigin="9265,16838" coordsize="1047,3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0A2y6b0AAADc&#10;AAAADwAAAGRycy9kb3ducmV2LnhtbEVPTWsCMRC9F/wPYQRvNdkepF2NooLgQaG1HvQ2bsbdZTeT&#10;NUl1+++bQqG3ebzPmS1624o7+VA71pCNFQjiwpmaSw3Hz83zK4gQkQ22jknDNwVYzAdPM8yNe/AH&#10;3Q+xFCmEQ44aqhi7XMpQVGQxjF1HnLir8xZjgr6UxuMjhdtWvig1kRZrTg0VdrSuqGgOX1bD/qr6&#10;rTs3zt92m/fLatnEU3/UejTM1BREpD7+i//cW5PmZ2/w+0y6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bLpvQAA&#10;ANwAAAAPAAAAAAAAAAEAIAAAACIAAABkcnMvZG93bnJldi54bWxQSwECFAAUAAAACACHTuJAMy8F&#10;njsAAAA5AAAAEAAAAAAAAAABACAAAAAMAQAAZHJzL3NoYXBleG1sLnhtbFBLBQYAAAAABgAGAFsB&#10;AAC2AwAAAAA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nyxyUbwAAADc&#10;AAAADwAAAGRycy9kb3ducmV2LnhtbEVPTWsCMRC9F/wPYQRvNVGolNUoKggeKrTqQW/jZtxddjPZ&#10;Jqlu/70pFLzN433ObNHZRtzIh8qxhtFQgSDOnam40HA8bF7fQYSIbLBxTBp+KcBi3nuZYWbcnb/o&#10;to+FSCEcMtRQxthmUoa8JIth6FrixF2dtxgT9IU0Hu8p3DZyrNREWqw4NZTY0rqkvN7/WA27q+q2&#10;7lw7//2x+byslnU8dUetB/2RmoKI1MWn+N+9NWn++A3+nk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sclG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10575;top:16894;height:300;width:1047;" coordorigin="9265,16838" coordsize="1047,300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平行四边形 119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cS3dz78AAADc&#10;AAAADwAAAGRycy9kb3ducmV2LnhtbEWPQW/CMAyF75P2HyJP2m0kcJimjoAACYnDJjHgwG6mMW3V&#10;xumSDMq/nw+TuNl6z+99ns4H36kLxdQEtjAeGVDEZXANVxYO+/XLG6iUkR12gcnCjRLMZ48PUyxc&#10;uPIXXXa5UhLCqUALdc59oXUqa/KYRqEnFu0coscsa6y0i3iVcN/piTGv2mPD0lBjT6uaynb36y18&#10;ns2wCd9tiD8f6+1puWjzcThY+/w0Nu+gMg35bv6/3jjBnwitPCMT6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t3c+/&#10;AAAA3AAAAA8AAAAAAAAAAQAgAAAAIgAAAGRycy9kb3ducmV2LnhtbFBLAQIUABQAAAAIAIdO4kAz&#10;LwWeOwAAADkAAAAQAAAAAAAAAAEAIAAAAA4BAABkcnMvc2hhcGV4bWwueG1sUEsFBgAAAAAGAAYA&#10;WwEAALg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平行四边形 125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HmF4VLwAAADc&#10;AAAADwAAAGRycy9kb3ducmV2LnhtbEVPTWsCMRC9F/wPYQRvNdFDsatRVBA8VGjVg97Gzbi77Gay&#10;TVLd/ntTKHibx/uc2aKzjbiRD5VjDaOhAkGcO1NxoeF42LxOQISIbLBxTBp+KcBi3nuZYWbcnb/o&#10;to+FSCEcMtRQxthmUoa8JIth6FrixF2dtxgT9IU0Hu8p3DZyrNSbtFhxaiixpXVJeb3/sRp2V9Vt&#10;3bl2/vtj83lZLet46o5aD/ojNQURqYtP8b97a9L88Tv8PZMu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heFS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C5EA01" wp14:editId="2EAF0799">
                <wp:simplePos x="0" y="0"/>
                <wp:positionH relativeFrom="column">
                  <wp:posOffset>-561340</wp:posOffset>
                </wp:positionH>
                <wp:positionV relativeFrom="paragraph">
                  <wp:posOffset>10265410</wp:posOffset>
                </wp:positionV>
                <wp:extent cx="7955915" cy="172085"/>
                <wp:effectExtent l="0" t="0" r="6985" b="18415"/>
                <wp:wrapNone/>
                <wp:docPr id="102" name="平行四边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5915" cy="172085"/>
                        </a:xfrm>
                        <a:prstGeom prst="parallelogram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7" type="#_x0000_t7" style="position:absolute;left:0pt;margin-left:-44.2pt;margin-top:808.3pt;height:13.55pt;width:626.45pt;z-index:251663360;v-text-anchor:middle;mso-width-relative:page;mso-height-relative:page;" fillcolor="#D9D9D9 [2732]" filled="t" stroked="f" coordsize="21600,21600" o:gfxdata="UEsDBAoAAAAAAIdO4kAAAAAAAAAAAAAAAAAEAAAAZHJzL1BLAwQUAAAACACHTuJA8i0mRNsAAAAO&#10;AQAADwAAAGRycy9kb3ducmV2LnhtbE2PPU/DMBCGdyT+g3VILKh1AsFEIU6HSmVga4sEoxsfcSD+&#10;wHbT5N/jTDDevY/ee67eTHogI/rQW8MhX2dA0LRW9qbj8HbcrUogIQojxWANcpgxwKa5vqpFJe3F&#10;7HE8xI6kEhMqwUHF6CpKQ6tQi7C2Dk3KPq3XIqbRd1R6cUnleqD3WcaoFr1JF5RwuFXYfh/OmsPW&#10;f/y8fL3v1J2bx9m7YnrFec/57U2ePQOJOMU/GBb9pA5NcjrZs5GBDBxWZVkkNAUsZwzIguSseARy&#10;WnbFwxPQpqb/32h+AVBLAwQUAAAACACHTuJAo8LdtHcCAAC1BAAADgAAAGRycy9lMm9Eb2MueG1s&#10;rVTNbhMxEL4j8Q6W73Q3UUOTqJsqalSEVGilgjhPvN6sJdtjbCeb8gy8QU/wCpx6gLep1Mdg7E3T&#10;8nNCKJIz4xnPfPPNzB6fbI1mG+mDQlvxwUHJmbQCa2VXFX//7uzFmLMQwdag0cqKX8vAT2bPnx13&#10;biqH2KKupWcUxIZp5yrexuimRRFEKw2EA3TSkrFBbyCS6ldF7aGj6EYXw7J8WXToa+dRyBDodtEb&#10;+SzHbxop4kXTBBmZrjhhi/n0+Vyms5gdw3TlwbVK7GDAP6AwoCwl3YdaQAS29uqPUEYJjwGbeCDQ&#10;FNg0SshcA1UzKH+r5qoFJ3MtRE5we5rC/wsr3m4uPVM19a4ccmbBUJPubr/df/l8d3Nz/+P27vtX&#10;lkxEVOfClPyv3KXfaYHEVPW28Sb9Uz1sm8m93pMrt5EJujyajEaTwYgzQbbB0bAcj1LQ4vG18yG+&#10;kmhYEiruwIPWUiO1x2RyYXMeYv/mwTdlDahVfaa0zopfLU+1Zxugji8m6Zff6rV5g3V/PR6VZW49&#10;JQ+9fwbySyBtWUdAh0fkygTQbDYaIonGEVvBrjgDvaKhF9HnDBYTBoIH04RuAaHt0+Ww/aQZFWnc&#10;tTIVHxOGPQptCUDit2c0SUusr6k1HvuZDU6cKQp7DiFeEjOZZVq8eEFHo5Gw4k7irEX/6W/3yZ9m&#10;h6ycdTT0VMfHNXjJmX5taaomg8PDtCVZORxRkzjzTy3Lpxa7NqdILA9oxZ3IYvKP+kFsPJoPtJ/z&#10;lJVMYAXl7hnbKaexX0bacCHn8+xGm+EgntsrJ1LwRKjF+Tpio3L3H9nZkUa7kfu32+O0fE/17PX4&#10;tZn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ItJkTbAAAADgEAAA8AAAAAAAAAAQAgAAAAIgAA&#10;AGRycy9kb3ducmV2LnhtbFBLAQIUABQAAAAIAIdO4kCjwt20dwIAALUEAAAOAAAAAAAAAAEAIAAA&#10;ACoBAABkcnMvZTJvRG9jLnhtbFBLBQYAAAAABgAGAFkBAAATBgAAAAA=&#10;" adj="117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0BC34D41" wp14:editId="5E7773D4">
                <wp:simplePos x="0" y="0"/>
                <wp:positionH relativeFrom="column">
                  <wp:posOffset>-292735</wp:posOffset>
                </wp:positionH>
                <wp:positionV relativeFrom="paragraph">
                  <wp:posOffset>-272415</wp:posOffset>
                </wp:positionV>
                <wp:extent cx="7563485" cy="10682605"/>
                <wp:effectExtent l="0" t="0" r="18415" b="4445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580" y="161925"/>
                          <a:ext cx="756348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05pt;margin-top:-21.45pt;height:841.15pt;width:595.55pt;z-index:-251683840;v-text-anchor:middle;mso-width-relative:page;mso-height-relative:page;" fillcolor="#FFFFFF [3212]" filled="t" stroked="f" coordsize="21600,21600" o:gfxdata="UEsDBAoAAAAAAIdO4kAAAAAAAAAAAAAAAAAEAAAAZHJzL1BLAwQUAAAACACHTuJAdeKLsdsAAAAN&#10;AQAADwAAAGRycy9kb3ducmV2LnhtbE2PzW6DMBCE75X6DtZW6i0xJIQmFJNDpB44VGqTHnp0wAEK&#10;XiPb/OTtu5za24z20+xMepx1x0ZlXWNQQLgOgCksTNlgJeDr8rbaA3NeYik7g0rAXTk4Zo8PqUxK&#10;M+GnGs++YhSCLpECau/7hHNX1EpLtza9QrrdjNXSk7UVL62cKFx3fBMEMdeyQfpQy16dalW050EL&#10;aPNcD/OuGPOP95efrZ3u7eX7JMTzUxi8AvNq9n8wLPWpOmTU6WoGLB3rBKyiOCR0EZsDsIUIox3N&#10;u5KKt4cIeJby/yuyX1BLAwQUAAAACACHTuJAmUbIs10CAACMBAAADgAAAGRycy9lMm9Eb2MueG1s&#10;rVRLbtswEN0X6B0I7hvJru04RuTASOCiQNAEcIuuaYqyCPBXkracXqZAdz1EjlP0Gn2klE8/q6Ja&#10;0DOa0byZxzc+vzhqRQ7CB2lNRUcnJSXCcFtLs6voh/frV3NKQmSmZsoaUdE7EejF8uWL884txNi2&#10;VtXCExQxYdG5irYxukVRBN4KzcKJdcIg2FivWYTrd0XtWYfqWhXjspwVnfW185aLEPD2qg/SZa7f&#10;NILHm6YJIhJVUfQW8+nzuU1nsTxni51nrpV8aIP9QxeaSQPQx1JXLDKy9/KPUlpyb4Nt4gm3urBN&#10;I7nIM2CaUfnbNJuWOZFnATnBPdIU/l9Z/u5w64mscXejKSWGaVzSjy/fvt9/JekN+OlcWCBt4279&#10;4AWYadhj43X6xRjkWNHZfDoHx3eoNRudjfPHbCGOkXBET6ez15M5MHhKKGfz8azMKcVTIedDfCOs&#10;JsmoqMf1ZVbZ4TpEgCP1ISXhBqtkvZZKZcfvtpfKkwPDVa/zk7rHJ7+kKUM64I9PS7TKGSTXKBZh&#10;agcSgtlRwtQOWubRZ2xjEwIq9dhXLLQ9Ri7bC0jLCBUrqSs6L9MzICuDBhJ/PWPJ2tr6Dox720sx&#10;OL6WGPaahXjLPLSHtrBP8QZHoyx6tYNFSWv957+9T/mQBKKUdNAy5vi0Z15Qot4aiOVsNJkk8Wdn&#10;Mj0dw/HPI9vnEbPXlxYcjrC5jmcz5Uf1YDbe6o9Yu1VCRYgZDuyescG5jP2OYXG5WK1yGgTvWLw2&#10;G8dT8USosat9tI3Md/vEzkAaJJ/vb1jPtFPP/Zz19Ce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4oux2wAAAA0BAAAPAAAAAAAAAAEAIAAAACIAAABkcnMvZG93bnJldi54bWxQSwECFAAUAAAA&#10;CACHTuJAmUbIs10CAACM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7A37537" wp14:editId="44D499B8">
                <wp:simplePos x="0" y="0"/>
                <wp:positionH relativeFrom="column">
                  <wp:posOffset>4824730</wp:posOffset>
                </wp:positionH>
                <wp:positionV relativeFrom="paragraph">
                  <wp:posOffset>2704465</wp:posOffset>
                </wp:positionV>
                <wp:extent cx="1676400" cy="303530"/>
                <wp:effectExtent l="0" t="0" r="0" b="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0005" y="3599815"/>
                          <a:ext cx="1676400" cy="30353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79F6F" w14:textId="72046BC2" w:rsidR="006D526C" w:rsidRDefault="00AB1F57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A37537" id="圆角矩形 32" o:spid="_x0000_s1036" style="position:absolute;left:0;text-align:left;margin-left:379.9pt;margin-top:212.95pt;width:132pt;height:23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+hOhQIAAEsFAAAOAAAAZHJzL2Uyb0RvYy54bWysVE1v2zAMvQ/YfxB0X23nq2lQpwhSdBgQ&#10;rEW7YWdFlmoPkqhJSpzs14+SHadbix2GXWxKJB/JR4rXNwetyF4434ApaXGRUyIMh6oxzyX9+uXu&#10;w5wSH5ipmAIjSnoUnt4s37+7bu1CjKAGVQlHEMT4RWtLWodgF1nmeS008xdghUGlBKdZwKN7zirH&#10;WkTXKhvl+SxrwVXWARfe4+1tp6TLhC+l4OFeSi8CUSXF3EL6uvTdxm+2vGaLZ8ds3fA+DfYPWWjW&#10;GAw6QN2ywMjONa+gdMMdeJDhgoPOQMqGi1QDVlPkf1TzVDMrUi1IjrcDTf7/wfLP+yf74JCG1vqF&#10;RzFWcZBOxz/mRw4lHc+neZ5PKTmiPL26mhfTjjhxCISjQTG7nE1y5JdHi3w8HSdmszOSdT58FKBJ&#10;FErqYGeqR+xOIo3tNz4k9ipimMYxYdV3SqRW2Is9U2Q+uTwB9rYIfYKMjgbuGqVSM5X57QIN4012&#10;Li9J4ahEtFPmUUjSVFjEKOWSJk+slSMYGBPhXJhQdKqaVaK7jnycMho8MEoPGJElJjRg9wBxql9j&#10;Y9ro2NtHV5EGd3DO/5ZY5zx4pMhgwuCsGwPuLQCFVfWRO/sTSR01kaVw2B6QG+xvqjVebaE6Pjji&#10;oHtJ3vK7Bju6YT48MIftwiHAdRDu8SMVtCWFXqKkBvfzrftojxONWkpafIol9T92zAlK1CeDs35V&#10;TCbx7abDZHo5woN7qdm+1JidXgN2rsDFY3kSo31QJ1E60N9wa6xiVFQxwzF2SXlwp8M6dCsC9w4X&#10;q1Uyw/dqWdiYJ8sjeCTawGoXQDYh8nhmpz/gi02N7bdLXAkvz8nqvAOXvwAAAP//AwBQSwMEFAAG&#10;AAgAAAAhANo8oofhAAAADAEAAA8AAABkcnMvZG93bnJldi54bWxMj01LxDAQhu+C/yGM4M1NbV27&#10;W5suIojgQbAuFG/ZJttWk0lpsm38986e9Ph+8M4z5S5aw2Y9+cGhgNtVAkxj69SAnYD9x/PNBpgP&#10;EpU0DrWAH+1hV11elLJQbsF3PdehYzSCvpAC+hDGgnPf9tpKv3KjRsqObrIykJw6ria50Lg1PE2S&#10;e27lgHShl6N+6nX7XZ+sgK/suBnruXn7xLik++H1xcSmEeL6Kj4+AAs6hr8ynPEJHSpiOrgTKs+M&#10;gHy9JfQg4C5db4GdG0makXUgK89y4FXJ/z9R/QIAAP//AwBQSwECLQAUAAYACAAAACEAtoM4kv4A&#10;AADhAQAAEwAAAAAAAAAAAAAAAAAAAAAAW0NvbnRlbnRfVHlwZXNdLnhtbFBLAQItABQABgAIAAAA&#10;IQA4/SH/1gAAAJQBAAALAAAAAAAAAAAAAAAAAC8BAABfcmVscy8ucmVsc1BLAQItABQABgAIAAAA&#10;IQAo1+hOhQIAAEsFAAAOAAAAAAAAAAAAAAAAAC4CAABkcnMvZTJvRG9jLnhtbFBLAQItABQABgAI&#10;AAAAIQDaPKKH4QAAAAwBAAAPAAAAAAAAAAAAAAAAAN8EAABkcnMvZG93bnJldi54bWxQSwUGAAAA&#10;AAQABADzAAAA7QUAAAAA&#10;" filled="f" stroked="f" strokeweight="1pt">
                <v:stroke joinstyle="miter"/>
                <v:textbox>
                  <w:txbxContent>
                    <w:p w14:paraId="64479F6F" w14:textId="72046BC2" w:rsidR="006D526C" w:rsidRDefault="00AB1F57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.09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至今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1A0069" wp14:editId="1F8E8A72">
                <wp:simplePos x="0" y="0"/>
                <wp:positionH relativeFrom="column">
                  <wp:posOffset>6008370</wp:posOffset>
                </wp:positionH>
                <wp:positionV relativeFrom="paragraph">
                  <wp:posOffset>8683625</wp:posOffset>
                </wp:positionV>
                <wp:extent cx="364490" cy="275590"/>
                <wp:effectExtent l="0" t="0" r="16510" b="10160"/>
                <wp:wrapNone/>
                <wp:docPr id="113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32855" y="8905875"/>
                          <a:ext cx="364490" cy="27559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473.1pt;margin-top:683.75pt;height:21.7pt;width:28.7pt;z-index:251676672;v-text-anchor:middle;mso-width-relative:page;mso-height-relative:page;" fillcolor="#808080 [1629]" filled="t" stroked="f" coordsize="1466850,1022351" o:gfxdata="UEsDBAoAAAAAAIdO4kAAAAAAAAAAAAAAAAAEAAAAZHJzL1BLAwQUAAAACACHTuJAlHwIEtsAAAAO&#10;AQAADwAAAGRycy9kb3ducmV2LnhtbE2PwU7DMAyG70i8Q2QkbixpOwotTSeExIkDYgOk3bwmayua&#10;uGqyrbw93mncbP2ffn+uVrMbxNFOoSevIVkoENY3ZHrfavjcvN49gggRvcGBvNXwawOs6uurCktD&#10;J/9hj+vYCi7xoUQNXYxjKWVoOuswLGi0nrM9TQ4jr1MrzYQnLneDTJXKpcPe84UOR/vS2eZnfXAa&#10;9vT1TWHzPL2183akbfGOWSq1vr1J1BOIaOd4geGsz+pQs9OODt4EMWgolnnKKAdZ/nAP4owoleUg&#10;djwtE1WArCv5/436D1BLAwQUAAAACACHTuJA0Tslf5caAAC0igAADgAAAGRycy9lMm9Eb2MueG1s&#10;rZ3PjiQ3jofvC+w7JOq4wLpD8UcR0XD3HNbwXHZ2GjveB0hnZXUVUFVZyMx22881l3mieY79qJAy&#10;pB6HyFmsDbiq3QwGxR9FUSSl+P4Pv7487345ni9Pp9cPd+675m53fD2c7p9eP3+4+5+ffvz36W53&#10;ue5f7/fPp9fjh7vfjpe7P3z813/5/uvb+2N7ejw93x/PO5i8Xt5/fftw93i9vr1/9+5yeDy+7C/f&#10;nd6Or/zlw+n8sr/yx/Pnd/fn/Ve4vzy/a5vGv/t6Ot+/nU+H4+XC//1h+cu7j4H/w8PxcP3zw8Pl&#10;eN09f7hDtmv47zn892f577uP3+/ffz7v3x6fDlGM/f9Bipf90ysvvbH6YX/d776cn/6B1cvT4Xy6&#10;nB6u3x1OL+9ODw9Ph2MYA6NxzTej+cvj/u0YxoJyLm83NV3+/9ge/uuXT+fd0z3Yue5u97p/AaS/&#10;/+1vf//rX0U3X98u7yH5y9unc/zThV93P3/90+kewv2X6ykM+9eH84sMnwHtfv1w57uunYbhbvfb&#10;h7tpboZpHBZNH3+97g4QdL7vZ/A4QNCOw8Dv8H+3f58YHb5crn88ngLT/S//ebkuQN3zW1DzfRT1&#10;J5g8vDyD2b+923V97/th93Xneu+nIaF7o3UZrXP9PIzT7nHnmrbtBrcI+PlG3GbEvW/6vt9mjOZu&#10;Qjg3+qYdthn3GfEwNbx9mzEqzBgPs5v9NmOfEft5Gvy8zXjMaEHeja6iCubwTYqpdW1XYTxntKqO&#10;XY7e3I1NN22L7Er4FC27HD/XYGJtRWqx/dsQnVMU7XIIwbvvx5rVlSAqunY5iq6dR+ZJRScljopJ&#10;uxxI1zsm6VjhXUKp6LvNoXRD1zom1+ZMbEssFX23BZZ+aEbm1zbvEktF322B5Th2Y8262xJLRd9t&#10;geU0zUPNvtsSS03fBZYTGncVLNsCy87hzbptR9IVWOJKps5t67srsGynHugrvAssh7Fv5sq87Aos&#10;23kYBlfhXWDZD7OvzcuuwLJrh3GsyV1g2XVz431FJwWWqr4LLFv+qdlJV2Cp6bsvsGzmceor+u5L&#10;LBV99zmW89Q1U2Up6wsoNXX3OZSTb6eadfclkop19zmSI1ZSc4J9AaSq7BxI37qZWbbpp/oSR0XX&#10;RDPrCjU0vjoliWZWYtx83bSHHMYOZbcVqYcSRkXXQw5j6+exZtgSMK6LsKbrIYfR9UQ7FeMbShg1&#10;XecwdoSvNc4FipqqfY7iOLRDhbMvQHR+7FmZNsNVn4Po5qbzNdYFiK7rp6bGOgdR5PB9jXeOYu/a&#10;yVdWGl+AyEagr2okR5Ggq+ubikJyEN3kvPeVRcznMA7NNDaVeHjMUXRsNMamEo+MOY7DNI8Eopsw&#10;jgWMKuscR4+PnCqr41jAqCmEHds6GUfPElbZ0oz/FIxjDuPU9oOrWMhYwKgZ35jDOKFsgudNXU8F&#10;jGzFeldZGqccRpV1AWPPqluL4qccRk0hUwFj303sbbYXmemfgXEqYOwb34yVTe+Uw6gZ31TACOue&#10;Defm0jjlMGpTRvII67LR983UVCKzOYdRm+hzAePQkKOpsc5h1NzTXMDIEjO1NdY5jJpTnQsYh7Ft&#10;5gqMcwljJQSeCwx92wy1+TLnGDoceyVz4ZoCQz9M1SXGNTmIvR9dxe2R3sntw6PnqRLfuCZHkXW0&#10;a7c9iGsKFP00Tl1lMpKGyEXBUtuKe3JNgSN7mX6srGCuyYF0U0+kX5O8BJMsQ83+XJOj2QI9K96m&#10;Y3VFXsd5nm5qKi8yO23vW1+TvMzsDP3cVyUvUzsNK8hUWX9JWWUQjUxLNpybfopMUUbd+rHFP1TU&#10;kgMqplKLhskr5bwbEnqVkMQVuR084DRX5c7hdL6bqlZe5HbY37e1ra8rczvMH18zlSK30+x8wz87&#10;Pwyd/zYhS94xU4hCmqOokOYQKqQ5fgppDp5Cms9EhTSHrU5a5HAU0tybKqS5L1VI7Wh1drSKpI0i&#10;gB2tzo5WZ0erSNTUZS2yNAqpHa0iP6NwtaNVpGYUrva5VWRlFK52tHo7WkU6pi5AkYtRSO1oFWkY&#10;hasdrSIDo3C1o1UkXxSudrQGO1qD3RMWOZe6rEXKRSG1e0JvR8vbPaG3o1VkWZRh2dHydrSK7Epd&#10;gCK3opDa51aRVlG42tEqMioKVztaRTJF4WpHq8ijKFztc6tIodS5FvkThbQ6t+gS+Jz6APaPqTXg&#10;8Otr7A3gt91e2k9+cgSX0i3wdrpIV4L0CtBv8FMo9cMFQvnbnL4r6BFD6LvYm/A79H1Bz+QV+tDr&#10;8Pv8h4KeAEXox23+vqBnwgn9vE0/FvSyDZMH2F8t3RW/M4KpfCIOmU3T5hNz+UQcNDuhrScIRXMU&#10;pMIdpNoeNyXF4ok4cLc98q5EWnYs8g72IptSfYN1HDmbjM0nSrSlchzeURl5ibfUg8MTlZGXiLdx&#10;5NRvN6UqMZe4X96BCjefKDFHdcsTlZGXmEu8Ht6xPXIC2hxBdnPLE9sjp/RYPBFHThC9NQ7C2/wJ&#10;iaFFKhhtPlFiLvFxeGJ75AS7xTviyKk4br6jxFzi2vCOyshLzCVmDU9URl5iLvGoPLE0Mf2u54Fp&#10;Pg6JNcMTlZGXmEscGZ7YHjliFO+II6f2tqUrBC6eiCMnuNt8osRcYjuRisBt84kSc6mThSe2R85Q&#10;c6kkJgtPVEZeYi7xVniiMvISc4mlwhOVkZeYS5wkT1Bd2hx5ibnEQOGJyshLzCW+CU9sjxwAcl1J&#10;7BKe2B45UBVPxJFTudkaB5DlT0jMIe8goNh8osR8iiOnzrL5RIm5FFnCOyojLzGX2kl4ojLyEnMp&#10;iYQnKiMvMZdKhzxBDWNzHCXmUsAIT1RGXmIudYnwxPbIMb0cDyk3hCe2R46RFk/EkVMi2BoHxpo/&#10;EQoE8hJJ/W8+U6IeEv/LM9ujx8TL98ThS6p+8z0l8iFPv7ynooESe9dEFUhiffM9Jfohqx7eU4nn&#10;CPOL8UiyfHmmooPSAkIKfHlmWwdMwvI90Qgka701HiZs+UzSQSWuY+oWz6TATrLM2XuWNS9uAM50&#10;fX/b732+29Hv/bM8w35gf5V9Q/p195Xu59gxvHvk99gQLH//cvrl+NMpUF5lD+HocoqTahppupui&#10;FCvd82tBT6uJNPahT+gnikuL1Ikq/XwL3NtmpNsuUrcDpbkqtZsn2VkH3tRT+zp154a4IZjoLVzy&#10;6+gtSZB+Rkl6yBfboahF0azOe6AGww5XJJloiFDk9kMnPQCBehhua3eSIP2Mkow0JCXedFCmTvFE&#10;lX5G6skPkqAU3nT84qqqGqQhKaE5e1oRq9T0tw1S8Au85w5TrPHu6NWWEg7Uc+N6Rd9d51pJfwXq&#10;jvJHnXffzlIyDdQ9cNapKb7GUJde/JnovSq3pzc/SeLdzUcnPaefi747jIPpu0ii85Yqo1nuvqGP&#10;abFB6oeaTqSdWdo/bPru236WQhXUNIloWPbdwMSM1KqdcAohIW+wQQrjFLAX3tIhXLcqit1U3SO1&#10;OneoAU9xeTbMS2rATVyXDHN+oBcibjwM/oQenzbNtFH1VTTGjTevqfpBvMl085qqjx0Gjg1FDeYe&#10;PNl1+rnY9+Db25zX/TftzP3Nx+py0xoXPcRk0Mk80Zi5IK/7b0+9OHlk3X/TqtpGD2GwE99xXib6&#10;QU75KP6bTg5Odljtm6VhuM1L1X/jqrqEpe6/mTq0pi+S6HPeo78YDBv8N62tc5zFBl81NqwNC5Zz&#10;o/pvugrSnDf477Hr+rhe0qOu+W/6n1l6gk4svJmWEUuL3KhQGiRsa9o4znP0EAZ9j7NbkVf990RE&#10;d0Ne9d+T65o0d/QYYmo72ies9j0BTtT3pM+dCXRSNKPHVZz4YjFZJNHnPEFdJ5UpWQF1fzJxUC3F&#10;PrqvYtlz0kAaeKt+EFPqYprMECPPdCBLLSHwziLw5LfTz8V/g98Ned1/z70LXSZGuVms5WBNoFbX&#10;tNkPHFi16nsePU37kVqNvznCMN88shp/M89og1p46zbI1nue4zQOR5jqAQqbp6ZPq7E+e2i3Yy+c&#10;AjF1atJwJ6cqFtl1H84uvmMuB3KDU2En3zMrIrkacdJxxxJhDmcZJ77C7GvZ7jfu5mxVR+6wXA6p&#10;RtnVSFzsfI7hm8GVc0RUTlCaNcN2eo4Ls0XvjubrmxGo3tw5z0HYZAS6zTiW5jSXDBbJpoPlOQzV&#10;Yu9M6vnmo9VoiLwFzZOJuzpVqWB2jHYRRvfpgMphhOR41U0+QR/phuRLVQ8mO9RJur5t7tG1I/Mv&#10;ZTPUuJyTIh29nJG76tg5GsvGKQ1V587mPSURJ46PKqkVdiusd2kt1TVDl6NLJqYvphy4YTqloare&#10;nbnXz7egQbeZTpYO8x4RH+N92mzpG1DHAbE5rdaG2dQx9xKqeoju6Ilmw7AYgcG/98B0Sz+oSRYI&#10;XBentiFK52xby4HgIIzFR5JlSZ7AEEvfMo7MJkOgnpOnBGUtjcN5nZs0Qs+RpmraJx8s9Eyvegoq&#10;1yVJeTJtKVmcArD0cwnEXAYV9JM0LNflXy0Benrf6ylIgL0ZGvQtG/c6/8yOJcSRXpGqPNk0gX7A&#10;Jyj06yyUlZz7LhT6dZLPM9G2Rr66kJmFXEnTucxBscsiElaEWd2fBIu3okvCNP2M2GbOdSb2pwhR&#10;VWXmukPkqlhOtjBAztqvcF+XHRP3dVEzyb4umRbNZAuyRe/Zcm9BNQsmLDaThSomk8wiIZPJZ4EW&#10;9PqUcpxSiBso05TNwkSTS8iiUOh1l5MFudDrLi2LoU0uMwvRTS5ZQIo7AKGPl9Rs1mzyDYaJf7Z/&#10;McmfbY9M+sl2Xyb9ywHM1R50l5/tHeGvu/xsa2qyT2w47Xwt9p/tqwU5zeNnm3bD5M0SAgbPkCUb&#10;DG5Hqg5R7wafliVJDA4TQFMCxuCNs+SOwdVniSMD7ywpZZA7S3gZdJIl0wz6zhJ1BiyzJKDBTrIE&#10;o8UIs+ylxcSz1CjkqofP8q6WCZoldSFX53+WMba4l3FNR0OueveRGyVi8G9xjlki3eJ7syy9kGuu&#10;PSsBmLiv9QWL7FnxwqKZrDJi0XtWdoFcRTWr6UCuOvWsYGSxyKwaZbH3rNQFuerSszqaYapmNTqD&#10;G+CeGuxk2YzqETwnqFNt0eC+srqlwTVmNVGD283qrQaXntVyLbzXOrFF7rUGbdHJWt82uPSsdm7A&#10;MqvLG+wkq/lbjDBrKLCYeNatALnq0rNWCMv0zPosLJM/a+KAXI3Ysw4RyFWXzqVdqf3E4haz3haL&#10;0+3Wxhkh11w6Sb3UlWPivrb8mGRf+4lMmlmblSx6zzqhIFddOnX81GYFuerSuTIo9XBZLLJdG8Qs&#10;9k6jWuo+g1x16e3a2maYqu3aNmdwA+T2U0uewcVQ+Ertfgb3lbUSGlyjW9sUDW43a4I0uHRHt0Ns&#10;6bDwlstiY03NkErqybItqW6DTsi7p1YUg76lmJKa1QwZNio7qXRoSN+xsZej7OR+LUYYss+JWk09&#10;0kgRS/WW6ePJVS+FDsvcRNux2GWZ+FJNXcpLUKveHI8Zq6lQq84cdGKbosUfUjOMZQWLs13sTyg1&#10;L56qv4b6bBLAUBtYx2aoO6xqM9Q0VkQMddkVbEOP5GpHtBxqrbSriUoGUOnSXa3fUo9dZ5ahwYaM&#10;XJq1hsa3zCMYGiQzb2NosCFXmTyZoRmQTGjykpZq5uqBDQ02mXcvWtxTzv/wfLocye//TnO8LJZy&#10;1SJujQvjuAwxZuo3u+Nb37JOpge4BlhN7bMIR3Ka77U6w9SM8eQhVfSeZaVelpjmPh556igoc2Fp&#10;nZyUXDxZRK83c69OLvdIRvfW0dBOYbzKXfQX27M6epXV6hEVvujguNWZ3jiFO2qPJ5Zo/6MCopB3&#10;3NO7uDqWLZoAFfJeio8LTB3bVgVVHFg69SA3uNPyXdfMwE1IS4lY1nPlaAKqoO8qkhNWkuesc6c2&#10;FqOVTi4j0hQ5jl7uiBWL59oyFSbSc/EcXjcyam2otFvEo4FsRqRRsy77zMV6S4qgQ5Tb0cA0c9PP&#10;VLXjYueY9u1mx5vq3HvuQoureScRhlZPbpB40TtS4WYV7hSEY9TCJnBWDldweflA80rQOx1hnBDR&#10;uHND9mKR0o7M0e2qIqlVc4XWwr3jVlJtqG2HwS/k2C/32CrcaSlfYJItIJcdKuSUyRYT6z1eRPEz&#10;9CzQGbMIgy3T9qpwn3q5JBID5hZYmVgaeVp4uEdtoudFI79xx+HcjmYnS0w/bz0CN9npY5JjEQr3&#10;m2ZwIdoRGzoQbnqXm3dxaAr3G6p0EXqtwp7ZDBE6NqZwB5pokWTIOEqhkd/snaWDRJZGfptNA25J&#10;OfJD181trg4jx2g0va+egMa9kYsHq4pkCUh+hrCFfzXymxejAR/BFPLVR9KnQHe1Rn7zwFxvyq35&#10;Cvnq3+nYJ3TXyG+rBzsCrhpUyNe1Sc6ZsNusK3Jd+XAEnboMr+uqZ43lOF+dO8e+4qEET5cUHcJ1&#10;8jUm4MAYw1bI14jD8x6OyNe5s/WSCy1xS55haKtHFi2ROxq4CqLOfY3FiLp75QSLfIUjRXo0/E6a&#10;IvHoKY6Ug2C307rJ2aWf0em1a5Tq+XAOi2BVdmZnioFDqURRZBZhQy7npOrc1wie7kpuhlTI+ZBE&#10;zJGYuMtedVn5TLLTpxnvTDFpRgKqxN2gdzpC48pnQRWtj/E0tcVmHJl0uQAwGLBukbLpisGVxd45&#10;XcE5qYW7YTZxZMLHWqZlrjpimHi7jcUT0KtLkLQIY/Az7HSplkRy3YuxOMl2JijS4CPZdTfyPQjR&#10;u8ED06RM6jOS6/5d+rHjftWyenAaXjrzgjCGtUma8uWLJ8huWfk4f0DfxkJuWFc5asE3SyK5vmoj&#10;OI3tC7khJmgIOqNFWiIOUsJtPClpiWeakCZahDFES7SOYmMLuSEWa6TFYslTWiI9rm32sdnbEkfi&#10;ZrjpdxHGEKWy82iT3g0xcIP9xq05x27UCDsnN8TvBbm+O0B2jomEoXJXtbr3QDOysou9W3Y26J27&#10;nhdyw75JTuvHtUkWKW1XRoM0i9nC3bDn40priqULuWFH2bAhiOc4LPtV+jckbgiaMeyGyfNLP3Ig&#10;N+y1OUVFlBTILTt57ihB5kiu5wm4PwSihdyQhXAc5UnpHEOOgzMro9xliM1YMihylFNudBdyQ36G&#10;lcbHAMWS/SFHx/Hdhbsht8QnB/ku4UJuyFw5HGl0qZa8GMHaKBfjy1ANWTeWJiZIJNdzenxbZEjJ&#10;IkPG0PEZoXiXgCUfSVSYThZZsp0k9IBnkd2QS2WlGZLeDZlaclXs+hbuljxwO5KgjeSGLDNf5kmo&#10;yiknLSCnjTSljTnToWbI1/i9yMCnPUcleS9fq4p3a6Xt03beHocTM42JNr0h/Uy7G0LJGJRrlKAU&#10;A2yxtPo2xYUb4sXWwxmzOrGcuFsmBgG/sk/FnDjLFdEkqlU4c3wupubk0GudmHRSDBs8AYpGPBPd&#10;BTFC6F7nTFNOOm05YiwK8cjpksAZ16vlt9uBz5kuIyS3ohorfiReDslejFC2Lskw06e8SMK3WDXI&#10;Pb55kaRlvmmjZL8Tr8ij30TLrrX4wphtYIxa9qAd6Wpa5KaSo8o9cstIXGxJHmg6AZuUwp+9qm8i&#10;olhOIPtJ1reub/qOk7XSM6PZNk4wbUbIVGpZCcrJMXlEPM9xwrokRP/xalMCMxVLFod4AJ0bZ1Sd&#10;yLnQuF+caYPUJKH0tDhvvq+m5etaOjti1YFeZTWxQ94zXko6dROzWdHJTPYnzAa+3aFaLDmgWBSY&#10;qZYo+u5odIoXX/IY1qhJknizZ5QDwhp5EpwTKL06H1atsN/l0J7GnRaS6LwdbdCqMNyPFP0V5w60&#10;U3QtrQoxkHBkylRvSKiaesK7Rq64UDRDsTTKTgSnC4PTXGyRU7bSpKZwv005SXtjl3Vy7oiIFkMG&#10;hg/4aORUhaPsbDBvV/Sl5T39TMs8X7OJwSdBDbfEaNzlHPHi+gcKoRo53zKKSye5Ke5bUbiPlDyW&#10;jaIExaoiR3oCo94J/9UIgXb5GDiDF33WijCkLmNY48jXqLJ7EliLG8C+vHKpH82UdM/E1VxqONoi&#10;Su92XF6IbPXUNPmNND0oP6sLTB8kCFHZRFeophm25fHgORG3vgygl5h7c/gnda7yjfm4xkguVl3A&#10;iPrS9OCwvTqbWPfjKkPczJlQxQhaLhSI9i6hjhaEoo+YHUMo+cpUfWoz/+W7VRINcw+V4mdE1XF7&#10;g/VwY0WdOVszEj/LukQkr4QNOOh0ZFGOKyjUfNx8iDEdWWwO21dF8VwRETM0uDtJSdS0wlfHxoh/&#10;S4JGwV8i8hi/EF3S+VfnTZIlrtVy74PiMTzJmbgmoR65yaEqdyMp6aBv9i2TYoiUPAl0I/TAqvEm&#10;lROdCzkdpdRE+wttFgtvPgGuuKKCmq8ZKliSPUuSjNz1p8ntUtsMdR1MXNMgXyhb5CYUVAJGWU9i&#10;sYNsJAU7hTfhRdTJwI5Ek4TCS1pEWbnqUw0blIaKMI1JnyrTOLNvw/KPcfNl+4U30TSmXrVBZE1R&#10;FKutpm+KV8l1UuVVQjRagdKVTIaQy7dUpeP6xtZcm5ecBYip9rC3VUbJ1VMxhYuL5Wqbuk7YvscE&#10;GHHrqGmwY32IWHIVoyZ3T5UrWhXfXNU8G1/MjbtVkh+Nsl2l6EtFfEGe4y8EOlXkydbc2qpDE1Sd&#10;mghlmWn6voJXS7ZLzBtHpXlBPvkeS7/kCJRIgkk+RFfPeqatlgQPCXbUUdWG5Ka/zYmlwDdl0jiO&#10;L/dJf/w+/hIulub3w5fL9Y/H04s0yl5Oz0/3Pz49P4c/nD///B/P590v+2eu3kPH8S7t5y8vfzrd&#10;L/+biHtpT+J+5i8vf354+OZ/w/+ysAnvLfg/h6/avJ7kfQk8qL6+Xd5f3j6dP34vv/18uv/t05nv&#10;5BweT+cPd4frOdyzfTkcX4/dvYh52L8cz/vd2/ly/XB3Ol8fT5/P+7fHp8OP59PrVdSGbE+fH6//&#10;/fR5d37iezvXx/Px+Ol6t7t/gmUgETlXlpe3yBoGpy9nlPAP+vgx/BNBOWR0wik8HgayiB9H9fXy&#10;FrQQ5fthf93nfw5U74/t6fH0fH88f/x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x0AAFtDb250ZW50X1R5cGVzXS54bWxQSwECFAAKAAAAAACH&#10;TuJAAAAAAAAAAAAAAAAABgAAAAAAAAAAABAAAADtGwAAX3JlbHMvUEsBAhQAFAAAAAgAh07iQIoU&#10;ZjzRAAAAlAEAAAsAAAAAAAAAAQAgAAAAERwAAF9yZWxzLy5yZWxzUEsBAhQACgAAAAAAh07iQAAA&#10;AAAAAAAAAAAAAAQAAAAAAAAAAAAQAAAAAAAAAGRycy9QSwECFAAUAAAACACHTuJAlHwIEtsAAAAO&#10;AQAADwAAAAAAAAABACAAAAAiAAAAZHJzL2Rvd25yZXYueG1sUEsBAhQAFAAAAAgAh07iQNE7JX+X&#10;GgAAtIoAAA4AAAAAAAAAAQAgAAAAKgEAAGRycy9lMm9Eb2MueG1sUEsFBgAAAAAGAAYAWQEAADMe&#10;AAAAAA=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85639,309885;114413,317015;144126,312478;173583,305071;204065,309885;232839,317015;262382,312478;291839,305071;322406,309885;351180,317015;380723,312478;410180,305071;440747,309885;469521,317015;451078,354327;422133,346179;391139,349235;362707,357383;332737,354327;303707,346179;272798,349235;244280,357383;214396,354327;185366,346179;154543,349235;125939,357383;95970,354327;67025,346179;36202,349235;7599,357383;18698,314700;47302,305904;416123,111293;436203,120587;451412,137129;459872,158970;459872,183784;451412,205717;436203,222259;416123,231553;392710,231553;372202,222259;357334,205717;349388,183784;349473,158970;358018,137129;373228,120587;393308,111293;390641,185;402674,4166;412147,12591;418121,24350;419401,37960;416329,49811;409757,59440;400284,66384;385008,287757;194526,72032;194697,56570;200500,44163;209290,3592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620A23" wp14:editId="5E2BA892">
                <wp:simplePos x="0" y="0"/>
                <wp:positionH relativeFrom="column">
                  <wp:posOffset>5360035</wp:posOffset>
                </wp:positionH>
                <wp:positionV relativeFrom="paragraph">
                  <wp:posOffset>8641080</wp:posOffset>
                </wp:positionV>
                <wp:extent cx="338455" cy="338455"/>
                <wp:effectExtent l="0" t="0" r="4445" b="4445"/>
                <wp:wrapNone/>
                <wp:docPr id="111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48325" y="8929370"/>
                          <a:ext cx="338455" cy="33845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卡带" o:spid="_x0000_s1026" o:spt="100" style="position:absolute;left:0pt;margin-left:422.05pt;margin-top:680.4pt;height:26.65pt;width:26.65pt;z-index:251675648;v-text-anchor:middle;mso-width-relative:page;mso-height-relative:page;" fillcolor="#808080 [1629]" filled="t" stroked="f" coordsize="4425,4238" o:gfxdata="UEsDBAoAAAAAAIdO4kAAAAAAAAAAAAAAAAAEAAAAZHJzL1BLAwQUAAAACACHTuJAf/4W99oAAAAN&#10;AQAADwAAAGRycy9kb3ducmV2LnhtbE2PzU7DQAyE70i8w8pI3Ohu2qiENJsKIbjAoaX0AdzEzUbs&#10;T8hu/94ec6LyyZ7R+JtqeXZWHGmMffAasokCQb4Jbe87Dduvt4cCREzoW7TBk4YLRVjWtzcVlm04&#10;+U86blInOMTHEjWYlIZSytgYchgnYSDP2j6MDhOvYyfbEU8c7qycKjWXDnvPHwwO9GKo+d4cnIbV&#10;BT+C/Ynbpp+9vj/LVbc207XW93eZWoBIdE7/ZvjDZ3SomWkXDr6Nwmoo8jxjKwuzueISbCmeHnMQ&#10;Oz7lPCDrSl63qH8BUEsDBBQAAAAIAIdO4kDaBy5lnh0AAO68AAAOAAAAZHJzL2Uyb0RvYy54bWyt&#10;XV2O5EZyfjfgOxT60YB3mCSrihxoZh8saF92vYJXPkCpu2a6ge6uRlWNRjqED+EXn8EX2nvsF5kR&#10;weKoGF+lYQkQWzPBTGZGxt8XH9nf/fHXl+fVL/vj6enw+uEu/aG5W+1f7w8PT6+fP9z9508//Otw&#10;tzqdd68Pu+fD6/7D3W/7090fP/7zP3339e39vj08Hp4f9scVBnk9vf/69uHu8Xx+e//u3en+cf+y&#10;O/3h8LZ/xV9+Ohxfdmf87/Hzu4fj7itGf3l+1zbN5t3Xw/Hh7Xi4359O+NPvy1/efczjf/q0vz//&#10;9dOn0/68ev5wh2c75/8e839/lv+++/jd7v3n4+7t8eleH2P3f3iKl93TKyb1ob7fnXerL8en3w31&#10;8nR/PJwOn85/uD+8vDt8+vR0v89rwGpS881q/va4e9vntWBzTm++Taf/v2Hv//2XH4+rpwfoLqW7&#10;1evuBUr6+3/999//939kb76+nd5D5G9vPx71/074cfXz178cHiC4+3I+5GX/+un4IsvHgla/frhb&#10;b/qha9d3q98+3A1jO3Zb3en9r+fVPQS6bujX+Pt7COjPGP/d7r0NdP/ldP7T/pAH3f3y59O5KOoB&#10;P+VtftBH/QlK/fTyDJ39y7tVm/otJt70m9XXVd/jAfQuE8YKrwk/rvq2G74Vbq8LXx+5uy58feT+&#10;uvD1kbFLtz/z5rrw9ZG314WvPzPs+NpjXB95vC58feRUp8IqHaYqJaYqLaYqNaYqPaYqRaYqTaYq&#10;VaYqXbaXumwWrLCtUmFbpcK2SoVtlQrFoV2zgevHuq1SYVulwrZKhW2VCrtLFVKP2lXpsqvSZVel&#10;y65Kl12VLrsqXXZVukTguXqqrnvWrkqXfZUu+ypd9lW67Kt02Vfpsq/SZV+ly75Kl32VLvsqXa6r&#10;dLmu0uW6SpfrKl2uq3QpSeHtPnZdpct1lS7XVbpcV+lyU6XLTZUuN1W63FTpclOly02VLjdVutxU&#10;6XJTpctNlS5R2lw9sdf997ZKl9sqXW6rdLmt0uW2SpfbKl1uq3S5rdLltkqXQ5UuhypdDlW6HKp0&#10;OVTpcqjS5VCly6FKl0OVLocqXY5VuhyrdDlW6XKs0uVYpcuxSpdjlS7HKl2OVbocq3SZmiplpqZK&#10;m6mpUmdqqvSZmiqFpqZKo6mpUmlqqnSamiqlpqZOq7XIT51WK7GfSvCnEv2phH8q8Z9KAGiGADWr&#10;TYN/Vpv1GmXut4DpDP6JRb/BfqJRZwgQGfXSNonopV0S0UubJKKX9khEL22RiF7aIRG9tEEieml/&#10;segM5iGil3ZHRG/X1gzdIaPerq0ZrkNGvV1bM0SHjHq7tmZYTjzqDMghordrawbhkFFvt60ZeENG&#10;vd22ZrANGfV225oBNmTU221rBtXEo85wGiJ6u23NEBoy6u22NcNmyKi329YMlSGj3m5bMzwmHnUG&#10;xhDR221rBsOQUW+3rRkAQ0a93bZm0AsZ9XbbmoEuZNTbbWsGt8SjzrAWInq7bc1QFjLq7bY1w1fI&#10;qKFtoYf+2brku0drnN//+qqdc/y02gk546eENFB66W+Hk/TspZOObvxPSXJAjAJB+dtL+XEmjy0T&#10;+W5RHgnh5fjYDJHPTfmr4yMrvJTHMkV+uzx+O5OHcxD5cVm+m8lL9SE3gPewtGL0By+fSCqKfEew&#10;5vX8Dl000v/FOTbzO3TZSOkX79jO79CFI1VfvGOuacnUZR3Y8MU7vtG1rhzt1aU7kFBe7pW0VvMc&#10;yytH73B2h64crdDFOeYalzZonmN55cgyL+eQrFfuwNSLc8x1Li3LfEew8rnOpRGZ7whWPte5tBfz&#10;HcHK5zqXpmG+I1j5XOeSQcodaPItrnyuc8kO8x3LK8egl7srmV++Y3nlmH52h64cbbalp8JjzO7Q&#10;laN5tnjHXOeSjclTIdVavGOuc2mH5TuClc91Lk2ufEew8rnOpXWV7whWPte5NKTyHcHK5zqXzEbu&#10;QANpceVznUvWku9YXjm281IfkpHkO5ZXjo2f3aErRwtn6amggNkdunI0ZhbvmOtcsgR5KqQAi3fM&#10;dS6tlnxHsPK5zqWBku8IVj7XubRF8h3Byuc6l2ZHviNY+Vzn0sKQO9CcWFz5XOfSmMh3LK8cB+lS&#10;H9JuyHcsrxxHbnaHrhztgaWnwtGb3aErB+i/eMdc5wL4y1MByl+8Y65zgfHzHcHK5zoXcD7fEax8&#10;rnOB3PMdwcrnOhcgPd8RrHyu8wyPyy0CfC+ufa71DHqXe5ZXDzO61EmGsss9y+uHyc3v0Q0Q6Hnp&#10;2WB883t0CwRQXrxnrv00pXPLewCTnc3jCR3A38V55icgCfCb9yDI6WDo83lsD+ZZXcmCNTE/gqv8&#10;LUv5eLcCS/lneTbk6buz5PP24+rrh7vMcV094gfhr8rfvBx+2f90yDJnyerbQfoJeN6EXltZ4iTy&#10;/EpETcCubzqmdPZlTBhQGdME7KqCo5DgsqBNbgJ2NUF1KS2eNhqxazSPaV1jNpJdy4hdo4bXgj8Y&#10;jpg0P2g9J7SR7KojttL3wWJaZCThiK1mAy1gmFCwsxFRgMeCmpG0iAexoPTV5BmJZrpeSFMQ7NA/&#10;CkfspesqgigaQsG1ALoiWLoIONu2f3bVfVxLrSuCWFQ44kaaJiIINxQLCjIlgh5ebEq76tQbacVC&#10;sEdPLhxxq4VCz07PVrATGRHnMhxxkJ6kCAKZigW1fuiZrgebGgEjHlEjytq9j22LXXV7Ri2o1oUM&#10;v6zCUXPRNcC7cOpRuAZY9Zospm+k/SaCZDF9I4wlCG6AnkdT9/l9BhFERhQLCloKwS054X3S07NF&#10;OhSO2ArjFiMOaFvHgkLtEkGy4X2rVjjAdsIRO7WZEeEwFtQScgQzMxZUXY8InrGg2jWyEYvAdr7s&#10;Ws5Z3wnvA8tGDhKfH1hVSeqQeRB199J7zmMCdwyfU2y6SII8QSTL6UVucePamUH0nR62NSJjOHdn&#10;HogZhHhwWU7v1ZHttl1111tN9JE0xFO3AsnLiJ7h2Eh2tREVHOmQeoeLafUZOxLo+iR8LUzdsWdM&#10;uo+do172bHbVZ0yagrSIjOEzNkJ3wdQt6GixoPADRRCGEQtarsJcFd78KiM6IGeLsGtZTDcK5Uym&#10;JuexG6WvBMHEIuKoWGBCCh4tBiar9sVc/qD+IhEVdoMlhzjp4dRbrboSi19bhS+YuXZbddAYOJx5&#10;o2cCbLxYTlEQ4iK7jRo1xMPx8P5cVh/ak6FcL/QvqBld71jOjICsozPdkfE8HMXTtnq4yGo9A49H&#10;a/Twk9PSaFEXn+dW4p5sXfxsrQRcEYsVgSqrOA9SlbRbeccCw5FUo90oVISELFJsu5GXNuUAxD4L&#10;FUmJuOiih+P1lq+ReXuF90msbcXh5+2LlYaEqTyf43Xm+OxaHCCKuSJH4kib9CA78mnj2FXHS/K+&#10;GPaPZHRtI7zWW+Q0eSfjpVFhOjisSB8osHXeWG9w88VhkEopDcK8wjpwvMJ5twqgoiyP5YRKhvFI&#10;uZk2wteHnKBO4YAbYb6JIKw4FFwbBlHe8l2sVdLaRiRROPX2jCjfw6l7XXRiuy2Fa14MicKp05SU&#10;xfXUqjtqvRFnB9qu5WAnM5QWPZlwMUmY5tjwlphUSkKCEkEHkmxKu+rUjcKqnTdWTcCuJqhOiSEG&#10;KCjK6e6IuYwa/zsHjW1Gu5aZLenpcTSizRk0GxWwJJQTJhe2pifV2VbRmTVJ36TAlPGUkLl4trdq&#10;zWvihjeq4w2xvo287YZ5NwTCsaizIe56rVFs69Cv6cGuRR9rpIoy75bUomuhI4ucNzdsHLuW8Xqd&#10;dyBhtteG5UAwGSmEZN6B1BCdRs+RuJpOm3+SzkfnqtNoB68Ze8NOGOx4QLDB45MqxU0WnJB12zq7&#10;li1srYBIBKVrNUKlhFw5WozVgKklWk6KBSfqaRQKSh3Jf5PqOaHmCJ/RisXUk5rEug344EScKVnp&#10;siZIh3qaJCYT7aJFvQ0ZT8vjtGHVrB6cLRlPK/20JevVvBBRJc74LCgPTCMaQUeiYs0aRhKcymoR&#10;ZmPD03K8IfWhiiWCTalYS7yvPlsL5xCegGzALRocoZhBCixmqiLaHn2taFpVbNuTPEEPCvxHbBjq&#10;8rHaeB16kFHpxHJqGKic4oOnhtYytFcNt92S5zNP0A5kweZbWsHto502b9WORCVJ/V87kjLHPGrX&#10;IIBGU5uP7hqSA5vXxymM1WJxpJNVhVNrZOooZKWxruMNu5ItdKi6w6ktHHcdA5g0viPexPtoCUMH&#10;xC6c2jKQDph4LKgpTSe5TbSPliN1a4LeWtLV4b2feESbek1gXksL4XLiLMTyTKADsbFa4tptCFRv&#10;mTCQvXgfLbXuWBPHcvVuS2rbQZN/5BZxcmHVBLLEOPpYeQLMNd4er3dGYtdTBcXiKKBTtZqR6AYZ&#10;ZIlYOOOxur10RDcn9hagJCsq15BuvBe4fUMSVK+Z+wbU7ch0vAxHLylWJWrhEtRzlzEc08CCHuls&#10;PLvhD4jE5DkN0oCbIWMaSoLGSnzmkgEveN7YWzqWg34o0ftWgZKe4hqGN/X44FC8S4ZgoYsXG4dj&#10;YpCMXaajbGDRkF0y3A6S8XOCLKIQPjDQcEWOLdo36BbLfexNQe8gScYU1Uidx5+zRfKqkvHakXHa&#10;7GQ/204JMFRHLdr5OjvRe9srokvPUrvWTjA9n+1a3hKSXWJnHtmn2TuxI8BoJklss936cxJ7B+hX&#10;fDL1IehD6H4K+yHyS+1gOmK+rh1N78x/oqeiz8l8MpqxN/p5UKRURyx2dI3iBjQedQgJWe8di3FI&#10;CLW/wuJmJ45LzhJ64bFPxncxtWnHwnvXavuRZgxdp+AsTUIgqGtneU0n6GheEUuVuvwpT1k7y766&#10;XvVOEzqQw4reaY6I7F33k6WdHV5JLytimSwatapNlhzj8TRfYvk2UgadnaXw3dZ4FawqQBar55MV&#10;GkhjTZL4JRwhfU5eDilezCss60/xok0w1nzqaB04yvcY5dSx0rIbNcbRarUbNa+jBXA3WvbLamqn&#10;ttEyvW8MPGGVP5LeoiMKJiDAFium+ETfKD+IQh5Ij4sPoSCKk/AoLIPQZn0oAvT0SW2TQkdIpIsV&#10;czBKUG45SxTeglPUnWeAGSR15xkEh+Rcx2SgHiR1RQwlhKTOzmBHSKo2GY45jSlfnYmyC0gW2wSg&#10;FOfJkFS9N6SlCcmyS2iex7mN73waCSsXkkXvaWBADZD5fELSQAhQKMqKp00DgZP8fEIDce8EZ75o&#10;E7vFJK1nJNylWEcwNDnzaUNXpJkqisS4fodnKNEQhWlcncHb6H6uCRaPsr2cedCE4roYvk612ZM2&#10;GPjf+pxg1sa7ZHVcoiTHxvZTOJ7hzjfK+080wo62S8jswzERufTUoVIiktYbagka00nSm0+IuJ1o&#10;Rd2Io14kicWhNW+S7FWPQf0SXhyK7R3psVpHQ1DUDh+HL8/Z0NmVkD4yYqQlVszXIFcrK6cFwtba&#10;0sQrIN0uHnEgtK6cbYt6BkJ46KR7IoJbAunhG/vFKLfEd3QbPRm0wSg5eZ6akOaR7xcrZ+wDmGE5&#10;vvKs4elda9W8IS0cgO9FhWt/x9C65nYt3XO8XlP8i9Qm4dSIannVa2Y3xpmnZUangapnz2i/oKEn&#10;7BGUoVqsM88CmCQvRhj24aqNnST0/lDQcCyUL0TQCiFW3XjtzzgajZWqJOahVNCKhbz2AJKGpjqE&#10;TgwyZDk9jJPVjp62xlEMrUTNBlFhRBsOvmtZTEs8RTtYA5d1tX//AqLZyv3z4bTH0/z+rUUwOsoO&#10;wOLM9y+9tnhN1mawa7HKBIgon0+MGp87HBLVqYDy0YYlwI06Jsl00bEo6gdcEh9mUGm0su1JJpGS&#10;oQ+MoobXVrX+xyso8YqSsp3wDkac5aMDZGsn6G3mJYlz71ANx7MLNSNLspf58K6zahN4STjmaNsp&#10;rjFS5qi1SAfsKxbUFKoT4mY4or8USXJXqfjzslviHAZ9r7Vr0f2PphZ0sYxIFjPoywaAMGMvMhiM&#10;who/gwbeDJ+Gz2gmAfJtvBjjuSfyioy9ZolKOj7mAn/m7WkIwWNrsDIjDUkRV0Yk1rDVb03Az5Nn&#10;tDeNRnJwLbXEa7+xCu11VbzAwQTLYgAwxc5K+DGyagSE2Kf6qgfSmrB9xMvO8Qk3zaA/QvZRdQ28&#10;Kl61nR70ZmK7ljXkVW8I5XewmL9BnAhNQW2mZSi2WWHL2Lxm13idj6xaPQUaE7F/NN+DF9vjDTdv&#10;BuAtTr1H9Y/oQhJB9bgtA8/Nh6MMjhdjUQEM+VgzHmjw4n/8kCBP6LGQt1EjbXtAbNGDIpIaZPGF&#10;h9gc0PJT0A2FYTymJQPoI8eBzhMM9HTZmBpl0Rknu2SJUCtZXrhLllxBkqzdErYW1Uo8piWBkIwP&#10;iCeWN0g61EvHtM9S0OeUX1+XXQxdu2SJKkn2s9dX6LiOjEbG9b42OJ6epbXWaC09n2v5pQMSVOiZ&#10;t8Y8tyNr6YFzQE7IRtvt3N7l2wL5OakP2WoTnbolvIhbEhPq6QDKmSRxnugFqF9i/hhItIZz5uLx&#10;prbqiEUN4OD6nCwQ4fU0zTpYbANhwwIw4RoCr1frYBE4DROHOA5vaE2qbbI8AV/d0YYNSz3QgdBd&#10;YtlM7lXkU8cSpDTaB2ZYzgVJy/dYNBy1GUAzQ4xpqSFJNidJlr9Oz8lSYkiq3lmW7fsJghOJXKYj&#10;fIaIxE3TO77OQLyNnSVasfj5BH+FzW71Kaur3I5oqea2iS8uMOtQe6cFpfuQDq8fxFHb/BIte93X&#10;4eUpkjOY/8SnNpik+mRa76NHWfwShRCA3Gh9zlAJ9OduBDrwQoCiCBQ8sbjJARmLxcBEiHVYfOfA&#10;keUMoL2Ts2R5SP5gVZgrWm4DeI1o0/IlDsRZDtb1DNyTNF58MiRZVqm5Igchr4CgBmjeAJ2m0T0P&#10;hU4vZG0Gu34DnXJJy8QhSXbCsntIktrCKga4HpLhGnSKK/EoBp2CJEDOtVVL+P4TOa1WgYFRTCQN&#10;Ok0j+WSEV4oIaGRFVn0i6SA7b9ApEpl4561IRhYVl6lWdoPAH8e7UUNT/hRBZNAGDaSBYDEGNqQt&#10;eZfQ4IscIqKpDTpFhh1DAwaxgCYa77iBNmlDUnWDTvHiJplagaWE33Yehk6DqkB1ISNq6EprEuAN&#10;Ok1rYuEG0CXG8TDID9SZ+DwaiJjkQyWRCg2WTD05uAad4nNFsQoNOgURhAmWVBqcndhZ+TPiNbF4&#10;MQoYgy8Sq9D3keU+rhkhI4f7qFVJft8mEjToNLXETfl5FI5YOKKdcPk+UCio0Cm+GUJG1AYG3tmM&#10;XanbdXMjdIrf2kam1vwAvzwuzk7cm8kXEaNVm38UKn0opw6Xfb/PPDgrrCwkML6Lw6bjraip1IvR&#10;SjwUDsRBeWNyYCWABezB28yW99hV8x/LAYZbAdPhVrx0YOmHJT/sI5Heih5Ik9+728OtWKngMqFm&#10;LFUdiAXCJ5Y8mY+oBkOf0XJ0umpL++k+WiVBNWPFCdW11Tv09FgJRc+jVWX0hFuhR23GakdqhVaO&#10;Uru2Cpd6CiuametxbJT5ModGmXN0tADeKnajjoxSD+6oBg0KjoyC4hinCo6+0NDliA6Nho6MwgnG&#10;AdaRJ3yBMQ5zjozSNMCRUZpZODIKB8dmN/oxy38cHaQplSOOaAeR8GR4J038MGZBRmkuOUmy9HR6&#10;TpbxQrIgozSJdmSU5uWTjliqP+mdVQ/TWWIFyXQ+WY0znXlWNk12xCqxyTZZcTfZO6sXJx/CStDJ&#10;L0mTJwzS1gWihbK7T1p7u0em5bwjoxQhcGSUgg6OjFIcw5FRjo1YwISZkP20GMwxHAvrHBeyTIFj&#10;TZZ8cPzK8hmOiVmKxHE2y7o4dmfIKMcDLTeEJPG0lm5ekVxGRhETnP5pml1CRq/JWkVg11IZ4L06&#10;I0ESxAZ8JpMkuAkITdpFYLgzGE3Fl1Msu5VPqBSEmuDjYB3bPhHCd7vRDjTF8cEMt9kJqbS19wBo&#10;vwGvwBnmTiwVn78tvVWcm7iQyW8K5l1ipFIwlnR21r9BI1/XzmilIAdY/4bwSvENPZMkvSt01nR2&#10;lhOBQlGAK9pjAy1DTzLr24FgpM/JyKWgpJSciPYXQQbSFbGPmoC4o9bB+qD48IdaHOut+mcwaL8W&#10;HzXWU8d6wHgdQlfE+sr47pbaJutVQ7LsPGWZQrJoE68TEOto1TNQnik+uWJ8AtL7h2RZEeUTTM/J&#10;qKbT2hnvAZI6O+NSuI4o29T1TummfpYo39TPJ/Y1roH8zLeM7+J2RCmnbpuUc+r2Tkmn7kMo69T9&#10;EqWduq+jvFP3n5R46j6Z8rHcz1OOl8cOyj31eES5aB7jKL/N4yblzHkspjw8j++U2+c5A+Weeh5C&#10;OYie21Beo+dLlHvqORjlnnpeB9OL81bPFSmj1PPPGyTNfzI+Kzj/6pPpc9rvbeNrt3Yu30//3SWM&#10;H5y/Upn5bYxzDN5OiZv0LIGGpXxBxj0FPbjkdfTMI2WwMZEKRpV3l+w5GfcUv75J4xHjmuM7mTo7&#10;457iN7eZJInveJtJOXOMZQ/ClkmShjaSSWN/Ev4Qzu+N3FOcX9UR457ik542O0FYQe1S62Dc00zt&#10;yueTvaqBRFV3icVifAJfTzKL7/iAk0oy7imKHc0AGfcUyKbuEuOe5g+a5rWzfAnEMp2d5WCQtFyR&#10;0C0gaYxSghBcSJL8c5Jk3NPpOVmeDMkbc2/fT8o9dR1R7qnrnXJP/SzRWsbPJ+We+pnHZ5mIV5Ry&#10;ONfarI5z26S1ods75Z66D6HcU/dLtC52X0e5p+4/KffUfTLlnrqfp9xTjx1QVlzxeTzCUYn7Yx7j&#10;KMbicRNmYjicYWp2Ldiax2KKBXl8p9xTzxkoZuV5COWeosTWk8y4pyixFZFgL4GjxDZ0i3BPPa+j&#10;3FOU2IoesBfgPf+8eAHfdHMDwnqBy1KE9ULWZrDrNwgrlzSEFZLxufbsHpIx48wrBoqJexVCcXav&#10;bCh279US7Qd4BUZ7DF7V0b6FV4q0F+LVJ+2veEVLezZeJdM+kFfetLfk1TztVzlCQHtgjjrQvpoj&#10;GZSB6ugIpaA64kI5qI7iUBIqirmSY1IWqqNNlIbqCBbloToqRomojrRRJqqjd5SK6ogg7Xk7ykj7&#10;6JAsCCtlozoaSumojrBSDsE0JiOkTs+JbDOsaKe1M0oqJEvMwffP4wxi0hHjeUx6xz3xc9pHqykf&#10;ZTqfjOMynXnGm5nsiDFTJ9tk1NTJ3hlnaPIhjJw6+SXGTp18HeNLuf9kFCx3yYzU5V6elV8eOBjx&#10;zGMRo7J5eGPkOI+YjG7nQZgR+DyuM0qgpwqMZOjZB6MtekLDiJCeIzFqpaddjKzpmCqjfzqkygil&#10;ntEyiqonyXxExVPpM1oqT1dt1QHdRys4mGa8hmG69rKInR6vtNh59OKNnXCvB5nNeInJrNCrVmbX&#10;XggzT+G1NfM9Xq4zb+YIAPOPDipQiqoDFZSi6uAHpag6oEIpqg7SUIqqA6iUoupgEqWoOkBFKaoO&#10;etGUwIE0SlF1cI5SVB3wo+mQg4iUourAJKWoQtKIp0ACwpbFJEled5rGZBTV6TkZRRWSBUClqfW0&#10;n+zVsUlHjKI66Z1RVKezxCiq0/lkFNXpzDOK6mRHjKI62SajqE72ziiqkw9hFNXJLzGK6uTr2Luc&#10;7j5pee4emZb87uQpjOBxg0ITHooo3OHRjUIoHjApLOMxmEI9HtYpfOSZAoWkPPngMJflMxw6sxSJ&#10;w3GWdXGIzxrjHDY0ABWSpEA2sukVSQNQ8Yue3nbnx4/f6Q9/Pp3zz/dfTuc/7Q8v8mXU0+H56eGH&#10;p+fn/D/Hzz//2/Nx9cvuGd9ybuTfO/nz5y8vfzk8lD9eN/hHXHv+479++vTNH2OuUxkmzzUb//lV&#10;bns9yHwWHCD19e30/vT24/Hjd/LTz4eH3348rnav94+H44e7+/MxP8Ppfv+67x5kgPvdy/64W70d&#10;T+cPd4fj+fHw+bh7e3y6/+F4eD3rsz19fjz/x9Pn1fHp84e78+Nxv//xfLd6eMKQWUSecxry9KZD&#10;Y4DDlyM2QSbShZQV/pD/0aB2fyEnI+Xb80LK4+uqvp7e8i7o832/O+8u/z9Lvd+3h8fD88P++PE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SAA&#10;AFtDb250ZW50X1R5cGVzXS54bWxQSwECFAAKAAAAAACHTuJAAAAAAAAAAAAAAAAABgAAAAAAAAAA&#10;ABAAAADzHgAAX3JlbHMvUEsBAhQAFAAAAAgAh07iQIoUZjzRAAAAlAEAAAsAAAAAAAAAAQAgAAAA&#10;Fx8AAF9yZWxzLy5yZWxzUEsBAhQACgAAAAAAh07iQAAAAAAAAAAAAAAAAAQAAAAAAAAAAAAQAAAA&#10;AAAAAGRycy9QSwECFAAUAAAACACHTuJAf/4W99oAAAANAQAADwAAAAAAAAABACAAAAAiAAAAZHJz&#10;L2Rvd25yZXYueG1sUEsBAhQAFAAAAAgAh07iQNoHLmWeHQAA7rwAAA4AAAAAAAAAAQAgAAAAKQEA&#10;AGRycy9lMm9Eb2MueG1sUEsFBgAAAAAGAAYAWQEAADk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EECA4C" wp14:editId="22D3969C">
                <wp:simplePos x="0" y="0"/>
                <wp:positionH relativeFrom="column">
                  <wp:posOffset>4645025</wp:posOffset>
                </wp:positionH>
                <wp:positionV relativeFrom="paragraph">
                  <wp:posOffset>8608695</wp:posOffset>
                </wp:positionV>
                <wp:extent cx="438785" cy="365125"/>
                <wp:effectExtent l="0" t="0" r="18415" b="15875"/>
                <wp:wrapNone/>
                <wp:docPr id="107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980940" y="8928735"/>
                          <a:ext cx="438785" cy="36512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65.75pt;margin-top:677.85pt;height:28.75pt;width:34.55pt;z-index:251666432;v-text-anchor:middle;mso-width-relative:page;mso-height-relative:page;" fillcolor="#808080 [1629]" filled="t" stroked="f" coordsize="1466850,1217612" o:gfxdata="UEsDBAoAAAAAAIdO4kAAAAAAAAAAAAAAAAAEAAAAZHJzL1BLAwQUAAAACACHTuJALHABEdgAAAAN&#10;AQAADwAAAGRycy9kb3ducmV2LnhtbE2Py07DMBBF90j9B2sqsaN2GkKrEKeCSrCnLWLrxtMkajyO&#10;YqcJf8+wguXMPbqPYje7TtxwCK0nDclKgUCqvG2p1nA6vj1sQYRoyJrOE2r4xgC7cnFXmNz6iT7w&#10;doi1YBMKudHQxNjnUoaqQWfCyvdIrF384Ezkc6ilHczE5q6Ta6WepDMtcUJjetw3WF0Po9PwKcf9&#10;u70eX17VZcpkevpq55Bqfb9M1DOIiHP8g+G3PleHkjud/Ug2iE7DJk0yRllIs2wDgpEtB4I48+sx&#10;Sdcgy0L+X1H+AFBLAwQUAAAACACHTuJAsNTljfotAAAL9gAADgAAAGRycy9lMm9Eb2MueG1srZ1L&#10;jiBHcqb3A+gOiVoOMF3xfhRY1EKN1kYaESPqAMmsrAdQVZnITLLYJ5iNNjrCbGahO8x9em4xn4W7&#10;R1iQHf6bhGk0mMWihae7m7u52W+/m3/3t79++Xzzy/3T86eHr29ftX9oXt3cf717ePfp64e3r/7l&#10;xz/9t+XVzfPL7dd3t58fvt6/ffXn++dXf/v93/yX7749vrnvHj4+fH53/3RDI1+f33x7fPvq48vL&#10;45vXr5/vPt5/uX3+w8Pj/Vf+4/uHpy+3L/zr04fX755uv9H6l8+vu6aZXn97eHr3+PRwd//8zN/+&#10;Mf3HV99v7b9/f3/38k/v3z/fv9x8fvuKvr1s/3za/vmT/fP199/dvvnwdPv48dNd7sbtf6IXX24/&#10;feWX7k398fbl9ubnp0+/a+rLp7unh+eH9y9/uHv48vrh/ftPd/fbGBhN2/xmNP/88fbxfhsLk/P8&#10;uE/T8/+/Zu/++y8/PN18eofumvnVzdfbLyjp//77v/3lf/77X/7Xv/7l//xvm6Fvj89vEPznxx+e&#10;8r8988ebn77948M7xG9/fnnYBv/r+6cvNgkM6+bXt6+GdWnWgVn/89tXy9otcz+m+b7/9eXmzgT6&#10;ZV7GVzd3CPTT2Hbbf399+6Y0dPfz88vf3z9sjd7+8g/PL0ld7/jTNtnvcod/5Je8//IZzf3X1zdt&#10;33bNstx8u2mHaVrGouRduHXC6zLP83rz8abt2nlqu7wgdtnOybZdtyxTe91wfxJu+rWbrlsevHDf&#10;d00/XrfMJB3jG5q1GSt9nrzwOE5T21+3jNJdy3PbtN11n9nMh/A8rF0zXbe8euF+WIalv265PWlw&#10;Xta2aa6bbr0K27adl6WptH1S4jSw6CoT0notrv3CXFea9lrsm4npq/Taa3Ft566rTHV70mI/jO1a&#10;afmkxWYa16ayPtqTGru16WtTfVZj03TrfD0fnVdjt3ZzW9mH3UmLwzitzN71TvRaHLupmWpNeyW2&#10;w9DY7rpu2mtxmqZmrjXttdjSj36uqLHzapy6ce0qauzOauybth0qvfZqHPp+HufrFdJ5Na7NPC6V&#10;+ei9FtupW5faXPdejUs7Nuzcy6nuvRaxuOvAcrq01L1XI0cIp0Wlaa/FdjGzV1EjZ5GzZU27DkPF&#10;PPVeje3aDNNYsXz9SY/tvLZDrd9ej+0yD81Q67dXZNsP1vHrObHT11nspR9r0z14TbbD3DdzZa8P&#10;J1ViVpu1coINXpXtODLMyrYZTrrk5OjHypwMJ12OC/tmqczJSZd9N+ECXC/B4aTLse/Xtdb2SZdd&#10;M7Y12zqcdDn07YD05dbBkXG6bOnJULHb40mXOF9dbU7Gky7bzhy36zkZT7ps23WqGe7xpMt2Wdap&#10;sndGr8t1WpelciaMZ1U23VBbJqNX5TKuqLIy2ydNDmM/L11lRrwml6brpsqGn7wi8UbW2vqbvB5R&#10;y9JXtuTk1Tj12NdKnyevRRyoGXN5ufgmr8S5H/raiTB5HeLIdV3t9J28EueF46Oy1Sevw7Yd1xa1&#10;XPfaK5HzcW4qjt/kddj2HXa44r7PXonT3E9dxYjMXokcBus0Voz27LU4DgQdlV7PXovY1aada017&#10;Nfa2UCsmez6pcVyY7op5mr0au46jqWKd5pMaGeNUOw1mr8Z1xJu73onzSYsDBmGpaHHxWmxnZu+6&#10;5eWkxL7hnKls8sUrsa/Go8tJhW2/jlPFFVm8CkeWXcWhtOB6P/7x4qph4+IV2E5D1XdfvAKXaZ27&#10;yqpbvP56zotaqLt4BTLF7KzrDb56/a0Dh1xlaaxegaz8ua8cLavXXzt061Cz/6tX4djhJtSa9hoE&#10;o1i6udZrr8NxZflXZno96dA2bA2vWL0SJzCItrJVVq/Edcbk1TrtlTizC/tKy5wQbpm2DR4Z/vJl&#10;UECM7cSXbprGygqhOSe90vRaORPbxisSJIkPKqdi23hVLmzGmibbxqsStAsEpeKBtI1X5rD2LMLa&#10;rJyUOY1jW1mCbeO1OeJ41nyytvHqHCcGWjFQ7RnLAZ3hbyodP4E5lQOmBZ07rBlg3GRu/vUyOQE5&#10;xEm1xU2gfWp7mvEOa22fNDk2S22/t2csp2tH4rBa416T2JI6AnVGc1jucw3uw/i6gXaAcl1tfZ/w&#10;HPbp1FeB1ROig9c3sR0unTM06LqyLuPSVU7ftjvtTBCMoba+u5M+m3FihVemHOTZLa2ZkL3Wb78v&#10;m5sJj5V/jti436LH7QnREaJ+RwpRr8O66AnKEaLerApRrzkh6tUmRL3OhKjXlxCNa+uE24hW49rq&#10;49o6wTX1DpywGiEa19YJpRGtxrV1wmdEq3FtnZAZ0WpcWydMpt7qCZARovG9dYJiRKvxvXUCYUSr&#10;8b11wl9Eq/5QE6JxbY3xvXVCXeodOGEuQjS+t054i2g1vrdOWItoNb63TjCLaDWurRPCUm/1BK8I&#10;0fjeOiErotX43prj2jpBKqIDcW2d0BTRalxbJySl3uoJRhGicW2dIBTRalxbJ/xEtBq3hCfwRLQa&#10;t4Qn4OR3rUKU+FCoELcfCzvi7tevmR7Bn25ujYfzI2nKjaDx+PBsxAyjS0C5+LE1f5VWEDQ6hZef&#10;T/IYOZPvr+WXkzwbwuQLneOvtL+e5FnqJj9fto8baz0s/WcRm/x6Ld+e5C0itQ8INa9GTGLS/waL&#10;NbcvrsdMcvL0RR50ez3qfjh/kYfdVsY9nr/IAyeIuxzHWdMWwNk4iMwuv/iNrvPIibcuvzhr22Kt&#10;7XdURn7Wt2XFty+uR44r7Ge3yyMnj33VKzxi/4VFPvY7SE9ffnHWueWmty+uR45/fPodeeSJ2PRX&#10;dxKZzNMXeeSEGpe9Ouu8zyMnjLj84qxziyJsHEzI5RdnnVsqd/uiMvKzzi1Bu31xrXM8aT/yIY8c&#10;t/2qVzjUpy/yyGno8ouzzs0jt16R/Lz84qxz87a3L65HTrbT98o86e2L65Ejcvoij5z842Wvzjof&#10;88hxby+/OOvcvFvrFa7r5RdnnVuucPuiMvKzzi0HuH1RGflZ55ba2764Hjkd93M15ZHjKl6NgyH6&#10;L8xTtN9Bju3yi7POzQvcvrgeOb766XfkkeO+Xf6Os84tG7b9jsrIzzq3JNf2RWXkZ52b12VfkJi6&#10;7NVZ5+ZRbV9URn7WuXlL2xeVkZ91bp7Q9sX1yFGZn13zcrYvrkeOcv0XlvaxL8joXI0cJZ++yCMn&#10;UXP5xVnnax75ej1yHP/T78gjJ61y+TvOOrecyjaOysjPOt9yJfaJZUEuf8tZ61sKJH1TGf1Z71tm&#10;I31TGf9Z81vCIn1zPQMsWj9nWyIifXM9Byzw0zeHO3c9Byz18zd5AbSkBa7mjUTs+Zu8BMijXX9z&#10;XgMb1r+Np+LVkZY9/568DAycv+zbb9ZBcezgLV9/85t1YID71reKb8dmPPWtOHcHOXvz5pOvkwON&#10;J2j2vyXYP726gWD/k/UNv/32xeKT8sebb9DNMzf75iN/ztxr++9fHn65//Fhk3yxWIUJHcnVbh2f&#10;1qnj2EpTdAh+/nr+YOyX7DTxwQgEnz4oYuXnY26ftJql9pkY0tgjie26eN+Sqcji0JTLaiqtlp+l&#10;dTLSlq+k9RmCPzFDvXX2naXmNvG+xfWoixtZprROAneoizcLAyRS3lpfodoI8Rn+VbK05JRmmFnV&#10;zjRzM1gCyFongUIqui4Og9dyOibe9Q3Od10cKp1xwzbxBfKvEIdSYmk3E+8hcZeNVdRTfmY1NRAp&#10;sxM8QwvbbX4RKz+LeAernjDeWh+mHhi03vd2ZohJfIRYpPrOOimLgEnaXaHSifKzdKbpFuMfWGcm&#10;Mot1NaEX1kySnic0Vu36Ssv5eJ5Jyu92o3Sh/ExdgZwGISW1vfYN6e7atEB7gza1SUNEatBWXRqW&#10;RLLHEJG6/RwvPSg/c08mIyiktrkMssdnRar8LNJQ5dLKXSDxqzkZ1yG7wsvQtBwa1X5DdTWYHO1w&#10;FWXEbNelScnmfk/NskcMpb/lZ+73CEUtbdCFLYeprrY9QADKPVk6eK9Ceu6yu8gagEYlpCfSvdso&#10;IUdz/UBIj2u2oWs7cg9CSB9tk9zez8gyF+VnnhNIQLnfLN1ujwSLVPlZpPc5gYkOn6Dek2O+V5g4&#10;HOPV+R53Xa4zbLH6wbIe68SuTSldHmtwXUH3ig9QRld+/m5922nUi1NoPTYPXibUCKHNed+ZeJrN&#10;IDfyvu0R54QR++ewKZjFhasc9Uk/DBZHKRQ2scoPawg7B2ZhvTPM3m5r8XZhpde3HNO3m3Lu19Gj&#10;uqKQ308K5Jd2DyWKQsvPpFgmcD+I8KThodQXML3ZzzlIPRg91f/jGEUejnB9yTOH+ykN6aef5HgP&#10;JwD5ZRWmlznZfQwWZo9bUl0NyO8ujF0Tgzwn5A8PiUMGomJ9tdHn3QFDHpK4mB8+KP4d8ku3B7BF&#10;r+Vn1i99KO4jw4WUL9YPjLXinSIPN7RudNjbu/OLvN3HrM8PHmnxrZEfIV8L+cN5N/lhB//KOMvP&#10;Mt556i2vz2kZa5/rMhkAivUfo23MztS+np+OTWIk2iSv558lg1eT5QP6Ncd3739g/Rgp3S5Fbf0J&#10;rM+OE8s4oZt8YP3Dw8YmF3m9v7rJyMpZPrB/ucEFVa7Ia/vAvRVz3rb+R+wP5wm7pMhr+9ZzRhj9&#10;2uYnYj+5Woy/n+UD9plrvSWuCNl/tix+QG4/cL4Q8g05bgmdX5h/jq3cvj4eMQnwX8t86tOXLY6H&#10;VvSlD3fkZwKo3B/tO7R2zSIDpRHXBHm8weQhRzwfO1G6nBII+FWID9xg3LofcNoQJ+JK2g14hFxf&#10;tOM9ta7dTcRb3KMkrn1ZxLH3aSkEHGXEB66/p9a1F27iMJaTuHbxT63r+MH3PRCcIL7PzKIjH8T3&#10;eQ+EVV6rBBMqZvNrJhAQIr6vyEC06Rd8IJT1+2nRcbLfroEg3FuDQITvjQ30awUfIL7bsgA2QdSz&#10;m0rbhsrTdJY4gKrga+2GnsYlZuPOERA5iQi5YyqCN7lTMIJmuUM2gpW5M9yMq0LinIsQwfmcBxJB&#10;EZ2DE8Eonf80NxoBde7ZbOGeiB6c98dNQ4neOucyhA0fvivXYjXyfLjGIVz78LxDqPnh2J9Q+eLP&#10;331+eL4HHfk9oM/Gnu3CDy7X6csrPN8C7jicbyUCMkwYGHU3cQ09nbCBKeUwBqzaeh7QF44iVSey&#10;NLaqHplzQ5YeZGm50kiI9AXy1cuYCyc7Fs55IgBiaroQpKaeBGB8Mix2rw5tRnY3NYAyvBkxHbNd&#10;NEptBzD8aaWSSZbWEP5EVZA832Si9iRaWb/lZ45L7fp3Tj6MhL0CdRgoJJTXSeQsWLjknvqt4XsO&#10;GkMpt/met+VYgyBxHaiqlKQ1fA+02uZglPMXUE/E9jjjGTTnHrFCAgDh7XoF6yTiOVCuJbvtAbdk&#10;5T5pUnzA5VlBMFJAgztlS6A2f2triNHWaY3dUykoQxcUibIFUGt5mQa7DWjToZF7VJdTXwH3FVAp&#10;KzHgGnPlKsMVAdgeOJKVb30OoPauZR0uHH0OhCLHbAQg+2OeA4j9ocFAeHasjUDod6y6QFh5rOdQ&#10;zHrslVBIfGzECFoPqlZ2eQStdyYkgtY7+xRB653xi6Edu2UNgfWH2Q5hNceZgLiG6o8DJ4Q0HadZ&#10;CKg3mKzgNPi1MGRq1ocqQ+UcNpi+h61WFT8O+QhK7zyICEjv3JMIRu98nwhE7xyrCELvvLYIQO9c&#10;QnaKxIedv4m4hJ+dMxtBt52njLgE550jbuIKm6dug6UTzPyHWsclgEaRxWVmgZwkZq+Iy5khlqdq&#10;QhGX8w4pot9hcA3LU4sSBz+3rlF5tg8xTRGXSaMelCi7npH1TjmQMSf5I7sJt6LJQUpkr5IO5HJ0&#10;7ru2BAMRcaaXY5aknbGSVmXeA+nGgTVgdatsiQXQeFYs6YEsri2wOVHkz1LrOhc7wDXLLN7I6QEQ&#10;PO5Its4kDxQbzUBz5ORjtXclLxPIgg+Uc9rTAhqGB6k9sgIahbe6rnvShDUpUvJj02E78rxr9gEl&#10;Szq7UWdupqY2jKzCnPAJuGEEQ8xMaltTMkY0VGgqGn8fyTZlYlXAL8U6G/NhG6WmqVD8E/JOktbe&#10;NNJUMkrSGnv3bWvo3fU7EF64OQlELm6+A0GR02Ug3nLrJIC6uzUYiBLdAg8EoG73BGJbtzUDcTPF&#10;5Ep6DMBdxeQDTqtdH2anBeJ9Z7ECcLszh6DtBpvVHExnawNguzPkAazdnRJA7Qq7cUcQSLvChdz5&#10;FgDa3eEZwNndyRzAytyxH8DhnE8RANmdwxLA2J03FIDYnasVQNidHwfArjBVnMRCTgjgtc4DDWDB&#10;/eHeBnBm5zsHwHXnmJ8Q8oJJXmPrXFSgLk4GtK2oU9l2V+C6seuHzPEmQD0+KL+r/Nz5OTBlM3gf&#10;EcdRsIIaWBha51yvWgGATYphpqMf74ixCHGuA+SzH3HKuNbFqbC+ZKAVOJyaskKcKCfjyRMFxjna&#10;axYMohZnVnJGJ8Yhs2JwNnP2nUEQM4jWKc6WXS7IsHB6hDhZjZxNAEGf9qujRZvlZ9ZqhyOdIxJK&#10;VM/7rcMiVn4WcZbM3rr5saIzNh/J1YGcw/+UODB+Ee+wPUKc7pZ570coh0KceldFq1gquWbIs2Vc&#10;BcB2gfNfXwQrfJa83gdSBkKrPQVrSyoM2jL0imrr4Avwa9NuwkPBSa6Lk4DMAQybXPGmDVvjwMut&#10;03WhJpcfp9I2aWDRGeL7DB5Trw+/UIlTzDFbArOvShyXIHsy0P5tcdZnBi8gJ60myvqq7WGpuRyr&#10;kaCB0itaZw+VoS7zKOjQxtiA753mfWUNqInEdSgWOHBdiUVIoe2t9Zk4TND4PbFmpiAwxrg+kctC&#10;JfTUOncygCnq4lS/L9dmoI4K1jo64hZRznVhCNTpwTipPZ86w+9RQ8VEzjkjxcMknSDct5BN1rwi&#10;Z/4skqiID9wSSZ0xDp3QKq4M+YQkPkLJFYYDT5IDL4tzO0OoCRL3kll/5ouLezmc65DWc+ucaftF&#10;03IMlJ/5OIBFZofpFkaw2qSa+ol3UZK4hWJqqD2zkWeGEo7qzhpV/OHQp9b5UJkl8xDzAgYxIelZ&#10;X8CgjmNGnIjGsBxCHCud4S8YaOATSpxrX2kBc3EFd0KJ4+qleSe3St1HJY7ikyWIEMm4xLPfiSL0&#10;k2sGTDPDvctooaLoDEdGXu/k+CWNnHGyKjetApvwq1TrQ5eNHgGx5U6rZonbXGtGtrFnELiV+MiL&#10;DqkzrGRUIFqfOFo38RVCiHLdOIN5myOL46oow5FeONpwJI312Am/t27lOeVEHn3veQhETuQ+M5RP&#10;5W6ampl93rGVnGtSvGjViiCLe2AMdV8zK6tN3Zwg+VdWJFdGjmvGxdiVn8XoHeudWsi4BaLvx25a&#10;6YrcTWak014NYKAUlN8tAQfmoJwrqjEXO0OC2Z7iUJ3fzRgZ5o7Cz0L+sJLIE6QpY3AYYXLM9g6Y&#10;an+38Za8hMYh5I8jxK7fdOp2L2FwOaGQ58+q/8cBiGYJ1FT/j/MV+ZXStKL/x/FNJoIoWs3/4R2Q&#10;me7YB6L9w/mwTDZxupLffRsQbxafcLed64QTxetUSl+HZ4Y8kboyO4fjR8qLwQu74/xK5LmRIsbL&#10;O27FbbUMnCIN4UTvXjHy0DBFtO6Y+OScDcmrz7/z6ZFfCUuV/B4yWPflJS8XkSBPACz0C2pUAh6S&#10;QTZboj9HPIU8z8EI/Rpomw9cAC6Y1kr+iAYNEOPKsOgPcU527cHDoHyp9XDEssjzgdi/LlQmh85F&#10;dzU/RySOPJGE2C/GNC6ZSuhci/J3HI7A8gTlUvNzwBTIM1VivWFgCwpiy59nu+rzD1GggCygFFgU&#10;Mf8Y2ILhIA+hVaxP7lQViAh5CjcIfcFYLwgU8gQFYv4JZAvAxcuTJN+U/IGfIc9rjmI9O3gOeY5T&#10;Kb+jf/YSJnRrMf8HuIj8amdf1aO1yvsZoQP2BKhV8gc0inzPGSbaP5BX5LlPrtbPAewiTygv5M0l&#10;KZcEefKCRFm9Pw6Wpv1pUf4VIXNBvZGHaaX6w0MkGdIx+fwKKRV2is9Zfmbf02H2MfkjKRCTJ0WZ&#10;kcBY/yn7whlkMQjygflhRnK5DZPX84//g05z+wH9ki3PrGfa1+uHQ7rEf8jr9YlTyFsFpT96/QMc&#10;MStZPrC/8JEoK1Lk9f5tsIdH+9o+cIu/pCpC9ocrPmRXSn+0feMCAQpL8hH72QAY7MyygH2GPVVY&#10;yyH7T9UFniIt/dHnC0H6VNZn5PyiJgR1D3L7gfOxYdHv1LjA+dvwjI8Vjrb9FTnfGysfkiCzkP/g&#10;i1oE/BMqCB3Hr3Z/uJVhkErqvfauiF8NLU3i2nkDIm52dpz2DVesMbWgUuva9cTth5BexKVna+XJ&#10;CsMs4DjjJlFYJ7eu/XL8Ukv8pb5TAEmWtoE2UFa9jiowmVj93LoOWnC7eNG5iMuYyJyoDGhEQi5c&#10;xjUzmCIR3dptlQq2mQkEjCDtIJSp74F4FOe0XCmLhLtUEWId5tZ1NG1v8ZYFHAjW8UytklAaqsYC&#10;OEmIvrO4hhqIxfZIN4BkwAAbcY5TZzRQwvWKvbhHAIeBDDBw4zK1rmEegu4x46wRFIl3RSHB59Y1&#10;SGWvdOarQBEMDNiZJZlb1xAbacKj7IAE8Og3YfzWeAAdJI8wZisTgB6B16nokdrWuCZuBwBxktag&#10;KelzqpdkaYnI4oLavWhTfwDuXUCVsn4CWDK3gnjlO7XNRUoBECANYSpLSxScGYEOnqQ1xO6lNX7v&#10;pQnsRHLA91tnHtyc8NK2Smu4+Q7kTJwuAwkZt04C2R63BgOpJLe+A3kqt3fw61QSzO3LQIbN7flA&#10;+s4ZlEBu0FmrQOLRmcJAVtPZ2UDK1BnxWedj3QlBik0le93xY7e+RSbZnW1gZCpN7Q5OYlWVA3en&#10;ciDB7o58kCmVvXf+BKeEogY4ZwWcTvEOnCcUIDU4NyvAmHA+3KzpGM5BhL+quB7O+0Q5ikjiXFuK&#10;qSiWir0im/3mAAXGOeUBfo3z+AOsURdOcLgqZpCLVexF+70ofAGPys8EIrlAKMBpclFWgDDlQrgA&#10;G8vFh5RNUVQvF3ySyoa8VYfuXGgbYam5yNkaV4lOF5hHGHYu7p8C/D0HK/AYs2QHOtQCf0VyDx0o&#10;EmE2OsxlCvAmHaRDeWTlqIAI74gR/qTkfDpAKsIodXgXyVPJV3VwWoQN69C6CNfWgYERJq/DGiM8&#10;YQdlWlJCsZCBzwpSGuE4U2i2ALERBjVBSsF5I/xsCuUVGBlxzf4+UOoQt/wAwf8q0f2aVA92SDS3&#10;OfSnL6849Z6+rznyUDGMdW9hzqn1Yq7Lz2S2yW2T7C7SilDPVsIFyNJyRnmz3DCl1BNJpycHSsWr&#10;LC3Z9CCq/4GFxmXkAngGVnFPwqQQaDWVnhmhSFvqt2bSk1yc80XKwOYmkU+6IbctefRMIJnJLC3N&#10;EqQFeD5JWrPo4cQASmdpaVAhhwMxZ2lpreGq7jR0fRQM3XarZFtVmkEPe7MAUIFDjGMOCDX1W5+Q&#10;lH/jBnuS1sfvYAVfsi41ex4G01iuRGjHAYbNmm9RB7wSgLVCaQ24PKTnzW/Z5lu7UwPE/VwzMuCq&#10;cQd1yNVJA27gsHY8GJ56omnz8C5LkZuA+8qVy8IKDrjG9j57sYOaMw/bhJz81u+AS+8uxAbCBV5Q&#10;YGGltnUoQgF58v1ZWoY5oM7l0k8ghIIyUgCzQHjGDigpvUDoBxS3ZtQ5EFaCrlOVLI1Sh6x2h788&#10;qMKIRQEnyI1LuROgQ23KpO03CDRPni1f+NcBiIADldLWaZQafrAELTQn28UBaIMzimWdpDVsQlLN&#10;KG9b2xqSoQ7XXApmaYb8aEVlk9UMQElQkcvVlwBMNW441dbvAATGGxSU1k7Smh1PUXBcziSt3/Rg&#10;Je0vl2hYkLcuxpxZg5oFwbUaspKkAR9KPdHMeA4dCwxNlwGolCIGXeaWB2BYUGxUn9rWtHik99dF&#10;NHw88a5EruttehIMSaQNj7ZRQg9T0aSX1pC6l8Y4Y/hr3Cffb02Id3MS4MO7+Q6kMJwuA+kRt04C&#10;ZHi3BgNceLe+A1R4t3cC6Si3LwOpLrfnAzx4Z08iNHhnrCIZQGcJIyR4Z2Yj2UtnwyMUeHdARBjw&#10;7vSJEODd0Rbhv7tzM0J/d4dyhP3uTvwI+d25ExHuu/NVIlwA5whFmO/Oy4oQ350LF2FJOP8wwsFw&#10;zifhoWR4OM8WcUl6d25zhPPufPII5d05/NZ1xXh30QTikvDuQpUI393FQRG6uwuyNiaJYLu7CA5x&#10;HNE6mduFhxGuu4s9I1R3F9hGmO4uao4Q1VxIHuHBuXg/QnN3YEKE5e6QigjJ3cEggK6Sg+gwlgjF&#10;0QE4iEuGu0OHEJcEdwc9gbRJ/qfDtSL0UgeaIS7Zqw6RQ1ySYx3ch7jktjssESqwpPY6oDLCHHYo&#10;aISY7CBWxCXv2eG3iEtatQOHTVyx2h3yjLgktTtY28QVp91h5hFxB8mHxJeRE2+LHyJ9B+63YpgW&#10;biAuZwbUhYB+F1d0dq6WWoIrty612kGOzkXQ6Ywks3NXxO6r5NYllx1eKNaoiMv1zquR5epzZDdR&#10;qhUYJbeu96rdA+cuT+q7tgTsz4Lq0Rl5jQYR5rK0Lq0YArxhk8QDNpJZHHM6JGKBeTW04K4R+w7r&#10;mzsupTPy9IDEPRQKaoTAPkG4yCsycr+LaGKfmQB9HWesVOmMsNc55XNFhohPwBKwd0+3NRPgrlPl&#10;BupfFtfcdUt4lptOkZuBnZF5c+vaF8MbtAcPU9/xzoWnZyFB2R6Ra5NWJzSBghEvlcdFCg054ALj&#10;M+w3ErR/DdyY69dHnPejGHwkMoACsu87HXYY4b7sIx3TkIjYywDre8K8G1xulQVuIY/k87JpDFDW&#10;CVOLmQ4w1q2QZl6G2Ap1P3tgzSZwLRIBU+1lf5BP3y2n6vIurdnqJMIzWB8BBliCxVAEuOow5/YC&#10;6ZqqDv81J4wieAnXD/Ir7BEwBq+17J1ItQN7sCzZiEgtBVCqbA0jlRogaJR1oknqBID5Fl4AXKOO&#10;cwZsdQ1feOZZVpfG4P28tH8DUKMt7G3mAiAmRizZygA8aupO7QbKkBToPwDpsuiTRQiAxRxjqQsa&#10;hU7uHeRNBW5nQY2ZZ0ENxe+91Bj/PvgA+ZyKBEmxAer5rqxAxmNfBORS+H81E7AvrgDpfF+0gfzP&#10;vhkChPN9kwWKFB+7N8A252jMhiGQaUMb2eYEknhWNCuZs0B+8LCUAab5YYQhmoNgV7V32PcAz/w4&#10;OgK52ONUCrDMjwMvkEE+ztIAx/w4pgMU88MDCDxGeDgXAYL54bdEiAC7SxTgGBzeVoC+cDhyAWbE&#10;4SMGuOWH+xmglh+ebYAqcjjNARbK4Y9HeOW7qx/gzuDRlDAiwMtxMUqAVu4CoACfiCC/HOgBrpIL&#10;3QK0chcXBjhWLugM8Leg7ZWINkIqP8LlCKf8iMUjlPIj0I8wyg8UIcDFcxBFhE9+4B8ROvkBrkTY&#10;5AdyA5mccmL1k+CAhQJccoc5BajkDtAKMMkdWhbgmjooLsAjdzhfgEbuQMQA/9YhlAESuYM/Axxy&#10;h60GKOQOuA0wyKHCFFQ4QCB3kPNf5Wlf88d554N70imEM7+yXFm54o9jwfe7w16+MMHLz8QI53DY&#10;MdaItCWiUl/ANgQXaSZS5Y7pBlAFpDGi5Y0a4EoqdtWYNKAfOxTDOwHUta5KA/IUFHwGmq375jNv&#10;NpVL8jOLosx4mbnyM8+g1VLIITaYr6iWB7wOfS7PCb5QvdYT00c5iyxNuU0xJ1tSMUvDd6kzxSD9&#10;cS85SdsdAjGDlkfIqxCtippW9qJVebOHAF5UOJtxxsqrUFyI21d4mefyM883TNLMbQRYp1xfXfP2&#10;5ERag1T/5Aa5kCY/mEZpr9CJUt08ljLnguoddA61TnhtKhcy6aiCKWYQWluTH/ixkpNgq7X1bWQS&#10;q/tnWw1xKw8jxDEkaZyh1rnTn68DDLDt4HNWW4cOVYBPUsUsHCXO+y7JqFBU2yra11sHHWVpp6ES&#10;X9Z3J2QSkuGJmgnzl6eRVetszyLOXlVDtYJPCXUZKEKnKtxSnpFjOvWd11DlUK1yZ9r+9p0qNM/r&#10;VIQcqfUOgFj1vefptiK+cm9VzEzPjbBkL4gOeb9bidttr9QZdqAwL+Ti7GXiJM5MyiVGQY+MglKD&#10;GxKr6oxrnYmp2ww6c/TdaiOqFelmhrSNql9JxcR93vFhKF1VX+9Oq7j0FKYW4seaAYQWR4alSPYV&#10;aZdE1cy49U5BEwDSemd4+aTsJq6UUhVOiB97FWqGXJHOEoBKiVMGa37YmYXCM8JGeivGLlSGgzKM&#10;u40kYamWWEM992KB2VbY7urMePuuxck7lWMM90E1Tr2M8nxLSJrqZtn8RtqGvJGNBitBrBf4/Jit&#10;ZAQWbEZ9Z4CG8jJBlpYKQuOQBrM0u7SufQjrGJgszaIUPWFK8pv3vLTILaeqMhdyBRnEpBIdXrSQ&#10;hsqQjww2kzjZlx4kMPcbmI/UZm1ZcdvCnvrdjlKKJQlLtOD15csZA5cJ1Zzwjnh2XbmV06tR8ixh&#10;zjZz1VO5Upz6PDGR+m3RVP1MB5QkJb1Jm+8iykFTpYVCbaltezq1PoPc7hzzkyS2/cVJgUXrsy6p&#10;0M59wqp2KNfBXfKtJ1xTtBijpkuwLa6MZmnY/fUVy5kGJp6lealBtM29vSINSM82qvaEqnfZnR/Z&#10;R8IsQ00p1scY9eLKOTeph1zLmTtiJFzqPYE4li9Njetg27/ab+D5nHXECtnzmlVpu0iSvFaCHXVV&#10;HpyXy+zbfFP538pY1dvuebomS9uFTCFNuJo0P5k5qbt9RCGlhKEBKMJJ5CDjJd3Uk47He+vHFMUU&#10;ibOztEW69X5TejEXOQNog5cQl4bIInTp2iai+A/0xEJR2TZxSholzqfw+ZmTIo05gWmrRllm0KoM&#10;q7YP7VBUk9C13vaheWpMw/MV0vuq4uUZ5RiyvstFdwws12XrbVOeMVcsBqaQK5YK3bs0kYGwVRTL&#10;zZfo8eDkawEzS7C8pk2xQ5DTes8hGO/cGK4Fq4VFIjEbTnYmt0NF3+1R2rTvEed8EJ3hNnVBcLji&#10;BpBX7zsecqkbS4Fg6HFCnDglbWY6g0MrVi7J+nwVHHGOFNEZnlPc6TeB1nklmiBvgxIjfW/Q6z6R&#10;emZoMhMiIvNOkUsKNZTOSK1OBPqsk9R3vWYI3+yJjiwuV6Txi0t93MB6n/B8S1nEVW4mgxxzKezA&#10;RsUJLgd/wAhAkSpl8gMGhrRaKcIfMF4TGadMvAwYRvhDxNXbjAeMLtKFvBgw6E6aB2q5SlTdc+ZN&#10;5l1BZs484pqbAGEQdGvrN+aUh8zr0tSVzQQhXFZ8YiGNcrI7aWm/uq0AfLRnF2zNjtwVFS8q2A3p&#10;vGSp2UCZzmpP7LmVvAa5PnfkPwoqXH7mCjdQYos0wBBDqM0gWQYKWaV+gw4KN5ikgNF6tlEylQIr&#10;wSfjpYMsjfESPSFEyvgX0AQeYr3fC6dQ7ndr521dGmeyOOTgPSI0gJ1W7veTeG4FCIO0eW7bnJj5&#10;qR9wRKfEbps0ATaUB9HvQ5pjXwSzrifwy/ECRNv7KLkCR6ZVSFPoKqOTEGJECNlbgZu0L0macDLX&#10;2z50CYygCq+xFU3dNt9Uj1jUnFDlpPSEe9Z6xZYixcb6ZYtW9w5poLyqCK0IE4Q0AVjWPBiJWt9c&#10;oiywEXdpRBCOXzPlGwXmM6mdRjIlV8yyOndKlyu+Z+43oafwarBsRJxJO4DCIlyioAfVkjdpcpIc&#10;DtUZNKJDucQBWC9AD/Io5rPbOsEZUwA5vxtwP0nj6YHv1TTPFQg451maU61+7pApMGdw6wl1fAQw&#10;Coix5xlnLizUTylO1wJj0GmVH4XIw0GfegLcpfptb+9mH1JngXFmmOfcNq57PQjnRYwCB3DrZBKw&#10;6LQA52SPUOfRr/gC5Zy8ZhpQ2axoqqj0imQAdk3pkG24RbS0X36m85iMVKn/ogRZ0tmFEBAGx9NB&#10;gRe+Blbekuxp9QkIjYLAlo0xWZClugbBEe34MlnsU/0co7wv3vMmC9+rfrLz2kWpesUrcHULDABm&#10;9U63sW0gWm3TYgSMybAJb0SLqjD0oHLdgYOg7rpYfcNyKQoPSQj3AA9pV3X8qb4m0Ie9jmZ9tifi&#10;RMsY3xyvQs1RfeagyAc6kyFAMKwt2aitGz3Lvm6mIVVzQXMTxgSLGNtKr5TThSyDGCCDyuXqcHDE&#10;+6VM7e4HY9vrZtTi2ZxSH7fAubo2SEKW1YynKpY+uaImo6QskvqeYmEAxmxTBz1C4FOIQqxOwiDl&#10;QinUZM7mCtshHkCDP1VebcF4iNfGCEYN4bYlymoFEK5OHQpEyZswmRxhCTjusy9BkKISVvgPu/R2&#10;+0l0xEnDdRNKPLpt95+Fp+dmxGguApRyk43nxmU80e9dj9g+yxvUp3tfIiSJVEzlVh+IoGW6qm0f&#10;C5u4mjq4QnrfM3AbOjXKYzuC6lHmSLS973SeuiOhV5c+jAhZH/avkN7tE/6VuSzVOTlMH77vIN55&#10;dFaVW8NwPuptHwYbT9WuVld7cpwFLdxAkSxwxwyvd44C6+C9j3KC8eQR/Ml6T47DkUhQxVTQ2cq5&#10;S4hk+dPqKI8jHW67ehfUeQskW6QRPPwQeDncD6j35PBwIIhYOYNav53vRF0K3jsR0rtXhvEhCVWX&#10;Pvw9gnoqLArp3ZPEG7Fwttpvso/ZRaX0r2UW69K754s0b0jXpQ+HGml1kDhPPdI2iG+O1yL95qpw&#10;TkJE5gRIM1MIIvMNKJYpBBFdMtvFowusE06PXLExsgbZaTmhEFjfpLxBlLaDO7B3KGpgzKjNbdX7&#10;ktc+waiztNzzZldzXB+wJyAQe0kMbauIt3kebOtJwA6CyoJcZWlpY7FlxcUM2G8sCDBualufDQZB&#10;luvt+twhW2JwiGkncKYR2vDKSZaW56WRb3Id0MBZDMegZFcC5zw3O3c2vfYhOK0LbSjgnxDBFupD&#10;wPfBpbdHurcZ1H7VdoEwo0XaZyPXC385ta39QRxT7iUnae1rQpGxeGXrt/ZjYdCtORph5SofGWlu&#10;UKW2tf/t29a+vev3KsMGNyU6IHGzrUMdFFn4SDqIcmuE0EUc2m756cDPrWzcXRFSsmmA4De1kGcS&#10;warbjzoMdludI0143QaQFPRbhu7OQOH0ClDA2T4NNzizyoUPET05i60hEncYaPDFnTMa1nFHmAaM&#10;3OmIbyymzh28BGUCMHJnerqnVHX9DnfBbmYIz+/wRCTix74rPo5EEmEsF+9JIpQEVMUv08jn4fGx&#10;OOtxAfS/4ktiFMU8HF4q75QJZ/l3QHVBnQu6zfPnj7cvH7//Lv/hH55ftj/f/fz88vf3D1++/+72&#10;zfPD50/v/vTp8+ftX54+/PR3n59ufrn9TDFs2JFceLG///zzl398eJf+muruKaWz/fU/vX//m7/m&#10;dz2nZrbfdWr/81dr7euD/b6ydpD69vj85vnxh6fvv7M//fTw7s8/PN3cfr37+PD09tXdy9PWh+e7&#10;+6/3/Ttr4O72y/3T7c3j0/PL21cPTy8fHz483T5+/HT3p6eHry82a/Tt04ePL//j04ebp08f3r56&#10;+fh0f//Dy6ubd59ochOxfh5NPj/mpmng4ecnJsEayQNJI/zT9r+skzsnZy1tn28DSd3Po/r2/LjN&#10;Qu7fH29fbv2/b1Jv7ruHjw+f390/ff/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GswAABbQ29udGVudF9UeXBlc10ueG1sUEsBAhQACgAAAAAA&#10;h07iQAAAAAAAAAAAAAAAAAYAAAAAAAAAAAAQAAAATS8AAF9yZWxzL1BLAQIUABQAAAAIAIdO4kCK&#10;FGY80QAAAJQBAAALAAAAAAAAAAEAIAAAAHEvAABfcmVscy8ucmVsc1BLAQIUAAoAAAAAAIdO4kAA&#10;AAAAAAAAAAAAAAAEAAAAAAAAAAAAEAAAAAAAAABkcnMvUEsBAhQAFAAAAAgAh07iQCxwARHYAAAA&#10;DQEAAA8AAAAAAAAAAQAgAAAAIgAAAGRycy9kb3ducmV2LnhtbFBLAQIUABQAAAAIAIdO4kCw1OWN&#10;+i0AAAv2AAAOAAAAAAAAAAEAIAAAACcBAABkcnMvZTJvRG9jLnhtbFBLBQYAAAAABgAGAFkBAACT&#10;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92490,296205;367594,361020;398457,422534;465636,441111;523247,404369;535180,335218;493207,281549;91565,275047;40239,319633;38597,389919;87561,436880;157364,431822;199246,377947;187236,308900;129751,272157;487549,244393;529317,267719;558225,305700;569747,353589;560591,402408;533534,441731;493001,467017;443723,473829;396914,459999;360495,429242;339200,385997;337451,335734;355660,290837;389609,257707;434875,240575;145970,242845;188981,264106;219674,300539;233327,347603;226654,397041;201504,437706;162394,464850;113738,474139;66210,462579;28537,433577;5235,391571;923,341720;16834,295689;49272,260803;93310,241503;283342,67689;427606,157530;439209,179785;333552,189882;292173,223263;307164,247887;289709,395734;258084,377085;147601,199566;153864,170512;334165,0;366773,12569;379283,45229;363697,76138;329859,85411;301045,67071;294892,32248;316016,515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459FB6" wp14:editId="4C0CD611">
                <wp:simplePos x="0" y="0"/>
                <wp:positionH relativeFrom="column">
                  <wp:posOffset>3917950</wp:posOffset>
                </wp:positionH>
                <wp:positionV relativeFrom="paragraph">
                  <wp:posOffset>9078595</wp:posOffset>
                </wp:positionV>
                <wp:extent cx="2866390" cy="295275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9090" y="9424035"/>
                          <a:ext cx="286639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DCC34" w14:textId="77777777" w:rsidR="006D526C" w:rsidRDefault="002C65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音乐       骑行      电影      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59FB6" id="文本框 105" o:spid="_x0000_s1037" type="#_x0000_t202" style="position:absolute;left:0;text-align:left;margin-left:308.5pt;margin-top:714.85pt;width:225.7pt;height:2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UN6XgIAAAkFAAAOAAAAZHJzL2Uyb0RvYy54bWysVEuP2jAQvlfqf7B8LwkhsAsirCgrqkqo&#10;uyqtejaODVEdj2sbEvrrd+zw0raXrXpxxplvXt/MePrQ1oochHUV6IL2eyklQnMoK70t6Pdvyw/3&#10;lDjPdMkUaFHQo3D0Yfb+3bQxE5HBDlQpLEEn2k0aU9Cd92aSJI7vRM1cD4zQqJRga+bxardJaVmD&#10;3muVZGk6ShqwpbHAhXP497FT0ln0L6Xg/klKJzxRBcXcfDxtPDfhTGZTNtlaZnYVP6XB/iGLmlUa&#10;g15cPTLPyN5Wf7iqK27BgfQ9DnUCUlZcxBqwmn76qpr1jhkRa0FynLnQ5P6fW/7lsDbPlvj2I7TY&#10;wEBIY9zE4c9QTyttHb6YKUF93s/H6RiJPBZ0nGd5Ohh2FIrWE46A7H40GgQAR0Q2HmZ3EZBcPRnr&#10;/CcBNQlCQS22KDLHDivnMTpCz5AQWMOyUiq2SWnSFHQ0GKbR4KJBC6XR8Jp3lPxRieBB6a9CkqrE&#10;7DrDOFxioSw5MBwLxrnQPlYePSE6mEkM+xbDEz6Yijh4bzG+WMTIoP3FuK402Fjvq7TLn+eUZYc/&#10;M9DVHSjw7abFwrGtl75uoDxiuy10m+AMX1bYhxVz/plZHH1sHa6zf8JDKkC+4SRRsgP7+2//Ax4n&#10;ErWUNLhKBXW/9swKStRnjbM67ud52L14yYd3GV7srWZzq9H7egHYlj4+HIZHMeC9OovSQv0Dt34e&#10;oqKKaY6xC+rP4sJ3C46vBhfzeQThthnmV3pteHAdaNYw33uQVRy6QFfHzYlG3Lc4i6e3ISz07T2i&#10;ri/Y7AUAAP//AwBQSwMEFAAGAAgAAAAhAC2Ab8TkAAAADgEAAA8AAABkcnMvZG93bnJldi54bWxM&#10;j8FOwzAQRO9I/IO1SNyo06gkIcSpqkgVEoJDSy/cNrGbRNjrELtt4OtxTuW4M6PZN8V6Mpqd1eh6&#10;SwKWiwiYosbKnloBh4/tQwbMeSSJ2pIS8KMcrMvbmwJzaS+0U+e9b1koIZejgM77IefcNZ0y6BZ2&#10;UBS8ox0N+nCOLZcjXkK50TyOooQb7Cl86HBQVaear/3JCHittu+4q2OT/erq5e24Gb4Pn49C3N9N&#10;m2dgXk3+GoYZP6BDGZhqeyLpmBaQLNOwxQdjFT+lwOZIlGQrYPWspUkMvCz4/xnlHwAAAP//AwBQ&#10;SwECLQAUAAYACAAAACEAtoM4kv4AAADhAQAAEwAAAAAAAAAAAAAAAAAAAAAAW0NvbnRlbnRfVHlw&#10;ZXNdLnhtbFBLAQItABQABgAIAAAAIQA4/SH/1gAAAJQBAAALAAAAAAAAAAAAAAAAAC8BAABfcmVs&#10;cy8ucmVsc1BLAQItABQABgAIAAAAIQB3aUN6XgIAAAkFAAAOAAAAAAAAAAAAAAAAAC4CAABkcnMv&#10;ZTJvRG9jLnhtbFBLAQItABQABgAIAAAAIQAtgG/E5AAAAA4BAAAPAAAAAAAAAAAAAAAAALgEAABk&#10;cnMvZG93bnJldi54bWxQSwUGAAAAAAQABADzAAAAyQUAAAAA&#10;" filled="f" stroked="f" strokeweight=".5pt">
                <v:textbox>
                  <w:txbxContent>
                    <w:p w14:paraId="174DCC34" w14:textId="77777777" w:rsidR="006D526C" w:rsidRDefault="002C65C1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音乐       骑行      电影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7D38EC" wp14:editId="15FD7B0C">
                <wp:simplePos x="0" y="0"/>
                <wp:positionH relativeFrom="column">
                  <wp:posOffset>3964940</wp:posOffset>
                </wp:positionH>
                <wp:positionV relativeFrom="paragraph">
                  <wp:posOffset>8614410</wp:posOffset>
                </wp:positionV>
                <wp:extent cx="351790" cy="337185"/>
                <wp:effectExtent l="0" t="0" r="10160" b="5715"/>
                <wp:wrapNone/>
                <wp:docPr id="106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015105" y="8877300"/>
                          <a:ext cx="351790" cy="337185"/>
                        </a:xfrm>
                        <a:custGeom>
                          <a:avLst/>
                          <a:gdLst>
                            <a:gd name="T0" fmla="*/ 2147483646 w 6242"/>
                            <a:gd name="T1" fmla="*/ 2147483646 h 6175"/>
                            <a:gd name="T2" fmla="*/ 2147483646 w 6242"/>
                            <a:gd name="T3" fmla="*/ 2147483646 h 6175"/>
                            <a:gd name="T4" fmla="*/ 2147483646 w 6242"/>
                            <a:gd name="T5" fmla="*/ 2147483646 h 6175"/>
                            <a:gd name="T6" fmla="*/ 2147483646 w 6242"/>
                            <a:gd name="T7" fmla="*/ 2147483646 h 6175"/>
                            <a:gd name="T8" fmla="*/ 2147483646 w 6242"/>
                            <a:gd name="T9" fmla="*/ 2147483646 h 6175"/>
                            <a:gd name="T10" fmla="*/ 2147483646 w 6242"/>
                            <a:gd name="T11" fmla="*/ 2147483646 h 6175"/>
                            <a:gd name="T12" fmla="*/ 2147483646 w 6242"/>
                            <a:gd name="T13" fmla="*/ 2147483646 h 6175"/>
                            <a:gd name="T14" fmla="*/ 2147483646 w 6242"/>
                            <a:gd name="T15" fmla="*/ 2147483646 h 6175"/>
                            <a:gd name="T16" fmla="*/ 2147483646 w 6242"/>
                            <a:gd name="T17" fmla="*/ 2147483646 h 6175"/>
                            <a:gd name="T18" fmla="*/ 2147483646 w 6242"/>
                            <a:gd name="T19" fmla="*/ 2147483646 h 6175"/>
                            <a:gd name="T20" fmla="*/ 2147483646 w 6242"/>
                            <a:gd name="T21" fmla="*/ 2147483646 h 6175"/>
                            <a:gd name="T22" fmla="*/ 2147483646 w 6242"/>
                            <a:gd name="T23" fmla="*/ 2147483646 h 6175"/>
                            <a:gd name="T24" fmla="*/ 2147483646 w 6242"/>
                            <a:gd name="T25" fmla="*/ 2147483646 h 6175"/>
                            <a:gd name="T26" fmla="*/ 2147483646 w 6242"/>
                            <a:gd name="T27" fmla="*/ 2147483646 h 6175"/>
                            <a:gd name="T28" fmla="*/ 2147483646 w 6242"/>
                            <a:gd name="T29" fmla="*/ 2078827863 h 6175"/>
                            <a:gd name="T30" fmla="*/ 2147483646 w 6242"/>
                            <a:gd name="T31" fmla="*/ 28450205 h 6175"/>
                            <a:gd name="T32" fmla="*/ 2147483646 w 6242"/>
                            <a:gd name="T33" fmla="*/ 939791333 h 6175"/>
                            <a:gd name="T34" fmla="*/ 2147483646 w 6242"/>
                            <a:gd name="T35" fmla="*/ 2147483646 h 6175"/>
                            <a:gd name="T36" fmla="*/ 2147483646 w 6242"/>
                            <a:gd name="T37" fmla="*/ 2147483646 h 6175"/>
                            <a:gd name="T38" fmla="*/ 2147483646 w 6242"/>
                            <a:gd name="T39" fmla="*/ 2147483646 h 6175"/>
                            <a:gd name="T40" fmla="*/ 2147483646 w 6242"/>
                            <a:gd name="T41" fmla="*/ 2147483646 h 6175"/>
                            <a:gd name="T42" fmla="*/ 2147483646 w 6242"/>
                            <a:gd name="T43" fmla="*/ 2147483646 h 6175"/>
                            <a:gd name="T44" fmla="*/ 2147483646 w 6242"/>
                            <a:gd name="T45" fmla="*/ 2147483646 h 6175"/>
                            <a:gd name="T46" fmla="*/ 2147483646 w 6242"/>
                            <a:gd name="T47" fmla="*/ 2147483646 h 6175"/>
                            <a:gd name="T48" fmla="*/ 1336019349 w 6242"/>
                            <a:gd name="T49" fmla="*/ 2147483646 h 6175"/>
                            <a:gd name="T50" fmla="*/ 142133692 w 6242"/>
                            <a:gd name="T51" fmla="*/ 2147483646 h 6175"/>
                            <a:gd name="T52" fmla="*/ 341083505 w 6242"/>
                            <a:gd name="T53" fmla="*/ 2147483646 h 6175"/>
                            <a:gd name="T54" fmla="*/ 2147483646 w 6242"/>
                            <a:gd name="T55" fmla="*/ 2147483646 h 6175"/>
                            <a:gd name="T56" fmla="*/ 2147483646 w 6242"/>
                            <a:gd name="T57" fmla="*/ 2147483646 h 6175"/>
                            <a:gd name="T58" fmla="*/ 2147483646 w 6242"/>
                            <a:gd name="T59" fmla="*/ 2147483646 h 6175"/>
                            <a:gd name="T60" fmla="*/ 2147483646 w 6242"/>
                            <a:gd name="T61" fmla="*/ 2147483646 h 6175"/>
                            <a:gd name="T62" fmla="*/ 2147483646 w 6242"/>
                            <a:gd name="T63" fmla="*/ 2147483646 h 6175"/>
                            <a:gd name="T64" fmla="*/ 2147483646 w 6242"/>
                            <a:gd name="T65" fmla="*/ 2147483646 h 6175"/>
                            <a:gd name="T66" fmla="*/ 2147483646 w 6242"/>
                            <a:gd name="T67" fmla="*/ 2147483646 h 6175"/>
                            <a:gd name="T68" fmla="*/ 2147483646 w 6242"/>
                            <a:gd name="T69" fmla="*/ 2147483646 h 6175"/>
                            <a:gd name="T70" fmla="*/ 2147483646 w 6242"/>
                            <a:gd name="T71" fmla="*/ 2147483646 h 6175"/>
                            <a:gd name="T72" fmla="*/ 2147483646 w 6242"/>
                            <a:gd name="T73" fmla="*/ 2147483646 h 6175"/>
                            <a:gd name="T74" fmla="*/ 2147483646 w 6242"/>
                            <a:gd name="T75" fmla="*/ 2147483646 h 6175"/>
                            <a:gd name="T76" fmla="*/ 2147483646 w 6242"/>
                            <a:gd name="T77" fmla="*/ 2147483646 h 6175"/>
                            <a:gd name="T78" fmla="*/ 2147483646 w 6242"/>
                            <a:gd name="T79" fmla="*/ 2147483646 h 6175"/>
                            <a:gd name="T80" fmla="*/ 2147483646 w 6242"/>
                            <a:gd name="T81" fmla="*/ 2147483646 h 6175"/>
                            <a:gd name="T82" fmla="*/ 2147483646 w 6242"/>
                            <a:gd name="T83" fmla="*/ 2147483646 h 6175"/>
                            <a:gd name="T84" fmla="*/ 2147483646 w 6242"/>
                            <a:gd name="T85" fmla="*/ 2147483646 h 6175"/>
                            <a:gd name="T86" fmla="*/ 2147483646 w 6242"/>
                            <a:gd name="T87" fmla="*/ 2147483646 h 6175"/>
                            <a:gd name="T88" fmla="*/ 2147483646 w 6242"/>
                            <a:gd name="T89" fmla="*/ 2147483646 h 6175"/>
                            <a:gd name="T90" fmla="*/ 2147483646 w 6242"/>
                            <a:gd name="T91" fmla="*/ 2147483646 h 6175"/>
                            <a:gd name="T92" fmla="*/ 2147483646 w 6242"/>
                            <a:gd name="T93" fmla="*/ 2147483646 h 6175"/>
                            <a:gd name="T94" fmla="*/ 2147483646 w 6242"/>
                            <a:gd name="T95" fmla="*/ 2147483646 h 6175"/>
                            <a:gd name="T96" fmla="*/ 2147483646 w 6242"/>
                            <a:gd name="T97" fmla="*/ 2147483646 h 6175"/>
                            <a:gd name="T98" fmla="*/ 2147483646 w 6242"/>
                            <a:gd name="T99" fmla="*/ 2147483646 h 6175"/>
                            <a:gd name="T100" fmla="*/ 2147483646 w 6242"/>
                            <a:gd name="T101" fmla="*/ 2147483646 h 6175"/>
                            <a:gd name="T102" fmla="*/ 2147483646 w 6242"/>
                            <a:gd name="T103" fmla="*/ 2147483646 h 6175"/>
                            <a:gd name="T104" fmla="*/ 2147483646 w 6242"/>
                            <a:gd name="T105" fmla="*/ 2147483646 h 6175"/>
                            <a:gd name="T106" fmla="*/ 2147483646 w 6242"/>
                            <a:gd name="T107" fmla="*/ 2147483646 h 6175"/>
                            <a:gd name="T108" fmla="*/ 2147483646 w 6242"/>
                            <a:gd name="T109" fmla="*/ 2147483646 h 6175"/>
                            <a:gd name="T110" fmla="*/ 2147483646 w 6242"/>
                            <a:gd name="T111" fmla="*/ 2147483646 h 6175"/>
                            <a:gd name="T112" fmla="*/ 2147483646 w 6242"/>
                            <a:gd name="T113" fmla="*/ 2147483646 h 6175"/>
                            <a:gd name="T114" fmla="*/ 2147483646 w 6242"/>
                            <a:gd name="T115" fmla="*/ 2147483646 h 6175"/>
                            <a:gd name="T116" fmla="*/ 2147483646 w 6242"/>
                            <a:gd name="T117" fmla="*/ 2147483646 h 6175"/>
                            <a:gd name="T118" fmla="*/ 2147483646 w 6242"/>
                            <a:gd name="T119" fmla="*/ 2147483646 h 6175"/>
                            <a:gd name="T120" fmla="*/ 2147483646 w 6242"/>
                            <a:gd name="T121" fmla="*/ 2147483646 h 6175"/>
                            <a:gd name="T122" fmla="*/ 2147483646 w 6242"/>
                            <a:gd name="T123" fmla="*/ 2147483646 h 6175"/>
                            <a:gd name="T124" fmla="*/ 2147483646 w 6242"/>
                            <a:gd name="T125" fmla="*/ 2147483646 h 617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42" h="6175">
                              <a:moveTo>
                                <a:pt x="4339" y="3505"/>
                              </a:moveTo>
                              <a:lnTo>
                                <a:pt x="4339" y="6116"/>
                              </a:lnTo>
                              <a:lnTo>
                                <a:pt x="4339" y="6120"/>
                              </a:lnTo>
                              <a:lnTo>
                                <a:pt x="4341" y="6123"/>
                              </a:lnTo>
                              <a:lnTo>
                                <a:pt x="4345" y="6127"/>
                              </a:lnTo>
                              <a:lnTo>
                                <a:pt x="4351" y="6130"/>
                              </a:lnTo>
                              <a:lnTo>
                                <a:pt x="4364" y="6136"/>
                              </a:lnTo>
                              <a:lnTo>
                                <a:pt x="4383" y="6142"/>
                              </a:lnTo>
                              <a:lnTo>
                                <a:pt x="4406" y="6147"/>
                              </a:lnTo>
                              <a:lnTo>
                                <a:pt x="4435" y="6153"/>
                              </a:lnTo>
                              <a:lnTo>
                                <a:pt x="4466" y="6156"/>
                              </a:lnTo>
                              <a:lnTo>
                                <a:pt x="4501" y="6161"/>
                              </a:lnTo>
                              <a:lnTo>
                                <a:pt x="4579" y="6167"/>
                              </a:lnTo>
                              <a:lnTo>
                                <a:pt x="4667" y="6172"/>
                              </a:lnTo>
                              <a:lnTo>
                                <a:pt x="4762" y="6174"/>
                              </a:lnTo>
                              <a:lnTo>
                                <a:pt x="4858" y="6175"/>
                              </a:lnTo>
                              <a:lnTo>
                                <a:pt x="4955" y="6174"/>
                              </a:lnTo>
                              <a:lnTo>
                                <a:pt x="5048" y="6172"/>
                              </a:lnTo>
                              <a:lnTo>
                                <a:pt x="5136" y="6167"/>
                              </a:lnTo>
                              <a:lnTo>
                                <a:pt x="5215" y="6161"/>
                              </a:lnTo>
                              <a:lnTo>
                                <a:pt x="5250" y="6156"/>
                              </a:lnTo>
                              <a:lnTo>
                                <a:pt x="5282" y="6153"/>
                              </a:lnTo>
                              <a:lnTo>
                                <a:pt x="5309" y="6147"/>
                              </a:lnTo>
                              <a:lnTo>
                                <a:pt x="5333" y="6142"/>
                              </a:lnTo>
                              <a:lnTo>
                                <a:pt x="5352" y="6136"/>
                              </a:lnTo>
                              <a:lnTo>
                                <a:pt x="5366" y="6130"/>
                              </a:lnTo>
                              <a:lnTo>
                                <a:pt x="5370" y="6127"/>
                              </a:lnTo>
                              <a:lnTo>
                                <a:pt x="5374" y="6123"/>
                              </a:lnTo>
                              <a:lnTo>
                                <a:pt x="5376" y="6120"/>
                              </a:lnTo>
                              <a:lnTo>
                                <a:pt x="5378" y="6116"/>
                              </a:lnTo>
                              <a:lnTo>
                                <a:pt x="5378" y="3505"/>
                              </a:lnTo>
                              <a:lnTo>
                                <a:pt x="5376" y="3501"/>
                              </a:lnTo>
                              <a:lnTo>
                                <a:pt x="5374" y="3498"/>
                              </a:lnTo>
                              <a:lnTo>
                                <a:pt x="5370" y="3494"/>
                              </a:lnTo>
                              <a:lnTo>
                                <a:pt x="5366" y="3492"/>
                              </a:lnTo>
                              <a:lnTo>
                                <a:pt x="5352" y="3485"/>
                              </a:lnTo>
                              <a:lnTo>
                                <a:pt x="5333" y="3479"/>
                              </a:lnTo>
                              <a:lnTo>
                                <a:pt x="5309" y="3474"/>
                              </a:lnTo>
                              <a:lnTo>
                                <a:pt x="5282" y="3469"/>
                              </a:lnTo>
                              <a:lnTo>
                                <a:pt x="5250" y="3465"/>
                              </a:lnTo>
                              <a:lnTo>
                                <a:pt x="5215" y="3461"/>
                              </a:lnTo>
                              <a:lnTo>
                                <a:pt x="5136" y="3454"/>
                              </a:lnTo>
                              <a:lnTo>
                                <a:pt x="5048" y="3451"/>
                              </a:lnTo>
                              <a:lnTo>
                                <a:pt x="4955" y="3447"/>
                              </a:lnTo>
                              <a:lnTo>
                                <a:pt x="4858" y="3446"/>
                              </a:lnTo>
                              <a:lnTo>
                                <a:pt x="4762" y="3447"/>
                              </a:lnTo>
                              <a:lnTo>
                                <a:pt x="4667" y="3451"/>
                              </a:lnTo>
                              <a:lnTo>
                                <a:pt x="4579" y="3454"/>
                              </a:lnTo>
                              <a:lnTo>
                                <a:pt x="4501" y="3461"/>
                              </a:lnTo>
                              <a:lnTo>
                                <a:pt x="4466" y="3465"/>
                              </a:lnTo>
                              <a:lnTo>
                                <a:pt x="4435" y="3469"/>
                              </a:lnTo>
                              <a:lnTo>
                                <a:pt x="4406" y="3474"/>
                              </a:lnTo>
                              <a:lnTo>
                                <a:pt x="4383" y="3479"/>
                              </a:lnTo>
                              <a:lnTo>
                                <a:pt x="4364" y="3485"/>
                              </a:lnTo>
                              <a:lnTo>
                                <a:pt x="4351" y="3492"/>
                              </a:lnTo>
                              <a:lnTo>
                                <a:pt x="4345" y="3494"/>
                              </a:lnTo>
                              <a:lnTo>
                                <a:pt x="4341" y="3498"/>
                              </a:lnTo>
                              <a:lnTo>
                                <a:pt x="4339" y="3501"/>
                              </a:lnTo>
                              <a:lnTo>
                                <a:pt x="4339" y="3505"/>
                              </a:lnTo>
                              <a:close/>
                              <a:moveTo>
                                <a:pt x="6153" y="4129"/>
                              </a:moveTo>
                              <a:lnTo>
                                <a:pt x="6153" y="3003"/>
                              </a:lnTo>
                              <a:lnTo>
                                <a:pt x="6152" y="2921"/>
                              </a:lnTo>
                              <a:lnTo>
                                <a:pt x="6150" y="2841"/>
                              </a:lnTo>
                              <a:lnTo>
                                <a:pt x="6145" y="2761"/>
                              </a:lnTo>
                              <a:lnTo>
                                <a:pt x="6138" y="2682"/>
                              </a:lnTo>
                              <a:lnTo>
                                <a:pt x="6130" y="2604"/>
                              </a:lnTo>
                              <a:lnTo>
                                <a:pt x="6120" y="2527"/>
                              </a:lnTo>
                              <a:lnTo>
                                <a:pt x="6108" y="2450"/>
                              </a:lnTo>
                              <a:lnTo>
                                <a:pt x="6095" y="2374"/>
                              </a:lnTo>
                              <a:lnTo>
                                <a:pt x="6080" y="2300"/>
                              </a:lnTo>
                              <a:lnTo>
                                <a:pt x="6063" y="2225"/>
                              </a:lnTo>
                              <a:lnTo>
                                <a:pt x="6044" y="2152"/>
                              </a:lnTo>
                              <a:lnTo>
                                <a:pt x="6024" y="2079"/>
                              </a:lnTo>
                              <a:lnTo>
                                <a:pt x="6002" y="2008"/>
                              </a:lnTo>
                              <a:lnTo>
                                <a:pt x="5978" y="1937"/>
                              </a:lnTo>
                              <a:lnTo>
                                <a:pt x="5953" y="1868"/>
                              </a:lnTo>
                              <a:lnTo>
                                <a:pt x="5927" y="1800"/>
                              </a:lnTo>
                              <a:lnTo>
                                <a:pt x="5899" y="1732"/>
                              </a:lnTo>
                              <a:lnTo>
                                <a:pt x="5868" y="1666"/>
                              </a:lnTo>
                              <a:lnTo>
                                <a:pt x="5837" y="1600"/>
                              </a:lnTo>
                              <a:lnTo>
                                <a:pt x="5804" y="1536"/>
                              </a:lnTo>
                              <a:lnTo>
                                <a:pt x="5770" y="1472"/>
                              </a:lnTo>
                              <a:lnTo>
                                <a:pt x="5734" y="1410"/>
                              </a:lnTo>
                              <a:lnTo>
                                <a:pt x="5696" y="1349"/>
                              </a:lnTo>
                              <a:lnTo>
                                <a:pt x="5657" y="1288"/>
                              </a:lnTo>
                              <a:lnTo>
                                <a:pt x="5617" y="1229"/>
                              </a:lnTo>
                              <a:lnTo>
                                <a:pt x="5575" y="1171"/>
                              </a:lnTo>
                              <a:lnTo>
                                <a:pt x="5533" y="1114"/>
                              </a:lnTo>
                              <a:lnTo>
                                <a:pt x="5488" y="1059"/>
                              </a:lnTo>
                              <a:lnTo>
                                <a:pt x="5442" y="1005"/>
                              </a:lnTo>
                              <a:lnTo>
                                <a:pt x="5394" y="952"/>
                              </a:lnTo>
                              <a:lnTo>
                                <a:pt x="5346" y="900"/>
                              </a:lnTo>
                              <a:lnTo>
                                <a:pt x="5296" y="849"/>
                              </a:lnTo>
                              <a:lnTo>
                                <a:pt x="5245" y="799"/>
                              </a:lnTo>
                              <a:lnTo>
                                <a:pt x="5193" y="752"/>
                              </a:lnTo>
                              <a:lnTo>
                                <a:pt x="5140" y="704"/>
                              </a:lnTo>
                              <a:lnTo>
                                <a:pt x="5085" y="659"/>
                              </a:lnTo>
                              <a:lnTo>
                                <a:pt x="5028" y="616"/>
                              </a:lnTo>
                              <a:lnTo>
                                <a:pt x="4971" y="573"/>
                              </a:lnTo>
                              <a:lnTo>
                                <a:pt x="4913" y="532"/>
                              </a:lnTo>
                              <a:lnTo>
                                <a:pt x="4853" y="491"/>
                              </a:lnTo>
                              <a:lnTo>
                                <a:pt x="4793" y="453"/>
                              </a:lnTo>
                              <a:lnTo>
                                <a:pt x="4731" y="416"/>
                              </a:lnTo>
                              <a:lnTo>
                                <a:pt x="4668" y="380"/>
                              </a:lnTo>
                              <a:lnTo>
                                <a:pt x="4603" y="347"/>
                              </a:lnTo>
                              <a:lnTo>
                                <a:pt x="4539" y="314"/>
                              </a:lnTo>
                              <a:lnTo>
                                <a:pt x="4473" y="283"/>
                              </a:lnTo>
                              <a:lnTo>
                                <a:pt x="4405" y="253"/>
                              </a:lnTo>
                              <a:lnTo>
                                <a:pt x="4337" y="225"/>
                              </a:lnTo>
                              <a:lnTo>
                                <a:pt x="4268" y="199"/>
                              </a:lnTo>
                              <a:lnTo>
                                <a:pt x="4198" y="173"/>
                              </a:lnTo>
                              <a:lnTo>
                                <a:pt x="4127" y="150"/>
                              </a:lnTo>
                              <a:lnTo>
                                <a:pt x="4055" y="128"/>
                              </a:lnTo>
                              <a:lnTo>
                                <a:pt x="3981" y="108"/>
                              </a:lnTo>
                              <a:lnTo>
                                <a:pt x="3908" y="90"/>
                              </a:lnTo>
                              <a:lnTo>
                                <a:pt x="3833" y="73"/>
                              </a:lnTo>
                              <a:lnTo>
                                <a:pt x="3758" y="58"/>
                              </a:lnTo>
                              <a:lnTo>
                                <a:pt x="3681" y="45"/>
                              </a:lnTo>
                              <a:lnTo>
                                <a:pt x="3604" y="33"/>
                              </a:lnTo>
                              <a:lnTo>
                                <a:pt x="3525" y="24"/>
                              </a:lnTo>
                              <a:lnTo>
                                <a:pt x="3446" y="15"/>
                              </a:lnTo>
                              <a:lnTo>
                                <a:pt x="3367" y="8"/>
                              </a:lnTo>
                              <a:lnTo>
                                <a:pt x="3286" y="3"/>
                              </a:lnTo>
                              <a:lnTo>
                                <a:pt x="3205" y="1"/>
                              </a:lnTo>
                              <a:lnTo>
                                <a:pt x="3123" y="0"/>
                              </a:lnTo>
                              <a:lnTo>
                                <a:pt x="3041" y="1"/>
                              </a:lnTo>
                              <a:lnTo>
                                <a:pt x="2959" y="3"/>
                              </a:lnTo>
                              <a:lnTo>
                                <a:pt x="2879" y="8"/>
                              </a:lnTo>
                              <a:lnTo>
                                <a:pt x="2799" y="15"/>
                              </a:lnTo>
                              <a:lnTo>
                                <a:pt x="2720" y="24"/>
                              </a:lnTo>
                              <a:lnTo>
                                <a:pt x="2642" y="33"/>
                              </a:lnTo>
                              <a:lnTo>
                                <a:pt x="2565" y="45"/>
                              </a:lnTo>
                              <a:lnTo>
                                <a:pt x="2488" y="58"/>
                              </a:lnTo>
                              <a:lnTo>
                                <a:pt x="2412" y="73"/>
                              </a:lnTo>
                              <a:lnTo>
                                <a:pt x="2338" y="90"/>
                              </a:lnTo>
                              <a:lnTo>
                                <a:pt x="2264" y="108"/>
                              </a:lnTo>
                              <a:lnTo>
                                <a:pt x="2191" y="128"/>
                              </a:lnTo>
                              <a:lnTo>
                                <a:pt x="2119" y="150"/>
                              </a:lnTo>
                              <a:lnTo>
                                <a:pt x="2048" y="173"/>
                              </a:lnTo>
                              <a:lnTo>
                                <a:pt x="1978" y="199"/>
                              </a:lnTo>
                              <a:lnTo>
                                <a:pt x="1909" y="225"/>
                              </a:lnTo>
                              <a:lnTo>
                                <a:pt x="1840" y="253"/>
                              </a:lnTo>
                              <a:lnTo>
                                <a:pt x="1773" y="283"/>
                              </a:lnTo>
                              <a:lnTo>
                                <a:pt x="1706" y="314"/>
                              </a:lnTo>
                              <a:lnTo>
                                <a:pt x="1641" y="347"/>
                              </a:lnTo>
                              <a:lnTo>
                                <a:pt x="1577" y="380"/>
                              </a:lnTo>
                              <a:lnTo>
                                <a:pt x="1515" y="416"/>
                              </a:lnTo>
                              <a:lnTo>
                                <a:pt x="1453" y="453"/>
                              </a:lnTo>
                              <a:lnTo>
                                <a:pt x="1393" y="491"/>
                              </a:lnTo>
                              <a:lnTo>
                                <a:pt x="1332" y="532"/>
                              </a:lnTo>
                              <a:lnTo>
                                <a:pt x="1274" y="573"/>
                              </a:lnTo>
                              <a:lnTo>
                                <a:pt x="1217" y="616"/>
                              </a:lnTo>
                              <a:lnTo>
                                <a:pt x="1161" y="659"/>
                              </a:lnTo>
                              <a:lnTo>
                                <a:pt x="1106" y="704"/>
                              </a:lnTo>
                              <a:lnTo>
                                <a:pt x="1053" y="752"/>
                              </a:lnTo>
                              <a:lnTo>
                                <a:pt x="1001" y="799"/>
                              </a:lnTo>
                              <a:lnTo>
                                <a:pt x="950" y="849"/>
                              </a:lnTo>
                              <a:lnTo>
                                <a:pt x="899" y="900"/>
                              </a:lnTo>
                              <a:lnTo>
                                <a:pt x="851" y="952"/>
                              </a:lnTo>
                              <a:lnTo>
                                <a:pt x="804" y="1005"/>
                              </a:lnTo>
                              <a:lnTo>
                                <a:pt x="758" y="1059"/>
                              </a:lnTo>
                              <a:lnTo>
                                <a:pt x="713" y="1114"/>
                              </a:lnTo>
                              <a:lnTo>
                                <a:pt x="670" y="1171"/>
                              </a:lnTo>
                              <a:lnTo>
                                <a:pt x="629" y="1229"/>
                              </a:lnTo>
                              <a:lnTo>
                                <a:pt x="589" y="1288"/>
                              </a:lnTo>
                              <a:lnTo>
                                <a:pt x="549" y="1349"/>
                              </a:lnTo>
                              <a:lnTo>
                                <a:pt x="512" y="1410"/>
                              </a:lnTo>
                              <a:lnTo>
                                <a:pt x="476" y="1472"/>
                              </a:lnTo>
                              <a:lnTo>
                                <a:pt x="442" y="1536"/>
                              </a:lnTo>
                              <a:lnTo>
                                <a:pt x="409" y="1600"/>
                              </a:lnTo>
                              <a:lnTo>
                                <a:pt x="378" y="1666"/>
                              </a:lnTo>
                              <a:lnTo>
                                <a:pt x="347" y="1732"/>
                              </a:lnTo>
                              <a:lnTo>
                                <a:pt x="319" y="1800"/>
                              </a:lnTo>
                              <a:lnTo>
                                <a:pt x="292" y="1868"/>
                              </a:lnTo>
                              <a:lnTo>
                                <a:pt x="268" y="1937"/>
                              </a:lnTo>
                              <a:lnTo>
                                <a:pt x="244" y="2008"/>
                              </a:lnTo>
                              <a:lnTo>
                                <a:pt x="221" y="2079"/>
                              </a:lnTo>
                              <a:lnTo>
                                <a:pt x="201" y="2152"/>
                              </a:lnTo>
                              <a:lnTo>
                                <a:pt x="182" y="2225"/>
                              </a:lnTo>
                              <a:lnTo>
                                <a:pt x="166" y="2300"/>
                              </a:lnTo>
                              <a:lnTo>
                                <a:pt x="150" y="2374"/>
                              </a:lnTo>
                              <a:lnTo>
                                <a:pt x="137" y="2450"/>
                              </a:lnTo>
                              <a:lnTo>
                                <a:pt x="126" y="2527"/>
                              </a:lnTo>
                              <a:lnTo>
                                <a:pt x="116" y="2604"/>
                              </a:lnTo>
                              <a:lnTo>
                                <a:pt x="108" y="2682"/>
                              </a:lnTo>
                              <a:lnTo>
                                <a:pt x="101" y="2761"/>
                              </a:lnTo>
                              <a:lnTo>
                                <a:pt x="96" y="2841"/>
                              </a:lnTo>
                              <a:lnTo>
                                <a:pt x="94" y="2921"/>
                              </a:lnTo>
                              <a:lnTo>
                                <a:pt x="92" y="3003"/>
                              </a:lnTo>
                              <a:lnTo>
                                <a:pt x="92" y="4123"/>
                              </a:lnTo>
                              <a:lnTo>
                                <a:pt x="79" y="4157"/>
                              </a:lnTo>
                              <a:lnTo>
                                <a:pt x="67" y="4193"/>
                              </a:lnTo>
                              <a:lnTo>
                                <a:pt x="57" y="4231"/>
                              </a:lnTo>
                              <a:lnTo>
                                <a:pt x="47" y="4269"/>
                              </a:lnTo>
                              <a:lnTo>
                                <a:pt x="39" y="4308"/>
                              </a:lnTo>
                              <a:lnTo>
                                <a:pt x="31" y="4348"/>
                              </a:lnTo>
                              <a:lnTo>
                                <a:pt x="25" y="4390"/>
                              </a:lnTo>
                              <a:lnTo>
                                <a:pt x="19" y="4431"/>
                              </a:lnTo>
                              <a:lnTo>
                                <a:pt x="14" y="4475"/>
                              </a:lnTo>
                              <a:lnTo>
                                <a:pt x="9" y="4519"/>
                              </a:lnTo>
                              <a:lnTo>
                                <a:pt x="7" y="4564"/>
                              </a:lnTo>
                              <a:lnTo>
                                <a:pt x="5" y="4610"/>
                              </a:lnTo>
                              <a:lnTo>
                                <a:pt x="1" y="4703"/>
                              </a:lnTo>
                              <a:lnTo>
                                <a:pt x="0" y="4799"/>
                              </a:lnTo>
                              <a:lnTo>
                                <a:pt x="1" y="4903"/>
                              </a:lnTo>
                              <a:lnTo>
                                <a:pt x="2" y="4954"/>
                              </a:lnTo>
                              <a:lnTo>
                                <a:pt x="5" y="5005"/>
                              </a:lnTo>
                              <a:lnTo>
                                <a:pt x="8" y="5055"/>
                              </a:lnTo>
                              <a:lnTo>
                                <a:pt x="12" y="5104"/>
                              </a:lnTo>
                              <a:lnTo>
                                <a:pt x="17" y="5151"/>
                              </a:lnTo>
                              <a:lnTo>
                                <a:pt x="22" y="5197"/>
                              </a:lnTo>
                              <a:lnTo>
                                <a:pt x="30" y="5242"/>
                              </a:lnTo>
                              <a:lnTo>
                                <a:pt x="37" y="5287"/>
                              </a:lnTo>
                              <a:lnTo>
                                <a:pt x="46" y="5330"/>
                              </a:lnTo>
                              <a:lnTo>
                                <a:pt x="57" y="5371"/>
                              </a:lnTo>
                              <a:lnTo>
                                <a:pt x="69" y="5411"/>
                              </a:lnTo>
                              <a:lnTo>
                                <a:pt x="82" y="5449"/>
                              </a:lnTo>
                              <a:lnTo>
                                <a:pt x="96" y="5487"/>
                              </a:lnTo>
                              <a:lnTo>
                                <a:pt x="112" y="5523"/>
                              </a:lnTo>
                              <a:lnTo>
                                <a:pt x="130" y="5556"/>
                              </a:lnTo>
                              <a:lnTo>
                                <a:pt x="150" y="5589"/>
                              </a:lnTo>
                              <a:lnTo>
                                <a:pt x="172" y="5619"/>
                              </a:lnTo>
                              <a:lnTo>
                                <a:pt x="194" y="5647"/>
                              </a:lnTo>
                              <a:lnTo>
                                <a:pt x="219" y="5674"/>
                              </a:lnTo>
                              <a:lnTo>
                                <a:pt x="233" y="5686"/>
                              </a:lnTo>
                              <a:lnTo>
                                <a:pt x="246" y="5698"/>
                              </a:lnTo>
                              <a:lnTo>
                                <a:pt x="261" y="5710"/>
                              </a:lnTo>
                              <a:lnTo>
                                <a:pt x="276" y="5722"/>
                              </a:lnTo>
                              <a:lnTo>
                                <a:pt x="291" y="5731"/>
                              </a:lnTo>
                              <a:lnTo>
                                <a:pt x="307" y="5742"/>
                              </a:lnTo>
                              <a:lnTo>
                                <a:pt x="323" y="5751"/>
                              </a:lnTo>
                              <a:lnTo>
                                <a:pt x="340" y="5760"/>
                              </a:lnTo>
                              <a:lnTo>
                                <a:pt x="358" y="5768"/>
                              </a:lnTo>
                              <a:lnTo>
                                <a:pt x="375" y="5776"/>
                              </a:lnTo>
                              <a:lnTo>
                                <a:pt x="394" y="5783"/>
                              </a:lnTo>
                              <a:lnTo>
                                <a:pt x="413" y="5790"/>
                              </a:lnTo>
                              <a:lnTo>
                                <a:pt x="433" y="5796"/>
                              </a:lnTo>
                              <a:lnTo>
                                <a:pt x="455" y="5801"/>
                              </a:lnTo>
                              <a:lnTo>
                                <a:pt x="475" y="5806"/>
                              </a:lnTo>
                              <a:lnTo>
                                <a:pt x="497" y="5811"/>
                              </a:lnTo>
                              <a:lnTo>
                                <a:pt x="520" y="5814"/>
                              </a:lnTo>
                              <a:lnTo>
                                <a:pt x="542" y="5816"/>
                              </a:lnTo>
                              <a:lnTo>
                                <a:pt x="590" y="5821"/>
                              </a:lnTo>
                              <a:lnTo>
                                <a:pt x="641" y="5822"/>
                              </a:lnTo>
                              <a:lnTo>
                                <a:pt x="641" y="3776"/>
                              </a:lnTo>
                              <a:lnTo>
                                <a:pt x="597" y="3777"/>
                              </a:lnTo>
                              <a:lnTo>
                                <a:pt x="554" y="3781"/>
                              </a:lnTo>
                              <a:lnTo>
                                <a:pt x="554" y="3003"/>
                              </a:lnTo>
                              <a:lnTo>
                                <a:pt x="555" y="2933"/>
                              </a:lnTo>
                              <a:lnTo>
                                <a:pt x="558" y="2864"/>
                              </a:lnTo>
                              <a:lnTo>
                                <a:pt x="561" y="2796"/>
                              </a:lnTo>
                              <a:lnTo>
                                <a:pt x="566" y="2728"/>
                              </a:lnTo>
                              <a:lnTo>
                                <a:pt x="573" y="2661"/>
                              </a:lnTo>
                              <a:lnTo>
                                <a:pt x="581" y="2594"/>
                              </a:lnTo>
                              <a:lnTo>
                                <a:pt x="591" y="2529"/>
                              </a:lnTo>
                              <a:lnTo>
                                <a:pt x="603" y="2464"/>
                              </a:lnTo>
                              <a:lnTo>
                                <a:pt x="616" y="2400"/>
                              </a:lnTo>
                              <a:lnTo>
                                <a:pt x="630" y="2337"/>
                              </a:lnTo>
                              <a:lnTo>
                                <a:pt x="645" y="2275"/>
                              </a:lnTo>
                              <a:lnTo>
                                <a:pt x="662" y="2213"/>
                              </a:lnTo>
                              <a:lnTo>
                                <a:pt x="680" y="2152"/>
                              </a:lnTo>
                              <a:lnTo>
                                <a:pt x="700" y="2092"/>
                              </a:lnTo>
                              <a:lnTo>
                                <a:pt x="721" y="2033"/>
                              </a:lnTo>
                              <a:lnTo>
                                <a:pt x="742" y="1975"/>
                              </a:lnTo>
                              <a:lnTo>
                                <a:pt x="766" y="1917"/>
                              </a:lnTo>
                              <a:lnTo>
                                <a:pt x="792" y="1861"/>
                              </a:lnTo>
                              <a:lnTo>
                                <a:pt x="818" y="1806"/>
                              </a:lnTo>
                              <a:lnTo>
                                <a:pt x="846" y="1751"/>
                              </a:lnTo>
                              <a:lnTo>
                                <a:pt x="874" y="1697"/>
                              </a:lnTo>
                              <a:lnTo>
                                <a:pt x="905" y="1645"/>
                              </a:lnTo>
                              <a:lnTo>
                                <a:pt x="936" y="1593"/>
                              </a:lnTo>
                              <a:lnTo>
                                <a:pt x="969" y="1542"/>
                              </a:lnTo>
                              <a:lnTo>
                                <a:pt x="1002" y="1492"/>
                              </a:lnTo>
                              <a:lnTo>
                                <a:pt x="1037" y="1443"/>
                              </a:lnTo>
                              <a:lnTo>
                                <a:pt x="1073" y="1395"/>
                              </a:lnTo>
                              <a:lnTo>
                                <a:pt x="1111" y="1349"/>
                              </a:lnTo>
                              <a:lnTo>
                                <a:pt x="1149" y="1302"/>
                              </a:lnTo>
                              <a:lnTo>
                                <a:pt x="1189" y="1257"/>
                              </a:lnTo>
                              <a:lnTo>
                                <a:pt x="1229" y="1214"/>
                              </a:lnTo>
                              <a:lnTo>
                                <a:pt x="1272" y="1171"/>
                              </a:lnTo>
                              <a:lnTo>
                                <a:pt x="1314" y="1130"/>
                              </a:lnTo>
                              <a:lnTo>
                                <a:pt x="1358" y="1089"/>
                              </a:lnTo>
                              <a:lnTo>
                                <a:pt x="1403" y="1050"/>
                              </a:lnTo>
                              <a:lnTo>
                                <a:pt x="1451" y="1012"/>
                              </a:lnTo>
                              <a:lnTo>
                                <a:pt x="1498" y="976"/>
                              </a:lnTo>
                              <a:lnTo>
                                <a:pt x="1545" y="940"/>
                              </a:lnTo>
                              <a:lnTo>
                                <a:pt x="1595" y="905"/>
                              </a:lnTo>
                              <a:lnTo>
                                <a:pt x="1646" y="871"/>
                              </a:lnTo>
                              <a:lnTo>
                                <a:pt x="1697" y="839"/>
                              </a:lnTo>
                              <a:lnTo>
                                <a:pt x="1749" y="809"/>
                              </a:lnTo>
                              <a:lnTo>
                                <a:pt x="1802" y="779"/>
                              </a:lnTo>
                              <a:lnTo>
                                <a:pt x="1857" y="751"/>
                              </a:lnTo>
                              <a:lnTo>
                                <a:pt x="1913" y="723"/>
                              </a:lnTo>
                              <a:lnTo>
                                <a:pt x="1968" y="697"/>
                              </a:lnTo>
                              <a:lnTo>
                                <a:pt x="2025" y="673"/>
                              </a:lnTo>
                              <a:lnTo>
                                <a:pt x="2083" y="649"/>
                              </a:lnTo>
                              <a:lnTo>
                                <a:pt x="2142" y="626"/>
                              </a:lnTo>
                              <a:lnTo>
                                <a:pt x="2203" y="606"/>
                              </a:lnTo>
                              <a:lnTo>
                                <a:pt x="2263" y="586"/>
                              </a:lnTo>
                              <a:lnTo>
                                <a:pt x="2325" y="568"/>
                              </a:lnTo>
                              <a:lnTo>
                                <a:pt x="2386" y="552"/>
                              </a:lnTo>
                              <a:lnTo>
                                <a:pt x="2450" y="536"/>
                              </a:lnTo>
                              <a:lnTo>
                                <a:pt x="2514" y="522"/>
                              </a:lnTo>
                              <a:lnTo>
                                <a:pt x="2578" y="510"/>
                              </a:lnTo>
                              <a:lnTo>
                                <a:pt x="2643" y="500"/>
                              </a:lnTo>
                              <a:lnTo>
                                <a:pt x="2709" y="489"/>
                              </a:lnTo>
                              <a:lnTo>
                                <a:pt x="2777" y="481"/>
                              </a:lnTo>
                              <a:lnTo>
                                <a:pt x="2844" y="475"/>
                              </a:lnTo>
                              <a:lnTo>
                                <a:pt x="2913" y="469"/>
                              </a:lnTo>
                              <a:lnTo>
                                <a:pt x="2982" y="465"/>
                              </a:lnTo>
                              <a:lnTo>
                                <a:pt x="3052" y="463"/>
                              </a:lnTo>
                              <a:lnTo>
                                <a:pt x="3123" y="462"/>
                              </a:lnTo>
                              <a:lnTo>
                                <a:pt x="3194" y="463"/>
                              </a:lnTo>
                              <a:lnTo>
                                <a:pt x="3264" y="465"/>
                              </a:lnTo>
                              <a:lnTo>
                                <a:pt x="3332" y="469"/>
                              </a:lnTo>
                              <a:lnTo>
                                <a:pt x="3401" y="475"/>
                              </a:lnTo>
                              <a:lnTo>
                                <a:pt x="3469" y="481"/>
                              </a:lnTo>
                              <a:lnTo>
                                <a:pt x="3536" y="489"/>
                              </a:lnTo>
                              <a:lnTo>
                                <a:pt x="3601" y="500"/>
                              </a:lnTo>
                              <a:lnTo>
                                <a:pt x="3668" y="510"/>
                              </a:lnTo>
                              <a:lnTo>
                                <a:pt x="3731" y="522"/>
                              </a:lnTo>
                              <a:lnTo>
                                <a:pt x="3795" y="536"/>
                              </a:lnTo>
                              <a:lnTo>
                                <a:pt x="3859" y="552"/>
                              </a:lnTo>
                              <a:lnTo>
                                <a:pt x="3921" y="568"/>
                              </a:lnTo>
                              <a:lnTo>
                                <a:pt x="3983" y="586"/>
                              </a:lnTo>
                              <a:lnTo>
                                <a:pt x="4043" y="606"/>
                              </a:lnTo>
                              <a:lnTo>
                                <a:pt x="4103" y="626"/>
                              </a:lnTo>
                              <a:lnTo>
                                <a:pt x="4161" y="649"/>
                              </a:lnTo>
                              <a:lnTo>
                                <a:pt x="4219" y="673"/>
                              </a:lnTo>
                              <a:lnTo>
                                <a:pt x="4277" y="697"/>
                              </a:lnTo>
                              <a:lnTo>
                                <a:pt x="4333" y="723"/>
                              </a:lnTo>
                              <a:lnTo>
                                <a:pt x="4389" y="751"/>
                              </a:lnTo>
                              <a:lnTo>
                                <a:pt x="4443" y="779"/>
                              </a:lnTo>
                              <a:lnTo>
                                <a:pt x="4497" y="809"/>
                              </a:lnTo>
                              <a:lnTo>
                                <a:pt x="4549" y="839"/>
                              </a:lnTo>
                              <a:lnTo>
                                <a:pt x="4600" y="871"/>
                              </a:lnTo>
                              <a:lnTo>
                                <a:pt x="4650" y="905"/>
                              </a:lnTo>
                              <a:lnTo>
                                <a:pt x="4699" y="940"/>
                              </a:lnTo>
                              <a:lnTo>
                                <a:pt x="4748" y="976"/>
                              </a:lnTo>
                              <a:lnTo>
                                <a:pt x="4795" y="1012"/>
                              </a:lnTo>
                              <a:lnTo>
                                <a:pt x="4841" y="1050"/>
                              </a:lnTo>
                              <a:lnTo>
                                <a:pt x="4886" y="1089"/>
                              </a:lnTo>
                              <a:lnTo>
                                <a:pt x="4931" y="1130"/>
                              </a:lnTo>
                              <a:lnTo>
                                <a:pt x="4974" y="1171"/>
                              </a:lnTo>
                              <a:lnTo>
                                <a:pt x="5015" y="1214"/>
                              </a:lnTo>
                              <a:lnTo>
                                <a:pt x="5057" y="1257"/>
                              </a:lnTo>
                              <a:lnTo>
                                <a:pt x="5096" y="1302"/>
                              </a:lnTo>
                              <a:lnTo>
                                <a:pt x="5135" y="1349"/>
                              </a:lnTo>
                              <a:lnTo>
                                <a:pt x="5172" y="1395"/>
                              </a:lnTo>
                              <a:lnTo>
                                <a:pt x="5208" y="1443"/>
                              </a:lnTo>
                              <a:lnTo>
                                <a:pt x="5244" y="1492"/>
                              </a:lnTo>
                              <a:lnTo>
                                <a:pt x="5277" y="1542"/>
                              </a:lnTo>
                              <a:lnTo>
                                <a:pt x="5310" y="1593"/>
                              </a:lnTo>
                              <a:lnTo>
                                <a:pt x="5341" y="1645"/>
                              </a:lnTo>
                              <a:lnTo>
                                <a:pt x="5370" y="1697"/>
                              </a:lnTo>
                              <a:lnTo>
                                <a:pt x="5400" y="1751"/>
                              </a:lnTo>
                              <a:lnTo>
                                <a:pt x="5427" y="1806"/>
                              </a:lnTo>
                              <a:lnTo>
                                <a:pt x="5453" y="1861"/>
                              </a:lnTo>
                              <a:lnTo>
                                <a:pt x="5478" y="1917"/>
                              </a:lnTo>
                              <a:lnTo>
                                <a:pt x="5502" y="1975"/>
                              </a:lnTo>
                              <a:lnTo>
                                <a:pt x="5524" y="2033"/>
                              </a:lnTo>
                              <a:lnTo>
                                <a:pt x="5546" y="2092"/>
                              </a:lnTo>
                              <a:lnTo>
                                <a:pt x="5565" y="2152"/>
                              </a:lnTo>
                              <a:lnTo>
                                <a:pt x="5584" y="2213"/>
                              </a:lnTo>
                              <a:lnTo>
                                <a:pt x="5600" y="2275"/>
                              </a:lnTo>
                              <a:lnTo>
                                <a:pt x="5616" y="2337"/>
                              </a:lnTo>
                              <a:lnTo>
                                <a:pt x="5630" y="2400"/>
                              </a:lnTo>
                              <a:lnTo>
                                <a:pt x="5643" y="2464"/>
                              </a:lnTo>
                              <a:lnTo>
                                <a:pt x="5653" y="2529"/>
                              </a:lnTo>
                              <a:lnTo>
                                <a:pt x="5663" y="2594"/>
                              </a:lnTo>
                              <a:lnTo>
                                <a:pt x="5671" y="2661"/>
                              </a:lnTo>
                              <a:lnTo>
                                <a:pt x="5678" y="2728"/>
                              </a:lnTo>
                              <a:lnTo>
                                <a:pt x="5684" y="2796"/>
                              </a:lnTo>
                              <a:lnTo>
                                <a:pt x="5688" y="2864"/>
                              </a:lnTo>
                              <a:lnTo>
                                <a:pt x="5690" y="2933"/>
                              </a:lnTo>
                              <a:lnTo>
                                <a:pt x="5691" y="3003"/>
                              </a:lnTo>
                              <a:lnTo>
                                <a:pt x="5691" y="3779"/>
                              </a:lnTo>
                              <a:lnTo>
                                <a:pt x="5646" y="3775"/>
                              </a:lnTo>
                              <a:lnTo>
                                <a:pt x="5601" y="3774"/>
                              </a:lnTo>
                              <a:lnTo>
                                <a:pt x="5601" y="5819"/>
                              </a:lnTo>
                              <a:lnTo>
                                <a:pt x="5651" y="5818"/>
                              </a:lnTo>
                              <a:lnTo>
                                <a:pt x="5700" y="5814"/>
                              </a:lnTo>
                              <a:lnTo>
                                <a:pt x="5722" y="5811"/>
                              </a:lnTo>
                              <a:lnTo>
                                <a:pt x="5745" y="5807"/>
                              </a:lnTo>
                              <a:lnTo>
                                <a:pt x="5766" y="5803"/>
                              </a:lnTo>
                              <a:lnTo>
                                <a:pt x="5787" y="5799"/>
                              </a:lnTo>
                              <a:lnTo>
                                <a:pt x="5809" y="5793"/>
                              </a:lnTo>
                              <a:lnTo>
                                <a:pt x="5828" y="5787"/>
                              </a:lnTo>
                              <a:lnTo>
                                <a:pt x="5848" y="5780"/>
                              </a:lnTo>
                              <a:lnTo>
                                <a:pt x="5865" y="5773"/>
                              </a:lnTo>
                              <a:lnTo>
                                <a:pt x="5884" y="5766"/>
                              </a:lnTo>
                              <a:lnTo>
                                <a:pt x="5901" y="5757"/>
                              </a:lnTo>
                              <a:lnTo>
                                <a:pt x="5919" y="5748"/>
                              </a:lnTo>
                              <a:lnTo>
                                <a:pt x="5935" y="5738"/>
                              </a:lnTo>
                              <a:lnTo>
                                <a:pt x="5951" y="5729"/>
                              </a:lnTo>
                              <a:lnTo>
                                <a:pt x="5966" y="5718"/>
                              </a:lnTo>
                              <a:lnTo>
                                <a:pt x="5980" y="5707"/>
                              </a:lnTo>
                              <a:lnTo>
                                <a:pt x="5995" y="5696"/>
                              </a:lnTo>
                              <a:lnTo>
                                <a:pt x="6009" y="5684"/>
                              </a:lnTo>
                              <a:lnTo>
                                <a:pt x="6022" y="5671"/>
                              </a:lnTo>
                              <a:lnTo>
                                <a:pt x="6047" y="5645"/>
                              </a:lnTo>
                              <a:lnTo>
                                <a:pt x="6070" y="5616"/>
                              </a:lnTo>
                              <a:lnTo>
                                <a:pt x="6092" y="5586"/>
                              </a:lnTo>
                              <a:lnTo>
                                <a:pt x="6112" y="5554"/>
                              </a:lnTo>
                              <a:lnTo>
                                <a:pt x="6130" y="5519"/>
                              </a:lnTo>
                              <a:lnTo>
                                <a:pt x="6145" y="5484"/>
                              </a:lnTo>
                              <a:lnTo>
                                <a:pt x="6160" y="5447"/>
                              </a:lnTo>
                              <a:lnTo>
                                <a:pt x="6173" y="5408"/>
                              </a:lnTo>
                              <a:lnTo>
                                <a:pt x="6185" y="5368"/>
                              </a:lnTo>
                              <a:lnTo>
                                <a:pt x="6196" y="5326"/>
                              </a:lnTo>
                              <a:lnTo>
                                <a:pt x="6204" y="5284"/>
                              </a:lnTo>
                              <a:lnTo>
                                <a:pt x="6212" y="5240"/>
                              </a:lnTo>
                              <a:lnTo>
                                <a:pt x="6220" y="5195"/>
                              </a:lnTo>
                              <a:lnTo>
                                <a:pt x="6225" y="5149"/>
                              </a:lnTo>
                              <a:lnTo>
                                <a:pt x="6230" y="5100"/>
                              </a:lnTo>
                              <a:lnTo>
                                <a:pt x="6234" y="5051"/>
                              </a:lnTo>
                              <a:lnTo>
                                <a:pt x="6237" y="5003"/>
                              </a:lnTo>
                              <a:lnTo>
                                <a:pt x="6239" y="4952"/>
                              </a:lnTo>
                              <a:lnTo>
                                <a:pt x="6241" y="4901"/>
                              </a:lnTo>
                              <a:lnTo>
                                <a:pt x="6242" y="4797"/>
                              </a:lnTo>
                              <a:lnTo>
                                <a:pt x="6241" y="4702"/>
                              </a:lnTo>
                              <a:lnTo>
                                <a:pt x="6237" y="4610"/>
                              </a:lnTo>
                              <a:lnTo>
                                <a:pt x="6235" y="4565"/>
                              </a:lnTo>
                              <a:lnTo>
                                <a:pt x="6233" y="4520"/>
                              </a:lnTo>
                              <a:lnTo>
                                <a:pt x="6228" y="4477"/>
                              </a:lnTo>
                              <a:lnTo>
                                <a:pt x="6223" y="4435"/>
                              </a:lnTo>
                              <a:lnTo>
                                <a:pt x="6218" y="4392"/>
                              </a:lnTo>
                              <a:lnTo>
                                <a:pt x="6212" y="4352"/>
                              </a:lnTo>
                              <a:lnTo>
                                <a:pt x="6204" y="4311"/>
                              </a:lnTo>
                              <a:lnTo>
                                <a:pt x="6197" y="4273"/>
                              </a:lnTo>
                              <a:lnTo>
                                <a:pt x="6188" y="4236"/>
                              </a:lnTo>
                              <a:lnTo>
                                <a:pt x="6177" y="4199"/>
                              </a:lnTo>
                              <a:lnTo>
                                <a:pt x="6165" y="4163"/>
                              </a:lnTo>
                              <a:lnTo>
                                <a:pt x="6153" y="4129"/>
                              </a:lnTo>
                              <a:close/>
                              <a:moveTo>
                                <a:pt x="864" y="3479"/>
                              </a:moveTo>
                              <a:lnTo>
                                <a:pt x="864" y="6090"/>
                              </a:lnTo>
                              <a:lnTo>
                                <a:pt x="864" y="6094"/>
                              </a:lnTo>
                              <a:lnTo>
                                <a:pt x="867" y="6097"/>
                              </a:lnTo>
                              <a:lnTo>
                                <a:pt x="870" y="6101"/>
                              </a:lnTo>
                              <a:lnTo>
                                <a:pt x="876" y="6104"/>
                              </a:lnTo>
                              <a:lnTo>
                                <a:pt x="891" y="6110"/>
                              </a:lnTo>
                              <a:lnTo>
                                <a:pt x="909" y="6116"/>
                              </a:lnTo>
                              <a:lnTo>
                                <a:pt x="932" y="6122"/>
                              </a:lnTo>
                              <a:lnTo>
                                <a:pt x="960" y="6127"/>
                              </a:lnTo>
                              <a:lnTo>
                                <a:pt x="991" y="6130"/>
                              </a:lnTo>
                              <a:lnTo>
                                <a:pt x="1027" y="6135"/>
                              </a:lnTo>
                              <a:lnTo>
                                <a:pt x="1105" y="6141"/>
                              </a:lnTo>
                              <a:lnTo>
                                <a:pt x="1192" y="6146"/>
                              </a:lnTo>
                              <a:lnTo>
                                <a:pt x="1287" y="6148"/>
                              </a:lnTo>
                              <a:lnTo>
                                <a:pt x="1383" y="6149"/>
                              </a:lnTo>
                              <a:lnTo>
                                <a:pt x="1480" y="6148"/>
                              </a:lnTo>
                              <a:lnTo>
                                <a:pt x="1575" y="6146"/>
                              </a:lnTo>
                              <a:lnTo>
                                <a:pt x="1663" y="6141"/>
                              </a:lnTo>
                              <a:lnTo>
                                <a:pt x="1741" y="6135"/>
                              </a:lnTo>
                              <a:lnTo>
                                <a:pt x="1776" y="6130"/>
                              </a:lnTo>
                              <a:lnTo>
                                <a:pt x="1807" y="6127"/>
                              </a:lnTo>
                              <a:lnTo>
                                <a:pt x="1836" y="6122"/>
                              </a:lnTo>
                              <a:lnTo>
                                <a:pt x="1858" y="6116"/>
                              </a:lnTo>
                              <a:lnTo>
                                <a:pt x="1877" y="6110"/>
                              </a:lnTo>
                              <a:lnTo>
                                <a:pt x="1891" y="6104"/>
                              </a:lnTo>
                              <a:lnTo>
                                <a:pt x="1896" y="6101"/>
                              </a:lnTo>
                              <a:lnTo>
                                <a:pt x="1901" y="6097"/>
                              </a:lnTo>
                              <a:lnTo>
                                <a:pt x="1902" y="6094"/>
                              </a:lnTo>
                              <a:lnTo>
                                <a:pt x="1903" y="6090"/>
                              </a:lnTo>
                              <a:lnTo>
                                <a:pt x="1903" y="3479"/>
                              </a:lnTo>
                              <a:lnTo>
                                <a:pt x="1902" y="3475"/>
                              </a:lnTo>
                              <a:lnTo>
                                <a:pt x="1901" y="3472"/>
                              </a:lnTo>
                              <a:lnTo>
                                <a:pt x="1896" y="3468"/>
                              </a:lnTo>
                              <a:lnTo>
                                <a:pt x="1891" y="3466"/>
                              </a:lnTo>
                              <a:lnTo>
                                <a:pt x="1877" y="3459"/>
                              </a:lnTo>
                              <a:lnTo>
                                <a:pt x="1858" y="3454"/>
                              </a:lnTo>
                              <a:lnTo>
                                <a:pt x="1836" y="3448"/>
                              </a:lnTo>
                              <a:lnTo>
                                <a:pt x="1807" y="3443"/>
                              </a:lnTo>
                              <a:lnTo>
                                <a:pt x="1776" y="3439"/>
                              </a:lnTo>
                              <a:lnTo>
                                <a:pt x="1741" y="3435"/>
                              </a:lnTo>
                              <a:lnTo>
                                <a:pt x="1663" y="3428"/>
                              </a:lnTo>
                              <a:lnTo>
                                <a:pt x="1575" y="3424"/>
                              </a:lnTo>
                              <a:lnTo>
                                <a:pt x="1480" y="3421"/>
                              </a:lnTo>
                              <a:lnTo>
                                <a:pt x="1383" y="3420"/>
                              </a:lnTo>
                              <a:lnTo>
                                <a:pt x="1287" y="3421"/>
                              </a:lnTo>
                              <a:lnTo>
                                <a:pt x="1192" y="3424"/>
                              </a:lnTo>
                              <a:lnTo>
                                <a:pt x="1105" y="3428"/>
                              </a:lnTo>
                              <a:lnTo>
                                <a:pt x="1027" y="3435"/>
                              </a:lnTo>
                              <a:lnTo>
                                <a:pt x="991" y="3439"/>
                              </a:lnTo>
                              <a:lnTo>
                                <a:pt x="960" y="3443"/>
                              </a:lnTo>
                              <a:lnTo>
                                <a:pt x="932" y="3448"/>
                              </a:lnTo>
                              <a:lnTo>
                                <a:pt x="909" y="3454"/>
                              </a:lnTo>
                              <a:lnTo>
                                <a:pt x="891" y="3459"/>
                              </a:lnTo>
                              <a:lnTo>
                                <a:pt x="876" y="3466"/>
                              </a:lnTo>
                              <a:lnTo>
                                <a:pt x="870" y="3468"/>
                              </a:lnTo>
                              <a:lnTo>
                                <a:pt x="867" y="3472"/>
                              </a:lnTo>
                              <a:lnTo>
                                <a:pt x="864" y="3475"/>
                              </a:lnTo>
                              <a:lnTo>
                                <a:pt x="864" y="34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312.2pt;margin-top:678.3pt;height:26.55pt;width:27.7pt;z-index:251665408;v-text-anchor:middle;mso-width-relative:page;mso-height-relative:page;" fillcolor="#808080 [1629]" filled="t" stroked="f" coordsize="6242,6175" o:gfxdata="UEsDBAoAAAAAAIdO4kAAAAAAAAAAAAAAAAAEAAAAZHJzL1BLAwQUAAAACACHTuJAxAYV6NsAAAAN&#10;AQAADwAAAGRycy9kb3ducmV2LnhtbE2PzU7DMBCE70i8g7VI3KjdJnXaNE4lqLhwoyCh3tzYjaP6&#10;J8Ru0r49ywmOO/NpdqbaXp0lox5iF7yA+YwB0b4JqvOtgM+P16cVkJikV9IGrwXcdIRtfX9XyVKF&#10;yb/rcZ9agiE+llKASakvKY2N0U7GWei1R+8UBicTnkNL1SAnDHeWLhjj1MnO4wcje/1idHPeX5yA&#10;wy0r7PfKmdPXNGXjbrd8Ozz3Qjw+zNkGSNLX9AfDb32sDjV2OoaLV5FYAXyR54iikS05B4IIL9a4&#10;5ohSztYF0Lqi/1fUP1BLAwQUAAAACACHTuJAUzHzFBUWAAD6gQAADgAAAGRycy9lMm9Eb2MueG1s&#10;rV1NjiS3ct4b8B0KvTRgTTIzmT8Djd7Cgryx/QQ/+QCl7prpBrq7GlUljbTzQXwL73wgw8fwF2RE&#10;TnJUGV/x4WmhnOkJBhn8gsH4y+xv//Tby/Pu18Pp/HR8/XAXvmnudofX++PD0+unD3f/8dMP/zjd&#10;7c6X/evD/vn4evhw9/vhfPen7/7+7779/Pb+0B4fj88Ph9MOTF7P7z+/fbh7vFze3r97d75/PLzs&#10;z98c3w6v+MePx9PL/oK/nj69ezjtP4P7y/O7tmmGd5+Pp4e30/H+cD7jp9/nf7z7LvH/+PFwf/nz&#10;x4/nw2X3/OEOa7uk/5/S/3+W/7/77tv9+0+n/dvj070uY/9XrOJl//SKSRdW3+8v+90vp6c/sHp5&#10;uj8dz8ePl2/ujy/vjh8/Pt0fkgyQJjRfSfOXx/3bIcmCzTm/Ldt0/tuxvf+3X3887Z4egF0z3O1e&#10;9y8A6f/+87//97/+R/bm89v5PUj+8vbjSf92xh93P3/+1+MDCPe/XI5J7N8+nl5EfAi0++3DXd+E&#10;GJp4t/v9w900jWPX6E4ffrvs7kHQxTDOwOMeBF03hinKbO/2743R/S/nyz8fjonp/td/OV8yUA/4&#10;U9rmB13qT2Dy8eUZmP3Du10b+rGfuqEfdp93Q9u3Cu9CHK4TP+6GMKYVAMCFuL1OfJ1zd534Ouf+&#10;OvF1ztjFawJe5wwIrxFf5zxeJ77OGef4ds7zdeLrnEMdhFUYhioQQxWKoQrGUIVjqAIyVCEZqqAM&#10;VVi2VVi2VVi2VVi2VVi2VVi2VVi2VVi2VVi2VVi2BZbNOE3tOA3d7vq57Kqw7Aospz42bRO3OFch&#10;2a2RnLt5nEPXbS66CsiuCsiuCsiuCsiuCsiuAPLLrXcdyL4KyL4AkvKugrJfQ7m6rTfWXYVlX4Vl&#10;X4VlX4Vlv8YSujo0Ye76ecMn6auwjGssQ98K+7ndYB2roIxrKLs+NFMXcYSv+w6xCslYhWSsQjJW&#10;IRmrkIxrJFf6urEnVUgOayQp76EKymENJeddheVQheVQheVQheVQheVQheVQheVYheVYheVYheVY&#10;heVYhSVCpKsxwHXrPVZhOVZhOVZhOVZhOVVhOVVhOVVhOVVhOVVhiYC7AsupCsupCsupCsupCktJ&#10;MVRErVVYzlVYzlVYzlVYzlVYzlVYzlVYzlVYzlVYBuSQKsAMTRWaoamCMzRVeIamCtCUOrumt9ct&#10;bcrcXSO/7qaEpgpT+IF1+16Ham32pw7VyvxPZQKoMgNUmQKqzAFVJoEqs0B1aaBQlwcKdYmgUJcJ&#10;CnWpoFCXCwp1yaBQZIOa3dDgv90QI5ILmuK2zHYoUkGEdH1GCen6fPqkRQaIkK7PJSFdW1pCuray&#10;hHRtYQnp+r4kpOvLkpCurSohvR2tItPjcy3SPIT0drRQRPly6xKut6PV345WkdchC7gdrSKjQ7je&#10;jlaRy/G5FokcQno7WkUOh3C9Ha0ifUO43n62isQN4Xr72SpSNoTr7ZawSNb4XItMDSG9/WwNt6NV&#10;JGjIAm5Hq0jNEK63o1UkZQjX29Eq0jE+1yIXQ0hvR6vIwhCut1vCIv9CuN5uCYvMC+F6uyUsci4+&#10;1yLhQkhvt4RFqoVwvf1sFUkWwvX2s1WkVwjX289WkVj5A1f0Wnyybor9ozVY3P/2qh0W+NNuL008&#10;P4nLKj0Xb8ez9HZIxwW6Nn4K2rEBQvnXNf1Y0OPYCH23TT8V9DgQQm8dIVf4zwU9VF3ox03+cGPX&#10;64cSC/28TR8KeolQZUDYlrhryxEqMsLJ3NXyRxlQ1FyvSSLJNMe21F1fjlCxEfZtzhHLESo4QrnN&#10;ESXSEsXJqhCebY74CmuVHCHX5ogSbYm20hyO5CXeEkGlEduSwxVe765UydOIbclR9VyPkMhHRqCq&#10;vSUHHONihKn5tuSofhYjVHIUoTfnKDGXAnRalSN5ibmUldMIR/ISc4kiZAQ2ZHNVJeYSIaQRjuQl&#10;5uL9pxGO5CXmUq5NI7Ylh0O93l0pwqYR25KjPLoeIR65jMCPtySHe12MUMlRDN0cUWIunnSaY1ty&#10;kBRzqOQoXG7OUWIuHnCaw5G8xFy8WxkB13VzjhJzKTCmEY7kJebilaYRjuQl5uJxphHbkmPh670S&#10;bzKN2JYcIq5HiKcoI+AGbkkOUYsRKjlcvM0RJeZSZEtzbEuOzSnmUMnhmm3OUWIuBbE0hyN5ibl4&#10;XTICBazNOUrMxaNKIxzJS8zFW0ojHMlLzMUTSiO2JQdk670SLyeN2JYc4K5HSFFIRszbkqPmWoxQ&#10;yVHE2dorqEMxQiVHaWZzRIm5lGXSqhzJS8yl2JJGOJKXmKcSigyR4sjmukrUU2Ekj3GkL3FP5Y48&#10;xpG/RD4VMfKY7R2A0q53OZUm8pjtPYCCF2O+uHPbewBVL8eoAgTHo0O1thyjKhCQ9t/aaxyQcowq&#10;QXC8OlRuyzGqBsHx63CsijHm2EnifXNtX+mBJN3TXju+HQ5jOY/tAZLkq3kQe8Aj1kDjhB79r7vz&#10;T3c7dOf/LGMQd+wvEp/YH3efP9yl3u7dI/4gfdvyLy/HXw8/HRPNJXWgd5I5xXqlh0nn/kLz/HqV&#10;dgioueR1GoU930qug1Q4fErpo8P8oLRzY7zsaTwlw5kpTfONwp5GKQ1diRL+qT+7XrdDyHUF7Ljx&#10;sqfxlC6DxDO3y29T9vKCQKYk6+ylrzJRLp6RzWpPnb3XS34IyAa6EkWp5yaei5divOypPKPkHjIl&#10;WecgHUSJEgbfnX1Uhwf61vuUk7pf9kbB9n7O0ueWZ/d5xkadWfD01xkF7ptkj61UI2/Zz9iqY0wx&#10;iq26CKD0dT52jWGERLy38xGtvrpOop+xk+R3kojoPGpttkvkHMVOHUScYrZOdfPoeQdPm53YEFBm&#10;207t0kK5snZ2KuyZT8cyOyjN9huFPRfKbL3RujoRjHSXQEk02XYelESTDc2uX94NsvXZ09apGtL1&#10;OPi+LqnWgZKs0zS569EI6PK00wFKu2dsffbUddqJAyXZeTvFXY9g0J3dLAMofZ69WZuuJycO+521&#10;DpTEJptV5DzN0vJ1mvWmsuMNg3wj0P2EHPnEUYx6u7lA6ePe221Idanv9Ial+tnjzbVkwajOY5km&#10;OzlHPfZReZKzCcqFp3/e+5VvRbRuRfn16bh/Pp4PUO4/+m7p+hBL3ge8sZL1f8t3W2jxiqF/54Ay&#10;3w/tvHi9dkLtmU8qKHOI2E5LFswo7GmUurvtSM40HLF8qtoBl6R3pkGpsw/oGvMp1Y9vI7mdBouU&#10;Wpwan2cj3YTY+7YjNnJoNIXQ6tudm57O0Ej1Uni2Sxxg+2hP3c9GU4OwlWSXGk0ctw2x+uiwUdwb&#10;dLJ5+xlnvW/xuga57Wd5/wEShQk5J5+ndPEkyvwO7OYuxUn6IYVyRDnB5SmTJsoBhs2nlLeQhCd2&#10;gVBKi6JQaifS9jpHve3xahBZ54iaReKJl0n82QdNfwQ4BoRS3uCQdbYINl3Z4S0r5WJFTNvsqTdz&#10;lMqq8AxLHtAo7GmU6muEgIqNO3uviSn0chKJek2gIzvztY38avZO+oKxzpkcjojrKxMy1Fvd94lt&#10;OwxH4jhCSV25cXYyIVtj0ErDSKxcbKRXHVIPbCMbrfMMLIqfpeoPjnFJ4tpG2zPD3eNNw0xITiR8&#10;pkyIEe72wEVVQhIh9aO8UIk19kyYQY1BB3PsIdMP0rMMjvBDfMJoqROi4/AkM8cWHo47da/fAmiZ&#10;1PgWQFojuyh6XKOJMBB97IOmSWFV/TWmdktsj1z+rjCNxu2wQC5hN8vLIcKR3DvdLC3WIERm2psZ&#10;jmTebyJKN6oHj4fLb9AF4mz7dHo3YHqXDqmCjJ5vG1NgkTaGzNtpfoaI0WrVgKwO7yNnOHwhUrsw&#10;wCBYNOot++e9nWG00qFzJ20nzVn5krZifW/YuHY0x9AHoh306iHAtlFe48OeEEVp7dIjitfCsU/8&#10;iCK3nTrN5GC0ECTvCzlpbYB9ThtIzm4r2fS8074etBaBM/sSvjiX/g0aZs1SMBsYJr1BmVUN+ABL&#10;EobZ6TBqircjlj8MS6zo3yUhSnsZNIfdTvhejKoYue9Cb1ctuUtCZ1ctuZPxCnXWxkhuedwQWc2Y&#10;34CySpaaeSKoN2R9ZL5NsPIY85bgbuodQfwveJt5aubRzRoMMxfRwpeZ+JyTpi6YEztZQMLcYrvt&#10;qKc9qjdHnffBIhwWDwzyRQ1oN95I8Q81gjslZFGLtJALRxoIqQkNLLbqNd1Mw7UlDmERYK8GigaV&#10;lr8OLE4VlzRJzULfzszyRLQMSZ7MkQXoXxxJEvO3lppgaYRW3mYChDQzgS9+ZUKW7AhaV6H5E2x0&#10;5shSMkuGi2V5gjnkLHGUXmwSqVkuSmqsaXtYemvJWbGMWXrVU6ZmSTgNdmlaT8NsmihUHaOpR6WD&#10;1+O7qOoE9rg1XXdR3WLENj4/TZX07dLGaPGtPTXOzacPQZVvxTQu7DviZlnoijy2K4eGCz0CIJdO&#10;Dz2y8763rV20iEv9wCKbWJRMfHF1VyKcSy/sUb8FOVaXLJ/1fiRp6pz7RZ7AX5tymwm3bARR/LlF&#10;hMhu2hyloqHC3169mfAFQH9WdZLg+fmwaucJ4PKPhebNo374bzODqSYN5WqfnybRUIL2kdVjhtKq&#10;L4d8UwRmKvZLJ7kdQ3vm46jWPvYkKafmLPZEjmCARGJ/rPIQI+nGsOsjil/jnQ1pWEgyD+SsBbW5&#10;OGw+KAjhlCOpTyB4VEKkB7w1tobzQOrcrTrrcSRHHRdRnnqE6rpTaziKgMJXnU7e2RfdGUkXRAeI&#10;MyE5VJ0Gj3FEE623xs6SSSMpdSDtpFNDfJejYT2yvKGlX+VboR5HVCR1apwJl1Bzd3Ei3Q9yhaR9&#10;nBASuxzlCxmCzEROddScDAh9sxg1KQNCf+qIXclTs4KmRutxIvq4hPUjgRClsjR1Ny49ymbD7GkV&#10;kxwyIxTwNTxqazx1pmCc0tTtTLJWME6ZcGIXuJ5rpNfIhpt7PZL0kSQIBJl2IGVhYJwJI86Ep2ZR&#10;LQXca9/iWpYfVs3nKLmJtMaehFKD1aMlOe+tcbBieEv8r0G76RAp+Q7sYCVmFiGNkCEJ05B+iHEJ&#10;zoj2iKEVjnA6fG9nVKVAatHfnvFLSOofhUm+zSFTM9sz6c2FJljCURNXYSAu1Gw5csHSw3rWRsMQ&#10;SQwyq9cTxKx5HJGQ0h1nvWH4+E62PgERAeGpBxHJQF8e5ITySaSJF1R+LUWDBbsShSXrQwK6lD9K&#10;kONjfT5P5PazcrDcVJAkbuIpbp27TrviEXH7xgU122zYkGsjPKUhLc3ewPt0Z5f2QqGcyZ0DDcqW&#10;f4br4nKM2sMi2uwS4kvhaeqJeO7p3MgaJ4TALsdRlWNCjswlnFTbR9K+gk+jZ2VnZxz2J2MzMi9/&#10;1topMwZtowH6wOo0+FRo2seBRCzQ7qy9A17i9LanbVXR0DtECLW3KDIvv1NhInFj207LiZFk0FMv&#10;lSgFy5e2UU9iJO5XG7UBCaGzL/UgX9KVqcnd3Y6aq+3JyW7FkROOPfHTkDzLZoUlWVrTR9ZK2c4a&#10;8LIO2q4BImmNwNzTns5quD0cDZ9QQ5GecbQKI12jFZOY1Ii/NIdD/IvUinoLMp3oYSb0bY98kPgm&#10;7UG3tqZ8iD521q3CNLwb1TSzM9NNWjhnp7CTbk6Rmp1rtGPomSGWom/0cDHbg8qLmj1izdDDk9fI&#10;7CO+55x9C2Zxe5zXJDWz4YiM8xrZrYA25Tw1u2d6cbpkw9nNhfRVXiO7C9HlnqdmtytamLKbz+5r&#10;nNJMyDwAnNI8NfMp5BeLJKmZl4LMbfZSUJXwjU8v3cWykdSZQltFPtnUQetnzb3jTUX/CgE45h4S&#10;5wd99ioRc06RGc6I46N4fiwUG01eYpn+LuGVJp2dV0TNNWbOPlIxGmGxAAK5ZN0lFpSg7KWys0An&#10;drCmCXcWO6GPUzWEhWPIPStPZhCihPtpdnbQIYdKxOJQOObZJKAd2g9EY7+0WJNoOeIXSOR1sgAc&#10;N0TGCD6j7xcgx6Q5D5YmQAI8ax1tREeWSWdnyYxo1qtl+ZG45GZYyiUuyRmWxUFiPWNEE0MQXSlZ&#10;rikO1thP01eDttzyjNigGoJA168e4sLXned5O23GRqegH17HQXOqPLs4aEaOJywXSnZjAqOsn0ir&#10;+pErdClbBlAyiczZm0gJBrhnnkhKkp23dBvPZUsFRKwNKIllGDW6R2qe3B2WcQMlOe+jfIpcZmfl&#10;VLDKfgAoCc8Japl5krIbDMNC6d/FiF2ztUG3HJtddR5lGz8wRnFA0RzZXTxbSU18HC9cwn1l60Rj&#10;pk9pujSSfHWcNX+KqhrjqdngODINmS3KkPdKvHXCJCvuYkx8StNkMWU+pXYz4Tj7p3ho9NZOBt/n&#10;qcljXDdEoi/VXlL0X140i6wRYkDTZdZ5+Ky+7OgJU0pSx8XbOfmWgUPi4z7IbwdMJ64jqRsUmbP9&#10;RCcn2SX07WaeyGf4ErVWPW9J2nFA0irzDFA/F01p7U0SSS7Zp9TiCzJCvg0ZWn3ZCk440U+82pdn&#10;p69Mttbxw5o18UGObG16MTu+RJoCRKDk2/kvPEcSI0D2LBHerKa7lHe+FwfPX6cGzr0Ubn1KvRHQ&#10;d8Qk0uo8wg42u9aA0Bvlx0eD6SdYMkrVebRREYyk00b0ExGAfx/hbOY7Dj1m5MShCz3zZK/swPlV&#10;jALJyi0v/65eFLby8/brxeIDinCr97G33i420qEhDQgrQt+cTPbJkYZo/6RXAzTaB2vSZhMQkqnV&#10;YcXXJHyFthcQ6GcnZm2cxzcvfNWb9Vagn9GYlzWS9AU+S5XVCbeYf5QgbVYn3GL+TuKdD61OBPjh&#10;3pHHq182O3GZ8Np3vuYwu2/qQ6/uDSj9CxHtoYtEZJ0WoHHZRzXgfD+lN0TOT/If3F0STz5TkvfT&#10;A35pr1H6mgRfIBscqpwBv3dYeRJ9R5k2X170CIHS1klOJd7iUZ7soINSta4hPSCgVF1i5mihXNk4&#10;M4z2zP05y+ygJOfIJAIlw0h3CaULosm286Akmmxo4nsW5ByZhtAviCxahxcS2TpVk0HpX4i45bKG&#10;dLi5fRtiJw6UZOftFHc9SYkslgGU/mWwWBtQEqtoFgyU/r2xWEXO0ywtX6dZb1ASjOxGoPtplwyF&#10;yK4tirpdhFSR7GqluvnlYBB1t+ufniBzKOihNBeFnnNzeqjpWBF+fSbMTUOztnznL/0O+OWDf/jh&#10;+vfAn4/PTw8/PD0/y0djzqdPP//T82n36/4ZbRn4FgluT/n58y8v+N30+ceojueoKf34z/jd9Il6&#10;+TH4K5s0b8H/OX3V/PUo89klB6rPb+f357cfT999K3/6+fjw+48nfCf9/vF4+nB3fzmlNZzvD6+H&#10;7kGWc79/OZz2u7fT+fLh7ni6PB4/nfZvj0/3P5yOrxcxEFjb06fHy78/fdqdnvC99cvj6XD48XK3&#10;e3gCy0Qi6/zC8vymrMHg+MsJm/CH/fgh/afm535FJ5zS8CRIXr5K9fn8lnZB1/f9/rJf/z1RvT+0&#10;x8fj88Ph9N3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kYAABbQ29udGVudF9UeXBlc10ueG1sUEsBAhQACgAAAAAAh07iQAAAAAAAAAAAAAAA&#10;AAYAAAAAAAAAAAAQAAAAaxcAAF9yZWxzL1BLAQIUABQAAAAIAIdO4kCKFGY80QAAAJQBAAALAAAA&#10;AAAAAAEAIAAAAI8XAABfcmVscy8ucmVsc1BLAQIUAAoAAAAAAIdO4kAAAAAAAAAAAAAAAAAEAAAA&#10;AAAAAAAAEAAAAAAAAABkcnMvUEsBAhQAFAAAAAgAh07iQMQGFejbAAAADQEAAA8AAAAAAAAAAQAg&#10;AAAAIgAAAGRycy9kb3ducmV2LnhtbFBLAQIUABQAAAAIAIdO4kBTMfMUFRYAAPqBAAAOAAAAAAAA&#10;AAEAIAAAACoBAABkcnMvZTJvRG9jLnhtbFBLBQYAAAAABgAGAFkBAACxGQAAAAA=&#10;" path="m4339,3505l4339,6116,4339,6120,4341,6123,4345,6127,4351,6130,4364,6136,4383,6142,4406,6147,4435,6153,4466,6156,4501,6161,4579,6167,4667,6172,4762,6174,4858,6175,4955,6174,5048,6172,5136,6167,5215,6161,5250,6156,5282,6153,5309,6147,5333,6142,5352,6136,5366,6130,5370,6127,5374,6123,5376,6120,5378,6116,5378,3505,5376,3501,5374,3498,5370,3494,5366,3492,5352,3485,5333,3479,5309,3474,5282,3469,5250,3465,5215,3461,5136,3454,5048,3451,4955,3447,4858,3446,4762,3447,4667,3451,4579,3454,4501,3461,4466,3465,4435,3469,4406,3474,4383,3479,4364,3485,4351,3492,4345,3494,4341,3498,4339,3501,4339,3505xm6153,4129l6153,3003,6152,2921,6150,2841,6145,2761,6138,2682,6130,2604,6120,2527,6108,2450,6095,2374,6080,2300,6063,2225,6044,2152,6024,2079,6002,2008,5978,1937,5953,1868,5927,1800,5899,1732,5868,1666,5837,1600,5804,1536,5770,1472,5734,1410,5696,1349,5657,1288,5617,1229,5575,1171,5533,1114,5488,1059,5442,1005,5394,952,5346,900,5296,849,5245,799,5193,752,5140,704,5085,659,5028,616,4971,573,4913,532,4853,491,4793,453,4731,416,4668,380,4603,347,4539,314,4473,283,4405,253,4337,225,4268,199,4198,173,4127,150,4055,128,3981,108,3908,90,3833,73,3758,58,3681,45,3604,33,3525,24,3446,15,3367,8,3286,3,3205,1,3123,0,3041,1,2959,3,2879,8,2799,15,2720,24,2642,33,2565,45,2488,58,2412,73,2338,90,2264,108,2191,128,2119,150,2048,173,1978,199,1909,225,1840,253,1773,283,1706,314,1641,347,1577,380,1515,416,1453,453,1393,491,1332,532,1274,573,1217,616,1161,659,1106,704,1053,752,1001,799,950,849,899,900,851,952,804,1005,758,1059,713,1114,670,1171,629,1229,589,1288,549,1349,512,1410,476,1472,442,1536,409,1600,378,1666,347,1732,319,1800,292,1868,268,1937,244,2008,221,2079,201,2152,182,2225,166,2300,150,2374,137,2450,126,2527,116,2604,108,2682,101,2761,96,2841,94,2921,92,3003,92,4123,79,4157,67,4193,57,4231,47,4269,39,4308,31,4348,25,4390,19,4431,14,4475,9,4519,7,4564,5,4610,1,4703,0,4799,1,4903,2,4954,5,5005,8,5055,12,5104,17,5151,22,5197,30,5242,37,5287,46,5330,57,5371,69,5411,82,5449,96,5487,112,5523,130,5556,150,5589,172,5619,194,5647,219,5674,233,5686,246,5698,261,5710,276,5722,291,5731,307,5742,323,5751,340,5760,358,5768,375,5776,394,5783,413,5790,433,5796,455,5801,475,5806,497,5811,520,5814,542,5816,590,5821,641,5822,641,3776,597,3777,554,3781,554,3003,555,2933,558,2864,561,2796,566,2728,573,2661,581,2594,591,2529,603,2464,616,2400,630,2337,645,2275,662,2213,680,2152,700,2092,721,2033,742,1975,766,1917,792,1861,818,1806,846,1751,874,1697,905,1645,936,1593,969,1542,1002,1492,1037,1443,1073,1395,1111,1349,1149,1302,1189,1257,1229,1214,1272,1171,1314,1130,1358,1089,1403,1050,1451,1012,1498,976,1545,940,1595,905,1646,871,1697,839,1749,809,1802,779,1857,751,1913,723,1968,697,2025,673,2083,649,2142,626,2203,606,2263,586,2325,568,2386,552,2450,536,2514,522,2578,510,2643,500,2709,489,2777,481,2844,475,2913,469,2982,465,3052,463,3123,462,3194,463,3264,465,3332,469,3401,475,3469,481,3536,489,3601,500,3668,510,3731,522,3795,536,3859,552,3921,568,3983,586,4043,606,4103,626,4161,649,4219,673,4277,697,4333,723,4389,751,4443,779,4497,809,4549,839,4600,871,4650,905,4699,940,4748,976,4795,1012,4841,1050,4886,1089,4931,1130,4974,1171,5015,1214,5057,1257,5096,1302,5135,1349,5172,1395,5208,1443,5244,1492,5277,1542,5310,1593,5341,1645,5370,1697,5400,1751,5427,1806,5453,1861,5478,1917,5502,1975,5524,2033,5546,2092,5565,2152,5584,2213,5600,2275,5616,2337,5630,2400,5643,2464,5653,2529,5663,2594,5671,2661,5678,2728,5684,2796,5688,2864,5690,2933,5691,3003,5691,3779,5646,3775,5601,3774,5601,5819,5651,5818,5700,5814,5722,5811,5745,5807,5766,5803,5787,5799,5809,5793,5828,5787,5848,5780,5865,5773,5884,5766,5901,5757,5919,5748,5935,5738,5951,5729,5966,5718,5980,5707,5995,5696,6009,5684,6022,5671,6047,5645,6070,5616,6092,5586,6112,5554,6130,5519,6145,5484,6160,5447,6173,5408,6185,5368,6196,5326,6204,5284,6212,5240,6220,5195,6225,5149,6230,5100,6234,5051,6237,5003,6239,4952,6241,4901,6242,4797,6241,4702,6237,4610,6235,4565,6233,4520,6228,4477,6223,4435,6218,4392,6212,4352,6204,4311,6197,4273,6188,4236,6177,4199,6165,4163,6153,4129xm864,3479l864,6090,864,6094,867,6097,870,6101,876,6104,891,6110,909,6116,932,6122,960,6127,991,6130,1027,6135,1105,6141,1192,6146,1287,6148,1383,6149,1480,6148,1575,6146,1663,6141,1741,6135,1776,6130,1807,6127,1836,6122,1858,6116,1877,6110,1891,6104,1896,6101,1901,6097,1902,6094,1903,6090,1903,3479,1902,3475,1901,3472,1896,3468,1891,3466,1877,3459,1858,3454,1836,3448,1807,3443,1776,3439,1741,3435,1663,3428,1575,3424,1480,3421,1383,3420,1287,3421,1192,3424,1105,3428,1027,3435,991,3439,960,3443,932,3448,909,3454,891,3459,876,3466,870,3468,867,3472,864,3475,864,3479xe">
                <v:path o:connectlocs="@0,@0;@0,@0;@0,@0;@0,@0;@0,@0;@0,@0;@0,@0;@0,@0;@0,@0;@0,@0;@0,@0;@0,@0;@0,@0;@0,@0;@0,@0;@0,1553519412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662F83" wp14:editId="43397840">
                <wp:simplePos x="0" y="0"/>
                <wp:positionH relativeFrom="column">
                  <wp:posOffset>385445</wp:posOffset>
                </wp:positionH>
                <wp:positionV relativeFrom="page">
                  <wp:posOffset>8465185</wp:posOffset>
                </wp:positionV>
                <wp:extent cx="972185" cy="1678940"/>
                <wp:effectExtent l="0" t="0" r="0" b="0"/>
                <wp:wrapNone/>
                <wp:docPr id="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0E9886" w14:textId="77777777" w:rsidR="006D526C" w:rsidRDefault="002C65C1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Word</w:t>
                            </w:r>
                          </w:p>
                          <w:p w14:paraId="06FE4997" w14:textId="77777777" w:rsidR="006D526C" w:rsidRDefault="002C65C1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Excel</w:t>
                            </w:r>
                          </w:p>
                          <w:p w14:paraId="6459D189" w14:textId="77777777" w:rsidR="006D526C" w:rsidRDefault="002C65C1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Photoshop</w:t>
                            </w:r>
                          </w:p>
                          <w:p w14:paraId="64C87100" w14:textId="77777777" w:rsidR="006D526C" w:rsidRDefault="002C65C1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英语水平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62F83" id="_x0000_s1038" type="#_x0000_t202" style="position:absolute;left:0;text-align:left;margin-left:30.35pt;margin-top:666.55pt;width:76.55pt;height:132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ju8wEAAL0DAAAOAAAAZHJzL2Uyb0RvYy54bWysU9uO2yAQfa/Uf0C8N46tZJNYcVbbXaWq&#10;tL1I234AwThGBYYyJPb26zuQbDZq36r6ATEMnJlz5nh9O1rDjiqgBtfwcjLlTDkJrXb7hn//tn23&#10;5AyjcK0w4FTDnxXy283bN+vB16qCHkyrAiMQh/XgG97H6OuiQNkrK3ACXjlKdhCsiBSGfdEGMRC6&#10;NUU1nd4UA4TWB5AKkU4fTkm+yfhdp2T80nWoIjMNp95iXkNed2ktNmtR74PwvZbnNsQ/dGGFdlT0&#10;AvUgomCHoP+CsloGQOjiRIItoOu0VJkDsSmnf7B56oVXmQuJg/4iE/4/WPn5+OS/BhbH9zDSADMJ&#10;9I8gfyBzcN8Lt1d3IcDQK9FS4TJJVgwe6/PTJDXWmEB2wydoacjiECEDjV2wSRXiyQidBvB8EV2N&#10;kUk6XC2qcjnnTFKqvFksV7M8lULUL699wPhBgWVp0/BAQ83o4viIMXUj6pcrqZiDrTYmD9Y4NlCF&#10;eTXPD64yVkfyndG24ctp+jItURt3ZpcInajFcTcy3VJ3VbqU2O6gfSa+AU5+Iv/Tpofwi7OBvNRw&#10;/HkQQXFmPjrSbFXOiBSLOZjNFxUF4Tqzu84IJwmq4ZGz0/Y+ZsMmbujvSNutzrRfOzn3TB7Japz9&#10;nEx4Hedbr3/d5jcAAAD//wMAUEsDBBQABgAIAAAAIQD9ef+R3wAAAAwBAAAPAAAAZHJzL2Rvd25y&#10;ZXYueG1sTI/LTsMwEEX3SPyDNUjsqJ1GaWkap6p4SCzYUMLejYckIh5Hsdukf8+wosu5c3QfxW52&#10;vTjjGDpPGpKFAoFUe9tRo6H6fH14BBGiIWt6T6jhggF25e1NYXLrJ/rA8yE2gk0o5EZDG+OQSxnq&#10;Fp0JCz8g8e/bj85EPsdG2tFMbO56uVRqJZ3piBNaM+BTi/XP4eQ0xGj3yaV6ceHta35/nlpVZ6bS&#10;+v5u3m9BRJzjPwx/9bk6lNzp6E9kg+g1rNSaSdbTNE1AMLFMUh5zZCnbrDOQZSGvR5S/AAAA//8D&#10;AFBLAQItABQABgAIAAAAIQC2gziS/gAAAOEBAAATAAAAAAAAAAAAAAAAAAAAAABbQ29udGVudF9U&#10;eXBlc10ueG1sUEsBAi0AFAAGAAgAAAAhADj9If/WAAAAlAEAAAsAAAAAAAAAAAAAAAAALwEAAF9y&#10;ZWxzLy5yZWxzUEsBAi0AFAAGAAgAAAAhAJ6quO7zAQAAvQMAAA4AAAAAAAAAAAAAAAAALgIAAGRy&#10;cy9lMm9Eb2MueG1sUEsBAi0AFAAGAAgAAAAhAP15/5HfAAAADAEAAA8AAAAAAAAAAAAAAAAATQQA&#10;AGRycy9kb3ducmV2LnhtbFBLBQYAAAAABAAEAPMAAABZBQAAAAA=&#10;" filled="f" stroked="f">
                <v:textbox style="mso-fit-shape-to-text:t">
                  <w:txbxContent>
                    <w:p w14:paraId="6C0E9886" w14:textId="77777777" w:rsidR="006D526C" w:rsidRDefault="002C65C1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Word</w:t>
                      </w:r>
                    </w:p>
                    <w:p w14:paraId="06FE4997" w14:textId="77777777" w:rsidR="006D526C" w:rsidRDefault="002C65C1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Excel</w:t>
                      </w:r>
                    </w:p>
                    <w:p w14:paraId="6459D189" w14:textId="77777777" w:rsidR="006D526C" w:rsidRDefault="002C65C1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Photoshop</w:t>
                      </w:r>
                    </w:p>
                    <w:p w14:paraId="64C87100" w14:textId="77777777" w:rsidR="006D526C" w:rsidRDefault="002C65C1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英语水平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709EB" wp14:editId="04D4279C">
                <wp:simplePos x="0" y="0"/>
                <wp:positionH relativeFrom="column">
                  <wp:posOffset>348615</wp:posOffset>
                </wp:positionH>
                <wp:positionV relativeFrom="paragraph">
                  <wp:posOffset>6087745</wp:posOffset>
                </wp:positionV>
                <wp:extent cx="6078855" cy="1270000"/>
                <wp:effectExtent l="4445" t="4445" r="12700" b="20955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985" y="6330315"/>
                          <a:ext cx="6078855" cy="127000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74D2C" w14:textId="45837B3C" w:rsidR="006D526C" w:rsidRDefault="00AB1F5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20xx.07-20xx.08                  北京辰星咨询公司                          数据分析员</w:t>
                            </w:r>
                          </w:p>
                          <w:p w14:paraId="4FE871B7" w14:textId="77777777" w:rsidR="006D526C" w:rsidRDefault="002C65C1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工作描述：</w:t>
                            </w:r>
                          </w:p>
                          <w:p w14:paraId="235F666E" w14:textId="77777777" w:rsidR="006D526C" w:rsidRDefault="002C65C1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市场营销策略梳理：关注宏观及微观场信息，跟踪竞争楼盘动态，及时调整营销策略。</w:t>
                            </w:r>
                          </w:p>
                          <w:p w14:paraId="1DE9417C" w14:textId="77777777" w:rsidR="006D526C" w:rsidRDefault="002C65C1">
                            <w:pPr>
                              <w:snapToGrid w:val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策划方案撰写：系统、及时的推进项目营销节奏，并撰写相关方案向甲方提报。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C709EB" id="圆角矩形 55" o:spid="_x0000_s1039" style="position:absolute;left:0;text-align:left;margin-left:27.45pt;margin-top:479.35pt;width:478.65pt;height:10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b+HrAIAALkFAAAOAAAAZHJzL2Uyb0RvYy54bWysVE1v2zAMvQ/YfxB0X23no0mDOkXQosOA&#10;bi3aDTsrshR7kERNUuJkv76U7DjtVuwwLAeFMh8fySeJl1d7rchOON+AKWlxllMiDIeqMZuSfvt6&#10;+2FOiQ/MVEyBESU9CE+vlu/fXbZ2IUZQg6qEI0hi/KK1Ja1DsIss87wWmvkzsMKgU4LTLODWbbLK&#10;sRbZtcpGeX6eteAq64AL7/HrTeeky8QvpeDhXkovAlElxdpCWl1a13HNlpdssXHM1g3vy2D/UIVm&#10;jcGkA9UNC4xsXfMHlW64Aw8ynHHQGUjZcJF6wG6K/LdunmpmReoFxfF2kMn/P1r+ZfdkHxzK0Fq/&#10;8GjGLvbS6fiP9ZF9Sc8nxcV8SskBzfE4HxfTTjexD4RHfz6bz6cI4IgoRrMcfxGRnZis8+GjAE2i&#10;UVIHW1M94ukk0djuzoekXkUM03hNWPWDEqkVnsWOKTKfzI6EPRapj5Qx0MBto1Q6TGVIG+uc5onb&#10;g2qq6IywdK3EtXIEWUu63hQJo7b6M1Tdt/n0VPwAT628YorJb5ivuyB/8HHT96wM4k9yJisclIgV&#10;KPMoJGkqVG3U1Rdv+qkkxrkwoSvL16wSXYJY1FGB11UlwsgssceBuyd4m7s7mR4fQ0V6KENwL9zf&#10;goeIlBlMGIJ1Y8C91ZnCrvrMHf4oUidNVCns13vUBu/QOELjpzVUhwdHHHQv11t+26D0d8yHB+bw&#10;euCjxvET7nGRCvDkobcoqcH9eut7xOMLQi8lLT79kvqfW+YEJeqTwbd1UUwmcVakzWQ6G+HGvfSs&#10;X3rMVl8DXqYCB53lyYz4oI6mdKC/45RaxazoYoZj7pKGo3kduoGEU46L1SqBcDpYFu7Mk+WROsps&#10;YLUNIJsQVTxp029wPqD1agC93CfUaeIunwEAAP//AwBQSwMEFAAGAAgAAAAhADdAEnngAAAADAEA&#10;AA8AAABkcnMvZG93bnJldi54bWxMj01ugzAQRveVegdrKnVTNQaUNEAwUYSaRbNL6AEcPAUUe4yw&#10;k9CevmbV7ubn6Zs3xXYymt1wdL0lAfEiAobUWNVTK+Cz3r+mwJyXpKS2hAK+0cG2fHwoZK7snY54&#10;O/mWhRByuRTQeT/knLumQyPdwg5IYfdlRyN9aMeWq1HeQ7jRPImiN25kT+FCJwesOmwup6sRsNzV&#10;6+al0tVH+lPb/lBn7/uDEuL5adptgHmc/B8Ms35QhzI4ne2VlGNawGqZBVJAtkrXwGYgipME2DlU&#10;8TzjZcH/P1H+AgAA//8DAFBLAQItABQABgAIAAAAIQC2gziS/gAAAOEBAAATAAAAAAAAAAAAAAAA&#10;AAAAAABbQ29udGVudF9UeXBlc10ueG1sUEsBAi0AFAAGAAgAAAAhADj9If/WAAAAlAEAAAsAAAAA&#10;AAAAAAAAAAAALwEAAF9yZWxzLy5yZWxzUEsBAi0AFAAGAAgAAAAhAA/1v4esAgAAuQUAAA4AAAAA&#10;AAAAAAAAAAAALgIAAGRycy9lMm9Eb2MueG1sUEsBAi0AFAAGAAgAAAAhADdAEnngAAAADAEAAA8A&#10;AAAAAAAAAAAAAAAABgUAAGRycy9kb3ducmV2LnhtbFBLBQYAAAAABAAEAPMAAAATBgAAAAA=&#10;" filled="f" strokecolor="#d8d8d8 [2732]" strokeweight=".5pt">
                <v:stroke dashstyle="3 1" joinstyle="miter"/>
                <v:textbox>
                  <w:txbxContent>
                    <w:p w14:paraId="43C74D2C" w14:textId="45837B3C" w:rsidR="006D526C" w:rsidRDefault="00AB1F5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20xx.07-20xx.08                  北京辰星咨询公司                          数据分析员</w:t>
                      </w:r>
                    </w:p>
                    <w:p w14:paraId="4FE871B7" w14:textId="77777777" w:rsidR="006D526C" w:rsidRDefault="002C65C1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工作描述：</w:t>
                      </w:r>
                    </w:p>
                    <w:p w14:paraId="235F666E" w14:textId="77777777" w:rsidR="006D526C" w:rsidRDefault="002C65C1">
                      <w:pPr>
                        <w:snapToGrid w:val="0"/>
                        <w:jc w:val="left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市场营销策略梳理：关注宏观及微观场信息，跟踪竞争楼盘动态，及时调整营销策略。</w:t>
                      </w:r>
                    </w:p>
                    <w:p w14:paraId="1DE9417C" w14:textId="77777777" w:rsidR="006D526C" w:rsidRDefault="002C65C1">
                      <w:pPr>
                        <w:snapToGrid w:val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策划方案撰写：系统、及时的推进项目营销节奏，并撰写相关方案向甲方提报。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0037BA" wp14:editId="5566D347">
                <wp:simplePos x="0" y="0"/>
                <wp:positionH relativeFrom="column">
                  <wp:posOffset>353695</wp:posOffset>
                </wp:positionH>
                <wp:positionV relativeFrom="paragraph">
                  <wp:posOffset>4779010</wp:posOffset>
                </wp:positionV>
                <wp:extent cx="6070600" cy="1070610"/>
                <wp:effectExtent l="4445" t="4445" r="20955" b="10795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985" y="4905375"/>
                          <a:ext cx="6070600" cy="10706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BCFE8" w14:textId="1B8A4712" w:rsidR="006D526C" w:rsidRDefault="00AB1F5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20xx.07-至今                      北京华源科技有限公司                      项目经理</w:t>
                            </w:r>
                          </w:p>
                          <w:p w14:paraId="3923D9BD" w14:textId="77777777" w:rsidR="006D526C" w:rsidRDefault="002C65C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工作描述：</w:t>
                            </w:r>
                          </w:p>
                          <w:p w14:paraId="2F64F510" w14:textId="77777777" w:rsidR="006D526C" w:rsidRDefault="002C65C1">
                            <w:pPr>
                              <w:snapToGrid w:val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参与公司高层战略策划的研究与定位，为市场营销方案提供市场可行性依据；</w:t>
                            </w:r>
                          </w:p>
                          <w:p w14:paraId="4F1A32A4" w14:textId="77777777" w:rsidR="006D526C" w:rsidRDefault="002C65C1">
                            <w:pPr>
                              <w:snapToGrid w:val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参与公司新项目扩展的可研工作，独立完成项目市场定位及策划报告。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0037BA" id="圆角矩形 47" o:spid="_x0000_s1040" style="position:absolute;left:0;text-align:left;margin-left:27.85pt;margin-top:376.3pt;width:478pt;height:8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T0drAIAALkFAAAOAAAAZHJzL2Uyb0RvYy54bWysVMFu2zAMvQ/YPwi6r7bTpEmDOkXQosOA&#10;bi3aDTsrshR7kERNUuJkXz9KdpxsC3YYdpFJkXwknyne3O60IlvhfAOmpMVFTokwHKrGrEv65fPD&#10;uxklPjBTMQVGlHQvPL1dvH1z09q5GEENqhKOIIjx89aWtA7BzrPM81po5i/ACoNGCU6zgKpbZ5Vj&#10;LaJrlY3y/CprwVXWARfe4+19Z6SLhC+l4OFJSi8CUSXF2kI6XTpX8cwWN2y+dszWDe/LYP9QhWaN&#10;waQD1D0LjGxc8weUbrgDDzJccNAZSNlwkXrAbor8t25ea2ZF6gXJ8Xagyf8/WP5p+2qfHdLQWj/3&#10;KMYudtLp+MX6yK6kV+PiejahZF/S8XU+uZxOOt7ELhAe7fk0v8qRXo4eRVSKxGx2RLLOh/cCNIlC&#10;SR1sTPWCfyeRxraPPiT2KmKYxjFh1TdKpFb4L7ZMkdl4egDsfRH6ABkDDTw0SqWfqQxpsaTLSZ6w&#10;PaimisbolsZK3ClHELWkq3WRfNRGf4Squ5tNcuwEkTDD4N5pp0gx+T3zdRfk9z4qfZgy6H+kM0lh&#10;r0SsQJkXIUlTIWujrr446ceSGOfChK4sX7NKdAliUeerSoARWWKPA3YPcB67a673j6EiPZQhuCfu&#10;b8FDRMoMJgzBujHgznWmsKs+c+d/IKmjJrIUdqsdcoMzNI6u8WoF1f7ZEQfdy/WWPzRI/SPz4Zk5&#10;HA+cOlw/4QkPqQD/PPQSJTW4H+fuoz++ILRS0uLTL6n/vmFOUKI+GHxb18V4HHdFUsaT6QgVd2pZ&#10;nVrMRt8BDlOBi87yJEb/oA6idKC/4pZaxqxoYoZj7pKGg3gXuoWEW46L5TI54XawLDyaV8sjdKTZ&#10;wHITQDYhsnjkpldwP6D0ywI61ZPXceMufgIAAP//AwBQSwMEFAAGAAgAAAAhACqUi8HgAAAACwEA&#10;AA8AAABkcnMvZG93bnJldi54bWxMj8FOg0AQhu8mvsNmTLwYu0CktMjQNMQe7M3iA2zZEYjsLGG3&#10;Lfr0bk/2ODNf/vn+YjObQZxpcr1lhHgRgSBurO65Rfisd88rEM4r1mqwTAg/5GBT3t8VKtf2wh90&#10;PvhWhBB2uULovB9zKV3TkVFuYUficPuyk1E+jFMr9aQuIdwMMomipTSq5/ChUyNVHTXfh5NBeNnW&#10;WfNUDdX76re2/b5ev+32GvHxYd6+gvA0+38YrvpBHcrgdLQn1k4MCGmaBRIhS5MliCsQxXFYHRHW&#10;SZyALAt526H8AwAA//8DAFBLAQItABQABgAIAAAAIQC2gziS/gAAAOEBAAATAAAAAAAAAAAAAAAA&#10;AAAAAABbQ29udGVudF9UeXBlc10ueG1sUEsBAi0AFAAGAAgAAAAhADj9If/WAAAAlAEAAAsAAAAA&#10;AAAAAAAAAAAALwEAAF9yZWxzLy5yZWxzUEsBAi0AFAAGAAgAAAAhAKzFPR2sAgAAuQUAAA4AAAAA&#10;AAAAAAAAAAAALgIAAGRycy9lMm9Eb2MueG1sUEsBAi0AFAAGAAgAAAAhACqUi8HgAAAACwEAAA8A&#10;AAAAAAAAAAAAAAAABgUAAGRycy9kb3ducmV2LnhtbFBLBQYAAAAABAAEAPMAAAATBgAAAAA=&#10;" filled="f" strokecolor="#d8d8d8 [2732]" strokeweight=".5pt">
                <v:stroke dashstyle="3 1" joinstyle="miter"/>
                <v:textbox>
                  <w:txbxContent>
                    <w:p w14:paraId="4DBBCFE8" w14:textId="1B8A4712" w:rsidR="006D526C" w:rsidRDefault="00AB1F5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20xx.07-至今                      北京华源科技有限公司                      项目经理</w:t>
                      </w:r>
                    </w:p>
                    <w:p w14:paraId="3923D9BD" w14:textId="77777777" w:rsidR="006D526C" w:rsidRDefault="002C65C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工作描述：</w:t>
                      </w:r>
                    </w:p>
                    <w:p w14:paraId="2F64F510" w14:textId="77777777" w:rsidR="006D526C" w:rsidRDefault="002C65C1">
                      <w:pPr>
                        <w:snapToGrid w:val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参与公司高层战略策划的研究与定位，为市场营销方案提供市场可行性依据；</w:t>
                      </w:r>
                    </w:p>
                    <w:p w14:paraId="4F1A32A4" w14:textId="77777777" w:rsidR="006D526C" w:rsidRDefault="002C65C1">
                      <w:pPr>
                        <w:snapToGrid w:val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参与公司新项目扩展的可研工作，独立完成项目市场定位及策划报告。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C43C88" wp14:editId="57532344">
                <wp:simplePos x="0" y="0"/>
                <wp:positionH relativeFrom="column">
                  <wp:posOffset>89535</wp:posOffset>
                </wp:positionH>
                <wp:positionV relativeFrom="paragraph">
                  <wp:posOffset>2091690</wp:posOffset>
                </wp:positionV>
                <wp:extent cx="304800" cy="200025"/>
                <wp:effectExtent l="0" t="0" r="0" b="9525"/>
                <wp:wrapNone/>
                <wp:docPr id="2050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7040" y="2813050"/>
                          <a:ext cx="304800" cy="20002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学士帽" o:spid="_x0000_s1026" o:spt="100" style="position:absolute;left:0pt;margin-left:7.05pt;margin-top:164.7pt;height:15.75pt;width:24pt;z-index:251655168;v-text-anchor:middle-center;mso-width-relative:page;mso-height-relative:page;" fillcolor="#A5A4A3" filled="t" stroked="f" coordsize="3931,2392" o:gfxdata="UEsDBAoAAAAAAIdO4kAAAAAAAAAAAAAAAAAEAAAAZHJzL1BLAwQUAAAACACHTuJA0CTzfNYAAAAJ&#10;AQAADwAAAGRycy9kb3ducmV2LnhtbE2PwU7DMBBE70j8g7VI3KjttLVIGqcSSEiIS2nhA9zYxFHj&#10;dRS7bfh7lhMcZ/ZpdqbezmFgFzelPqIGuRDAHLbR9thp+Px4eXgElrJBa4aITsO3S7Btbm9qU9l4&#10;xb27HHLHKARTZTT4nMeK89R6F0xaxNEh3b7iFEwmOXXcTuZK4WHghRCKB9MjffBmdM/etafDOWjY&#10;rZ/KNcr3sFT2VY1xP+/epNf6/k6KDbDs5vwHw299qg4NdTrGM9rEBtIrSaSGZVGugBGgCjKOZChR&#10;Am9q/n9B8wNQSwMEFAAAAAgAh07iQBIvhehqBwAAPCIAAA4AAABkcnMvZTJvRG9jLnhtbK1azY7b&#10;NhC+F+g7CD4WaMwfUSQX2Q3SBO2lPwGyfQCtLK8N2JYhadebvk6BXoree+nj5D06lCh5aO/I3KYX&#10;wybnh9981HA48us3T9tN8ljWzbraXc/4KzZLyl1RLda7++vZr7fff2tmSdPmu0W+qXbl9exT2cze&#10;3Hz91evD/qoU1araLMo6ASO75uqwv56t2nZ/NZ83xarc5s2ral/uYHJZ1du8hZ/1/XxR5wewvt3M&#10;BWPZ/FDVi31dFWXTwOj7fnJ209lfLsui/WW5bMo22VzPYG1t91l3n3fuc37zOr+6r/P9al34ZeT/&#10;YRXbfL0Dp6Op93mbJw/1+szUdl3UVVMt21dFtZ1Xy+W6KDsMgIazEzQfV/m+7LBAcJr9GKbm/zNb&#10;/Pz4oU7Wi+uZYAoCtMu3wNLnv/74/Pufn//+x8XnsG+uQOzj/kPtfzXwNbk7/FQtQDZ/aKsO+tOy&#10;3roQAKjk6XqWppqlYPETmDZcOutdsMunNilgXrLUMJgvnABjTCg3P8+vBjvFQ9P+UFadzfzxx6bt&#10;1O8X8K2L9MIv9haMLLcboO2becKlVSzTySGRVvLe4/0oyZGkMlYLlawSIa04FRRI0AojM0VYlEhQ&#10;GpualLCYIsGUAXhGWFRIcHKNGRIUKoNoEhY1ElTCaCOINcKzOgZy0qJFgpoZwENY5JgbYTMpMmKR&#10;HHOjMwnBpGxicoRSAJ2yidkx3EhN8c0xPcJapkmbmB/OONcpFU6OGeIQJ0kaxRRdMBqQxIF1QaHH&#10;LBlYpzJERAVmiWtAbwibIpolEbDEZSpIm5glzazWmlpnwNKkTcyS4sxyTtnEJFFPkMD8pIIrRW1O&#10;gemx0hhrqVBiehixOhkwA/lSWiq3QbY7Pr2p0IykW2JqphOmxNxMZiOJubFcG8kJ4BJzk1ouGLUv&#10;JeYG6IbdThrFDGVSMUMaxQxdMIopspA+LLWL3EE3pk4DeY5ReS7FNMHGzJgijwzMk2ISniEipCmm&#10;aXqhmKZpm5imyYimmKZJ6lPM0iT1KWYJ9oiU1AmcYpI4k9wyKqCuwBlZ4kKl8DwREVWYJptmGXl0&#10;KMzS5EoVZslkzJJHnApY0pyTx6bCLE2vM2RpIqIKs3QhopgmlmRQx8GnUvDk+mptKNIUpmlSMsMs&#10;TUtikqYlMUnTkpikaUlM0rQkJmlaEpM0LYlJmpaM5iiL5khHc6SjOdLRHOlojnQ0RzqaIx3NkY7m&#10;SEdzpKM5MtEcmWiOTDRHJpojE82RiebITHIEl8zxGpmvhptl8bTzV0v4luSugXGrTHe13VeNu9K6&#10;mybcVm+7eyUYATl3E0XiNhCHYDlx6S+2Z+KQ6Zz+YB3i4MSHe/C5OA/EAaIT16R1EYjDDnPilhSX&#10;gbi7uTl5uJf11/Lz5aShgkfLabgqVPB4OQ04CxU8Yk5D1qGCx8xp0CG/7iLkQMM1hwJ9wrAHLUjQ&#10;kCkxx8KDHrsdZ2GFhBkoeNBwBSGWBHkzUPCgBQka0idWcHcMB7pvlzy3rSGLBgrDvqZBh0y7u0Hn&#10;gWQacmrgwYOWNOiQaelBSxp0yLTvTN1COU6FNWQ69aCh1CYUIN9iDKkHnZKgIe0GCh40FMmUh5Bp&#10;VyO7sEIFTCmETLv61ylAcUsphEy72rZToEGHTLvCtVOgQYdMKw8aak60pH4T+mxcQxP3tH1bzxJo&#10;3945HcifeeuS+PA1OUBz0TX/khV0Fl1zz81sq8fytupkWpfLoQPXu+bQEfO+jzLFw926+K78bVID&#10;PHemRMZ7JszQ4/TjzPUNIBx+3KEK7Ia/eiWeepZOjBl3nIOtYbmD89PxKCfK1djOGAfC+hh2SGLH&#10;X+ZEQaSfc3JhPMpJ5s8prrJujw5hydxV0yF0Asj5cTzrFhXnZDCm+zw/OmFQjDknGipn5ERB2dCP&#10;Qx0C43FO3PUQjAnoh2BjWeR4lBPpSudnnMSORzlJ3T2iCwuUdigsseNxToCK3kkWOJEWHvzOeX/q&#10;D1yN49kLiD8qQYMYI3HdTedEwfGOx8F2P37MyRefeGgu9ErwND5r7MJ4VLj6591CgYOWe3kwynb/&#10;5gjCERiPGY0y3+dyMG+hcYlWHzt+5mSzm0zrID9IFJuqKTuXx6NhyO2sP+o4g/oLREDrKPNcYhfK&#10;+qzgNYadKSyUat2ukX26ICfOkDzrZzAneF9JnJm7OPGFfpS7fQFfxxdr/mizrrOEJqL8cOl66khr&#10;wAPN0z5up3jOJuL8DOb4CQ2juYsTX+gnHc6y0w3CzvdayDy9T7mF+qeLnoBiLmqfpt6b8BpDvIX2&#10;VbbgWXBCHSfYC3LrqMWhXY6fazEsgBtodqAHfsQyTMTFW7n2BuyfQWvAw8VwrJ8sYJwQL8Fz1DoJ&#10;Dx8WcBrQEc8wcY7H5x+YcEVul2XGareTPr4ib6rNevH9erNxNW5T39+929TJYw7/e3ir3qZvhwo+&#10;ENt0/Ytd5dT6veFG5u6Nv3vH37/7v6sWn+B9f74rVhX8c6Joofjuf7xr4Xd/l3Aq8BeFboX+7xTu&#10;PxD4d2f4+KePm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QkAAFtDb250ZW50X1R5cGVzXS54bWxQSwECFAAKAAAAAACHTuJAAAAAAAAAAAAA&#10;AAAABgAAAAAAAAAAABAAAAC7CAAAX3JlbHMvUEsBAhQAFAAAAAgAh07iQIoUZjzRAAAAlAEAAAsA&#10;AAAAAAAAAQAgAAAA3wgAAF9yZWxzLy5yZWxzUEsBAhQACgAAAAAAh07iQAAAAAAAAAAAAAAAAAQA&#10;AAAAAAAAAAAQAAAAAAAAAGRycy9QSwECFAAUAAAACACHTuJA0CTzfNYAAAAJAQAADwAAAAAAAAAB&#10;ACAAAAAiAAAAZHJzL2Rvd25yZXYueG1sUEsBAhQAFAAAAAgAh07iQBIvhehqBwAAPCIAAA4AAAAA&#10;AAAAAQAgAAAAJQEAAGRycy9lMm9Eb2MueG1sUEsFBgAAAAAGAAYAWQEAAAEL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108170038,49314273;71983121,32569622;31250722,49314273;19886823,44218068;19886823,59238423;22976383,63836490;19815799,68434556;23189456,84604386;13246045,84604386;16655214,68357874;13885264,63836490;16548678,59353321;16548678,42723650;0,35251813;72799902,0;139598322,35711654;108170038,49314273;71166341,41076036;104015112,53107640;104015112,82267054;69497346,91654766;39027891,82267054;39027891,53107640;71166341,41076036;70740195,86290383;97232285,79163322;70740195,71998045;44283694,79163322;70740195,86290383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B7CDD31" wp14:editId="703E7372">
                <wp:simplePos x="0" y="0"/>
                <wp:positionH relativeFrom="column">
                  <wp:posOffset>368935</wp:posOffset>
                </wp:positionH>
                <wp:positionV relativeFrom="paragraph">
                  <wp:posOffset>1997075</wp:posOffset>
                </wp:positionV>
                <wp:extent cx="1814830" cy="40513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7225" y="2285365"/>
                          <a:ext cx="18148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564171" w14:textId="77777777" w:rsidR="006D526C" w:rsidRDefault="002C65C1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CDD31" id="_x0000_s1041" type="#_x0000_t202" style="position:absolute;left:0;text-align:left;margin-left:29.05pt;margin-top:157.25pt;width:142.9pt;height:31.9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Nt/+AEAAMgDAAAOAAAAZHJzL2Uyb0RvYy54bWysU8tu2zAQvBfoPxC813rEch3BcpAmcFEg&#10;fQBpP4CmKIsoyWVJ2pL79V1SSmKkt6I6EFztanZndrS5GbUiJ+G8BNPQYpFTIgyHVppDQ398371b&#10;U+IDMy1TYERDz8LTm+3bN5vB1qKEHlQrHEEQ4+vBNrQPwdZZ5nkvNPMLsMJgsgOnWcDQHbLWsQHR&#10;tcrKPF9lA7jWOuDCe3x7PyXpNuF3neDha9d5EYhqKM4W0unSuY9ntt2w+uCY7SWfx2D/MIVm0mDT&#10;Z6h7Fhg5OvkXlJbcgYcuLDjoDLpOcpE4IJsif8XmsWdWJC4ojrfPMvn/B8u/nB7tN0fC+AFGXGAi&#10;4e0D8J+eGLjrmTmIW+dg6AVrsXERJcsG6+v50yi1r30E2Q+focUls2OABDR2TkdVkCdB9FX1viwr&#10;Ss4NLct1dbWqJv3FGAiP3dfFcn2Fa+JYscyrAu+xG6ufgKzz4aMATeKloQ73mxqx04MPU+lTSexr&#10;YCeVSjtWhgwNva6w/6uMlgEtqKRu6DqPz9xTmZlo5DaxDON+JLLFSdPkkfge2jNSdzBZC38FvPTg&#10;flMyoK0a6n8dmROUqE8G5bsulsvowxQsUQ8M3GVmf5lhhiNUQwMl0/UuJO9GBt7eosw7mWi/TDLP&#10;jHZJws3Wjn68jFPVyw+4/QMAAP//AwBQSwMEFAAGAAgAAAAhAJiB0YvfAAAACgEAAA8AAABkcnMv&#10;ZG93bnJldi54bWxMj01PwzAMhu9I/IfISNxYWrpCKU2niQ+Jwy6Mcvca01Q0TtVka/fvCSe42fKj&#10;189bbRY7iBNNvnesIF0lIIhbp3vuFDQfrzcFCB+QNQ6OScGZPGzqy4sKS+1mfqfTPnQihrAvUYEJ&#10;YSyl9K0hi37lRuJ4+3KTxRDXqZN6wjmG20HeJsmdtNhz/GBwpCdD7ff+aBWEoLfpuXmx/u1z2T3P&#10;JmlzbJS6vlq2jyACLeEPhl/9qA51dDq4I2svBgV5kUZSQZaucxARyNbZA4hDHO6LDGRdyf8V6h8A&#10;AAD//wMAUEsBAi0AFAAGAAgAAAAhALaDOJL+AAAA4QEAABMAAAAAAAAAAAAAAAAAAAAAAFtDb250&#10;ZW50X1R5cGVzXS54bWxQSwECLQAUAAYACAAAACEAOP0h/9YAAACUAQAACwAAAAAAAAAAAAAAAAAv&#10;AQAAX3JlbHMvLnJlbHNQSwECLQAUAAYACAAAACEAAKDbf/gBAADIAwAADgAAAAAAAAAAAAAAAAAu&#10;AgAAZHJzL2Uyb0RvYy54bWxQSwECLQAUAAYACAAAACEAmIHRi98AAAAKAQAADwAAAAAAAAAAAAAA&#10;AABSBAAAZHJzL2Rvd25yZXYueG1sUEsFBgAAAAAEAAQA8wAAAF4FAAAAAA==&#10;" filled="f" stroked="f">
                <v:textbox style="mso-fit-shape-to-text:t">
                  <w:txbxContent>
                    <w:p w14:paraId="45564171" w14:textId="77777777" w:rsidR="006D526C" w:rsidRDefault="002C65C1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DFC3AB" wp14:editId="71623648">
                <wp:simplePos x="0" y="0"/>
                <wp:positionH relativeFrom="column">
                  <wp:posOffset>5610860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3242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1.8pt;margin-top:243.5pt;height:12.75pt;width:12.75pt;z-index:251646976;v-text-anchor:middle;mso-width-relative:page;mso-height-relative:page;" fillcolor="#FFFFFF [3212]" filled="t" stroked="t" coordsize="21600,21600" o:gfxdata="UEsDBAoAAAAAAIdO4kAAAAAAAAAAAAAAAAAEAAAAZHJzL1BLAwQUAAAACACHTuJASfU9g9oAAAAL&#10;AQAADwAAAGRycy9kb3ducmV2LnhtbE2PMW/CMBCF90r9D9ZV6oKKHUogpLkwIDowQluJ0SRHEjU+&#10;R7GT0H9fdyrj6T69971sezOtGKl3jWWEaK5AEBe2bLhC+Px4f0lAOK+51K1lQvghB9v88SHTaWkn&#10;PtJ48pUIIexSjVB736VSuqImo93cdsThd7W90T6cfSXLXk8h3LRyodRKGt1waKh1R7uaiu/TYBBm&#10;+/Os2Y/xujhMajcc9PL4RRbx+SlSbyA83fw/DH/6QR3y4HSxA5dOtAhJ8roKKMIyWYdRgdioTQTi&#10;ghBHixhknsn7DfkvUEsDBBQAAAAIAIdO4kALQMr2dwIAAO8EAAAOAAAAZHJzL2Uyb0RvYy54bWyt&#10;VNtu0zAYvkfiHSzfs7Rdu3XV0qnaVIQ0WKWBuHYdp7HkE7bbdDwAT8EltzwWPAefnWzrNq4QieT8&#10;p3z/2ecXe63ITvggrSnp8GhAiTDcVtJsSvrp4/LNlJIQmamYskaU9E4EejF//eq8dTMxso1VlfAE&#10;ICbMWlfSJkY3K4rAG6FZOLJOGChr6zWLYP2mqDxrga5VMRoMTorW+sp5y0UIkF51SjrP+HUteLyp&#10;6yAiUSVFbDGfPp/rdBbzczbbeOYayfsw2D9EoZk0cPoAdcUiI1svX0Bpyb0Nto5H3OrC1rXkIueA&#10;bIaDZ9ncNsyJnAuKE9xDmcL/g+UfditPZFXS0Rklhmn06PePn7++fyMQoDqtCzMY3bqV77kAMqW6&#10;r71OXyRB9iWdjI9H49GEkruSHh9PB6fjvrpiHwmHwfBkeJb0HAY9DcTiEcj5EN8Kq0kiSiqUki6k&#10;/NmM7a5D7KzvrZI4WCWrpVQqM36zvlSe7Bh6vcxPSgAOnpgpQ1pkO52cplgYZq5WLILUDlUIZkMJ&#10;UxsMM48++37ydzh0Mh2kNxuprX5vq873ZICnmyyIMX/PxCmiDuZldCm7Kxaa7pfsukPSMmJRlNQl&#10;nSb87ABIygAkNalrS6LWtrpDU73tpj04vpSAvWYhrpjHeGMRsLLxBketLKphe4qSxvqvf5Mne0wd&#10;tJS0WBdU6suWeUGJemcwj2fDMfpNYmbGk9MRGH+oWR9qzFZfWnRpiMvB8Uwm+6juydpb/RmbvUhe&#10;oWKGw3fXk565jN0a427gYrHIZtgpx+K1uXU8gaepMHaxjbaWeXoeq9MXDVuVe9DfAGltD/ls9XhP&#10;z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fU9g9oAAAALAQAADwAAAAAAAAABACAAAAAiAAAA&#10;ZHJzL2Rvd25yZXYueG1sUEsBAhQAFAAAAAgAh07iQAtAyvZ3AgAA7wQAAA4AAAAAAAAAAQAgAAAA&#10;KQEAAGRycy9lMm9Eb2MueG1sUEsFBgAAAAAGAAYAWQEAABIGAAAAAA=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C96D14" wp14:editId="4D6A7B18">
                <wp:simplePos x="0" y="0"/>
                <wp:positionH relativeFrom="column">
                  <wp:posOffset>4961890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8F608" w14:textId="77777777" w:rsidR="006D526C" w:rsidRDefault="002C65C1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华南理工大学</w:t>
                            </w:r>
                          </w:p>
                          <w:p w14:paraId="55F3941B" w14:textId="77777777" w:rsidR="006D526C" w:rsidRDefault="002C65C1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工商管理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硕士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C96D14" id="圆角矩形 20" o:spid="_x0000_s1042" style="position:absolute;left:0;text-align:left;margin-left:390.7pt;margin-top:264.5pt;width:114.75pt;height:41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vktkAIAAGgFAAAOAAAAZHJzL2Uyb0RvYy54bWysVN9vGjEMfp+0/yHK+3oHhbagHhWj6jSp&#10;WlHZtOeQS7ibkjhLAgf76+fkftBt1R6m8RDi2P5sf2f79u6oFTkI52swBR1d5JQIw6Gsza6gXz4/&#10;vLuhxAdmSqbAiIKehKd3i7dvbhs7F2OoQJXCEQQxft7YglYh2HmWeV4JzfwFWGFQKcFpFlB0u6x0&#10;rEF0rbJxnl9lDbjSOuDCe3y9b5V0kfClFDw8SelFIKqgmFtIp0vnNp7Z4pbNd47ZquZdGuwfstCs&#10;Nhh0gLpngZG9q/+A0jV34EGGCw46AylrLlINWM0o/62aTcWsSLUgOd4ONPn/B8s/HTZ27ZCGxvq5&#10;x2us4iidjv+YHzkmsk4DWeIYCMfH0WR6fTmeUsJRNx3PprPEZnb2ts6HDwI0iZeCOtib8hm/SCKK&#10;HR59SIyVxDCNrcHKb5RIrZD/A1PkZnLdA3a2CN1DRkcPqi4faqWS4HbblXIEPQt6uXo/mSzjt0WX&#10;X8yUicYGolurji/ZufZ0Cyclop0yz0KSusRqxynp1JZiiMM4FyaMWlXFStGGn+b466PHRo4eKZcE&#10;GJElxh+wO4DesgXpsdssO/voKlJXD8753xJrnQePFBlMGJx1bcC9BqCwqi5ya9+T1FITWQrH7RG5&#10;wUa4iqbxaQvlae2Ig3bMvOUPNX76R+bDmjn8rjiBuCvCEx5SQVNQ6G6UVOB+vPYe7bHdUUtJg3Na&#10;UP99z5ygRH00OAiz0WQSBzsJ2JJjFNxLzfalxuz1CrBDRriVLE/XaB9Uf5UO9FdcKcsYFVXMcIxd&#10;UB5cL6xCuz9wKXGxXCYzHGbLwqPZWB7BI9HeLvcBGy1EHs/sdAKOc+qIbvXEffFSTlbnBbn4CQAA&#10;//8DAFBLAwQUAAYACAAAACEAN3/OUeAAAAAMAQAADwAAAGRycy9kb3ducmV2LnhtbEyPwU7DMBBE&#10;70j8g7VI3Kid0JYmZFOFSlx6a6jE1YmXOCK2o9hpw9/jnuC42qeZN8V+MQO70OR7ZxGSlQBGtnWq&#10;tx3C+eP9aQfMB2mVHJwlhB/ysC/v7wqZK3e1J7rUoWMxxPpcIugQxpxz32oy0q/cSDb+vtxkZIjn&#10;1HE1yWsMNwNPhdhyI3sbG7Qc6aCp/a5ng/CcNafjvFnMpzm+yfFQ6XNdacTHh6V6BRZoCX8w3PSj&#10;OpTRqXGzVZ4NCC+7ZB1RhE2axVE3QiQiA9YgbJN0Dbws+P8R5S8AAAD//wMAUEsBAi0AFAAGAAgA&#10;AAAhALaDOJL+AAAA4QEAABMAAAAAAAAAAAAAAAAAAAAAAFtDb250ZW50X1R5cGVzXS54bWxQSwEC&#10;LQAUAAYACAAAACEAOP0h/9YAAACUAQAACwAAAAAAAAAAAAAAAAAvAQAAX3JlbHMvLnJlbHNQSwEC&#10;LQAUAAYACAAAACEAuhb5LZACAABoBQAADgAAAAAAAAAAAAAAAAAuAgAAZHJzL2Uyb0RvYy54bWxQ&#10;SwECLQAUAAYACAAAACEAN3/OUeAAAAAMAQAADwAAAAAAAAAAAAAAAADqBAAAZHJzL2Rvd25yZXYu&#10;eG1sUEsFBgAAAAAEAAQA8wAAAPcFAAAAAA==&#10;" fillcolor="#3cb44a" stroked="f" strokeweight="1pt">
                <v:stroke joinstyle="miter"/>
                <v:textbox style="mso-fit-shape-to-text:t">
                  <w:txbxContent>
                    <w:p w14:paraId="7DA8F608" w14:textId="77777777" w:rsidR="006D526C" w:rsidRDefault="002C65C1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华南理工大学</w:t>
                      </w:r>
                    </w:p>
                    <w:p w14:paraId="55F3941B" w14:textId="77777777" w:rsidR="006D526C" w:rsidRDefault="002C65C1">
                      <w:pPr>
                        <w:snapToGrid w:val="0"/>
                        <w:jc w:val="center"/>
                        <w:rPr>
                          <w:rFonts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工商管理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硕士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90137F7" wp14:editId="0ECCB5F5">
                <wp:simplePos x="0" y="0"/>
                <wp:positionH relativeFrom="column">
                  <wp:posOffset>572770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277114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A935B" w14:textId="77777777" w:rsidR="006D526C" w:rsidRDefault="002C65C1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广州第十五中学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0137F7" id="圆角矩形 25" o:spid="_x0000_s1043" style="position:absolute;left:0;text-align:left;margin-left:45.1pt;margin-top:264.5pt;width:114.75pt;height:41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H6mgIAAHQFAAAOAAAAZHJzL2Uyb0RvYy54bWysVNtuEzEQfUfiHyy/0710Q5qomyqkCkKK&#10;aNSCeHa8dnaRb9hONuHrO/ZeUqDiAZEHZ8Y+c2Z8djy3dycp0JFZ12hV4uwqxYgpqqtG7Uv89cv6&#10;3Q1GzhNVEaEVK/GZOXy3ePvmtjVzlutai4pZBCTKzVtT4tp7M08SR2smibvShik45NpK4sG1+6Sy&#10;pAV2KZI8Td8nrbaVsZoy52D3vjvEi8jPOaP+gXPHPBIlhtp8XG1cd2FNFrdkvrfE1A3tyyD/UIUk&#10;jYKkI9U98QQdbPMHlWyo1U5zf0W1TDTnDWXxDnCbLP3tNk81MSzeBcRxZpTJ/T9a+vn4ZLYWZGiN&#10;mzswwy1O3MrwD/WhU4nzvCjSGch3Bns6zbKiF46dPKIAyIrJ9DqfYEQBMclnEwADZXJhMtb5j0xL&#10;FIwSW31Q1SN8nSgaOW6cj+pVSBEJbUKq7xhxKeBbHIlAN8V0IOyxQD1QhkCnRVOtGyGiY/e7lbAI&#10;Ikt8vfpQFMu+ml9gQgWw0iGsKzbsJBcdouXPggWcUI+Mo6YKcsSiY4uyMQ+hlCmfdUc1qViXfpLC&#10;b8gemjpERGUiYWDmkH/k7gkGZEcycHdV9vgQymKHj8Hp3wrrgseImFkrPwbLRmn7GoGAW/WZO/wg&#10;UidNUMmfdifQBhphGqBha6er89Yiq7sn5wxdN/DpN8T5LbHwXaGdYG74B1i40G2JdW9hVGv787X9&#10;gIfWh1OMWnizJXY/DsQyjMQnBY9ilkGfwiOPDrRkDo59ebJ7eaIOcqWhQzKYUIZGM+C9GExutfwG&#10;42UZssIRURRyl5h6Ozgr380SGFCULZcRBg/bEL9RT4YG8iC0M8uDh0bzQceLOr0DTzt2RD+Gwux4&#10;6UfUZVgungEAAP//AwBQSwMEFAAGAAgAAAAhALIdKuveAAAACgEAAA8AAABkcnMvZG93bnJldi54&#10;bWxMj0FPg0AQhe8m/ofNmHizC9RWoSwNNvHSW7GJ1wG2LJGdJezS4r93POlxMl/e+16+X+wgrnry&#10;vSMF8SoCoalxbU+dgvPH+9MrCB+QWhwcaQXf2sO+uL/LMWvdjU76WoVOcAj5DBWYEMZMSt8YbdGv&#10;3KiJfxc3WQx8Tp1sJ7xxuB1kEkVbabEnbjA46oPRzVc1WwXrtD4d581iP+3xDcdDac5VaZR6fFjK&#10;HYigl/AHw68+q0PBTrWbqfViUJBGCZMKNknKmxhYx+kLiFrBNk6eQRa5/D+h+AEAAP//AwBQSwEC&#10;LQAUAAYACAAAACEAtoM4kv4AAADhAQAAEwAAAAAAAAAAAAAAAAAAAAAAW0NvbnRlbnRfVHlwZXNd&#10;LnhtbFBLAQItABQABgAIAAAAIQA4/SH/1gAAAJQBAAALAAAAAAAAAAAAAAAAAC8BAABfcmVscy8u&#10;cmVsc1BLAQItABQABgAIAAAAIQAY7HH6mgIAAHQFAAAOAAAAAAAAAAAAAAAAAC4CAABkcnMvZTJv&#10;RG9jLnhtbFBLAQItABQABgAIAAAAIQCyHSrr3gAAAAoBAAAPAAAAAAAAAAAAAAAAAPQEAABkcnMv&#10;ZG93bnJldi54bWxQSwUGAAAAAAQABADzAAAA/wUAAAAA&#10;" fillcolor="#3cb44a" stroked="f" strokeweight="1pt">
                <v:stroke joinstyle="miter"/>
                <v:textbox style="mso-fit-shape-to-text:t">
                  <w:txbxContent>
                    <w:p w14:paraId="2F1A935B" w14:textId="77777777" w:rsidR="006D526C" w:rsidRDefault="002C65C1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 w:val="22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广州第十五中学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6D2675" wp14:editId="1C694806">
                <wp:simplePos x="0" y="0"/>
                <wp:positionH relativeFrom="column">
                  <wp:posOffset>474980</wp:posOffset>
                </wp:positionH>
                <wp:positionV relativeFrom="paragraph">
                  <wp:posOffset>2740025</wp:posOffset>
                </wp:positionV>
                <wp:extent cx="1676400" cy="323215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00" y="3599815"/>
                          <a:ext cx="1676400" cy="323215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3C143" w14:textId="2D7B10B3" w:rsidR="006D526C" w:rsidRDefault="00AB1F57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20xx.09-20xx.06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D2675" id="圆角矩形 23" o:spid="_x0000_s1044" style="position:absolute;left:0;text-align:left;margin-left:37.4pt;margin-top:215.75pt;width:132pt;height:25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vThgIAAEoFAAAOAAAAZHJzL2Uyb0RvYy54bWysVMFu2zAMvQ/YPwi6r7bTpE2COkWQIsOA&#10;Yg3aDTsrslR7kERNUuJkXz9KdpxuLXYYloNDiuQT+Ujx5vagFdkL5xswJS0uckqE4VA15rmkX7+s&#10;P0wp8YGZiikwoqRH4ent4v27m9bOxQhqUJVwBEGMn7e2pHUIdp5lntdCM38BVhg0SnCaBVTdc1Y5&#10;1iK6Vtkoz6+yFlxlHXDhPZ7edUa6SPhSCh4epPQiEFVSzC2kr0vfbfxmixs2f3bM1g3v02D/kIVm&#10;jcFLB6g7FhjZueYVlG64Aw8yXHDQGUjZcJFqwGqK/I9qnmpmRaoFyfF2oMn/P1j+ef9kNw5paK2f&#10;exRjFQfpdPzH/MihpONiVuTI3rGkl5PZbFpMOt7EIRCO9uLq+mocHXj0GF2OOofsDGSdDx8FaBKF&#10;kjrYmeoRm5M4Y/t7HxJ5FTFM45Sw6jslUitsxZ4pMh1fp04hYO+L0gkyBhpYN0qlXirz2wE6xpPs&#10;XF2SwlGJ6KfMo5CkqbCIUcolDZ5YKUfwYkyEc2FC0ZlqVonueJLjL3KA8ENE0hJgRJaY0IDdA8Sh&#10;fo3dwfT+MVSkuR2C878l1gUPEelmMGEI1o0B9xaAwqr6mzv/E0kdNZGlcNgekBvs7zS6xqMtVMeN&#10;Iw66h+QtXzfY0Xvmw4Y5bBcOAW6D8IAfqaAtKfQSJTW4n2+dR38caLRS0uJLLKn/sWNOUKI+GRz1&#10;WTEex6eblPHkeoSKe2nZvrSYnV4Bdq7AvWN5EqN/UCdROtDfcGks461oYobj3SXlwZ2UVeg2BK4d&#10;LpbL5IbP1bJwb54sj+CRaG+Xu4CTFyKPZ3Z6BR9smoh+ucSN8FJPXucVuPgFAAD//wMAUEsDBBQA&#10;BgAIAAAAIQB9cknb3wAAAAoBAAAPAAAAZHJzL2Rvd25yZXYueG1sTI/LTsMwEEX3SPyDNUjsqNMm&#10;0CjEqRASQgJURAt7N57GofE4xG6b/n2HFSzvQ3fOlIvRdeKAQ2g9KZhOEhBItTctNQo+1083OYgQ&#10;NRndeUIFJwywqC4vSl0Yf6QPPKxiI3iEQqEV2Bj7QspQW3Q6THyPxNnWD05HlkMjzaCPPO46OUuS&#10;O+l0S3zB6h4fLda71d4pePPL3G5/svf0+/T88tW94o7ypVLXV+PDPYiIY/wrwy8+o0PFTBu/JxNE&#10;p2CeMXlUkKXTWxBcSNOcnQ07+SwDWZXy/wvVGQAA//8DAFBLAQItABQABgAIAAAAIQC2gziS/gAA&#10;AOEBAAATAAAAAAAAAAAAAAAAAAAAAABbQ29udGVudF9UeXBlc10ueG1sUEsBAi0AFAAGAAgAAAAh&#10;ADj9If/WAAAAlAEAAAsAAAAAAAAAAAAAAAAALwEAAF9yZWxzLy5yZWxzUEsBAi0AFAAGAAgAAAAh&#10;ANmki9OGAgAASgUAAA4AAAAAAAAAAAAAAAAALgIAAGRycy9lMm9Eb2MueG1sUEsBAi0AFAAGAAgA&#10;AAAhAH1ySdvfAAAACgEAAA8AAAAAAAAAAAAAAAAA4AQAAGRycy9kb3ducmV2LnhtbFBLBQYAAAAA&#10;BAAEAPMAAADsBQAAAAA=&#10;" filled="f" stroked="f" strokeweight="1pt">
                <v:stroke joinstyle="miter"/>
                <v:textbox style="mso-fit-shape-to-text:t">
                  <w:txbxContent>
                    <w:p w14:paraId="2983C143" w14:textId="2D7B10B3" w:rsidR="006D526C" w:rsidRDefault="00AB1F57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20xx.09-20xx.06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FCC8C7" wp14:editId="35AF2F6B">
                <wp:simplePos x="0" y="0"/>
                <wp:positionH relativeFrom="column">
                  <wp:posOffset>1242060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1520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97.8pt;margin-top:243.5pt;height:12.75pt;width:12.75pt;z-index:251645952;v-text-anchor:middle;mso-width-relative:page;mso-height-relative:page;" fillcolor="#FFFFFF [3212]" filled="t" stroked="t" coordsize="21600,21600" o:gfxdata="UEsDBAoAAAAAAIdO4kAAAAAAAAAAAAAAAAAEAAAAZHJzL1BLAwQUAAAACACHTuJAzhpejtkAAAAL&#10;AQAADwAAAGRycy9kb3ducmV2LnhtbE2PMU/DMBCFdyT+g3VILBW1EzVtCXE6VGXo2BYkxmt8JBGx&#10;HcVOUv49xwTj0316971id7OdmGgIrXcakqUCQa7ypnW1hrfL69MWRIjoDHbekYZvCrAr7+8KzI2f&#10;3Ymmc6wFl7iQo4Ymxj6XMlQNWQxL35Pj26cfLEaOQy3NgDOX206mSq2lxdbxhwZ72jdUfZ1Hq2Fx&#10;+Fi0hynbVMdZ7ccjrk7v5LV+fEjUC4hIt/gHw68+q0PJTlc/OhNEx/k5WzOqYbXd8Cgm0jRJQFw1&#10;ZEmagSwL+X9D+QNQSwMEFAAAAAgAh07iQIFRxvt2AgAA7wQAAA4AAABkcnMvZTJvRG9jLnhtbK1U&#10;S27UMBjeI3EHy3uaZNppp6NmqlGrQUiFViqItcdxJpb8wvY8ygE4BUu2HAvOwWcnbactK0QiOf8r&#10;3//22flOK7IRPkhralodlJQIw20jzaqmnz4u3kwoCZGZhilrRE3vRKDns9evzrZuKka2s6oRngDE&#10;hOnW1bSL0U2LIvBOaBYOrBMGytZ6zSJYvyoaz7ZA16oYleVxsbW+cd5yEQKkl72SzjJ+2woer9s2&#10;iEhUTRFbzKfP5zKdxeyMTVeeuU7yIQz2D1FoJg2cPkBdssjI2ssXUFpyb4Nt4wG3urBtK7nIOSCb&#10;qnyWzW3HnMi5oDjBPZQp/D9Y/mFz44ls0LsRJYZp9Oj3j5+/vn8jEKA6WxemMLp1N37gAsiU6q71&#10;On2RBNnVFN2oxiPU+K6mh4eT8uRoqK7YRcJhUB1Xp6MxJRwGAw3E4hHI+RDfCqtJImoqlJIupPzZ&#10;lG2uQuyt762SOFglm4VUKjN+tbxQnmwYer3IT0oADp6YKUO2iHYyPkmxMMxcq1gEqR2qEMyKEqZW&#10;GGYeffb95O+w72RSpjcbqbV+b5ve97jE008WxJi/Z+IUUQ/zMrqU3SULXf9Ldt0jaRmxKErqmk4S&#10;fnYAJGUAkprUtyVRS9vcoane9tMeHF9IwF6xEG+Yx3ijSVjZeI2jVRbVsANFSWf917/Jkz2mDlpK&#10;tlgXVOrLmnlBiXpnMI+n1RH6TWJmjsYnaRD8vma5rzFrfWHRpQqXg+OZTPZR3ZOtt/ozNnuevELF&#10;DIfvvicDcxH7NcbdwMV8ns2wU47FK3PreAJPU2HsfB1tK/P0PFZnKBq2KvdguAHS2u7z2erxnpr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4aXo7ZAAAACwEAAA8AAAAAAAAAAQAgAAAAIgAAAGRy&#10;cy9kb3ducmV2LnhtbFBLAQIUABQAAAAIAIdO4kCBUcb7dgIAAO8EAAAOAAAAAAAAAAEAIAAAACgB&#10;AABkcnMvZTJvRG9jLnhtbFBLBQYAAAAABgAGAFkBAAAQBgAAAAA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BAED65" wp14:editId="4A320725">
                <wp:simplePos x="0" y="0"/>
                <wp:positionH relativeFrom="column">
                  <wp:posOffset>2774950</wp:posOffset>
                </wp:positionH>
                <wp:positionV relativeFrom="paragraph">
                  <wp:posOffset>2406650</wp:posOffset>
                </wp:positionV>
                <wp:extent cx="1457325" cy="529590"/>
                <wp:effectExtent l="0" t="0" r="9525" b="381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BDD79" w14:textId="77777777" w:rsidR="006D526C" w:rsidRDefault="002C65C1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广州科技大学</w:t>
                            </w:r>
                          </w:p>
                          <w:p w14:paraId="5D7C2C85" w14:textId="77777777" w:rsidR="006D526C" w:rsidRDefault="002C65C1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国际贸易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BAED65" id="圆角矩形 19" o:spid="_x0000_s1045" style="position:absolute;left:0;text-align:left;margin-left:218.5pt;margin-top:189.5pt;width:114.75pt;height:41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P/kAIAAGgFAAAOAAAAZHJzL2Uyb0RvYy54bWysVN9vGjEMfp+0/yHK+3oHhbWgHhWj6jSp&#10;WlHZtOeQS7ibkjhLAgf76+vkftBt1R6m8RDi2P5sf2f75vaoFTkI52swBR1d5JQIw6Gsza6gX7/c&#10;v7umxAdmSqbAiIKehKe3i7dvbho7F2OoQJXCEQQxft7YglYh2HmWeV4JzfwFWGFQKcFpFlB0u6x0&#10;rEF0rbJxnr/PGnCldcCF9/h61yrpIuFLKXh4lNKLQFRBMbeQTpfObTyzxQ2b7xyzVc27NNg/ZKFZ&#10;bTDoAHXHAiN7V/8BpWvuwIMMFxx0BlLWXKQasJpR/ls1m4pZkWpBcrwdaPL/D5Z/Pmzs2iENjfVz&#10;j9dYxVE6Hf8xP3JMZJ0GssQxEI6Po8n06nI8pYSjbjqeTWeJzezsbZ0PHwVoEi8FdbA35RN+kUQU&#10;Ozz4kBgriWEaW4OV3ymRWiH/B6bI9eSqB+xsEbqHjI4eVF3e10olwe22K+UIehb0cvVhMlnGb4su&#10;v5gpE40NRLdWHV+yc+3pFk5KRDtlnoQkdYnVjlPSqS3FEIdxLkwYtaqKlaINP83x10ePjRw9Ui4J&#10;MCJLjD9gdwC9ZQvSY7dZdvbRVaSuHpzzvyXWOg8eKTKYMDjr2oB7DUBhVV3k1r4nqaUmshSO2yNy&#10;g40wi6bxaQvlae2Ig3bMvOX3NX76B+bDmjn8rjiBuCvCIx5SQVNQ6G6UVOB+vvYe7bHdUUtJg3Na&#10;UP9jz5ygRH0yOAiz0WQSBzsJ2JJjFNxLzfalxuz1CrBDRriVLE/XaB9Uf5UO9DdcKcsYFVXMcIxd&#10;UB5cL6xCuz9wKXGxXCYzHGbLwoPZWB7BI9HeLvcBGy1EHs/sdAKOc+qIbvXEffFSTlbnBbl4BgAA&#10;//8DAFBLAwQUAAYACAAAACEAhulz2t8AAAALAQAADwAAAGRycy9kb3ducmV2LnhtbEyPzU7DMBCE&#10;70i8g7VI3KhDf1wa4lShEpfemlbiuklMHBGvo9hpw9uznOC2oxl9O5PtZ9eLqxlD50nD8yIBYaj2&#10;TUethsv5/ekFRIhIDfaejIZvE2Cf399lmDb+RidzLWMrGEIhRQ02xiGVMtTWOAwLPxhi79OPDiPL&#10;sZXNiDeGu14uk0RJhx3xB4uDOVhTf5WT07DaVafjtJndhzu+4XAo7KUsrNaPD3PxCiKaOf6F4bc+&#10;V4ecO1V+oiaIXsN6teUtkWHbHR+cUEptQFRsqeUaZJ7J/xvyHwAAAP//AwBQSwECLQAUAAYACAAA&#10;ACEAtoM4kv4AAADhAQAAEwAAAAAAAAAAAAAAAAAAAAAAW0NvbnRlbnRfVHlwZXNdLnhtbFBLAQIt&#10;ABQABgAIAAAAIQA4/SH/1gAAAJQBAAALAAAAAAAAAAAAAAAAAC8BAABfcmVscy8ucmVsc1BLAQIt&#10;ABQABgAIAAAAIQAOlkP/kAIAAGgFAAAOAAAAAAAAAAAAAAAAAC4CAABkcnMvZTJvRG9jLnhtbFBL&#10;AQItABQABgAIAAAAIQCG6XPa3wAAAAsBAAAPAAAAAAAAAAAAAAAAAOoEAABkcnMvZG93bnJldi54&#10;bWxQSwUGAAAAAAQABADzAAAA9gUAAAAA&#10;" fillcolor="#3cb44a" stroked="f" strokeweight="1pt">
                <v:stroke joinstyle="miter"/>
                <v:textbox style="mso-fit-shape-to-text:t">
                  <w:txbxContent>
                    <w:p w14:paraId="344BDD79" w14:textId="77777777" w:rsidR="006D526C" w:rsidRDefault="002C65C1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广州科技大学</w:t>
                      </w:r>
                    </w:p>
                    <w:p w14:paraId="5D7C2C85" w14:textId="77777777" w:rsidR="006D526C" w:rsidRDefault="002C65C1">
                      <w:pPr>
                        <w:snapToGrid w:val="0"/>
                        <w:jc w:val="center"/>
                        <w:rPr>
                          <w:rFonts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国际贸易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本科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C48ECE8" wp14:editId="14B571A7">
                <wp:simplePos x="0" y="0"/>
                <wp:positionH relativeFrom="column">
                  <wp:posOffset>2755900</wp:posOffset>
                </wp:positionH>
                <wp:positionV relativeFrom="paragraph">
                  <wp:posOffset>3282315</wp:posOffset>
                </wp:positionV>
                <wp:extent cx="1456690" cy="537210"/>
                <wp:effectExtent l="0" t="0" r="0" b="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3599180"/>
                          <a:ext cx="1456690" cy="5372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72879" w14:textId="4F63CBA9" w:rsidR="006D526C" w:rsidRDefault="00AB1F57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20xx.09-20xx.06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48ECE8" id="圆角矩形 17" o:spid="_x0000_s1046" style="position:absolute;left:0;text-align:left;margin-left:217pt;margin-top:258.45pt;width:114.7pt;height:42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9NhQIAAEsFAAAOAAAAZHJzL2Uyb0RvYy54bWysVFFv2yAQfp+0/4B4X22nSdtEcaooVaZJ&#10;1Vq1m/ZMMMSegGNA4mS/fgd2nG6t9jDNDxi47z7uPo6b3x60InvhfAOmpMVFTokwHKrGbEv69cv6&#10;ww0lPjBTMQVGlPQoPL1dvH83b+1MjKAGVQlHkMT4WWtLWodgZ1nmeS008xdghUGjBKdZwKXbZpVj&#10;LbJrlY3y/CprwVXWARfe4+5dZ6SLxC+l4OFBSi8CUSXF2EIaXRo3ccwWczbbOmbrhvdhsH+IQrPG&#10;4KED1R0LjOxc84pKN9yBBxkuOOgMpGy4SDlgNkX+RzbPNbMi5YLieDvI5P8fLf+8f7aPDmVorZ95&#10;nMYsDtLp+Mf4yKGko9F4nE9RvmNJLyfTaXHTCycOgXAEFOPJ1VUEcERMLq9HRQJkZybrfPgoQJM4&#10;KamDname8HaSaGx/70NSryKGaSwTVn2nRGqFd7FnityMr0+EPRapT5TR0cC6USpdpjK/bSAw7mTn&#10;9NIsHJWIOGWehCRNFbNMsaTKEyvlCB6MgXAuTCg6U80q0W1Pcvxi8SD94JFWiTAySwxo4O4JYlW/&#10;5u5oenx0FalwB+f8b4F1zoNHOhlMGJx1Y8C9RaAwq/7kDn8SqZMmqhQOmwNqg9KkXOPWBqrjoyMO&#10;upfkLV83eKP3zIdH5vC6sAiwHYQHHKSCtqTQzyipwf18az/isaLRSkmLT7Gk/seOOUGJ+mSw1qcF&#10;lh++3bQYT64xGuJeWjYvLWanV4A3V2DjsTxNIz6o01Q60N+wayzjqWhihuPZJeXBnRar0LUI7Dtc&#10;LJcJhu/VsnBvni2P5FFob5e7gJUXoo5ndfoFvthUEX13iS3h5Tqhzj1w8QsAAP//AwBQSwMEFAAG&#10;AAgAAAAhAJmnKnDiAAAACwEAAA8AAABkcnMvZG93bnJldi54bWxMj8FOwzAQRO9I/IO1SNyoE5JG&#10;aYhTISSEBKiIUu5uvI1D7XWI3Tb9e8wJbrOa0eybejlZw444+t6RgHSWAENqneqpE7D5eLwpgfkg&#10;SUnjCAWc0cOyubyoZaXcid7xuA4diyXkKylAhzBUnPtWo5V+5gak6O3caGWI59hxNcpTLLeG3yZJ&#10;wa3sKX7QcsAHje1+fbACXt2q1Lvv/C37Oj89f5oX3FO5EuL6arq/AxZwCn9h+MWP6NBEpq07kPLM&#10;CMizPG4JAuZpsQAWE0WR5cC2USTpHHhT8/8bmh8AAAD//wMAUEsBAi0AFAAGAAgAAAAhALaDOJL+&#10;AAAA4QEAABMAAAAAAAAAAAAAAAAAAAAAAFtDb250ZW50X1R5cGVzXS54bWxQSwECLQAUAAYACAAA&#10;ACEAOP0h/9YAAACUAQAACwAAAAAAAAAAAAAAAAAvAQAAX3JlbHMvLnJlbHNQSwECLQAUAAYACAAA&#10;ACEAsDefTYUCAABLBQAADgAAAAAAAAAAAAAAAAAuAgAAZHJzL2Uyb0RvYy54bWxQSwECLQAUAAYA&#10;CAAAACEAmacqcOIAAAALAQAADwAAAAAAAAAAAAAAAADfBAAAZHJzL2Rvd25yZXYueG1sUEsFBgAA&#10;AAAEAAQA8wAAAO4FAAAAAA==&#10;" filled="f" stroked="f" strokeweight="1pt">
                <v:stroke joinstyle="miter"/>
                <v:textbox style="mso-fit-shape-to-text:t">
                  <w:txbxContent>
                    <w:p w14:paraId="3A472879" w14:textId="4F63CBA9" w:rsidR="006D526C" w:rsidRDefault="00AB1F57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20xx.09-20xx.06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FD5C067" wp14:editId="7BA7E11B">
                <wp:simplePos x="0" y="0"/>
                <wp:positionH relativeFrom="column">
                  <wp:posOffset>3423920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73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3AAB1C" id="椭圆 13" o:spid="_x0000_s1026" style="position:absolute;left:0;text-align:left;margin-left:269.6pt;margin-top:243.5pt;width:12.75pt;height:12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4efiwIAAJ8FAAAOAAAAZHJzL2Uyb0RvYy54bWysVN9vEzEMfkfif4jyzu7HVrpVu07VpiGk&#10;wSYG4jnNJb1IuTgkaa/lr8dJru02JpAQfUjt2Plsf2f78mrba7IRziswDa1OSkqE4dAqs2rot6+3&#10;784p8YGZlmkwoqE74enV/O2by8HORA0d6FY4giDGzwbb0C4EOysKzzvRM38CVhg0SnA9C6i6VdE6&#10;NiB6r4u6LN8XA7jWOuDCe7y9yUY6T/hSCh7upfQiEN1QzC2k06VzGc9ifslmK8dsp/iYBvuHLHqm&#10;DAY9QN2wwMjaqd+gesUdeJDhhENfgJSKi1QDVlOVL6p57JgVqRYkx9sDTf7/wfLPm0f74JCGwfqZ&#10;RzFWsZWuj/+YH9k29HRaV9PTCSU7lE/Py+nZSJzYBsLRoXpfXdRo5+gwyohYHIGs8+GDgJ5EoaFC&#10;a2V9LI3N2ObOh+y994rXHrRqb5XWSYntIK61IxuGH3K5quKHQ/xnXtqQoaH1+WQ6ScjPjKmjjhBh&#10;WyUfve4/QZthJyX+ckfgNfbNi+sYb5/Iy+ho0wYvjywmKey0iAVo80VIolrkqs657YFyDMa5MCGn&#10;5DvWir+FToARWSJFB+wR4HXszNjoH5+KNB+Hx+WfEsuPDy9SZDDh8LhXBtxrABqrGiNn/z1JmZrI&#10;0hLa3YMjDvJ0estvFbbJHfPhgTkcRxxcXDHhHg+pAb8xjBIlHbifr91Hf5wStFIy4Hg31P9YMyco&#10;0R8Nzs9FdYZNTEJSzibTGhX31LJ8ajHr/hqw8SpcZpYnMfoHvRelg/47bqJFjIomZjjGbigPbq9c&#10;h7x2cJdxsVgkN9wBloU782h5BI+sGlisA0iVRuLIzsgaboHUeePGimvmqZ68jnt1/gsAAP//AwBQ&#10;SwMEFAAGAAgAAAAhAMfmScTgAAAACwEAAA8AAABkcnMvZG93bnJldi54bWxMj8tOwzAQRfdI/Qdr&#10;KrGjTkPSR4hTVTwkdhWFD3Bi59HE48h20/D3DCvYzWiuzpybH2YzsEk731kUsF5FwDRWVnXYCPj6&#10;fHvYAfNBopKDRS3gW3s4FIu7XGbK3vBDT+fQMIKgz6SANoQx49xXrTbSr+yokW61dUYGWl3DlZM3&#10;gpuBx1G04UZ2SB9aOernVlf9+WoEpKfqpTYX3l/2Zfp6fHfJ1NeJEPfL+fgELOg5/IXhV5/UoSCn&#10;0l5ReTYQ43EfU1RAsttSKUqkm2QLrKRhHafAi5z/71D8AAAA//8DAFBLAQItABQABgAIAAAAIQC2&#10;gziS/gAAAOEBAAATAAAAAAAAAAAAAAAAAAAAAABbQ29udGVudF9UeXBlc10ueG1sUEsBAi0AFAAG&#10;AAgAAAAhADj9If/WAAAAlAEAAAsAAAAAAAAAAAAAAAAALwEAAF9yZWxzLy5yZWxzUEsBAi0AFAAG&#10;AAgAAAAhAMAHh5+LAgAAnwUAAA4AAAAAAAAAAAAAAAAALgIAAGRycy9lMm9Eb2MueG1sUEsBAi0A&#10;FAAGAAgAAAAhAMfmScTgAAAACwEAAA8AAAAAAAAAAAAAAAAA5QQAAGRycy9kb3ducmV2LnhtbFBL&#10;BQYAAAAABAAEAPMAAADyBQAAAAA=&#10;" fillcolor="white [3212]" strokecolor="gray [1629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B900FB2" wp14:editId="50B6F8AE">
                <wp:simplePos x="0" y="0"/>
                <wp:positionH relativeFrom="column">
                  <wp:posOffset>1007110</wp:posOffset>
                </wp:positionH>
                <wp:positionV relativeFrom="page">
                  <wp:posOffset>3456940</wp:posOffset>
                </wp:positionV>
                <wp:extent cx="5003800" cy="0"/>
                <wp:effectExtent l="0" t="13970" r="6350" b="2413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9.3pt;margin-top:272.2pt;height:0pt;width:394pt;mso-position-vertical-relative:page;z-index:251636736;mso-width-relative:page;mso-height-relative:page;" filled="f" stroked="t" coordsize="21600,21600" o:gfxdata="UEsDBAoAAAAAAIdO4kAAAAAAAAAAAAAAAAAEAAAAZHJzL1BLAwQUAAAACACHTuJA7eE22dcAAAAL&#10;AQAADwAAAGRycy9kb3ducmV2LnhtbE2PQUvDQBCF74L/YRnBm91UtrGN2RQUBY/aiuBtm51mU7Oz&#10;IbtNo7/eEQQ9vjcfb94r15PvxIhDbANpmM8yEEh1sC01Gl63j1dLEDEZsqYLhBo+McK6Oj8rTWHD&#10;iV5w3KRGcAjFwmhwKfWFlLF26E2chR6Jb/sweJNYDo20gzlxuO/kdZbl0puW+IMzPd47rD82R6/h&#10;8Kb29HVzeHfT3fO4fVCrp7G2Wl9ezLNbEAmn9AfDT32uDhV32oUj2Sg61otlzqiGhVIKBBMrlbOz&#10;+3VkVcr/G6pvUEsDBBQAAAAIAIdO4kBU6G8+4QEAAJ8DAAAOAAAAZHJzL2Uyb0RvYy54bWytU0uO&#10;EzEQ3SNxB8t70j1BGaJWOrOYaNjwiQQcoOJ2d1vyTy4nnVyCCyCxgxVL9tyGmWNQdicZmNmNUKSK&#10;XeV6Ve9V9eJqbzTbyYDK2ZpfTErOpBWuUbar+aePNy/mnGEE24B2Vtb8IJFfLZ8/Wwy+klPXO93I&#10;wAjEYjX4mvcx+qooUPTSAE6cl5aCrQsGIl1DVzQBBkI3upiW5WUxuND44IREJO9qDPJlxm9bKeL7&#10;tkUZma459RazDdluki2WC6i6AL5X4tgGPKELA8pS0TPUCiKwbVCPoIwSwaFr40Q4U7i2VUJmDsTm&#10;onzA5kMPXmYuJA76s0z4/2DFu906MNXQ7C45s2BoRrdffv7+/O3u11eytz++M4qQTIPHil5f23U4&#10;3tCvQ+K8b4NJ/8SG7bO0h7O0ch+ZIOesLF/OS5qAOMWK+0QfML6WzrB0qLlWNrGGCnZvMFIxenp6&#10;ktzW3Sit8+S0ZUPNp/PZqxlBAy1QqyHS0XiihLbjDHRHmyliyJDotGpSegLC0G2udWA7oO2Yl+mX&#10;H+mteeua0U2NU9tjsa2hZXrgpt6OMLnPf/BT0yvAfkzJoRHJqEhbr5VJZU8FCElbAklCj9Km08Y1&#10;h6x49tMW5DLHjU1r9vc9Z99/V8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eE22dcAAAALAQAA&#10;DwAAAAAAAAABACAAAAAiAAAAZHJzL2Rvd25yZXYueG1sUEsBAhQAFAAAAAgAh07iQFTobz7hAQAA&#10;nwMAAA4AAAAAAAAAAQAgAAAAJgEAAGRycy9lMm9Eb2MueG1sUEsFBgAAAAAGAAYAWQEAAHkFAAAA&#10;AA==&#10;">
                <v:fill on="f" focussize="0,0"/>
                <v:stroke weight="2.2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66EFCF6" wp14:editId="3AEB235D">
                <wp:simplePos x="0" y="0"/>
                <wp:positionH relativeFrom="margin">
                  <wp:align>center</wp:align>
                </wp:positionH>
                <wp:positionV relativeFrom="page">
                  <wp:posOffset>2104390</wp:posOffset>
                </wp:positionV>
                <wp:extent cx="669544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5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165.7pt;height:0pt;width:527.2pt;mso-position-horizontal:center;mso-position-horizontal-relative:margin;mso-position-vertical-relative:page;z-index:251633664;mso-width-relative:page;mso-height-relative:page;" filled="f" stroked="t" coordsize="21600,21600" o:gfxdata="UEsDBAoAAAAAAIdO4kAAAAAAAAAAAAAAAAAEAAAAZHJzL1BLAwQUAAAACACHTuJAillpO9MAAAAJ&#10;AQAADwAAAGRycy9kb3ducmV2LnhtbE2P3WrCQBCF7wt9h2UK3tXdqJGSZiOl0EuFRh9gzE5+aHY2&#10;ZNeob+8KBb2bmXM48518c7G9mGj0nWMNyVyBIK6c6bjRcNj/vH+A8AHZYO+YNFzJw6Z4fckxM+7M&#10;vzSVoRExhH2GGtoQhkxKX7Vk0c/dQBy12o0WQ1zHRpoRzzHc9nKh1Fpa7Dh+aHGg75aqv/JkNVhz&#10;MBMv0npP61R9TfWu3Iad1rO3RH2CCHQJDzPc8SM6FJHp6E5svOg1xCJBw3KZrEDcZZWu4nT8P8ki&#10;l88NihtQSwMEFAAAAAgAh07iQF/i2g/bAQAAhgMAAA4AAABkcnMvZTJvRG9jLnhtbK1TS44TMRDd&#10;I3EHy3vSPdEkSlrpzGKiYcMnEnCAitvdbck/uTzp5BJcAIkdrFiy5zYMx6DszmSYYYdQpIpdrnqu&#10;9/x6dXUwmu1lQOVszS8mJWfSCtco29X8w/ubFwvOMIJtQDsra36UyK/Wz5+tBl/JqeudbmRgBGKx&#10;GnzN+xh9VRQoemkAJ85LS4etCwYibUNXNAEGQje6mJblvBhcaHxwQiJSdjMe8nXGb1sp4tu2RRmZ&#10;rjnNFnMMOe5SLNYrqLoAvlfiNAb8wxQGlKVLz1AbiMBug/oLyigRHLo2ToQzhWtbJWTmQGwuyids&#10;3vXgZeZC4qA/y4T/D1a82W8DU03Np5xZMPREd5++//z45dePzxTvvn1l0yTS4LGi2mu7Dacd+m1I&#10;jA9tMOmfuLBDFvZ4FlYeIhOUnM+Xs8tL0l/cnxUPjT5gfCmdYWlRc61s4gwV7F9hpMuo9L4kpa27&#10;UVrnd9OWDWS6ZTlL0ED2aTVEWhpPhNB2nIHuyJcihgyJTqsmtScgDN3uWge2B/LGZpl+uUjfmteu&#10;GdOLWVlmk9AQp/o80COgNN0GsB9b8tHoK6MimVsrU/MF4ZyRtCWQpOioYVrtXHPM0uY8PXa+5mTM&#10;5KY/97n74fNZ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KWWk70wAAAAkBAAAPAAAAAAAAAAEA&#10;IAAAACIAAABkcnMvZG93bnJldi54bWxQSwECFAAUAAAACACHTuJAX+LaD9sBAACGAwAADgAAAAAA&#10;AAABACAAAAAiAQAAZHJzL2Uyb0RvYy54bWxQSwUGAAAAAAYABgBZAQAAb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6D526C"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CD087" w14:textId="77777777" w:rsidR="002C65C1" w:rsidRDefault="002C65C1" w:rsidP="002C65C1">
      <w:r>
        <w:separator/>
      </w:r>
    </w:p>
  </w:endnote>
  <w:endnote w:type="continuationSeparator" w:id="0">
    <w:p w14:paraId="196E2574" w14:textId="77777777" w:rsidR="002C65C1" w:rsidRDefault="002C65C1" w:rsidP="002C6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6AEC2" w14:textId="77777777" w:rsidR="002C65C1" w:rsidRDefault="002C65C1" w:rsidP="002C65C1">
      <w:r>
        <w:separator/>
      </w:r>
    </w:p>
  </w:footnote>
  <w:footnote w:type="continuationSeparator" w:id="0">
    <w:p w14:paraId="00250EBE" w14:textId="77777777" w:rsidR="002C65C1" w:rsidRDefault="002C65C1" w:rsidP="002C65C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32265C"/>
    <w:rsid w:val="00004751"/>
    <w:rsid w:val="00005A2B"/>
    <w:rsid w:val="00006966"/>
    <w:rsid w:val="000258E3"/>
    <w:rsid w:val="000328CD"/>
    <w:rsid w:val="000442BE"/>
    <w:rsid w:val="000603B4"/>
    <w:rsid w:val="0008669E"/>
    <w:rsid w:val="00097B63"/>
    <w:rsid w:val="000A55A2"/>
    <w:rsid w:val="000A7657"/>
    <w:rsid w:val="000E2532"/>
    <w:rsid w:val="000F7DB7"/>
    <w:rsid w:val="00101C64"/>
    <w:rsid w:val="00107F27"/>
    <w:rsid w:val="001108ED"/>
    <w:rsid w:val="00116965"/>
    <w:rsid w:val="001176A8"/>
    <w:rsid w:val="001176E9"/>
    <w:rsid w:val="00117FFC"/>
    <w:rsid w:val="00145225"/>
    <w:rsid w:val="00146510"/>
    <w:rsid w:val="00155563"/>
    <w:rsid w:val="001556D1"/>
    <w:rsid w:val="00156521"/>
    <w:rsid w:val="00160771"/>
    <w:rsid w:val="001772EF"/>
    <w:rsid w:val="00182501"/>
    <w:rsid w:val="0019541A"/>
    <w:rsid w:val="001A18EA"/>
    <w:rsid w:val="001A2635"/>
    <w:rsid w:val="001C20EB"/>
    <w:rsid w:val="001C697D"/>
    <w:rsid w:val="001D225B"/>
    <w:rsid w:val="001E170E"/>
    <w:rsid w:val="001F1F59"/>
    <w:rsid w:val="00221072"/>
    <w:rsid w:val="0023574E"/>
    <w:rsid w:val="0024023A"/>
    <w:rsid w:val="002641D5"/>
    <w:rsid w:val="00283677"/>
    <w:rsid w:val="00295398"/>
    <w:rsid w:val="002C65C1"/>
    <w:rsid w:val="002D28E4"/>
    <w:rsid w:val="002E6D43"/>
    <w:rsid w:val="003159B8"/>
    <w:rsid w:val="0031685B"/>
    <w:rsid w:val="003169C0"/>
    <w:rsid w:val="00317498"/>
    <w:rsid w:val="0033647C"/>
    <w:rsid w:val="00343C10"/>
    <w:rsid w:val="003536C3"/>
    <w:rsid w:val="0035561A"/>
    <w:rsid w:val="00372574"/>
    <w:rsid w:val="003B187B"/>
    <w:rsid w:val="003C1D37"/>
    <w:rsid w:val="003D0872"/>
    <w:rsid w:val="003D5C1E"/>
    <w:rsid w:val="003D7C89"/>
    <w:rsid w:val="003E106F"/>
    <w:rsid w:val="003F5E5C"/>
    <w:rsid w:val="00421705"/>
    <w:rsid w:val="004445F8"/>
    <w:rsid w:val="00445754"/>
    <w:rsid w:val="0045334A"/>
    <w:rsid w:val="004537DB"/>
    <w:rsid w:val="00466FE5"/>
    <w:rsid w:val="00472D99"/>
    <w:rsid w:val="00474D08"/>
    <w:rsid w:val="00483C2C"/>
    <w:rsid w:val="004B11CB"/>
    <w:rsid w:val="004B67BF"/>
    <w:rsid w:val="004D22D2"/>
    <w:rsid w:val="004E26D0"/>
    <w:rsid w:val="004E31A2"/>
    <w:rsid w:val="004E3EAA"/>
    <w:rsid w:val="004F2289"/>
    <w:rsid w:val="004F242D"/>
    <w:rsid w:val="004F6B2D"/>
    <w:rsid w:val="004F78CE"/>
    <w:rsid w:val="00503A1D"/>
    <w:rsid w:val="00513525"/>
    <w:rsid w:val="005456F8"/>
    <w:rsid w:val="005502FA"/>
    <w:rsid w:val="00561A98"/>
    <w:rsid w:val="00563576"/>
    <w:rsid w:val="005652AF"/>
    <w:rsid w:val="0057471A"/>
    <w:rsid w:val="00574FD1"/>
    <w:rsid w:val="005812E1"/>
    <w:rsid w:val="005838F1"/>
    <w:rsid w:val="005C1FA3"/>
    <w:rsid w:val="005D0153"/>
    <w:rsid w:val="005F5360"/>
    <w:rsid w:val="006059B1"/>
    <w:rsid w:val="00626F3D"/>
    <w:rsid w:val="00654E82"/>
    <w:rsid w:val="006573E6"/>
    <w:rsid w:val="00672C87"/>
    <w:rsid w:val="006820C6"/>
    <w:rsid w:val="0068378E"/>
    <w:rsid w:val="00685C8F"/>
    <w:rsid w:val="006971E6"/>
    <w:rsid w:val="006A17F7"/>
    <w:rsid w:val="006D526C"/>
    <w:rsid w:val="006D613C"/>
    <w:rsid w:val="006E67B0"/>
    <w:rsid w:val="00702E84"/>
    <w:rsid w:val="00704DBF"/>
    <w:rsid w:val="00715867"/>
    <w:rsid w:val="00720F5E"/>
    <w:rsid w:val="00726744"/>
    <w:rsid w:val="00734D4A"/>
    <w:rsid w:val="00740CE6"/>
    <w:rsid w:val="00742B36"/>
    <w:rsid w:val="00760EEC"/>
    <w:rsid w:val="007636D3"/>
    <w:rsid w:val="00792997"/>
    <w:rsid w:val="007960D0"/>
    <w:rsid w:val="007A41C8"/>
    <w:rsid w:val="007B60BB"/>
    <w:rsid w:val="007C4244"/>
    <w:rsid w:val="007D1936"/>
    <w:rsid w:val="007E55B8"/>
    <w:rsid w:val="007F2ACE"/>
    <w:rsid w:val="0085268B"/>
    <w:rsid w:val="00870976"/>
    <w:rsid w:val="00895E40"/>
    <w:rsid w:val="008A561C"/>
    <w:rsid w:val="008B4F5A"/>
    <w:rsid w:val="008B5E18"/>
    <w:rsid w:val="008C28EC"/>
    <w:rsid w:val="008C3385"/>
    <w:rsid w:val="008C376D"/>
    <w:rsid w:val="008C7BF7"/>
    <w:rsid w:val="008E7D4A"/>
    <w:rsid w:val="00902E5F"/>
    <w:rsid w:val="0092266E"/>
    <w:rsid w:val="00925331"/>
    <w:rsid w:val="00943FAC"/>
    <w:rsid w:val="009538E0"/>
    <w:rsid w:val="00957FAC"/>
    <w:rsid w:val="00965C16"/>
    <w:rsid w:val="00967BCF"/>
    <w:rsid w:val="00982280"/>
    <w:rsid w:val="009C03EC"/>
    <w:rsid w:val="009D4E16"/>
    <w:rsid w:val="009E3F7A"/>
    <w:rsid w:val="009F1322"/>
    <w:rsid w:val="00A02804"/>
    <w:rsid w:val="00A02EEE"/>
    <w:rsid w:val="00A03FA4"/>
    <w:rsid w:val="00A05573"/>
    <w:rsid w:val="00A06DC4"/>
    <w:rsid w:val="00A2384C"/>
    <w:rsid w:val="00A24D75"/>
    <w:rsid w:val="00A3184E"/>
    <w:rsid w:val="00A44F2D"/>
    <w:rsid w:val="00A50168"/>
    <w:rsid w:val="00A63E31"/>
    <w:rsid w:val="00A82B4E"/>
    <w:rsid w:val="00AA3C85"/>
    <w:rsid w:val="00AA4BCD"/>
    <w:rsid w:val="00AB1F57"/>
    <w:rsid w:val="00AC621F"/>
    <w:rsid w:val="00AD6851"/>
    <w:rsid w:val="00AE147A"/>
    <w:rsid w:val="00AE3ABC"/>
    <w:rsid w:val="00AE57BC"/>
    <w:rsid w:val="00AF6929"/>
    <w:rsid w:val="00B002E0"/>
    <w:rsid w:val="00B05DA7"/>
    <w:rsid w:val="00B12A33"/>
    <w:rsid w:val="00B80050"/>
    <w:rsid w:val="00BC797D"/>
    <w:rsid w:val="00BD077C"/>
    <w:rsid w:val="00BD61EF"/>
    <w:rsid w:val="00BE408C"/>
    <w:rsid w:val="00C22B44"/>
    <w:rsid w:val="00C354A9"/>
    <w:rsid w:val="00C35A5F"/>
    <w:rsid w:val="00C37A12"/>
    <w:rsid w:val="00C41D69"/>
    <w:rsid w:val="00C71317"/>
    <w:rsid w:val="00C73CEC"/>
    <w:rsid w:val="00C80EB6"/>
    <w:rsid w:val="00C81590"/>
    <w:rsid w:val="00C96AEB"/>
    <w:rsid w:val="00CA6DA9"/>
    <w:rsid w:val="00D0011A"/>
    <w:rsid w:val="00D059B9"/>
    <w:rsid w:val="00D10F3B"/>
    <w:rsid w:val="00D12BAC"/>
    <w:rsid w:val="00D30F47"/>
    <w:rsid w:val="00D455E5"/>
    <w:rsid w:val="00D468A2"/>
    <w:rsid w:val="00D61CC9"/>
    <w:rsid w:val="00D62166"/>
    <w:rsid w:val="00D7084E"/>
    <w:rsid w:val="00DD162A"/>
    <w:rsid w:val="00DD1D86"/>
    <w:rsid w:val="00DE11C2"/>
    <w:rsid w:val="00DF5076"/>
    <w:rsid w:val="00DF7940"/>
    <w:rsid w:val="00E1583B"/>
    <w:rsid w:val="00E33EB0"/>
    <w:rsid w:val="00E400BF"/>
    <w:rsid w:val="00E401A2"/>
    <w:rsid w:val="00E518AB"/>
    <w:rsid w:val="00E549D0"/>
    <w:rsid w:val="00E602D7"/>
    <w:rsid w:val="00E72760"/>
    <w:rsid w:val="00E820A6"/>
    <w:rsid w:val="00E85ECC"/>
    <w:rsid w:val="00EC5441"/>
    <w:rsid w:val="00EC5AC7"/>
    <w:rsid w:val="00EF24E0"/>
    <w:rsid w:val="00F12B05"/>
    <w:rsid w:val="00F1730F"/>
    <w:rsid w:val="00F31053"/>
    <w:rsid w:val="00F42253"/>
    <w:rsid w:val="00F60299"/>
    <w:rsid w:val="00F61A2F"/>
    <w:rsid w:val="00F64979"/>
    <w:rsid w:val="00F761C0"/>
    <w:rsid w:val="00F805B0"/>
    <w:rsid w:val="00F95C58"/>
    <w:rsid w:val="00FB418A"/>
    <w:rsid w:val="00FD4CEC"/>
    <w:rsid w:val="00FF6AB7"/>
    <w:rsid w:val="0AE62D3C"/>
    <w:rsid w:val="0D921477"/>
    <w:rsid w:val="0F9975EA"/>
    <w:rsid w:val="17A279AF"/>
    <w:rsid w:val="1B0B672C"/>
    <w:rsid w:val="1E824C82"/>
    <w:rsid w:val="255F069A"/>
    <w:rsid w:val="274675ED"/>
    <w:rsid w:val="29276243"/>
    <w:rsid w:val="29296394"/>
    <w:rsid w:val="2A9C1300"/>
    <w:rsid w:val="334F5A1D"/>
    <w:rsid w:val="33542480"/>
    <w:rsid w:val="3AAC6B5B"/>
    <w:rsid w:val="3AAD1282"/>
    <w:rsid w:val="3EC44974"/>
    <w:rsid w:val="3FEC288F"/>
    <w:rsid w:val="4240244A"/>
    <w:rsid w:val="49162137"/>
    <w:rsid w:val="49346225"/>
    <w:rsid w:val="4BAA68FE"/>
    <w:rsid w:val="4BDF5625"/>
    <w:rsid w:val="53385317"/>
    <w:rsid w:val="58347A67"/>
    <w:rsid w:val="59156D9E"/>
    <w:rsid w:val="60AD17C8"/>
    <w:rsid w:val="6232265C"/>
    <w:rsid w:val="6E0141EE"/>
    <w:rsid w:val="74561259"/>
    <w:rsid w:val="762A1955"/>
    <w:rsid w:val="763A716C"/>
    <w:rsid w:val="78514C94"/>
    <w:rsid w:val="7E5C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FE09E53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styleId="a6">
    <w:name w:val="header"/>
    <w:basedOn w:val="a"/>
    <w:link w:val="a7"/>
    <w:uiPriority w:val="99"/>
    <w:unhideWhenUsed/>
    <w:rsid w:val="002C65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C65C1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C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C65C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0013;&#33521;&#25991;&#21452;&#35821;&#31616;&#21382;%20&#26102;&#38388;&#36724;&#39118;&#26684;%20JM03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01344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中英文双语简历 时间轴风格 JM0351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240</cp:revision>
  <dcterms:created xsi:type="dcterms:W3CDTF">2017-07-26T16:42:00Z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