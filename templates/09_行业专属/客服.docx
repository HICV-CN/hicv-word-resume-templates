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4452620</wp:posOffset>
            </wp:positionH>
            <wp:positionV relativeFrom="paragraph">
              <wp:posOffset>677545</wp:posOffset>
            </wp:positionV>
            <wp:extent cx="1353820" cy="1551940"/>
            <wp:effectExtent l="9525" t="9525" r="20955" b="13335"/>
            <wp:wrapNone/>
            <wp:docPr id="5" name="图片 5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4"/>
                    <a:srcRect t="6871" b="6871"/>
                    <a:stretch>
                      <a:fillRect/>
                    </a:stretch>
                  </pic:blipFill>
                  <pic:spPr>
                    <a:xfrm>
                      <a:off x="0" y="0"/>
                      <a:ext cx="1353820" cy="1551940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D3DBE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2470150</wp:posOffset>
                </wp:positionV>
                <wp:extent cx="6270625" cy="78676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3415030"/>
                          <a:ext cx="62706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4年电商行业客服团队管理经验，熟悉电子商务售前、售中、售后全过程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能独立带领客服团队，较强团队建设管理能力，统筹和计划能力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具有较好的服务意识和处理客户投诉意见的能力；做事有计划，能独立处理紧急事件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/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194.5pt;height:61.95pt;width:493.75pt;z-index:251671552;mso-width-relative:page;mso-height-relative:page;" filled="f" stroked="f" coordsize="21600,21600" o:gfxdata="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JB5Nh3bAAAACwEAAA8AAAAA&#10;AAAAAQAgAAAAIgAAAGRycy9kb3ducmV2LnhtbFBLAQIUABQAAAAIAIdO4kA/roz02AEAAJgDAAAO&#10;AAAAAAAAAAEAIAAAACoBAABkcnMvZTJvRG9jLnhtbFBLBQYAAAAABgAGAFkBAAB0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4年电商行业客服团队管理经验，熟悉电子商务售前、售中、售后全过程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能独立带领客服团队，较强团队建设管理能力，统筹和计划能力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具有较好的服务意识和处理客户投诉意见的能力；做事有计划，能独立处理紧急事件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/>
                  </w:txbxContent>
                </v:textbox>
              </v:rect>
            </w:pict>
          </mc:Fallback>
        </mc:AlternateContent>
      </w:r>
      <w:r>
        <w:rPr>
          <w:rFonts w:ascii="微软雅黑" w:hAnsi="微软雅黑" w:eastAsia="微软雅黑"/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-518795</wp:posOffset>
                </wp:positionH>
                <wp:positionV relativeFrom="paragraph">
                  <wp:posOffset>4060825</wp:posOffset>
                </wp:positionV>
                <wp:extent cx="6840220" cy="4189095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40220" cy="418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/>
                                <w:bCs/>
                                <w:color w:val="607A9D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4"/>
                                <w:szCs w:val="24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4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4"/>
                                <w:szCs w:val="24"/>
                              </w:rPr>
                              <w:t>8-201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4"/>
                                <w:szCs w:val="24"/>
                              </w:rPr>
                              <w:t xml:space="preserve">.06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北京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4"/>
                                <w:szCs w:val="24"/>
                              </w:rPr>
                              <w:t xml:space="preserve">有限公司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客服专员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通过淘宝旺旺聊天软件，接待来访顾客的在线咨询，包括产品特点、规格、款式等商品信息细节参数的解析淘宝实习报告及汇报。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熟悉企业的服务蓝图，按照相应流程给予客户反馈，及时发现来电客户的需求及意见，并记录整理及汇报，并将需求对接相应的文案写手，安排写手的工作计划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为客户提供完整准确的方案及信息，解决客户问题，提供高质量服务。按照顾客要求或店规为顾客分拆或合并订单、修改邮费、为顾客订单备注信息。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420" w:leftChars="0" w:hanging="420"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向买家提供良好的售后服务，解决售后问题、解决客户纠纷，处理淘宝评论里面的中差评。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</w:rPr>
                            </w:pP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</w:rPr>
                              <w:t>7-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</w:rPr>
                              <w:t xml:space="preserve">至今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  <w:lang w:eastAsia="zh-CN"/>
                              </w:rPr>
                              <w:t>北京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  <w:lang w:eastAsia="zh-CN"/>
                              </w:rPr>
                              <w:t>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  <w:lang w:eastAsia="zh-CN"/>
                              </w:rPr>
                              <w:t>客服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607A9D"/>
                                <w:kern w:val="24"/>
                                <w:sz w:val="22"/>
                              </w:rPr>
                              <w:t>经理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负责客服团队（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6个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店铺小组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组长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人、客服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20-26人左右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）日常管理工作，包括排班管理、人员管理、月度绩效管理等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对客服团队服务质量及效率进行把控，制定有效监控机制、提升团队服务质量及效率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负责客服团队内部培训和技能提升，优化服务流程和方法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负责客服团队内部任务计划制定以及实施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420" w:leftChars="0" w:hanging="420"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根据客服团队接待量、响应效率、客户反馈问题类型等数据，有效分析发现问题，并提出解决方案和优化建议。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0.85pt;margin-top:319.75pt;height:329.85pt;width:538.6pt;z-index:251674624;mso-width-relative:page;mso-height-relative:page;" filled="f" stroked="f" coordsize="21600,21600" o:gfxdata="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aDcdON0AAAAMAQAADwAAAAAA&#10;AAABACAAAAAiAAAAZHJzL2Rvd25yZXYueG1sUEsBAhQAFAAAAAgAh07iQBiJb9oOAgAACQQAAA4A&#10;AAAAAAAAAQAgAAAALAEAAGRycy9lMm9Eb2MueG1sUEsFBgAAAAAGAAYAWQEAAK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/>
                          <w:bCs/>
                          <w:color w:val="000000" w:themeColor="text1"/>
                          <w:kern w:val="24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/>
                          <w:bCs/>
                          <w:color w:val="607A9D"/>
                          <w:kern w:val="24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4"/>
                          <w:szCs w:val="24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4"/>
                          <w:szCs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4"/>
                          <w:szCs w:val="24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4"/>
                          <w:szCs w:val="24"/>
                        </w:rPr>
                        <w:t>8-201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4"/>
                          <w:szCs w:val="24"/>
                          <w:lang w:val="en-US" w:eastAsia="zh-CN"/>
                        </w:rPr>
                        <w:t>8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4"/>
                          <w:szCs w:val="24"/>
                        </w:rPr>
                        <w:t xml:space="preserve">.06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4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4"/>
                          <w:szCs w:val="24"/>
                          <w:lang w:eastAsia="zh-CN"/>
                        </w:rPr>
                        <w:t>北京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4"/>
                          <w:szCs w:val="24"/>
                        </w:rPr>
                        <w:t xml:space="preserve">有限公司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4"/>
                          <w:szCs w:val="24"/>
                          <w:lang w:eastAsia="zh-CN"/>
                        </w:rPr>
                        <w:t>客服专员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通过淘宝旺旺聊天软件，接待来访顾客的在线咨询，包括产品特点、规格、款式等商品信息细节参数的解析淘宝实习报告及汇报。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熟悉企业的服务蓝图，按照相应流程给予客户反馈，及时发现来电客户的需求及意见，并记录整理及汇报，并将需求对接相应的文案写手，安排写手的工作计划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为客户提供完整准确的方案及信息，解决客户问题，提供高质量服务。按照顾客要求或店规为顾客分拆或合并订单、修改邮费、为顾客订单备注信息。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420" w:leftChars="0" w:hanging="420" w:firstLineChars="0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向买家提供良好的售后服务，解决售后问题、解决客户纠纷，处理淘宝评论里面的中差评。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</w:rPr>
                      </w:pP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</w:rPr>
                        <w:t>7-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</w:rPr>
                        <w:t xml:space="preserve">至今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  <w:lang w:eastAsia="zh-CN"/>
                        </w:rPr>
                        <w:t>北京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  <w:lang w:eastAsia="zh-CN"/>
                        </w:rPr>
                        <w:t>有限公司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  <w:lang w:val="en-US" w:eastAsia="zh-CN"/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  <w:lang w:eastAsia="zh-CN"/>
                        </w:rPr>
                        <w:t>客服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607A9D"/>
                          <w:kern w:val="24"/>
                          <w:sz w:val="22"/>
                        </w:rPr>
                        <w:t>经理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负责客服团队（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6个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店铺小组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组长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人、客服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20-26人左右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）日常管理工作，包括排班管理、人员管理、月度绩效管理等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对客服团队服务质量及效率进行把控，制定有效监控机制、提升团队服务质量及效率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负责客服团队内部培训和技能提升，优化服务流程和方法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负责客服团队内部任务计划制定以及实施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420" w:leftChars="0" w:hanging="420" w:firstLineChars="0"/>
                        <w:rPr>
                          <w:rFonts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根据客服团队接待量、响应效率、客户反馈问题类型等数据，有效分析发现问题，并提出解决方案和优化建议。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-679450</wp:posOffset>
                </wp:positionH>
                <wp:positionV relativeFrom="paragraph">
                  <wp:posOffset>3986530</wp:posOffset>
                </wp:positionV>
                <wp:extent cx="6571615" cy="294640"/>
                <wp:effectExtent l="19050" t="12700" r="635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3.5pt;margin-top:313.9pt;height:23.2pt;width:517.45pt;z-index:251670528;mso-width-relative:page;mso-height-relative:page;" coordorigin="1000,3618" coordsize="10349,464" o:gfxdata="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MG84M7cAAADb&#10;AAAADwAAAGRycy9kb3ducmV2LnhtbEVPy6rCMBDdC/5DGMGdpl5QpBoFBcGl1/dySMam2ExKE633&#10;728Ewd0cznPmy5erxJOaUHpWMBpmIIi1NyUXCo6HzWAKIkRkg5VnUvBHAZaLbmeOufEt/9JzHwuR&#10;QjjkqMDGWOdSBm3JYRj6mjhxN984jAk2hTQNtincVfInyybSYcmpwWJNa0v6vn84Bfqye/BuZevN&#10;aRXakz1fdTW+KtXvjbIZiEiv+BV/3FuT5k/g/Us6QC7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wbzgz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Hw7airwAAADb&#10;AAAADwAAAGRycy9kb3ducmV2LnhtbEWPQYvCMBSE78L+h/AWvGlSYUWq0YPo4mEFrf0Bj+Zt27V5&#10;6TbR6r83guBxmJlvmMXqZhtxpc7XjjUkYwWCuHCm5lJDftqOZiB8QDbYOCYNd/KwWn4MFpga1/OR&#10;rlkoRYSwT1FDFUKbSumLiiz6sWuJo/frOoshyq6UpsM+wm0jJ0pNpcWa40KFLa0rKs7ZxWrom5/s&#10;L7msi/Z7v6Mt/W++DrnSeviZqDmIQLfwDr/aO6NhMoXnl/gD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O2oq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M/2B3LgAAADb&#10;AAAADwAAAGRycy9kb3ducmV2LnhtbEVPy4rCMBTdC/MP4Q6401QXIh1TQWEYxYX4mP2d5PbBNDcl&#10;ia3+vVkILg/nvVrfbSt68qFxrGA2zUAQa2carhRcL9+TJYgQkQ22jknBgwKsi4/RCnPjBj5Rf46V&#10;SCEcclRQx9jlUgZdk8UwdR1x4krnLcYEfSWNxyGF21bOs2whLTacGmrsaFuT/j/frIJfV24Gq/94&#10;3z+Oze3n4LVeHpQaf86yLxCR7vEtfrl3RsE8jU1f0g+Qx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/2B3L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工作经验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3633470</wp:posOffset>
                </wp:positionV>
                <wp:extent cx="6435725" cy="40005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4639310"/>
                          <a:ext cx="6435725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0D0D0D" w:themeColor="text1" w:themeTint="F2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工商管理                        上海大学（本科）                2012.09-2016.07 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286.1pt;height:31.5pt;width:506.75pt;z-index:251661312;mso-width-relative:page;mso-height-relative:page;" filled="f" stroked="f" coordsize="21600,21600" o:gfxdata="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7RUafdAAAACwEAAA8A&#10;AAAAAAAAAQAgAAAAIgAAAGRycy9kb3ducmV2LnhtbFBLAQIUABQAAAAIAIdO4kDJifRp2QEAAJgD&#10;AAAOAAAAAAAAAAEAIAAAACwBAABkcnMvZTJvRG9jLnhtbFBLBQYAAAAABgAGAFkBAAB3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0D0D0D" w:themeColor="text1" w:themeTint="F2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D0D0D" w:themeColor="text1" w:themeTint="F2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工商管理                        上海大学（本科）                2012.09-2016.07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8231505</wp:posOffset>
                </wp:positionV>
                <wp:extent cx="6571615" cy="294640"/>
                <wp:effectExtent l="19050" t="12700" r="635" b="3556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648.15pt;height:23.2pt;width:517.45pt;z-index:251664384;mso-width-relative:page;mso-height-relative:page;" coordorigin="1000,3618" coordsize="10349,464" o:gfxdata="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e9pkU7sAAADb&#10;AAAADwAAAGRycy9kb3ducmV2LnhtbEWPQYvCMBSE78L+h/AW9qapK4pUo+CC4FFdqx4fybMpNi+l&#10;idb990ZY8DjMzDfMfPlwtbhTGyrPCoaDDASx9qbiUsHhd92fgggR2WDtmRT8UYDl4qM3x9z4jnd0&#10;38dSJAiHHBXYGJtcyqAtOQwD3xAn7+JbhzHJtpSmxS7BXS2/s2wiHVacFiw29GNJX/c3p0Cftjfe&#10;rmyzLlahK+zxrOvxWamvz2E2AxHpEd/h//bGKBhN4PUl/Q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9pkU7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hAR9vrkAAADb&#10;AAAADwAAAGRycy9kb3ducmV2LnhtbEVPzYrCMBC+L/gOYQRva9IVF6lGD6KLBwW3+gBDM7bVZlKb&#10;aPXtzUHw+PH9zxYPW4s7tb5yrCEZKhDEuTMVFxqOh/X3BIQPyAZrx6ThSR4W897XDFPjOv6nexYK&#10;EUPYp6ihDKFJpfR5SRb90DXEkTu51mKIsC2kabGL4baWP0r9SosVx4YSG1qWlF+ym9XQ1dvsnNyW&#10;efO329Carqvx/qi0HvQTNQUR6BE+4rd7YzSM4tj4Jf4AOX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QEfb6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2Wiymr0AAADb&#10;AAAADwAAAGRycy9kb3ducmV2LnhtbEWPQWvCQBSE74X+h+UVvNVNKoiNroEWihYPpbHen7vPJJh9&#10;G3bXRP99Vyj0OMzMN8yqvNpODORD61hBPs1AEGtnWq4V/Ow/nhcgQkQ22DkmBTcKUK4fH1ZYGDfy&#10;Nw1VrEWCcChQQRNjX0gZdEMWw9T1xMk7OW8xJulraTyOCW47+ZJlc2mx5bTQYE/vDelzdbEKDu70&#10;Nlp95M/h9tVeNjuv9WKn1OQpz5YgIl3jf/ivvTUKZq9w/5J+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aLKa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职业技能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8564245</wp:posOffset>
                </wp:positionV>
                <wp:extent cx="6435725" cy="78676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9478645"/>
                          <a:ext cx="64357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语言能力：大学英语6级证书，荣获全国大学生英语竞赛一等奖，能够熟练的进行听、说、读、写。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计算机：计算机二级证书，熟练操作windows平台上的各类应用软件，如Word、Excel、Power Point。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团队能力：具有丰富的团队组建与扩充经验和项目管理与协调经验，能够独挡一面。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674.35pt;height:61.95pt;width:506.75pt;z-index:251662336;mso-width-relative:page;mso-height-relative:page;" filled="f" stroked="f" coordsize="21600,21600" o:gfxdata="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CHuNM2wAAAA0BAAAPAAAA&#10;AAAAAAEAIAAAACIAAABkcnMvZG93bnJldi54bWxQSwECFAAUAAAACACHTuJA0AcHv9kBAACYAwAA&#10;DgAAAAAAAAABACAAAAAqAQAAZHJzL2Uyb0RvYy54bWxQSwUGAAAAAAYABgBZAQAAd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语言能力：大学英语6级证书，荣获全国大学生英语竞赛一等奖，能够熟练的进行听、说、读、写。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计算机：计算机二级证书，熟练操作windows平台上的各类应用软件，如Word、Excel、Power Point。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团队能力：具有丰富的团队组建与扩充经验和项目管理与协调经验，能够独挡一面。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3391535</wp:posOffset>
                </wp:positionV>
                <wp:extent cx="6571615" cy="294640"/>
                <wp:effectExtent l="19050" t="12700" r="635" b="355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267.05pt;height:23.2pt;width:517.45pt;z-index:251663360;mso-width-relative:page;mso-height-relative:page;" coordorigin="1000,3618" coordsize="10349,464" o:gfxdata="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">
                <o:lock v:ext="edit" aspectratio="f"/>
                <v:line id="_x0000_s1026" o:spid="_x0000_s1026" o:spt="20" style="position:absolute;left:7097;top:-406;height:8504;width:0;rotation:-5898240f;" filled="f" stroked="t" coordsize="21600,21600" o:gfxdata="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oIeLsAAADa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_x0000_s1026" o:spid="_x0000_s1026" o:spt="203" style="position:absolute;left:1000;top:3618;height:464;width:1966;" coordorigin="1000,3618" coordsize="1966,464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DkseZLwAAADa&#10;AAAADwAAAGRycy9kb3ducmV2LnhtbEWPQWvCQBSE7wX/w/IEb81uBEuJWT2IlhxaaKM/4JF9JtHs&#10;25hdE/vvu4VCj8PMfMPk24ftxEiDbx1rSBMFgrhypuVaw+l4eH4F4QOywc4xafgmD9vN7CnHzLiJ&#10;v2gsQy0ihH2GGpoQ+kxKXzVk0SeuJ47e2Q0WQ5RDLc2AU4TbTi6VepEWW44LDfa0a6i6lnerYere&#10;y0t631X920dBB7rtV58npfVinqo1iECP8B/+axdGwxJ+r8Qb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LHmS8AAAA&#10;2g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_x0000_s1026" o:spid="_x0000_s1026" o:spt="1" style="position:absolute;left:1370;top:3618;height:455;width:1558;v-text-anchor:middle;" filled="f" stroked="f" coordsize="21600,21600" o:gfxdata="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iFa6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2180590</wp:posOffset>
                </wp:positionV>
                <wp:extent cx="6571615" cy="294640"/>
                <wp:effectExtent l="19050" t="12700" r="635" b="355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171.7pt;height:23.2pt;width:517.45pt;z-index:251672576;mso-width-relative:page;mso-height-relative:page;" coordorigin="1000,3618" coordsize="10349,464" o:gfxdata="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rDWPWrwAAADb&#10;AAAADwAAAGRycy9kb3ducmV2LnhtbEWPwWrDMBBE74H+g9hCb4ns0oTiRgm4YOjRSZM0x0XaWqbW&#10;ylhK7Px9VCj0OMzMG2a9nVwnrjSE1rOCfJGBINbetNwoOHxW81cQISIb7DyTghsF2G4eZmssjB95&#10;R9d9bESCcChQgY2xL6QM2pLDsPA9cfK+/eAwJjk00gw4Jrjr5HOWraTDltOCxZ7eLemf/cUp0F/1&#10;hevS9tWxDOPRns66W56VenrMszcQkab4H/5rfxgFLzn8fkk/QG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1j1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0qacsr4AAADb&#10;AAAADwAAAGRycy9kb3ducmV2LnhtbEWPwW7CMBBE70j8g7VIvYGdtlQo4OSAoOLQSm3gA1bxkgTi&#10;dYgNoX9fV6rEcTQzbzSr/G5bcaPeN441JDMFgrh0puFKw2G/nS5A+IBssHVMGn7IQ56NRytMjRv4&#10;m25FqESEsE9RQx1Cl0rpy5os+pnriKN3dL3FEGVfSdPjEOG2lc9KvUmLDceFGjta11Sei6vVMLQf&#10;xSm5rsvu/XNHW7ps5l8HpfXTJFFLEIHu4RH+b++MhtcX+PsSf4DM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qacsr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b29ueb0AAADb&#10;AAAADwAAAGRycy9kb3ducmV2LnhtbEWPwWrDMBBE74X8g9hAb42cYkpwogQaCG3xodRJ7htpY5ta&#10;KyPJdvL3VaHQ4zAzb5jN7mY7MZIPrWMFy0UGglg703Kt4HQ8PK1AhIhssHNMCu4UYLedPWywMG7i&#10;LxqrWIsE4VCggibGvpAy6IYshoXriZN3dd5iTNLX0nicEtx28jnLXqTFltNCgz3tG9Lf1WAVnN31&#10;dbL6wh/j/bMd3kqv9apU6nG+zNYgIt3if/iv/W4U5Dn8fkk/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b255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2106295</wp:posOffset>
                </wp:positionH>
                <wp:positionV relativeFrom="paragraph">
                  <wp:posOffset>860425</wp:posOffset>
                </wp:positionV>
                <wp:extent cx="2278380" cy="1263015"/>
                <wp:effectExtent l="0" t="0" r="0" b="0"/>
                <wp:wrapNone/>
                <wp:docPr id="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9295" y="1774825"/>
                          <a:ext cx="2278380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手机：  15834598856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邮箱：  5689745@qq.com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微信：  xiaowangzi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地址：  上海市浦东区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65.85pt;margin-top:67.75pt;height:99.45pt;width:179.4pt;z-index:251667456;mso-width-relative:page;mso-height-relative:page;" filled="f" stroked="f" coordsize="21600,21600" o:gfxdata="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2U8knNsAAAALAQAADwAAAAAAAAABACAAAAAiAAAAZHJzL2Rvd25yZXYueG1s&#10;UEsBAhQAFAAAAAgAh07iQJSA05j1AQAA2gMAAA4AAAAAAAAAAQAgAAAAKgEAAGRycy9lMm9Eb2Mu&#10;eG1sUEsFBgAAAAAGAAYAWQEAAJ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手机：  15834598856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邮箱：  5689745@qq.com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微信：  xiaowangzi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地址：  上海市浦东区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483235</wp:posOffset>
                </wp:positionV>
                <wp:extent cx="6571615" cy="294640"/>
                <wp:effectExtent l="19050" t="12700" r="635" b="3556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38.05pt;height:23.2pt;width:517.45pt;z-index:251667456;mso-width-relative:page;mso-height-relative:page;" coordorigin="1000,3618" coordsize="10349,464" o:gfxdata="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uNawGrcAAADb&#10;AAAADwAAAGRycy9kb3ducmV2LnhtbEVPy4rCMBTdC/5DuII7TRUU6TQVHBBc+pxxeUnuNGWam9JE&#10;q39vFoLLw3kX64drxJ26UHtWMJtmIIi1NzVXCs6n7WQFIkRkg41nUvCkAOtyOCgwN77nA92PsRIp&#10;hEOOCmyMbS5l0JYchqlviRP35zuHMcGukqbDPoW7Rs6zbCkd1pwaLLb0bUn/H29Ogf7d33i/se32&#10;sgn9xf5cdbO4KjUezbIvEJEe8SN+u3dGwSKNTV/SD5Dl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41rAa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acFepbkAAADb&#10;AAAADwAAAGRycy9kb3ducmV2LnhtbEVPzYrCMBC+C75DGMGbJhUUqcYeyioeXNDqAwzNbNvdZlKb&#10;aN23N4eFPX58/9vsZVvxpN43jjUkcwWCuHSm4UrD7bqfrUH4gGywdUwafslDthuPtpgaN/CFnkWo&#10;RAxhn6KGOoQuldKXNVn0c9cRR+7L9RZDhH0lTY9DDLetXCi1khYbjg01dpTXVP4UD6thaE/Fd/LI&#10;y+7weaQ93T+W55vSejpJ1AZEoFf4F/+5j0bDKq6PX+IPkL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nBXqW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NK2RgbwAAADb&#10;AAAADwAAAGRycy9kb3ducmV2LnhtbEWPzWrDMBCE74W8g9hAbrXsHoJxowQaCEnJodRt71tp/UOt&#10;lZEUO3n7qFDocZiZb5jN7moHMZEPvWMFRZaDINbO9Nwq+Pw4PJYgQkQ2ODgmBTcKsNsuHjZYGTfz&#10;O011bEWCcKhQQRfjWEkZdEcWQ+ZG4uQ1zluMSfpWGo9zgttBPuX5WlrsOS10ONK+I/1TX6yCL9e8&#10;zFZ/8+t0e+svx7PXujwrtVoW+TOISNf4H/5rn4yCdQG/X9IPkN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tkYG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  <w:rPr>
                              <w:rFonts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860425</wp:posOffset>
                </wp:positionV>
                <wp:extent cx="2244725" cy="1263015"/>
                <wp:effectExtent l="0" t="0" r="0" b="0"/>
                <wp:wrapNone/>
                <wp:docPr id="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1774825"/>
                          <a:ext cx="224472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default"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姓    名：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陈小鱼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default"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年    龄：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27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学    历：  大学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专科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default"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求职意向：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D0D0D" w:themeColor="text1" w:themeTint="F2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客服主管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67.75pt;height:99.45pt;width:176.75pt;z-index:251666432;mso-width-relative:page;mso-height-relative:page;" filled="f" stroked="f" coordsize="21600,21600" o:gfxdata="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DgEP6rcAAAACwEAAA8AAAAAAAAAAQAgAAAAIgAAAGRycy9kb3ducmV2LnhtbFBL&#10;AQIUABQAAAAIAIdO4kBZoe5P8gEAANkDAAAOAAAAAAAAAAEAIAAAACsBAABkcnMvZTJvRG9jLnht&#10;bFBLBQYAAAAABgAGAFkBAACP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default"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姓    名：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陈小鱼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default"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年    龄：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27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学    历：  大学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专科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default"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求职意向：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D0D0D" w:themeColor="text1" w:themeTint="F2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客服主管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-598170</wp:posOffset>
                </wp:positionH>
                <wp:positionV relativeFrom="paragraph">
                  <wp:posOffset>-507365</wp:posOffset>
                </wp:positionV>
                <wp:extent cx="3307080" cy="57086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080" cy="570865"/>
                          <a:chOff x="5376" y="886"/>
                          <a:chExt cx="5208" cy="899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76" y="1005"/>
                            <a:ext cx="2894" cy="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 w:line="576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超级简历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8092" y="886"/>
                            <a:ext cx="2492" cy="808"/>
                            <a:chOff x="10592" y="886"/>
                            <a:chExt cx="2492" cy="808"/>
                          </a:xfrm>
                        </wpg:grpSpPr>
                        <wps:wsp>
                          <wps:cNvPr id="66" name="文本框 66"/>
                          <wps:cNvSpPr txBox="1"/>
                          <wps:spPr>
                            <a:xfrm>
                              <a:off x="10592" y="886"/>
                              <a:ext cx="2493" cy="6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Kozuka Gothic Pr6N B" w:hAnsi="Kozuka Gothic Pr6N B" w:eastAsia="Kozuka Gothic Pr6N B" w:cs="Kozuka Gothic Pr6N B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PERSONAL RESUME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10596" y="1316"/>
                              <a:ext cx="1800" cy="3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我一直在努力！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1pt;margin-top:-39.95pt;height:44.95pt;width:260.4pt;z-index:251668480;mso-width-relative:page;mso-height-relative:page;" coordorigin="5376,886" coordsize="5208,899" o:gfxdata="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ZvHxeNoAAAAKAQAADwAAAAAAAAABACAAAAAiAAAAZHJz&#10;L2Rvd25yZXYueG1sUEsBAhQAFAAAAAgAh07iQL8jeG5YAwAAAgsAAA4AAAAAAAAAAQAgAAAAKQEA&#10;AGRycy9lMm9Eb2MueG1sUEsFBgAAAAAGAAYAWQEAAPMGAAAAAA==&#10;">
                <o:lock v:ext="edit" aspectratio="f"/>
                <v:rect id="矩形 4" o:spid="_x0000_s1026" o:spt="1" style="position:absolute;left:5376;top:1005;height:780;width:2894;" filled="f" stroked="f" coordsize="21600,21600" o:gfxdata="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OClN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spacing w:before="0" w:beforeAutospacing="0" w:after="0" w:afterAutospacing="0" w:line="576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spacing w:val="60"/>
                            <w:sz w:val="52"/>
                            <w:szCs w:val="52"/>
                          </w:rPr>
                          <w:t>超级简历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group id="_x0000_s1026" o:spid="_x0000_s1026" o:spt="203" style="position:absolute;left:8092;top:886;height:808;width:2492;" coordorigin="10592,886" coordsize="2492,808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202" type="#_x0000_t202" style="position:absolute;left:10592;top:886;height:608;width:2493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Kozuka Gothic Pr6N B" w:hAnsi="Kozuka Gothic Pr6N B" w:eastAsia="Kozuka Gothic Pr6N B" w:cs="Kozuka Gothic Pr6N B"/>
                              <w:b/>
                              <w:bCs/>
                              <w:color w:val="FFFFFF" w:themeColor="background1"/>
                              <w:sz w:val="22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PERSONAL RESUME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596;top:1316;height:378;width:1800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我一直在努力！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bookmarkStart w:id="0" w:name="_GoBack"/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-1151890</wp:posOffset>
                </wp:positionH>
                <wp:positionV relativeFrom="paragraph">
                  <wp:posOffset>-917575</wp:posOffset>
                </wp:positionV>
                <wp:extent cx="7722870" cy="10735945"/>
                <wp:effectExtent l="0" t="0" r="11430" b="825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9535"/>
                          <a:ext cx="7722870" cy="10735945"/>
                        </a:xfrm>
                        <a:prstGeom prst="rect">
                          <a:avLst/>
                        </a:prstGeom>
                        <a:solidFill>
                          <a:srgbClr val="F5F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pt;margin-top:-72.25pt;height:845.35pt;width:608.1pt;z-index:-251657216;v-text-anchor:middle;mso-width-relative:page;mso-height-relative:page;" fillcolor="#F5F6FB" filled="t" stroked="f" coordsize="21600,21600" o:gfxdata="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AvEPkLcAAAADwEAAA8AAAAAAAAAAQAgAAAAIgAAAGRycy9kb3du&#10;cmV2LnhtbFBLAQIUABQAAAAIAIdO4kAQKmNrbQIAAL8EAAAOAAAAAAAAAAEAIAAAACsBAABkcnMv&#10;ZTJvRG9jLnhtbFBLBQYAAAAABgAGAFkBAAAK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bookmarkEnd w:id="0"/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-377825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1625" y="465455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8.35pt;margin-top:-29.75pt;height:28.35pt;width:0pt;z-index:251669504;mso-width-relative:page;mso-height-relative:page;" filled="f" stroked="t" coordsize="21600,21600" o:gfxdata="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/P3erXAAAACgEAAA8AAAAAAAAAAQAgAAAAIgAAAGRycy9kb3ducmV2LnhtbFBL&#10;AQIUABQAAAAIAIdO4kCC+wfC9wEAAMgDAAAOAAAAAAAAAAEAIAAAACYBAABkcnMvZTJvRG9jLnht&#10;bFBLBQYAAAAABgAGAFkBAACPBQAAAAA=&#10;">
                <v:fill on="f" focussize="0,0"/>
                <v:stroke color="#D9D9D9 [2732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-2263775</wp:posOffset>
                </wp:positionH>
                <wp:positionV relativeFrom="paragraph">
                  <wp:posOffset>-641985</wp:posOffset>
                </wp:positionV>
                <wp:extent cx="5657215" cy="845820"/>
                <wp:effectExtent l="0" t="0" r="63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120775" y="272415"/>
                          <a:ext cx="5657215" cy="845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607A9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78.25pt;margin-top:-50.55pt;height:66.6pt;width:445.45pt;z-index:251665408;v-text-anchor:middle;mso-width-relative:page;mso-height-relative:page;" fillcolor="#607A9D" filled="t" stroked="f" coordsize="21600,21600" arcsize="0.5" o:gfxdata="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IFjT2vbAAAADAEAAA8AAAAAAAAAAQAgAAAAIgAAAGRycy9k&#10;b3ducmV2LnhtbFBLAQIUABQAAAAIAIdO4kCekwgAOAIAADEEAAAOAAAAAAAAAAEAIAAAACoBAABk&#10;cnMvZTJvRG9jLnhtbFBLBQYAAAAABgAGAFkBAADU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-505460</wp:posOffset>
                </wp:positionH>
                <wp:positionV relativeFrom="paragraph">
                  <wp:posOffset>64135</wp:posOffset>
                </wp:positionV>
                <wp:extent cx="0" cy="9251950"/>
                <wp:effectExtent l="9525" t="0" r="9525" b="63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9.8pt;margin-top:5.05pt;height:728.5pt;width:0pt;z-index:-251656192;mso-width-relative:page;mso-height-relative:page;" filled="f" stroked="t" coordsize="21600,21600" o:gfxdata="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sYavNUAAAALAQAADwAAAAAAAAABACAAAAAiAAAAZHJzL2Rvd25yZXYueG1s&#10;UEsBAhQAFAAAAAgAh07iQDkY+9L7AQAA5AMAAA4AAAAAAAAAAQAgAAAAJAEAAGRycy9lMm9Eb2Mu&#10;eG1sUEsFBgAAAAAGAAYAWQEAAJEFAAAAAA=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</w: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ozuka Gothic Pr6N B">
    <w:altName w:val="Yu Gothic UI Semibold"/>
    <w:panose1 w:val="020B0800000000000000"/>
    <w:charset w:val="80"/>
    <w:family w:val="auto"/>
    <w:pitch w:val="default"/>
    <w:sig w:usb0="00000000" w:usb1="00000000" w:usb2="00000012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F6CBDC"/>
    <w:multiLevelType w:val="singleLevel"/>
    <w:tmpl w:val="03F6CBD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5A5B80"/>
    <w:multiLevelType w:val="singleLevel"/>
    <w:tmpl w:val="595A5B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lNzRlMTg4OTY5ZGRhMzFkOTJlNGFhNjk5NzkyN2QifQ=="/>
  </w:docVars>
  <w:rsids>
    <w:rsidRoot w:val="606C21AA"/>
    <w:rsid w:val="000A610C"/>
    <w:rsid w:val="000C233C"/>
    <w:rsid w:val="001E3984"/>
    <w:rsid w:val="003A550E"/>
    <w:rsid w:val="00931EE2"/>
    <w:rsid w:val="00A45395"/>
    <w:rsid w:val="00C25F89"/>
    <w:rsid w:val="00DD38F3"/>
    <w:rsid w:val="00FB52AF"/>
    <w:rsid w:val="03B701BF"/>
    <w:rsid w:val="040C152C"/>
    <w:rsid w:val="08C06DC6"/>
    <w:rsid w:val="0E4675B8"/>
    <w:rsid w:val="0E6A52AF"/>
    <w:rsid w:val="137B4336"/>
    <w:rsid w:val="15314CCD"/>
    <w:rsid w:val="156E2939"/>
    <w:rsid w:val="1622425A"/>
    <w:rsid w:val="1A9D4D06"/>
    <w:rsid w:val="1DCE2A7B"/>
    <w:rsid w:val="23270C6D"/>
    <w:rsid w:val="25603F39"/>
    <w:rsid w:val="2749705A"/>
    <w:rsid w:val="2DEC7260"/>
    <w:rsid w:val="3FF15949"/>
    <w:rsid w:val="49440B9D"/>
    <w:rsid w:val="52345C67"/>
    <w:rsid w:val="52CF4A6A"/>
    <w:rsid w:val="56D935D1"/>
    <w:rsid w:val="597A6A67"/>
    <w:rsid w:val="5AEE0DCD"/>
    <w:rsid w:val="606C21AA"/>
    <w:rsid w:val="61506B07"/>
    <w:rsid w:val="670B3B5B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9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</Template>
  <Pages>1</Pages>
  <Words>2</Words>
  <Characters>18</Characters>
  <Lines>1</Lines>
  <Paragraphs>1</Paragraphs>
  <TotalTime>4</TotalTime>
  <ScaleCrop>false</ScaleCrop>
  <LinksUpToDate>false</LinksUpToDate>
  <CharactersWithSpaces>19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2017-07-02T12:17:00Z</dcterms:created>
  <dc:creator>kedao</dc:creator>
  <cp:lastModifiedBy>D. x. Q </cp:lastModifiedBy>
  <dcterms:modified xsi:type="dcterms:W3CDTF">2023-09-03T18:56:13Z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BDFF9BEBA6A74826860B81FDD9F81C80_13</vt:lpwstr>
  </property>
</Properties>
</file>