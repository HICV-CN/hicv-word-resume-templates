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B8C503" w14:textId="77777777" w:rsidR="00FB4DE9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1347D72" wp14:editId="55BD38EF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HI简历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FB4DE9" w14:paraId="7710C8B8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126AF9F5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 w14:paraId="2D03D4D7" w14:textId="2C2BD5FE" w:rsidR="00FB4DE9" w:rsidRDefault="00ED562E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胡</w:t>
            </w:r>
            <w:r w:rsidR="00B41D9C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小豆</w:t>
            </w:r>
          </w:p>
        </w:tc>
        <w:tc>
          <w:tcPr>
            <w:tcW w:w="1417" w:type="dxa"/>
            <w:shd w:val="clear" w:color="auto" w:fill="auto"/>
          </w:tcPr>
          <w:p w14:paraId="070915B9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 w14:paraId="029316FA" w14:textId="0F9B628D" w:rsidR="00FB4DE9" w:rsidRDefault="0026096D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5FE53435" w14:textId="77777777" w:rsidR="00FB4DE9" w:rsidRDefault="00000000">
            <w:pPr>
              <w:adjustRightIn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59264" behindDoc="0" locked="0" layoutInCell="1" allowOverlap="1" wp14:anchorId="573DFD58" wp14:editId="44F77704">
                  <wp:simplePos x="0" y="0"/>
                  <wp:positionH relativeFrom="column">
                    <wp:posOffset>-21590</wp:posOffset>
                  </wp:positionH>
                  <wp:positionV relativeFrom="page">
                    <wp:posOffset>23495</wp:posOffset>
                  </wp:positionV>
                  <wp:extent cx="1149350" cy="153225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B4DE9" w14:paraId="392B6A10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9F1282A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 w14:paraId="139EADB3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 w14:paraId="497A68B8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 w14:paraId="781039A0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/>
            <w:shd w:val="clear" w:color="auto" w:fill="auto"/>
          </w:tcPr>
          <w:p w14:paraId="217FA6B6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6679CD23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190A866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 w14:paraId="359940EC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13500135000</w:t>
            </w:r>
          </w:p>
        </w:tc>
        <w:tc>
          <w:tcPr>
            <w:tcW w:w="1417" w:type="dxa"/>
            <w:shd w:val="clear" w:color="auto" w:fill="auto"/>
          </w:tcPr>
          <w:p w14:paraId="535C7ED7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 w14:paraId="1E7AE788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广州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6C1115AF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22CA265F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69BFAD93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邮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 w14:paraId="7972D5E3" w14:textId="70714FAA" w:rsidR="00FB4DE9" w:rsidRDefault="00586845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.me</w:t>
            </w:r>
          </w:p>
        </w:tc>
        <w:tc>
          <w:tcPr>
            <w:tcW w:w="1417" w:type="dxa"/>
            <w:shd w:val="clear" w:color="auto" w:fill="auto"/>
          </w:tcPr>
          <w:p w14:paraId="45845E79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 w14:paraId="02292F4A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0107C982" w14:textId="77777777" w:rsidR="00FB4DE9" w:rsidRDefault="00FB4DE9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FB4DE9" w14:paraId="74A3E9C0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402EC014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5C8BA774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 w:rsidR="00FB4DE9" w14:paraId="48C04DE0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4F4B5812" w14:textId="77777777" w:rsidR="00FB4DE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 w14:paraId="187E84FB" w14:textId="77777777" w:rsidR="00FB4DE9" w:rsidRDefault="0000000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市场专员</w:t>
            </w:r>
          </w:p>
        </w:tc>
      </w:tr>
      <w:tr w:rsidR="00FB4DE9" w14:paraId="79285FBF" w14:textId="77777777">
        <w:trPr>
          <w:trHeight w:val="199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478692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6A671B1D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108823D8" w14:textId="5D67CCE4" w:rsidR="00FB4DE9" w:rsidRDefault="0026096D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广州城科技大学         市场营销（本科）</w:t>
            </w:r>
          </w:p>
          <w:p w14:paraId="51D3D60E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46C7C6F4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FB4DE9" w14:paraId="4A991664" w14:textId="77777777">
        <w:trPr>
          <w:trHeight w:val="225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CEE0BD0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实习</w:t>
            </w:r>
          </w:p>
          <w:p w14:paraId="7347F3E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2A65518B" w14:textId="252CCC6B" w:rsidR="00FB4DE9" w:rsidRDefault="0026096D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 w:hint="eastAsia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04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-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至今          广州月亮湾信息科技有限公司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>市场营销（实习生）</w:t>
            </w:r>
          </w:p>
          <w:p w14:paraId="0BF60CF4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795B9CBE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 w:rsidR="00FB4DE9" w14:paraId="08826F3D" w14:textId="77777777">
        <w:trPr>
          <w:trHeight w:val="2263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DFCCD6C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校内</w:t>
            </w:r>
          </w:p>
          <w:p w14:paraId="166192EF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384EA77A" w14:textId="562B9F7A" w:rsidR="00FB4DE9" w:rsidRDefault="0026096D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>.03-</w:t>
            </w:r>
            <w:r>
              <w:rPr>
                <w:rFonts w:ascii="微软雅黑" w:eastAsia="微软雅黑" w:hAnsi="微软雅黑"/>
                <w:color w:val="545454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  <w:szCs w:val="21"/>
              </w:rPr>
              <w:t xml:space="preserve">.06       </w:t>
            </w:r>
            <w:r w:rsidR="00000000">
              <w:rPr>
                <w:rFonts w:ascii="微软雅黑" w:eastAsia="微软雅黑" w:hAnsi="微软雅黑" w:hint="eastAsia"/>
                <w:color w:val="545454"/>
                <w:szCs w:val="21"/>
              </w:rPr>
              <w:t xml:space="preserve">广州月亮湾信息科技有限公司          校园大使主席 </w:t>
            </w:r>
          </w:p>
          <w:p w14:paraId="3C7BC631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 w14:paraId="736F1B97" w14:textId="77777777" w:rsidR="00FB4DE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 w:rsidR="00FB4DE9" w14:paraId="4BC951E7" w14:textId="77777777">
        <w:trPr>
          <w:trHeight w:val="2261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EF2228C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7A240EDA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545AB1A9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365E92F6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6538B6CA" w14:textId="77777777" w:rsidR="00FB4DE9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FB4DE9" w14:paraId="38496B14" w14:textId="77777777">
        <w:trPr>
          <w:trHeight w:val="2135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557E1B0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779DD74" w14:textId="77777777" w:rsidR="00FB4D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 w14:paraId="39316DAD" w14:textId="77777777" w:rsidR="00FB4DE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739DA0F3" w14:textId="77777777" w:rsidR="00FB4DE9" w:rsidRDefault="00FB4DE9">
      <w:pPr>
        <w:snapToGrid w:val="0"/>
        <w:spacing w:line="20" w:lineRule="exact"/>
      </w:pPr>
    </w:p>
    <w:sectPr w:rsidR="00FB4DE9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6C4DF" w14:textId="77777777" w:rsidR="00C46456" w:rsidRDefault="00C46456" w:rsidP="00586845">
      <w:r>
        <w:separator/>
      </w:r>
    </w:p>
  </w:endnote>
  <w:endnote w:type="continuationSeparator" w:id="0">
    <w:p w14:paraId="28161D34" w14:textId="77777777" w:rsidR="00C46456" w:rsidRDefault="00C46456" w:rsidP="00586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FBD7" w14:textId="77777777" w:rsidR="00C46456" w:rsidRDefault="00C46456" w:rsidP="00586845">
      <w:r>
        <w:separator/>
      </w:r>
    </w:p>
  </w:footnote>
  <w:footnote w:type="continuationSeparator" w:id="0">
    <w:p w14:paraId="43A251A3" w14:textId="77777777" w:rsidR="00C46456" w:rsidRDefault="00C46456" w:rsidP="0058684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939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5B0AB2"/>
    <w:rsid w:val="00061C4A"/>
    <w:rsid w:val="00082AAA"/>
    <w:rsid w:val="0009424A"/>
    <w:rsid w:val="000969E6"/>
    <w:rsid w:val="000C2D2B"/>
    <w:rsid w:val="000E65BF"/>
    <w:rsid w:val="00106BF7"/>
    <w:rsid w:val="001203C1"/>
    <w:rsid w:val="001424E3"/>
    <w:rsid w:val="001873EF"/>
    <w:rsid w:val="00221EED"/>
    <w:rsid w:val="002263B5"/>
    <w:rsid w:val="0026096D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406B71"/>
    <w:rsid w:val="0042577F"/>
    <w:rsid w:val="00430FDA"/>
    <w:rsid w:val="00492B8A"/>
    <w:rsid w:val="004E2D8D"/>
    <w:rsid w:val="00502B9A"/>
    <w:rsid w:val="005041C2"/>
    <w:rsid w:val="00544338"/>
    <w:rsid w:val="00575B90"/>
    <w:rsid w:val="005775E5"/>
    <w:rsid w:val="00586845"/>
    <w:rsid w:val="00594069"/>
    <w:rsid w:val="005A39EF"/>
    <w:rsid w:val="005A6B21"/>
    <w:rsid w:val="005B4F6C"/>
    <w:rsid w:val="005F7A15"/>
    <w:rsid w:val="0063344C"/>
    <w:rsid w:val="00670673"/>
    <w:rsid w:val="00690663"/>
    <w:rsid w:val="006A4328"/>
    <w:rsid w:val="006C06C2"/>
    <w:rsid w:val="00724467"/>
    <w:rsid w:val="00753DDD"/>
    <w:rsid w:val="007A6D43"/>
    <w:rsid w:val="007B4146"/>
    <w:rsid w:val="007E53DF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406F8"/>
    <w:rsid w:val="00B41D9C"/>
    <w:rsid w:val="00B50490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46456"/>
    <w:rsid w:val="00C57476"/>
    <w:rsid w:val="00C610AE"/>
    <w:rsid w:val="00C628B5"/>
    <w:rsid w:val="00C649DF"/>
    <w:rsid w:val="00CE1189"/>
    <w:rsid w:val="00CE1D81"/>
    <w:rsid w:val="00CE3433"/>
    <w:rsid w:val="00D11495"/>
    <w:rsid w:val="00D326BF"/>
    <w:rsid w:val="00D515A1"/>
    <w:rsid w:val="00D525D6"/>
    <w:rsid w:val="00D55F51"/>
    <w:rsid w:val="00D61509"/>
    <w:rsid w:val="00D6691D"/>
    <w:rsid w:val="00D83BDD"/>
    <w:rsid w:val="00DD69BB"/>
    <w:rsid w:val="00DE7ACE"/>
    <w:rsid w:val="00E74AAC"/>
    <w:rsid w:val="00E83C79"/>
    <w:rsid w:val="00E97F47"/>
    <w:rsid w:val="00ED562E"/>
    <w:rsid w:val="00EF377E"/>
    <w:rsid w:val="00EF57AA"/>
    <w:rsid w:val="00EF717E"/>
    <w:rsid w:val="00F04E73"/>
    <w:rsid w:val="00F16AEF"/>
    <w:rsid w:val="00F16F69"/>
    <w:rsid w:val="00F247EA"/>
    <w:rsid w:val="00F31270"/>
    <w:rsid w:val="00F5355B"/>
    <w:rsid w:val="00FA6509"/>
    <w:rsid w:val="00FB4DE9"/>
    <w:rsid w:val="00FC0B8D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4723B4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868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84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8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</Template>
  <TotalTime>2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113</cp:revision>
  <dcterms:created xsi:type="dcterms:W3CDTF">2017-08-05T04:42:00Z</dcterms:created>
  <dcterms:modified xsi:type="dcterms:W3CDTF">2025-05-11T09:04:00Z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