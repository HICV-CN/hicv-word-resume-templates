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CA98" w14:textId="38DC8079" w:rsidR="00DE7A42" w:rsidRDefault="00504D2C">
      <w:r>
        <w:rPr>
          <w:noProof/>
        </w:rPr>
        <w:drawing>
          <wp:anchor distT="0" distB="0" distL="114300" distR="114300" simplePos="0" relativeHeight="251649024" behindDoc="0" locked="0" layoutInCell="1" allowOverlap="1" wp14:anchorId="0C6BA95C" wp14:editId="4B0F3CDA">
            <wp:simplePos x="0" y="0"/>
            <wp:positionH relativeFrom="column">
              <wp:posOffset>-730250</wp:posOffset>
            </wp:positionH>
            <wp:positionV relativeFrom="page">
              <wp:posOffset>393700</wp:posOffset>
            </wp:positionV>
            <wp:extent cx="1259840" cy="1259840"/>
            <wp:effectExtent l="38100" t="38100" r="35560" b="3556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CEB12CB" wp14:editId="513CCCF6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48FE3B1" wp14:editId="3F1ECD79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DD8340" w14:textId="79CC05EF" w:rsidR="00DE7A42" w:rsidRDefault="003D7B5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市场营销专业 / 本科</w:t>
                            </w:r>
                          </w:p>
                          <w:p w14:paraId="7A00EC23" w14:textId="3CEB16D5" w:rsidR="00DE7A42" w:rsidRDefault="003D7B5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8FE3B1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left:0;text-align:left;margin-left:103.35pt;margin-top:30.55pt;width:357.85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" filled="f" stroked="f">
                <v:textbox style="mso-fit-shape-to-text:t">
                  <w:txbxContent>
                    <w:p w14:paraId="11DD8340" w14:textId="79CC05EF" w:rsidR="00DE7A42" w:rsidRDefault="003D7B5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市场营销专业 / 本科</w:t>
                      </w:r>
                    </w:p>
                    <w:p w14:paraId="7A00EC23" w14:textId="3CEB16D5" w:rsidR="00DE7A42" w:rsidRDefault="003D7B5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BBD826F" wp14:editId="5041B03E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D98CB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D826F" id="文本框 78" o:spid="_x0000_s1027" type="#_x0000_t202" style="position:absolute;left:0;text-align:left;margin-left:103.45pt;margin-top:-2.5pt;width:123.65pt;height:24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" filled="f" stroked="f">
                <v:textbox style="mso-fit-shape-to-text:t">
                  <w:txbxContent>
                    <w:p w14:paraId="332D98CB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3132527" wp14:editId="1084E87E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5D7DA67" wp14:editId="54E28DD7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2684494" wp14:editId="451BA294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9C7BC" w14:textId="72F39220" w:rsidR="00DE7A42" w:rsidRDefault="003D7B5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武汉云印网络科技有限公司      销售专员</w:t>
                            </w:r>
                          </w:p>
                          <w:p w14:paraId="6F302A7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5DA401F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40DAA8EC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1F8F4066" w14:textId="77777777" w:rsidR="00DE7A42" w:rsidRDefault="00DE7A42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55A65AA7" w14:textId="0AE0D38C" w:rsidR="00DE7A42" w:rsidRDefault="003D7B5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武汉云印网络科技有限公司      销售总监</w:t>
                            </w:r>
                          </w:p>
                          <w:p w14:paraId="69F08B1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C14C3B4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53A49BC5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84494" id="文本框 79" o:spid="_x0000_s1028" type="#_x0000_t202" style="position:absolute;left:0;text-align:left;margin-left:103.35pt;margin-top:136.05pt;width:357.85pt;height:21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" filled="f" stroked="f">
                <v:textbox style="mso-fit-shape-to-text:t">
                  <w:txbxContent>
                    <w:p w14:paraId="21B9C7BC" w14:textId="72F39220" w:rsidR="00DE7A42" w:rsidRDefault="003D7B5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武汉云印网络科技有限公司      销售专员</w:t>
                      </w:r>
                    </w:p>
                    <w:p w14:paraId="6F302A78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5DA401F" w14:textId="77777777" w:rsidR="00DE7A4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40DAA8EC" w14:textId="77777777" w:rsidR="00DE7A4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1F8F4066" w14:textId="77777777" w:rsidR="00DE7A42" w:rsidRDefault="00DE7A42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55A65AA7" w14:textId="0AE0D38C" w:rsidR="00DE7A42" w:rsidRDefault="003D7B5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武汉云印网络科技有限公司      销售总监</w:t>
                      </w:r>
                    </w:p>
                    <w:p w14:paraId="69F08B16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C14C3B4" w14:textId="77777777" w:rsidR="00DE7A4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53A49BC5" w14:textId="77777777" w:rsidR="00DE7A4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038E62D" wp14:editId="31E32118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BAEF4D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8E62D" id="文本框 80" o:spid="_x0000_s1029" type="#_x0000_t202" style="position:absolute;left:0;text-align:left;margin-left:103.45pt;margin-top:102.95pt;width:123.65pt;height:24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" filled="f" stroked="f">
                <v:textbox style="mso-fit-shape-to-text:t">
                  <w:txbxContent>
                    <w:p w14:paraId="19BAEF4D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17959E7" wp14:editId="577AD7FF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EBD2CD4" wp14:editId="5A6D76AA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46E33B2" wp14:editId="02C208A3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DEA7A7" w14:textId="10A2B4AA" w:rsidR="00DE7A42" w:rsidRDefault="003D7B5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 湖工工程院会计系办公室       行政助理</w:t>
                            </w:r>
                          </w:p>
                          <w:p w14:paraId="53D270A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B39BA32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00A8FB17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33B2" id="文本框 81" o:spid="_x0000_s1030" type="#_x0000_t202" style="position:absolute;left:0;text-align:left;margin-left:103.35pt;margin-top:416.45pt;width:357.85pt;height:85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" filled="f" stroked="f">
                <v:textbox style="mso-fit-shape-to-text:t">
                  <w:txbxContent>
                    <w:p w14:paraId="17DEA7A7" w14:textId="10A2B4AA" w:rsidR="00DE7A42" w:rsidRDefault="003D7B5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 湖工工程院会计系办公室       行政助理</w:t>
                      </w:r>
                    </w:p>
                    <w:p w14:paraId="53D270AF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B39BA32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00A8FB17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8D207F0" wp14:editId="5C878144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AC53BB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207F0" id="文本框 82" o:spid="_x0000_s1031" type="#_x0000_t202" style="position:absolute;left:0;text-align:left;margin-left:103.45pt;margin-top:383.4pt;width:123.65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" filled="f" stroked="f">
                <v:textbox style="mso-fit-shape-to-text:t">
                  <w:txbxContent>
                    <w:p w14:paraId="61AC53BB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57700F1" wp14:editId="516C0553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81530F2" wp14:editId="20038E0E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36D7645" wp14:editId="595EFDF8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F1C99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2F907A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6A764FC" w14:textId="1B76B14B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3D7B5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D7645" id="文本框 83" o:spid="_x0000_s1032" type="#_x0000_t202" style="position:absolute;left:0;text-align:left;margin-left:103.35pt;margin-top:563.85pt;width:357.85pt;height:61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" filled="f" stroked="f">
                <v:textbox style="mso-fit-shape-to-text:t">
                  <w:txbxContent>
                    <w:p w14:paraId="61FF1C99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12F907A8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6A764FC" w14:textId="1B76B14B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3D7B5F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C42092F" wp14:editId="7C670DBD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B6F38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092F" id="文本框 84" o:spid="_x0000_s1033" type="#_x0000_t202" style="position:absolute;left:0;text-align:left;margin-left:103.45pt;margin-top:530.75pt;width:123.65pt;height:2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" filled="f" stroked="f">
                <v:textbox style="mso-fit-shape-to-text:t">
                  <w:txbxContent>
                    <w:p w14:paraId="5FB6F388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886F84F" wp14:editId="0CF0B0DD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8BDD0AD" wp14:editId="74FB2DC6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17F638" wp14:editId="294DB4C3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1C5E54" wp14:editId="4C5B8CEA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219A9E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C5E54" id="文本框 91" o:spid="_x0000_s1034" type="#_x0000_t202" style="position:absolute;left:0;text-align:left;margin-left:103.35pt;margin-top:687.75pt;width:357.85pt;height:61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" filled="f" stroked="f">
                <v:textbox style="mso-fit-shape-to-text:t">
                  <w:txbxContent>
                    <w:p w14:paraId="6A219A9E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39C306" wp14:editId="15FBAB1A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A3B1D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9C306" id="文本框 92" o:spid="_x0000_s1035" type="#_x0000_t202" style="position:absolute;left:0;text-align:left;margin-left:103.45pt;margin-top:654.65pt;width:123.65pt;height:2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" filled="f" stroked="f">
                <v:textbox style="mso-fit-shape-to-text:t">
                  <w:txbxContent>
                    <w:p w14:paraId="6EA3B1DF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2DFC9E7" wp14:editId="0E518B5F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95C7714" wp14:editId="1B51239E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2D026B7" wp14:editId="5669E470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76D921A" wp14:editId="018ABB21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FB91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求职意向：销售员岗位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D921A" id="文本框 13" o:spid="_x0000_s1036" type="#_x0000_t202" style="position:absolute;left:0;text-align:left;margin-left:-77.6pt;margin-top:119.8pt;width:140.35pt;height:25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" filled="f" stroked="f">
                <v:textbox style="mso-fit-shape-to-text:t">
                  <w:txbxContent>
                    <w:p w14:paraId="21BFB914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求职意向：销售员岗位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2397FA2" wp14:editId="32E24EDB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EF8072B" wp14:editId="7C37CDC4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14333" w14:textId="77777777" w:rsidR="00DE7A42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造字工房悦黑体验版纤细体" w:hAnsi="Impact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8072B" id="文本框 42" o:spid="_x0000_s1037" type="#_x0000_t202" style="position:absolute;left:0;text-align:left;margin-left:-88.4pt;margin-top:713.85pt;width:161.95pt;height:38.4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" filled="f" stroked="f">
                <v:textbox style="mso-fit-shape-to-text:t">
                  <w:txbxContent>
                    <w:p w14:paraId="58014333" w14:textId="77777777" w:rsidR="00DE7A42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造字工房悦黑体验版纤细体" w:hAnsi="Impact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3DDCD8B" wp14:editId="6F23125A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4FFF50" w14:textId="1DBE7298" w:rsidR="00DE7A42" w:rsidRDefault="00504D2C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CD8B" id="文本框 38" o:spid="_x0000_s1038" type="#_x0000_t202" style="position:absolute;left:0;text-align:left;margin-left:-88.7pt;margin-top:76.05pt;width:163.95pt;height:42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" filled="f" stroked="f">
                <v:textbox style="mso-fit-shape-to-text:t">
                  <w:txbxContent>
                    <w:p w14:paraId="044FFF50" w14:textId="1DBE7298" w:rsidR="00DE7A42" w:rsidRDefault="00504D2C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F840420" wp14:editId="769F1C29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74678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 w14:paraId="05B45FE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 w14:paraId="73CF69FE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 w14:paraId="77223001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 w14:paraId="7598849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77232975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1AFA6BE9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140A8D9C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40420" id="文本框 2" o:spid="_x0000_s1039" type="#_x0000_t202" style="position:absolute;left:0;text-align:left;margin-left:-58.5pt;margin-top:220.6pt;width:48.6pt;height:249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" filled="f" stroked="f" strokeweight=".5pt">
                <v:textbox>
                  <w:txbxContent>
                    <w:p w14:paraId="4D746786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 w14:paraId="05B45FE4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 w14:paraId="73CF69FE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 w14:paraId="77223001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 w14:paraId="75988494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77232975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1AFA6BE9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140A8D9C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108373F" wp14:editId="433C4A85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14AD2A" w14:textId="190370D7" w:rsidR="00DE7A42" w:rsidRDefault="003D7B5F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</w:t>
                            </w:r>
                            <w:r w:rsidR="00CE2292"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  <w:r w:rsidR="00000000"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.06</w:t>
                            </w:r>
                          </w:p>
                          <w:p w14:paraId="5643D1E3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北京海淀</w:t>
                            </w:r>
                          </w:p>
                          <w:p w14:paraId="02D7E30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 w14:paraId="2F2E7803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视觉传达</w:t>
                            </w:r>
                          </w:p>
                          <w:p w14:paraId="24BEE276" w14:textId="1A4CC1B4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 xml:space="preserve">152 </w:t>
                            </w:r>
                            <w:r w:rsidR="00643C8B"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43C8B"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</w:p>
                          <w:p w14:paraId="4A028B67" w14:textId="2BBFF2EE" w:rsidR="00DE7A42" w:rsidRDefault="00643C8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s00000</w:t>
                            </w:r>
                          </w:p>
                          <w:p w14:paraId="5EAAD3A5" w14:textId="4711F560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香瓜</w:t>
                            </w:r>
                          </w:p>
                          <w:p w14:paraId="5A8649FD" w14:textId="5D12768B" w:rsidR="00DE7A42" w:rsidRDefault="00643C8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373F" id="_x0000_s1040" type="#_x0000_t202" style="position:absolute;left:0;text-align:left;margin-left:-20.1pt;margin-top:220.6pt;width:81.5pt;height:249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" filled="f" stroked="f" strokeweight=".5pt">
                <v:textbox>
                  <w:txbxContent>
                    <w:p w14:paraId="0A14AD2A" w14:textId="190370D7" w:rsidR="00DE7A42" w:rsidRDefault="003D7B5F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2</w:t>
                      </w:r>
                      <w:r w:rsidR="00CE2292"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xx</w:t>
                      </w:r>
                      <w:r w:rsidR="00000000"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.06</w:t>
                      </w:r>
                    </w:p>
                    <w:p w14:paraId="5643D1E3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北京海淀</w:t>
                      </w:r>
                    </w:p>
                    <w:p w14:paraId="02D7E30F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大学本科</w:t>
                      </w:r>
                    </w:p>
                    <w:p w14:paraId="2F2E7803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视觉传达</w:t>
                      </w:r>
                    </w:p>
                    <w:p w14:paraId="24BEE276" w14:textId="1A4CC1B4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 xml:space="preserve">152 </w:t>
                      </w:r>
                      <w:r w:rsidR="00643C8B"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="00643C8B"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0000</w:t>
                      </w:r>
                    </w:p>
                    <w:p w14:paraId="4A028B67" w14:textId="2BBFF2EE" w:rsidR="00DE7A42" w:rsidRDefault="00643C8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s00000</w:t>
                      </w:r>
                    </w:p>
                    <w:p w14:paraId="5EAAD3A5" w14:textId="4711F560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香瓜</w:t>
                      </w:r>
                    </w:p>
                    <w:p w14:paraId="5A8649FD" w14:textId="5D12768B" w:rsidR="00DE7A42" w:rsidRDefault="00643C8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Theme="minorHAnsi" w:eastAsiaTheme="minorEastAsia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B03B9F6" wp14:editId="590216EA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035F549" wp14:editId="710FC908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5A03E1B" wp14:editId="6F7B5192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8F53DFB" wp14:editId="2357AE69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5CABF05" wp14:editId="7E0F0A97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21632BA" wp14:editId="48A4C464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40EFA5B" wp14:editId="7DA76094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93100C9" wp14:editId="07F7CB9B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4AAFB5" wp14:editId="744387A5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DB7BD6D" wp14:editId="6CEADB6E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F10D31" wp14:editId="2293B897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3E0955" wp14:editId="7E396517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E9ECD" id="矩形 29" o:spid="_x0000_s1026" style="position:absolute;left:0;text-align:left;margin-left:-18.9pt;margin-top:129.25pt;width:22.25pt;height:130.35pt;rotation:9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" fillcolor="#f8f8f8" strokecolor="#d2d3d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93D03B" wp14:editId="57A8149D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AC53B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D03B" id="文本框 106" o:spid="_x0000_s1041" type="#_x0000_t202" style="position:absolute;left:0;text-align:left;margin-left:-42.7pt;margin-top:181.35pt;width:70.65pt;height:25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" filled="f" stroked="f">
                <v:textbox style="mso-fit-shape-to-text:t">
                  <w:txbxContent>
                    <w:p w14:paraId="37AC53B6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2BB92E" wp14:editId="366BF400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7C791E" wp14:editId="503F5AED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900693" wp14:editId="1558EC07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638BFB" wp14:editId="78FDE1F0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D1B883" wp14:editId="0EA04B0A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6B831E" wp14:editId="5591F07C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C3B60A" wp14:editId="212B742D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14B452" wp14:editId="04567CB1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7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sectPr w:rsidR="00DE7A4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悦黑体验版纤细体">
    <w:altName w:val="黑体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E42"/>
    <w:multiLevelType w:val="multilevel"/>
    <w:tmpl w:val="2B807E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4114AAE"/>
    <w:multiLevelType w:val="multilevel"/>
    <w:tmpl w:val="54114A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30746499">
    <w:abstractNumId w:val="0"/>
  </w:num>
  <w:num w:numId="2" w16cid:durableId="111714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7605E5"/>
    <w:rsid w:val="002569D5"/>
    <w:rsid w:val="003D7B5F"/>
    <w:rsid w:val="004D51CA"/>
    <w:rsid w:val="00504D2C"/>
    <w:rsid w:val="00535058"/>
    <w:rsid w:val="0061557F"/>
    <w:rsid w:val="00643C8B"/>
    <w:rsid w:val="00662948"/>
    <w:rsid w:val="00671D4A"/>
    <w:rsid w:val="006955D8"/>
    <w:rsid w:val="00865BE1"/>
    <w:rsid w:val="008A2798"/>
    <w:rsid w:val="008E3C8C"/>
    <w:rsid w:val="008E3D3B"/>
    <w:rsid w:val="00B23538"/>
    <w:rsid w:val="00C27005"/>
    <w:rsid w:val="00CE2292"/>
    <w:rsid w:val="00D07439"/>
    <w:rsid w:val="00D8586F"/>
    <w:rsid w:val="00DE7A42"/>
    <w:rsid w:val="00EF51C5"/>
    <w:rsid w:val="00F12623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0DA522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2017-05-11T16:58:00Z</cp:lastPrinted>
  <dcterms:created xsi:type="dcterms:W3CDTF">2017-05-11T15:25:00Z</dcterms:created>
  <dcterms:modified xsi:type="dcterms:W3CDTF">2025-05-11T09:10:00Z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