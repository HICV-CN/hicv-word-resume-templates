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29FC" w14:textId="77777777" w:rsidR="00035A45" w:rsidRDefault="00000000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4966CC9" wp14:editId="39D80E45">
                <wp:simplePos x="0" y="0"/>
                <wp:positionH relativeFrom="column">
                  <wp:posOffset>-475615</wp:posOffset>
                </wp:positionH>
                <wp:positionV relativeFrom="paragraph">
                  <wp:posOffset>-475615</wp:posOffset>
                </wp:positionV>
                <wp:extent cx="7620635" cy="11050905"/>
                <wp:effectExtent l="0" t="0" r="1841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620635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7.45pt;margin-top:-37.45pt;height:870.15pt;width:600.05pt;z-index:-251658240;v-text-anchor:middle;mso-width-relative:page;mso-height-relative:page;" fillcolor="#FFFFFF [3212]" filled="t" stroked="f" coordsize="21600,21600" o:gfxdata="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Na&#10;7B3aAAAADQEAAA8AAAAAAAAAAQAgAAAAIgAAAGRycy9kb3ducmV2LnhtbFBLAQIUABQAAAAIAIdO&#10;4kDvs+OfWgIAAIc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A85033" wp14:editId="441973EB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4184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2315C" w14:textId="77777777" w:rsidR="00035A45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超级简历</w:t>
                            </w:r>
                          </w:p>
                          <w:p w14:paraId="31BC37EB" w14:textId="77777777" w:rsidR="00035A45" w:rsidRDefault="00035A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A85033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16.4pt;margin-top:-6.95pt;width:100.9pt;height:3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" filled="f" stroked="f" strokeweight=".5pt">
                <v:textbox>
                  <w:txbxContent>
                    <w:p w14:paraId="03D2315C" w14:textId="77777777" w:rsidR="00035A45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 w:val="32"/>
                          <w:szCs w:val="32"/>
                        </w:rPr>
                        <w:t>超级简历</w:t>
                      </w:r>
                    </w:p>
                    <w:p w14:paraId="31BC37EB" w14:textId="77777777" w:rsidR="00035A45" w:rsidRDefault="00035A45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F80CB7A" wp14:editId="2B0AB747">
                <wp:simplePos x="0" y="0"/>
                <wp:positionH relativeFrom="column">
                  <wp:posOffset>-502920</wp:posOffset>
                </wp:positionH>
                <wp:positionV relativeFrom="paragraph">
                  <wp:posOffset>-485140</wp:posOffset>
                </wp:positionV>
                <wp:extent cx="7620000" cy="10776585"/>
                <wp:effectExtent l="0" t="0" r="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5" y="254635"/>
                          <a:ext cx="7620000" cy="10776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9.6pt;margin-top:-38.2pt;height:848.55pt;width:600pt;z-index:-251659264;v-text-anchor:middle;mso-width-relative:page;mso-height-relative:page;" fillcolor="#FFFFFF [3212]" filled="t" stroked="f" coordsize="21600,21600" o:gfxdata="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Pn&#10;Zh/bAAAADQEAAA8AAAAAAAAAAQAgAAAAIgAAAGRycy9kb3ducmV2LnhtbFBLAQIUABQAAAAIAIdO&#10;4kBZYZGx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  <w:bCs/>
          <w:sz w:val="44"/>
          <w:szCs w:val="44"/>
        </w:rPr>
        <w:t xml:space="preserve"> </w:t>
      </w:r>
    </w:p>
    <w:tbl>
      <w:tblPr>
        <w:tblW w:w="10672" w:type="dxa"/>
        <w:tblInd w:w="47" w:type="dxa"/>
        <w:tblBorders>
          <w:top w:val="single" w:sz="12" w:space="0" w:color="272727" w:themeColor="text1" w:themeTint="D8"/>
          <w:left w:val="single" w:sz="12" w:space="0" w:color="272727" w:themeColor="text1" w:themeTint="D8"/>
          <w:bottom w:val="single" w:sz="12" w:space="0" w:color="272727" w:themeColor="text1" w:themeTint="D8"/>
          <w:right w:val="single" w:sz="12" w:space="0" w:color="272727" w:themeColor="text1" w:themeTint="D8"/>
          <w:insideH w:val="single" w:sz="8" w:space="0" w:color="272727" w:themeColor="text1" w:themeTint="D8"/>
          <w:insideV w:val="single" w:sz="8" w:space="0" w:color="272727" w:themeColor="text1" w:themeTint="D8"/>
        </w:tblBorders>
        <w:tblLayout w:type="fixed"/>
        <w:tblLook w:val="04A0" w:firstRow="1" w:lastRow="0" w:firstColumn="1" w:lastColumn="0" w:noHBand="0" w:noVBand="1"/>
      </w:tblPr>
      <w:tblGrid>
        <w:gridCol w:w="1372"/>
        <w:gridCol w:w="3495"/>
        <w:gridCol w:w="1455"/>
        <w:gridCol w:w="285"/>
        <w:gridCol w:w="2265"/>
        <w:gridCol w:w="1800"/>
      </w:tblGrid>
      <w:tr w:rsidR="00035A45" w14:paraId="02A53786" w14:textId="77777777">
        <w:trPr>
          <w:trHeight w:val="590"/>
        </w:trPr>
        <w:tc>
          <w:tcPr>
            <w:tcW w:w="13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D18442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姓名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CBBE68" w14:textId="057ED60B" w:rsidR="00035A45" w:rsidRDefault="003932F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小豆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545AF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国籍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31D47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中国</w:t>
            </w:r>
          </w:p>
        </w:tc>
        <w:tc>
          <w:tcPr>
            <w:tcW w:w="1800" w:type="dxa"/>
            <w:vMerge w:val="restart"/>
            <w:tcBorders>
              <w:tl2br w:val="nil"/>
              <w:tr2bl w:val="nil"/>
            </w:tcBorders>
            <w:vAlign w:val="center"/>
          </w:tcPr>
          <w:p w14:paraId="60B108A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noProof/>
                <w:color w:val="262626" w:themeColor="text1" w:themeTint="D9"/>
                <w:sz w:val="22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525DBDC" wp14:editId="5BDA932B">
                  <wp:simplePos x="0" y="0"/>
                  <wp:positionH relativeFrom="column">
                    <wp:posOffset>-37221</wp:posOffset>
                  </wp:positionH>
                  <wp:positionV relativeFrom="page">
                    <wp:posOffset>14996</wp:posOffset>
                  </wp:positionV>
                  <wp:extent cx="1105535" cy="1472565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35A45" w14:paraId="07230052" w14:textId="77777777">
        <w:trPr>
          <w:trHeight w:val="578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74FCF26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目前住址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6BCA928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 w14:paraId="556394C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民族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 w14:paraId="684FE41E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汉族</w:t>
            </w:r>
          </w:p>
        </w:tc>
        <w:tc>
          <w:tcPr>
            <w:tcW w:w="1800" w:type="dxa"/>
            <w:vMerge/>
            <w:tcBorders>
              <w:tl2br w:val="nil"/>
              <w:tr2bl w:val="nil"/>
            </w:tcBorders>
            <w:vAlign w:val="center"/>
          </w:tcPr>
          <w:p w14:paraId="5BEF51D3" w14:textId="77777777" w:rsidR="00035A45" w:rsidRDefault="00035A45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</w:p>
        </w:tc>
      </w:tr>
      <w:tr w:rsidR="00035A45" w14:paraId="7A2C88D8" w14:textId="77777777">
        <w:trPr>
          <w:trHeight w:val="566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4CFF625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户籍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1922D7A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 w14:paraId="68B84FA6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身高/体重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 w14:paraId="01D48AAB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182cm 62kg</w:t>
            </w:r>
          </w:p>
        </w:tc>
        <w:tc>
          <w:tcPr>
            <w:tcW w:w="1800" w:type="dxa"/>
            <w:vMerge/>
            <w:tcBorders>
              <w:tl2br w:val="nil"/>
              <w:tr2bl w:val="nil"/>
            </w:tcBorders>
            <w:vAlign w:val="center"/>
          </w:tcPr>
          <w:p w14:paraId="51D88328" w14:textId="77777777" w:rsidR="00035A45" w:rsidRDefault="00035A45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</w:p>
        </w:tc>
      </w:tr>
      <w:tr w:rsidR="00035A45" w14:paraId="15D460D6" w14:textId="77777777">
        <w:trPr>
          <w:trHeight w:val="561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98ACC38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婚姻状况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7CC93CA8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未婚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 w14:paraId="4F2901B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年龄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 w14:paraId="733315D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28岁</w:t>
            </w:r>
          </w:p>
        </w:tc>
        <w:tc>
          <w:tcPr>
            <w:tcW w:w="1800" w:type="dxa"/>
            <w:vMerge/>
            <w:tcBorders>
              <w:tl2br w:val="nil"/>
              <w:tr2bl w:val="nil"/>
            </w:tcBorders>
            <w:vAlign w:val="center"/>
          </w:tcPr>
          <w:p w14:paraId="09DA46A2" w14:textId="77777777" w:rsidR="00035A45" w:rsidRDefault="00035A45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</w:p>
        </w:tc>
      </w:tr>
      <w:tr w:rsidR="00035A45" w14:paraId="31CB1DC3" w14:textId="77777777">
        <w:trPr>
          <w:trHeight w:val="619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93BD20" w14:textId="77777777" w:rsidR="00035A45" w:rsidRDefault="00000000">
            <w:pP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  <w:t>求职意向及工作经历</w:t>
            </w:r>
          </w:p>
        </w:tc>
      </w:tr>
      <w:tr w:rsidR="00035A45" w14:paraId="04C41821" w14:textId="77777777">
        <w:trPr>
          <w:trHeight w:val="577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84190F7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人才类型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66632660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普通求职</w:t>
            </w:r>
          </w:p>
        </w:tc>
      </w:tr>
      <w:tr w:rsidR="00035A45" w14:paraId="4D917D78" w14:textId="77777777">
        <w:trPr>
          <w:trHeight w:val="621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1DE6900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应聘职位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7C6F1BFC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行政/人事专员</w:t>
            </w:r>
          </w:p>
        </w:tc>
      </w:tr>
      <w:tr w:rsidR="00035A45" w14:paraId="48946EB2" w14:textId="77777777">
        <w:trPr>
          <w:trHeight w:val="640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1874639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工作年限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1D9DEC8C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7年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4E8889A8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希望工作地区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6715C0DB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</w:t>
            </w:r>
          </w:p>
        </w:tc>
      </w:tr>
      <w:tr w:rsidR="00035A45" w14:paraId="66447666" w14:textId="77777777">
        <w:trPr>
          <w:trHeight w:val="648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167740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求职类型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78DB6125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全职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132ACD85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到职日期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6C1B16BE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随时</w:t>
            </w:r>
          </w:p>
        </w:tc>
      </w:tr>
      <w:tr w:rsidR="00035A45" w14:paraId="55E0E182" w14:textId="77777777">
        <w:trPr>
          <w:trHeight w:val="560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B7F1F2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月薪要求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06DB6E9F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3000-6000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2B2F6DA7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联系电话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558E79BB" w14:textId="2905953E" w:rsidR="00035A45" w:rsidRDefault="008F47BC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13500000000</w:t>
            </w:r>
          </w:p>
        </w:tc>
      </w:tr>
      <w:tr w:rsidR="00035A45" w14:paraId="733EC667" w14:textId="77777777">
        <w:trPr>
          <w:trHeight w:val="1754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2F382B9E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工作经历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18EE1BC0" w14:textId="5292FBF9" w:rsidR="00035A45" w:rsidRDefault="000506E1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.08-</w:t>
            </w: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.05 广州百事达糕点有限公司  行政管理</w:t>
            </w:r>
          </w:p>
          <w:p w14:paraId="01AB55F1" w14:textId="2D503D84" w:rsidR="00035A45" w:rsidRDefault="000506E1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.01-</w:t>
            </w: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.06 香港敏力贸易有限公司广州办事处  经理助理</w:t>
            </w:r>
          </w:p>
          <w:p w14:paraId="250CB314" w14:textId="42E65CEB" w:rsidR="00035A45" w:rsidRDefault="000506E1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.09-</w:t>
            </w: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.10 上海易趣信息有限公司广州分公司  客户经理助理</w:t>
            </w:r>
          </w:p>
        </w:tc>
      </w:tr>
      <w:tr w:rsidR="00035A45" w14:paraId="3BE60906" w14:textId="77777777">
        <w:trPr>
          <w:trHeight w:val="584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vAlign w:val="center"/>
          </w:tcPr>
          <w:p w14:paraId="4A4E60D8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  <w:t>教育背景</w:t>
            </w:r>
          </w:p>
        </w:tc>
      </w:tr>
      <w:tr w:rsidR="00035A45" w14:paraId="60F683C8" w14:textId="77777777">
        <w:trPr>
          <w:trHeight w:val="589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2F4FAC2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毕业学校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0B449436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广州市广播电视大学</w:t>
            </w:r>
          </w:p>
        </w:tc>
      </w:tr>
      <w:tr w:rsidR="00035A45" w14:paraId="67CA8E86" w14:textId="77777777">
        <w:trPr>
          <w:trHeight w:val="649"/>
        </w:trPr>
        <w:tc>
          <w:tcPr>
            <w:tcW w:w="13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2A67E9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最高学历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1458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本科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3493C6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毕业日期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15DCF6" w14:textId="5CC9BC0B" w:rsidR="00035A45" w:rsidRDefault="000506E1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.06</w:t>
            </w:r>
          </w:p>
        </w:tc>
      </w:tr>
      <w:tr w:rsidR="00035A45" w14:paraId="1895D6E5" w14:textId="77777777">
        <w:trPr>
          <w:trHeight w:val="673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0CA9D9E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所学专业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580DA8A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金融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1F0C5BAD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第二专业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3825AE20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国际贸易</w:t>
            </w:r>
          </w:p>
        </w:tc>
      </w:tr>
      <w:tr w:rsidR="00035A45" w14:paraId="10867CFB" w14:textId="77777777">
        <w:trPr>
          <w:trHeight w:val="629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61DDCB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  <w:t>工作能力及特长</w:t>
            </w:r>
          </w:p>
        </w:tc>
      </w:tr>
      <w:tr w:rsidR="00035A45" w14:paraId="04B8B2DD" w14:textId="77777777">
        <w:trPr>
          <w:trHeight w:val="2421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vAlign w:val="center"/>
          </w:tcPr>
          <w:p w14:paraId="1275608F" w14:textId="77777777" w:rsidR="00035A45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</w:rPr>
              <w:t>熟练使用Word、Excel等办公软件，及基本流程</w:t>
            </w:r>
          </w:p>
          <w:p w14:paraId="3C060A58" w14:textId="77777777" w:rsidR="00035A45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</w:rPr>
              <w:t>较强的协助能力和应变能力，能协助上级处理内勤失误。</w:t>
            </w:r>
          </w:p>
          <w:p w14:paraId="4EC794E1" w14:textId="77777777" w:rsidR="00035A45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</w:rPr>
              <w:t>有丰富的工作经验，在前公司都得到主管、老板的赞赏。</w:t>
            </w:r>
          </w:p>
          <w:p w14:paraId="59A75D72" w14:textId="77777777" w:rsidR="00035A45" w:rsidRDefault="00035A45">
            <w:p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</w:p>
        </w:tc>
      </w:tr>
    </w:tbl>
    <w:p w14:paraId="3CB27099" w14:textId="77777777" w:rsidR="00035A45" w:rsidRDefault="00035A45">
      <w:pPr>
        <w:snapToGrid w:val="0"/>
        <w:rPr>
          <w:rFonts w:ascii="微软雅黑" w:eastAsia="微软雅黑" w:hAnsi="微软雅黑" w:hint="eastAsia"/>
        </w:rPr>
      </w:pPr>
    </w:p>
    <w:sectPr w:rsidR="00035A45">
      <w:footerReference w:type="default" r:id="rId9"/>
      <w:headerReference w:type="default" r:id="rId12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1A462" w14:textId="77777777" w:rsidR="00157C1C" w:rsidRDefault="00157C1C">
      <w:r>
        <w:separator/>
      </w:r>
    </w:p>
  </w:endnote>
  <w:endnote w:type="continuationSeparator" w:id="0">
    <w:p w14:paraId="714A3537" w14:textId="77777777" w:rsidR="00157C1C" w:rsidRDefault="00157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AEEF" w14:textId="77777777" w:rsidR="00035A45" w:rsidRDefault="00000000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1</w:t>
    </w:r>
    <w:r>
      <w:fldChar w:fldCharType="end"/>
    </w:r>
  </w:p>
  <w:p w14:paraId="06E2E191" w14:textId="77777777" w:rsidR="00035A45" w:rsidRDefault="00035A45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B50B" w14:textId="77777777" w:rsidR="00157C1C" w:rsidRDefault="00157C1C">
      <w:r>
        <w:separator/>
      </w:r>
    </w:p>
  </w:footnote>
  <w:footnote w:type="continuationSeparator" w:id="0">
    <w:p w14:paraId="36E9FF17" w14:textId="77777777" w:rsidR="00157C1C" w:rsidRDefault="00157C1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57428"/>
    <w:multiLevelType w:val="singleLevel"/>
    <w:tmpl w:val="599574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4143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02861"/>
    <w:rsid w:val="00035A45"/>
    <w:rsid w:val="000506E1"/>
    <w:rsid w:val="000A1F70"/>
    <w:rsid w:val="00157C1C"/>
    <w:rsid w:val="001605A5"/>
    <w:rsid w:val="00172A27"/>
    <w:rsid w:val="00235D0D"/>
    <w:rsid w:val="0030576B"/>
    <w:rsid w:val="003932F0"/>
    <w:rsid w:val="0047747C"/>
    <w:rsid w:val="007415DD"/>
    <w:rsid w:val="00743B66"/>
    <w:rsid w:val="0082122B"/>
    <w:rsid w:val="0086740F"/>
    <w:rsid w:val="00872FE7"/>
    <w:rsid w:val="008A2798"/>
    <w:rsid w:val="008F47BC"/>
    <w:rsid w:val="00B06222"/>
    <w:rsid w:val="00B15D91"/>
    <w:rsid w:val="00C50B1D"/>
    <w:rsid w:val="00CB2FB7"/>
    <w:rsid w:val="00D23E7D"/>
    <w:rsid w:val="00D764DF"/>
    <w:rsid w:val="00F12623"/>
    <w:rsid w:val="00FD0DED"/>
    <w:rsid w:val="00FE7CD5"/>
    <w:rsid w:val="045B3F05"/>
    <w:rsid w:val="0E845775"/>
    <w:rsid w:val="0F117EEA"/>
    <w:rsid w:val="142715A7"/>
    <w:rsid w:val="220255DE"/>
    <w:rsid w:val="225330DD"/>
    <w:rsid w:val="23C36C57"/>
    <w:rsid w:val="29A879E6"/>
    <w:rsid w:val="2B017A6F"/>
    <w:rsid w:val="2FE45589"/>
    <w:rsid w:val="363F4B93"/>
    <w:rsid w:val="38536EF0"/>
    <w:rsid w:val="3E9C75D1"/>
    <w:rsid w:val="44B262A1"/>
    <w:rsid w:val="48BA5B78"/>
    <w:rsid w:val="4D3D0DF3"/>
    <w:rsid w:val="50195F9A"/>
    <w:rsid w:val="5051441B"/>
    <w:rsid w:val="525F6EDC"/>
    <w:rsid w:val="54A725BB"/>
    <w:rsid w:val="5DFE427F"/>
    <w:rsid w:val="63C76834"/>
    <w:rsid w:val="645E7594"/>
    <w:rsid w:val="66577135"/>
    <w:rsid w:val="669431CD"/>
    <w:rsid w:val="67F336E0"/>
    <w:rsid w:val="6A096EB0"/>
    <w:rsid w:val="6D4D5CAF"/>
    <w:rsid w:val="718A6BE6"/>
    <w:rsid w:val="71EB2A7A"/>
    <w:rsid w:val="73EB1EBC"/>
    <w:rsid w:val="7B1E412C"/>
    <w:rsid w:val="7F2F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BE44EB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2</TotalTime>
  <Pages>1</Pages>
  <Words>67</Words>
  <Characters>387</Characters>
  <Application>Microsoft Office Word</Application>
  <DocSecurity>0</DocSecurity>
  <Lines>3</Lines>
  <Paragraphs>1</Paragraphs>
  <ScaleCrop>false</ScaleCrop>
  <Manager>http://resume.bidejob.com</Manager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10</cp:revision>
  <dcterms:created xsi:type="dcterms:W3CDTF">2017-08-16T07:05:00Z</dcterms:created>
  <dcterms:modified xsi:type="dcterms:W3CDTF">2025-05-11T05:41:00Z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