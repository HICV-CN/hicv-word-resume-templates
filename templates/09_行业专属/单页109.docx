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380" w:tblpY="428"/>
        <w:tblOverlap w:val="never"/>
        <w:tblW w:w="11340" w:type="dxa"/>
        <w:tblBorders>
          <w:top w:val="single" w:sz="4" w:space="0" w:color="D0CECE"/>
          <w:left w:val="single" w:sz="4" w:space="0" w:color="D0CECE"/>
          <w:bottom w:val="single" w:sz="4" w:space="0" w:color="D0CECE"/>
          <w:right w:val="single" w:sz="4" w:space="0" w:color="D0CECE"/>
        </w:tblBorders>
        <w:tblLayout w:type="fixed"/>
        <w:tblLook w:val="04A0" w:firstRow="1" w:lastRow="0" w:firstColumn="1" w:lastColumn="0" w:noHBand="0" w:noVBand="1"/>
      </w:tblPr>
      <w:tblGrid>
        <w:gridCol w:w="459"/>
        <w:gridCol w:w="6770"/>
        <w:gridCol w:w="4111"/>
      </w:tblGrid>
      <w:tr w:rsidR="00B7699E" w14:paraId="3B1E7A87" w14:textId="77777777">
        <w:trPr>
          <w:trHeight w:hRule="exact" w:val="429"/>
        </w:trPr>
        <w:tc>
          <w:tcPr>
            <w:tcW w:w="7229" w:type="dxa"/>
            <w:gridSpan w:val="2"/>
            <w:shd w:val="clear" w:color="auto" w:fill="FFFFFF"/>
          </w:tcPr>
          <w:p w14:paraId="7E280387" w14:textId="77777777" w:rsidR="00B7699E" w:rsidRDefault="00B7699E">
            <w:pPr>
              <w:spacing w:line="0" w:lineRule="atLeast"/>
              <w:jc w:val="center"/>
              <w:rPr>
                <w:rFonts w:ascii="微软雅黑" w:eastAsia="微软雅黑" w:hAnsi="微软雅黑" w:hint="eastAsia"/>
                <w:color w:val="0B628B"/>
                <w:sz w:val="2"/>
                <w:szCs w:val="2"/>
              </w:rPr>
            </w:pPr>
          </w:p>
        </w:tc>
        <w:tc>
          <w:tcPr>
            <w:tcW w:w="4111" w:type="dxa"/>
            <w:shd w:val="clear" w:color="auto" w:fill="ECEDEF"/>
          </w:tcPr>
          <w:p w14:paraId="601C5CBC" w14:textId="77777777" w:rsidR="00B7699E" w:rsidRDefault="00B7699E">
            <w:pPr>
              <w:spacing w:line="0" w:lineRule="atLeast"/>
              <w:jc w:val="center"/>
              <w:rPr>
                <w:rFonts w:ascii="微软雅黑" w:eastAsia="微软雅黑" w:hAnsi="微软雅黑" w:hint="eastAsia"/>
                <w:sz w:val="16"/>
              </w:rPr>
            </w:pPr>
          </w:p>
        </w:tc>
      </w:tr>
      <w:tr w:rsidR="00B7699E" w14:paraId="1069E006" w14:textId="77777777">
        <w:trPr>
          <w:trHeight w:hRule="exact" w:val="15451"/>
        </w:trPr>
        <w:tc>
          <w:tcPr>
            <w:tcW w:w="459" w:type="dxa"/>
            <w:shd w:val="clear" w:color="auto" w:fill="FFFFFF"/>
          </w:tcPr>
          <w:p w14:paraId="1B4F6BE8" w14:textId="77777777" w:rsidR="00B7699E" w:rsidRDefault="00B7699E">
            <w:pPr>
              <w:spacing w:line="0" w:lineRule="atLeast"/>
              <w:rPr>
                <w:rFonts w:ascii="微软雅黑" w:eastAsia="微软雅黑" w:hAnsi="微软雅黑" w:hint="eastAsia"/>
                <w:b/>
                <w:color w:val="0B628B"/>
                <w:sz w:val="2"/>
                <w:szCs w:val="2"/>
              </w:rPr>
            </w:pPr>
          </w:p>
        </w:tc>
        <w:tc>
          <w:tcPr>
            <w:tcW w:w="6770" w:type="dxa"/>
            <w:shd w:val="clear" w:color="auto" w:fill="FFFFFF"/>
          </w:tcPr>
          <w:p w14:paraId="50EB551C" w14:textId="1B1C11A4" w:rsidR="00B7699E" w:rsidRDefault="00E3021A">
            <w:pPr>
              <w:rPr>
                <w:rFonts w:ascii="微软雅黑" w:eastAsia="微软雅黑" w:hAnsi="微软雅黑" w:hint="eastAsia"/>
                <w:b/>
                <w:color w:val="0B628B"/>
                <w:sz w:val="52"/>
              </w:rPr>
            </w:pPr>
            <w:r>
              <w:rPr>
                <w:rFonts w:ascii="微软雅黑" w:eastAsia="微软雅黑" w:hAnsi="微软雅黑" w:hint="eastAsia"/>
                <w:b/>
                <w:color w:val="0B628B"/>
                <w:sz w:val="52"/>
              </w:rPr>
              <w:t>小豆</w:t>
            </w:r>
          </w:p>
          <w:p w14:paraId="6F2CE4FE" w14:textId="77777777" w:rsidR="00B7699E" w:rsidRDefault="00883B0C">
            <w:pPr>
              <w:spacing w:line="400" w:lineRule="exact"/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  <w:t>歌手</w:t>
            </w:r>
            <w:r>
              <w:rPr>
                <w:rFonts w:ascii="微软雅黑" w:eastAsia="微软雅黑" w:hAnsi="微软雅黑"/>
                <w:b/>
                <w:color w:val="0B628B"/>
                <w:sz w:val="30"/>
                <w:szCs w:val="30"/>
              </w:rPr>
              <w:t>/演员/</w:t>
            </w:r>
            <w:r>
              <w:rPr>
                <w:rFonts w:ascii="微软雅黑" w:eastAsia="微软雅黑" w:hAnsi="微软雅黑" w:hint="eastAsia"/>
                <w:b/>
                <w:color w:val="0B628B"/>
                <w:sz w:val="30"/>
                <w:szCs w:val="30"/>
              </w:rPr>
              <w:t>学生</w:t>
            </w:r>
          </w:p>
          <w:p w14:paraId="2859CB9A" w14:textId="3D1EA086" w:rsidR="00B7699E" w:rsidRDefault="00883B0C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中国内地少年歌手，组合BOY成员之一。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于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年出道，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年加入“炫少年”组合，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年退出。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年8月6日，与凯、源以BOY组合形式出道。其代表作品有《Hea》、《起航》、《出发》、《城堡》、《修炼》、《符号》和《环岛》等。</w:t>
            </w:r>
            <w:r w:rsidR="00FA4FCB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为法国动画电影《小子》中的“小子”配音，并出演电视剧《小离》、《诛仙志》和《思人》。</w:t>
            </w:r>
          </w:p>
          <w:p w14:paraId="17E49902" w14:textId="15AAEE49" w:rsidR="00B7699E" w:rsidRDefault="00883B0C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1" layoutInCell="1" allowOverlap="1" wp14:anchorId="20929C1D" wp14:editId="337BB6E3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144145</wp:posOffset>
                  </wp:positionV>
                  <wp:extent cx="320675" cy="323850"/>
                  <wp:effectExtent l="0" t="0" r="3175" b="0"/>
                  <wp:wrapNone/>
                  <wp:docPr id="8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  <w:sz w:val="28"/>
              </w:rPr>
              <mc:AlternateContent>
                <mc:Choice Requires="wps">
                  <w:drawing>
                    <wp:anchor distT="4294967295" distB="4294967295" distL="114300" distR="114300" simplePos="0" relativeHeight="251731968" behindDoc="0" locked="1" layoutInCell="1" allowOverlap="1" wp14:anchorId="2C23FEB4" wp14:editId="7773199F">
                      <wp:simplePos x="0" y="0"/>
                      <wp:positionH relativeFrom="column">
                        <wp:posOffset>2532380</wp:posOffset>
                      </wp:positionH>
                      <wp:positionV relativeFrom="paragraph">
                        <wp:posOffset>302259</wp:posOffset>
                      </wp:positionV>
                      <wp:extent cx="1457960" cy="0"/>
                      <wp:effectExtent l="0" t="0" r="0" b="0"/>
                      <wp:wrapNone/>
                      <wp:docPr id="81" name="直线连接符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457960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FDCE7E" id="直线连接符 1" o:spid="_x0000_s1026" style="position:absolute;left:0;text-align:left;z-index:251731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99.4pt,23.8pt" to="314.2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工作经历JOB EXPERIENCE</w:t>
            </w:r>
          </w:p>
          <w:p w14:paraId="37CE8ED6" w14:textId="36B2DD99" w:rsidR="00B7699E" w:rsidRDefault="00883B0C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b/>
                <w:bCs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“飞炫少年”组合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：虎</w:t>
            </w:r>
            <w:r w:rsidR="001A0944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乖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-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</w:p>
          <w:p w14:paraId="0A4A688F" w14:textId="1798C6DB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加入“炫少年”组合，成为组合中的虎</w:t>
            </w:r>
            <w:r w:rsidR="001A0944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乖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，但于20xx年退出该组合。代表作品有《果乐园》（翻唱）、《少年自强》。</w:t>
            </w:r>
          </w:p>
          <w:p w14:paraId="6399EDFE" w14:textId="48E6E163" w:rsidR="00B7699E" w:rsidRDefault="00883B0C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《上吧！少年》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：</w:t>
            </w:r>
            <w:r>
              <w:rPr>
                <w:rFonts w:ascii="微软雅黑" w:eastAsia="微软雅黑" w:hAnsi="微软雅黑"/>
                <w:bCs/>
                <w:color w:val="7F7F7F"/>
                <w:sz w:val="21"/>
                <w:szCs w:val="22"/>
              </w:rPr>
              <w:t>全国百强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</w:p>
          <w:p w14:paraId="234C2462" w14:textId="21F69CBB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20xx年，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参加湖南卫视的少年热血成长秀《上吧！少年》而进入了全国百强。同年，他还参加了 中国网络电视台推出的网络选秀节目《</w:t>
            </w:r>
            <w:r w:rsidR="00AC077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贝贝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来了》，并演唱《火》，表演爵士舞、拉丁舞、蒙古舞、变脸等。</w:t>
            </w:r>
          </w:p>
          <w:p w14:paraId="3B1C87C9" w14:textId="293D845D" w:rsidR="00B7699E" w:rsidRDefault="00883B0C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bCs/>
                <w:color w:val="595959"/>
                <w:sz w:val="21"/>
                <w:szCs w:val="22"/>
              </w:rPr>
              <w:t>BOY组合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 xml:space="preserve">：舞蹈担当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  <w:t>至今</w:t>
            </w:r>
          </w:p>
          <w:p w14:paraId="50920F19" w14:textId="3234DA4D" w:rsidR="00B7699E" w:rsidRDefault="00FA4FCB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20xx年8月6日，TF家族官方发布BOY形象宣传片《年》，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和凯、源、三人组成的中国内地青春励志组合BOY正式出道，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担任舞蹈担当。</w:t>
            </w:r>
          </w:p>
          <w:p w14:paraId="0E5A0D33" w14:textId="39627CF5" w:rsidR="00B7699E" w:rsidRDefault="00883B0C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1888A7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1" layoutInCell="1" allowOverlap="1" wp14:anchorId="7BEF09DE" wp14:editId="1C5A789F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137160</wp:posOffset>
                  </wp:positionV>
                  <wp:extent cx="320675" cy="323850"/>
                  <wp:effectExtent l="0" t="0" r="3175" b="0"/>
                  <wp:wrapNone/>
                  <wp:docPr id="82" name="图片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67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32992" behindDoc="0" locked="1" layoutInCell="1" allowOverlap="1" wp14:anchorId="55D21FB0" wp14:editId="3714F0B1">
                      <wp:simplePos x="0" y="0"/>
                      <wp:positionH relativeFrom="column">
                        <wp:posOffset>2151380</wp:posOffset>
                      </wp:positionH>
                      <wp:positionV relativeFrom="paragraph">
                        <wp:posOffset>301624</wp:posOffset>
                      </wp:positionV>
                      <wp:extent cx="1831340" cy="0"/>
                      <wp:effectExtent l="0" t="0" r="0" b="0"/>
                      <wp:wrapNone/>
                      <wp:docPr id="83" name="直线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831340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38468A" id="直线连接符 2" o:spid="_x0000_s1026" style="position:absolute;left:0;text-align:left;z-index:251732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9.4pt,23.75pt" to="313.6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教育背景EDUCATION</w:t>
            </w:r>
          </w:p>
          <w:p w14:paraId="2FB90C36" w14:textId="5E643743" w:rsidR="00B7699E" w:rsidRDefault="0005585C">
            <w:pPr>
              <w:tabs>
                <w:tab w:val="center" w:pos="880"/>
              </w:tabs>
              <w:spacing w:beforeLines="100" w:before="326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  <w:t>XXX</w:t>
            </w: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化工大学附属中学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>：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.9-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.7</w:t>
            </w:r>
          </w:p>
          <w:p w14:paraId="69162D4F" w14:textId="5EFF0E0F" w:rsidR="00B7699E" w:rsidRDefault="00883B0C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i/>
                <w:iCs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“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特别低调，特别有礼貌。他的文化成绩的确很不错，尽管演艺活动占据了不少时间，耽误了不少课程，但之后会请专业补习团队补课，</w:t>
            </w:r>
            <w:r w:rsidR="00FB513C"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XXX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自己也很努力，所以在初中学校时，一直是班上前几名。”</w:t>
            </w:r>
            <w:r>
              <w:rPr>
                <w:rFonts w:ascii="微软雅黑" w:eastAsia="微软雅黑" w:hAnsi="微软雅黑"/>
                <w:iCs/>
                <w:color w:val="7F7F7F"/>
                <w:sz w:val="18"/>
                <w:szCs w:val="18"/>
              </w:rPr>
              <w:t>湖南师大附中中学校长评</w:t>
            </w:r>
          </w:p>
          <w:p w14:paraId="12D52AA9" w14:textId="7AA937D4" w:rsidR="00B7699E" w:rsidRDefault="00883B0C">
            <w:pPr>
              <w:tabs>
                <w:tab w:val="center" w:pos="880"/>
              </w:tabs>
              <w:spacing w:beforeLines="75" w:before="244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南师大附中梅溪湖中学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>：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.9至今</w:t>
            </w:r>
          </w:p>
          <w:p w14:paraId="16D24BA5" w14:textId="77777777" w:rsidR="00B7699E" w:rsidRDefault="00883B0C">
            <w:pPr>
              <w:tabs>
                <w:tab w:val="center" w:pos="880"/>
              </w:tabs>
              <w:spacing w:beforeLines="30" w:before="97" w:line="300" w:lineRule="exact"/>
              <w:ind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  <w:t>在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开学典礼上作为新生代表发言；</w:t>
            </w:r>
            <w:r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  <w:t>励志好好学习</w:t>
            </w:r>
            <w:r>
              <w:rPr>
                <w:rFonts w:ascii="微软雅黑" w:eastAsia="微软雅黑" w:hAnsi="微软雅黑"/>
                <w:color w:val="7F7F7F"/>
                <w:sz w:val="18"/>
                <w:szCs w:val="18"/>
              </w:rPr>
              <w:t>考上北大。</w:t>
            </w:r>
          </w:p>
          <w:p w14:paraId="1CACBFE7" w14:textId="1A7669DC" w:rsidR="00B7699E" w:rsidRDefault="00883B0C">
            <w:pPr>
              <w:tabs>
                <w:tab w:val="center" w:pos="880"/>
              </w:tabs>
              <w:spacing w:beforeLines="100" w:before="326" w:line="300" w:lineRule="exact"/>
              <w:ind w:rightChars="73" w:right="175" w:firstLineChars="279" w:firstLine="670"/>
              <w:rPr>
                <w:rFonts w:ascii="微软雅黑" w:eastAsia="微软雅黑" w:hAnsi="微软雅黑" w:hint="eastAsia"/>
                <w:b/>
                <w:color w:val="0B628B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1" layoutInCell="1" allowOverlap="1" wp14:anchorId="7916780E" wp14:editId="6E08981C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131445</wp:posOffset>
                  </wp:positionV>
                  <wp:extent cx="316865" cy="323850"/>
                  <wp:effectExtent l="0" t="0" r="6985" b="0"/>
                  <wp:wrapNone/>
                  <wp:docPr id="84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65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C13108"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34016" behindDoc="0" locked="1" layoutInCell="1" allowOverlap="1" wp14:anchorId="5AC06115" wp14:editId="070308D4">
                      <wp:simplePos x="0" y="0"/>
                      <wp:positionH relativeFrom="column">
                        <wp:posOffset>1922780</wp:posOffset>
                      </wp:positionH>
                      <wp:positionV relativeFrom="paragraph">
                        <wp:posOffset>297179</wp:posOffset>
                      </wp:positionV>
                      <wp:extent cx="2054225" cy="0"/>
                      <wp:effectExtent l="0" t="0" r="0" b="0"/>
                      <wp:wrapNone/>
                      <wp:docPr id="85" name="直线连接符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205422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6C3217" id="直线连接符 3" o:spid="_x0000_s1026" style="position:absolute;left:0;text-align:left;z-index:251734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1.4pt,23.4pt" to="313.1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" strokecolor="#a5a5a5" strokeweight="1pt">
                      <v:stroke joinstyle="miter"/>
                      <o:lock v:ext="edit" shapetype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所获荣誉AWARDS</w:t>
            </w:r>
          </w:p>
          <w:p w14:paraId="2A4AB4EB" w14:textId="10EDE75D" w:rsidR="00B7699E" w:rsidRDefault="00FA4FCB">
            <w:pPr>
              <w:tabs>
                <w:tab w:val="center" w:pos="880"/>
              </w:tabs>
              <w:spacing w:beforeLines="100" w:before="326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20xx励志人物冠军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20xx.6</w:t>
            </w:r>
          </w:p>
          <w:p w14:paraId="0F0B7776" w14:textId="56F2F3FF" w:rsidR="00B7699E" w:rsidRDefault="00FA4FCB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20xx两岸榜鲜肉冠军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20xx.5</w:t>
            </w:r>
          </w:p>
          <w:p w14:paraId="45F2A669" w14:textId="003C549C" w:rsidR="00B7699E" w:rsidRDefault="00883B0C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第三届悦榜年度盛典内地人气歌手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.4</w:t>
            </w:r>
          </w:p>
          <w:p w14:paraId="08E6DAFF" w14:textId="362C38D7" w:rsidR="00B7699E" w:rsidRDefault="00FA4FCB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7F7F7F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20xx贡献奖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20xx.1</w:t>
            </w:r>
          </w:p>
          <w:p w14:paraId="1B6C1BBE" w14:textId="1F742E1E" w:rsidR="00B7699E" w:rsidRDefault="00883B0C">
            <w:pPr>
              <w:tabs>
                <w:tab w:val="center" w:pos="880"/>
              </w:tabs>
              <w:spacing w:beforeLines="50" w:before="163" w:line="240" w:lineRule="exact"/>
              <w:ind w:leftChars="-1" w:left="-2" w:rightChars="73" w:right="175"/>
              <w:rPr>
                <w:rFonts w:ascii="微软雅黑" w:eastAsia="微软雅黑" w:hAnsi="微软雅黑" w:hint="eastAsia"/>
                <w:color w:val="1888A7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第六届,北京街舞大赛团体冠军</w:t>
            </w:r>
            <w:r>
              <w:rPr>
                <w:rFonts w:ascii="微软雅黑" w:eastAsia="微软雅黑" w:hAnsi="微软雅黑"/>
                <w:b/>
                <w:color w:val="7F7F7F"/>
                <w:sz w:val="21"/>
                <w:szCs w:val="22"/>
              </w:rPr>
              <w:t xml:space="preserve"> </w:t>
            </w:r>
            <w:r w:rsidR="00FA4FCB"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1"/>
                <w:szCs w:val="22"/>
              </w:rPr>
              <w:t>.5</w:t>
            </w:r>
          </w:p>
        </w:tc>
        <w:tc>
          <w:tcPr>
            <w:tcW w:w="4111" w:type="dxa"/>
            <w:shd w:val="clear" w:color="auto" w:fill="ECEDEF"/>
          </w:tcPr>
          <w:p w14:paraId="1D70F6DB" w14:textId="1EDD7A80" w:rsidR="00B7699E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215946A9" wp14:editId="3DC02DE2">
                  <wp:simplePos x="0" y="0"/>
                  <wp:positionH relativeFrom="column">
                    <wp:posOffset>632802</wp:posOffset>
                  </wp:positionH>
                  <wp:positionV relativeFrom="page">
                    <wp:posOffset>209233</wp:posOffset>
                  </wp:positionV>
                  <wp:extent cx="1143635" cy="1523657"/>
                  <wp:effectExtent l="0" t="0" r="0" b="635"/>
                  <wp:wrapNone/>
                  <wp:docPr id="8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5236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1BAF731" w14:textId="3D179F38" w:rsidR="00B7699E" w:rsidRDefault="00B7699E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21883D43" w14:textId="77777777" w:rsidR="00FF11A7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5FB98D2B" w14:textId="77777777" w:rsidR="00FF11A7" w:rsidRDefault="00FF11A7">
            <w:pPr>
              <w:jc w:val="center"/>
              <w:rPr>
                <w:rFonts w:ascii="微软雅黑" w:eastAsia="微软雅黑" w:hAnsi="微软雅黑" w:hint="eastAsia"/>
              </w:rPr>
            </w:pPr>
          </w:p>
          <w:p w14:paraId="4CA9DF27" w14:textId="60B33428" w:rsidR="00B7699E" w:rsidRDefault="00883B0C">
            <w:pPr>
              <w:spacing w:beforeLines="100" w:before="326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1" layoutInCell="1" allowOverlap="1" wp14:anchorId="51F83ECB" wp14:editId="6748198C">
                  <wp:simplePos x="0" y="0"/>
                  <wp:positionH relativeFrom="column">
                    <wp:posOffset>259080</wp:posOffset>
                  </wp:positionH>
                  <wp:positionV relativeFrom="paragraph">
                    <wp:posOffset>319405</wp:posOffset>
                  </wp:positionV>
                  <wp:extent cx="244475" cy="251460"/>
                  <wp:effectExtent l="0" t="0" r="3175" b="15240"/>
                  <wp:wrapNone/>
                  <wp:docPr id="88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湖南师大附中梅溪湖中学</w:t>
            </w:r>
          </w:p>
          <w:p w14:paraId="2BE2B888" w14:textId="2DEF1E46" w:rsidR="00B7699E" w:rsidRDefault="00883B0C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39136" behindDoc="0" locked="1" layoutInCell="1" allowOverlap="1" wp14:anchorId="4D9F1EEF" wp14:editId="6B6CC4A8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170815</wp:posOffset>
                  </wp:positionV>
                  <wp:extent cx="251460" cy="251460"/>
                  <wp:effectExtent l="0" t="0" r="15240" b="15240"/>
                  <wp:wrapNone/>
                  <wp:docPr id="89" name="图片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我并不知道</w:t>
            </w:r>
          </w:p>
          <w:p w14:paraId="33CDF952" w14:textId="32DF49E8" w:rsidR="00B7699E" w:rsidRDefault="00883B0C">
            <w:pPr>
              <w:spacing w:before="100" w:line="560" w:lineRule="exact"/>
              <w:ind w:leftChars="400" w:left="960" w:rightChars="132" w:right="317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1" layoutInCell="1" allowOverlap="1" wp14:anchorId="03948AE1" wp14:editId="68AC9BD2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177165</wp:posOffset>
                  </wp:positionV>
                  <wp:extent cx="251460" cy="251460"/>
                  <wp:effectExtent l="0" t="0" r="15240" b="15240"/>
                  <wp:wrapNone/>
                  <wp:docPr id="90" name="图片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  <w:t>我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也希望我知道</w:t>
            </w:r>
          </w:p>
          <w:p w14:paraId="7FE2964D" w14:textId="3AB74514" w:rsidR="00B7699E" w:rsidRDefault="00883B0C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1" layoutInCell="1" allowOverlap="1" wp14:anchorId="4FBAB89E" wp14:editId="7251A945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171450</wp:posOffset>
                  </wp:positionV>
                  <wp:extent cx="251460" cy="251460"/>
                  <wp:effectExtent l="0" t="0" r="15240" b="15240"/>
                  <wp:wrapNone/>
                  <wp:docPr id="91" name="图片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  <w:t>湖南怀化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 xml:space="preserve"> </w:t>
            </w:r>
          </w:p>
          <w:p w14:paraId="32AD0E2C" w14:textId="49280EB5" w:rsidR="00B7699E" w:rsidRDefault="00883B0C">
            <w:pPr>
              <w:spacing w:before="100" w:line="560" w:lineRule="exact"/>
              <w:ind w:leftChars="400" w:left="960"/>
              <w:jc w:val="left"/>
              <w:rPr>
                <w:rFonts w:ascii="微软雅黑" w:eastAsia="微软雅黑" w:hAnsi="微软雅黑" w:hint="eastAsia"/>
                <w:color w:val="7F7F7F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1" layoutInCell="1" allowOverlap="1" wp14:anchorId="1CF48E90" wp14:editId="6D0DDF22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175260</wp:posOffset>
                  </wp:positionV>
                  <wp:extent cx="251460" cy="251460"/>
                  <wp:effectExtent l="0" t="0" r="15240" b="15240"/>
                  <wp:wrapNone/>
                  <wp:docPr id="92" name="图片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FA4FCB"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20xx</w:t>
            </w:r>
            <w:r>
              <w:rPr>
                <w:rFonts w:ascii="微软雅黑" w:eastAsia="微软雅黑" w:hAnsi="微软雅黑"/>
                <w:color w:val="7F7F7F"/>
                <w:sz w:val="20"/>
                <w:szCs w:val="20"/>
              </w:rPr>
              <w:t>.11.28</w:t>
            </w:r>
          </w:p>
          <w:p w14:paraId="34056DC0" w14:textId="79C0C8CA" w:rsidR="00B7699E" w:rsidRDefault="00C13108">
            <w:pPr>
              <w:tabs>
                <w:tab w:val="center" w:pos="880"/>
              </w:tabs>
              <w:spacing w:beforeLines="200" w:before="652" w:line="300" w:lineRule="exact"/>
              <w:ind w:leftChars="193" w:left="463" w:rightChars="73" w:right="175"/>
              <w:rPr>
                <w:rFonts w:ascii="微软雅黑" w:eastAsia="微软雅黑" w:hAnsi="微软雅黑" w:hint="eastAsia"/>
                <w:color w:val="7F7F7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B628B"/>
              </w:rPr>
              <mc:AlternateContent>
                <mc:Choice Requires="wps">
                  <w:drawing>
                    <wp:anchor distT="4294967295" distB="4294967295" distL="114300" distR="114300" simplePos="0" relativeHeight="251743232" behindDoc="0" locked="0" layoutInCell="1" allowOverlap="1" wp14:anchorId="48361DBA" wp14:editId="2578AC41">
                      <wp:simplePos x="0" y="0"/>
                      <wp:positionH relativeFrom="column">
                        <wp:posOffset>1245235</wp:posOffset>
                      </wp:positionH>
                      <wp:positionV relativeFrom="paragraph">
                        <wp:posOffset>501649</wp:posOffset>
                      </wp:positionV>
                      <wp:extent cx="993775" cy="0"/>
                      <wp:effectExtent l="0" t="0" r="0" b="0"/>
                      <wp:wrapNone/>
                      <wp:docPr id="93" name="直线连接符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993775" cy="0"/>
                              </a:xfrm>
                              <a:prstGeom prst="line">
                                <a:avLst/>
                              </a:prstGeom>
                              <a:ln w="12700" cap="flat" cmpd="sng">
                                <a:solidFill>
                                  <a:srgbClr val="A5A5A5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7E4BA8" id="直线连接符 5" o:spid="_x0000_s1026" style="position:absolute;left:0;text-align:left;z-index:2517432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98.05pt,39.5pt" to="176.3pt,3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" strokecolor="#a5a5a5" strokeweight="1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0B628B"/>
              </w:rPr>
              <w:t>技能SKILLS</w:t>
            </w:r>
          </w:p>
          <w:p w14:paraId="4F502854" w14:textId="2A50F322" w:rsidR="00B7699E" w:rsidRDefault="00883B0C">
            <w:pPr>
              <w:spacing w:beforeLines="50" w:before="163"/>
              <w:ind w:leftChars="193" w:left="463"/>
              <w:jc w:val="left"/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专业技能PROFESSIONAL</w:t>
            </w:r>
          </w:p>
          <w:p w14:paraId="51280697" w14:textId="1C178331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舞蹈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4D940432" wp14:editId="373E24D5">
                      <wp:extent cx="1922780" cy="2540"/>
                      <wp:effectExtent l="38735" t="40640" r="38735" b="42545"/>
                      <wp:docPr id="1277870156" name="组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695967845" name="直线连接符 1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17085996" name="直线连接符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7886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6E2B1F" id="组 17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Cr&#10;C4uxiQIAAMUGAAAOAAAAAAAAAAAAAAAAAC4CAABkcnMvZTJvRG9jLnhtbFBLAQItABQABgAIAAAA&#10;IQC4TyH92gAAAAIBAAAPAAAAAAAAAAAAAAAAAOMEAABkcnMvZG93bnJldi54bWxQSwUGAAAAAAQA&#10;BADzAAAA6gUAAAAA&#10;">
                      <v:line id="直线连接符 15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" strokecolor="#bfbfbf" strokeweight="6pt">
                        <v:stroke joinstyle="miter"/>
                      </v:line>
                      <v:line id="直线连接符 16" o:spid="_x0000_s1028" style="position:absolute;visibility:visible;mso-wrap-style:square" from="0,0" to="1788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791B42A" w14:textId="2ABFC7F6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  <w:t>唱歌</w:t>
            </w:r>
          </w:p>
          <w:p w14:paraId="7BB9528C" w14:textId="6848A562" w:rsidR="00B7699E" w:rsidRDefault="00C1310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228F5555" wp14:editId="205C87C0">
                      <wp:extent cx="1922780" cy="12065"/>
                      <wp:effectExtent l="38735" t="40640" r="38735" b="33020"/>
                      <wp:docPr id="145747067" name="组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12065"/>
                                <a:chOff x="0" y="0"/>
                                <a:chExt cx="19228" cy="122892"/>
                              </a:xfrm>
                            </wpg:grpSpPr>
                            <wps:wsp>
                              <wps:cNvPr id="1476915274" name="直线连接符 1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1570524" name="直线连接符 2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7076" cy="12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648D29" id="组 18" o:spid="_x0000_s1026" style="width:151.4pt;height:.95pt;mso-position-horizontal-relative:char;mso-position-vertical-relative:line" coordsize="19228,122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">
                      <v:line id="直线连接符 19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" strokecolor="#bfbfbf" strokeweight="6pt">
                        <v:stroke joinstyle="miter"/>
                      </v:line>
                      <v:line id="直线连接符 20" o:spid="_x0000_s1028" style="position:absolute;visibility:visible;mso-wrap-style:square" from="0,0" to="17076,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FA0B3E8" w14:textId="14703DB3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乐器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199EDD98" wp14:editId="735BD156">
                      <wp:extent cx="1922780" cy="2540"/>
                      <wp:effectExtent l="38735" t="40640" r="38735" b="42545"/>
                      <wp:docPr id="240849696" name="组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990869061" name="直线连接符 2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64663230" name="直线连接符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7B828E" id="组 21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">
                      <v:line id="直线连接符 22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" strokecolor="#bfbfbf" strokeweight="6pt">
                        <v:stroke joinstyle="miter"/>
                      </v:line>
                      <v:line id="直线连接符 23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3228640" w14:textId="5CA654E6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表演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083BB09C" wp14:editId="3F48886B">
                      <wp:extent cx="1922780" cy="2540"/>
                      <wp:effectExtent l="38735" t="40640" r="38735" b="42545"/>
                      <wp:docPr id="590836319" name="组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876862816" name="直线连接符 2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3063202" name="直线连接符 2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BBFDBC" id="组 24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">
                      <v:line id="直线连接符 25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" strokecolor="#bfbfbf" strokeweight="6pt">
                        <v:stroke joinstyle="miter"/>
                      </v:line>
                      <v:line id="直线连接符 26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7E851D36" w14:textId="0CE94B2A" w:rsidR="00B7699E" w:rsidRDefault="00C13108">
            <w:pPr>
              <w:spacing w:beforeLines="50" w:before="163" w:afterLines="50" w:after="163" w:line="24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noProof/>
                <w:color w:val="0B628B"/>
                <w:sz w:val="28"/>
              </w:rPr>
              <mc:AlternateContent>
                <mc:Choice Requires="wps">
                  <w:drawing>
                    <wp:inline distT="0" distB="0" distL="0" distR="0" wp14:anchorId="2CBBD768" wp14:editId="5B8EB602">
                      <wp:extent cx="1939925" cy="635"/>
                      <wp:effectExtent l="10160" t="8890" r="12065" b="10160"/>
                      <wp:docPr id="1421016917" name="直线连接符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992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9BD33E7" id="直线连接符 2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52.7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" strokecolor="#a5a5a5" strokeweight="1pt">
                      <v:stroke joinstyle="miter"/>
                      <w10:anchorlock/>
                    </v:line>
                  </w:pict>
                </mc:Fallback>
              </mc:AlternateContent>
            </w:r>
          </w:p>
          <w:p w14:paraId="53BEAA42" w14:textId="77777777" w:rsidR="00B7699E" w:rsidRDefault="00883B0C">
            <w:pPr>
              <w:ind w:leftChars="193" w:left="463"/>
              <w:jc w:val="left"/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color w:val="595959"/>
                <w:sz w:val="21"/>
                <w:szCs w:val="22"/>
              </w:rPr>
              <w:t>个人</w:t>
            </w:r>
            <w:r>
              <w:rPr>
                <w:rFonts w:ascii="微软雅黑" w:eastAsia="微软雅黑" w:hAnsi="微软雅黑"/>
                <w:b/>
                <w:color w:val="595959"/>
                <w:sz w:val="21"/>
                <w:szCs w:val="22"/>
              </w:rPr>
              <w:t>技能PERSONAL</w:t>
            </w:r>
          </w:p>
          <w:p w14:paraId="549699BD" w14:textId="32078C27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跆拳道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5F6F725E" wp14:editId="4EEB401E">
                      <wp:extent cx="1922780" cy="2540"/>
                      <wp:effectExtent l="38735" t="42545" r="38735" b="40640"/>
                      <wp:docPr id="385345818" name="组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090330857" name="直线连接符 2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34692733" name="直线连接符 2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40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71B1DE" id="组 6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">
                      <v:line id="直线连接符 28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" strokecolor="#bfbfbf" strokeweight="6pt">
                        <v:stroke joinstyle="miter"/>
                      </v:line>
                      <v:line id="直线连接符 29" o:spid="_x0000_s1028" style="position:absolute;visibility:visible;mso-wrap-style:square" from="0,0" to="1402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3094D9DA" w14:textId="08AD1F38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书法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3AE02563" wp14:editId="2E79909A">
                      <wp:extent cx="1922780" cy="2540"/>
                      <wp:effectExtent l="38735" t="42545" r="38735" b="40640"/>
                      <wp:docPr id="2053581938" name="组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1828379538" name="直线连接符 3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77387336" name="直线连接符 3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631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EE1980" id="组 30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">
                      <v:line id="直线连接符 31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" strokecolor="#bfbfbf" strokeweight="6pt">
                        <v:stroke joinstyle="miter"/>
                      </v:line>
                      <v:line id="直线连接符 32" o:spid="_x0000_s1028" style="position:absolute;visibility:visible;mso-wrap-style:square" from="0,0" to="1631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59765324" w14:textId="4EBEBF09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/>
                <w:color w:val="595959"/>
                <w:sz w:val="21"/>
                <w:szCs w:val="22"/>
              </w:rPr>
              <w:t>魔术</w:t>
            </w:r>
            <w:r w:rsidR="00C13108"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61234944" wp14:editId="5D4582FB">
                      <wp:extent cx="1922780" cy="2540"/>
                      <wp:effectExtent l="38735" t="42545" r="38735" b="40640"/>
                      <wp:docPr id="40346877" name="组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2029972300" name="直线连接符 3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29152848" name="直线连接符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0"/>
                                  <a:ext cx="1377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7ECC98" id="组 33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Ct&#10;lxgxiQIAAM4GAAAOAAAAAAAAAAAAAAAAAC4CAABkcnMvZTJvRG9jLnhtbFBLAQItABQABgAIAAAA&#10;IQC4TyH92gAAAAIBAAAPAAAAAAAAAAAAAAAAAOMEAABkcnMvZG93bnJldi54bWxQSwUGAAAAAAQA&#10;BADzAAAA6gUAAAAA&#10;">
                      <v:line id="直线连接符 34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" strokecolor="#bfbfbf" strokeweight="6pt">
                        <v:stroke joinstyle="miter"/>
                      </v:line>
                      <v:line id="直线连接符 35" o:spid="_x0000_s1028" style="position:absolute;flip:y;visibility:visible;mso-wrap-style:square" from="0,0" to="1377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2B6068D7" w14:textId="77777777" w:rsidR="00B7699E" w:rsidRDefault="00883B0C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  <w:t>配音</w:t>
            </w:r>
          </w:p>
          <w:p w14:paraId="2CA2D500" w14:textId="0F6DF101" w:rsidR="00B7699E" w:rsidRDefault="00C13108">
            <w:pPr>
              <w:spacing w:line="300" w:lineRule="exact"/>
              <w:ind w:leftChars="193" w:left="46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  <w:r>
              <w:rPr>
                <w:rFonts w:ascii="微软雅黑" w:eastAsia="微软雅黑" w:hAnsi="微软雅黑" w:hint="eastAsia"/>
                <w:noProof/>
              </w:rPr>
              <mc:AlternateContent>
                <mc:Choice Requires="wpg">
                  <w:drawing>
                    <wp:inline distT="0" distB="0" distL="0" distR="0" wp14:anchorId="266D5AFB" wp14:editId="291E6DFB">
                      <wp:extent cx="1922780" cy="2540"/>
                      <wp:effectExtent l="38735" t="42545" r="38735" b="40640"/>
                      <wp:docPr id="1455650056" name="组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22780" cy="2540"/>
                                <a:chOff x="0" y="0"/>
                                <a:chExt cx="19228" cy="23922"/>
                              </a:xfrm>
                            </wpg:grpSpPr>
                            <wps:wsp>
                              <wps:cNvPr id="783632235" name="直线连接符 37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52" y="0"/>
                                  <a:ext cx="19076" cy="2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BFBFBF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53685330" name="直线连接符 3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0"/>
                                  <a:ext cx="155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0">
                                  <a:solidFill>
                                    <a:srgbClr val="0B628B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5DF026" id="组 36" o:spid="_x0000_s1026" style="width:151.4pt;height:.2pt;mso-position-horizontal-relative:char;mso-position-vertical-relative:line" coordsize="19228,239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">
                      <v:line id="直线连接符 37" o:spid="_x0000_s1027" style="position:absolute;flip:y;visibility:visible;mso-wrap-style:square" from="152,0" to="19228,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" strokecolor="#bfbfbf" strokeweight="6pt">
                        <v:stroke joinstyle="miter"/>
                      </v:line>
                      <v:line id="直线连接符 38" o:spid="_x0000_s1028" style="position:absolute;visibility:visible;mso-wrap-style:square" from="0,0" to="155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" strokecolor="#0b628b" strokeweight="6pt">
                        <v:stroke joinstyle="miter"/>
                      </v:line>
                      <w10:anchorlock/>
                    </v:group>
                  </w:pict>
                </mc:Fallback>
              </mc:AlternateContent>
            </w:r>
          </w:p>
          <w:p w14:paraId="0400091A" w14:textId="551E465C" w:rsidR="00B7699E" w:rsidRDefault="00B7699E" w:rsidP="00893BCD">
            <w:pPr>
              <w:spacing w:line="300" w:lineRule="exact"/>
              <w:ind w:rightChars="72" w:right="173"/>
              <w:jc w:val="left"/>
              <w:rPr>
                <w:rFonts w:ascii="微软雅黑" w:eastAsia="微软雅黑" w:hAnsi="微软雅黑" w:hint="eastAsia"/>
                <w:color w:val="595959"/>
                <w:sz w:val="21"/>
                <w:szCs w:val="22"/>
              </w:rPr>
            </w:pPr>
          </w:p>
        </w:tc>
      </w:tr>
    </w:tbl>
    <w:p w14:paraId="48C3F4C9" w14:textId="51256198" w:rsidR="00B7699E" w:rsidRDefault="00B7699E" w:rsidP="00E3021A">
      <w:pPr>
        <w:spacing w:line="60" w:lineRule="atLeast"/>
        <w:rPr>
          <w:rFonts w:ascii="微软雅黑" w:eastAsia="微软雅黑" w:hAnsi="微软雅黑" w:hint="eastAsia"/>
          <w:sz w:val="2"/>
          <w:szCs w:val="2"/>
        </w:rPr>
      </w:pPr>
    </w:p>
    <w:sectPr w:rsidR="00B7699E" w:rsidSect="00E3021A">
      <w:headerReference w:type="default" r:id="rId18"/>
      <w:footerReference w:type="default" r:id="rId19"/>
      <w:pgSz w:w="11900" w:h="16840"/>
      <w:pgMar w:top="284" w:right="198" w:bottom="113" w:left="18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3B6D7" w14:textId="77777777" w:rsidR="00883B0C" w:rsidRDefault="00883B0C" w:rsidP="00883B0C">
      <w:pPr>
        <w:rPr>
          <w:rFonts w:hint="eastAsia"/>
        </w:rPr>
      </w:pPr>
      <w:r>
        <w:separator/>
      </w:r>
    </w:p>
  </w:endnote>
  <w:endnote w:type="continuationSeparator" w:id="0">
    <w:p w14:paraId="37D1DC90" w14:textId="77777777" w:rsidR="00883B0C" w:rsidRDefault="00883B0C" w:rsidP="00883B0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EC76E" w14:textId="77777777" w:rsidR="00883B0C" w:rsidRDefault="00883B0C" w:rsidP="00883B0C">
      <w:pPr>
        <w:rPr>
          <w:rFonts w:hint="eastAsia"/>
        </w:rPr>
      </w:pPr>
      <w:r>
        <w:separator/>
      </w:r>
    </w:p>
  </w:footnote>
  <w:footnote w:type="continuationSeparator" w:id="0">
    <w:p w14:paraId="6FD730D6" w14:textId="77777777" w:rsidR="00883B0C" w:rsidRDefault="00883B0C" w:rsidP="00883B0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5D82033"/>
    <w:rsid w:val="0002656A"/>
    <w:rsid w:val="0005585C"/>
    <w:rsid w:val="00057960"/>
    <w:rsid w:val="000C335E"/>
    <w:rsid w:val="001A0944"/>
    <w:rsid w:val="001E2C21"/>
    <w:rsid w:val="001F0ED8"/>
    <w:rsid w:val="002056D2"/>
    <w:rsid w:val="00216020"/>
    <w:rsid w:val="00227965"/>
    <w:rsid w:val="00243C12"/>
    <w:rsid w:val="002843FC"/>
    <w:rsid w:val="0028461D"/>
    <w:rsid w:val="002F6598"/>
    <w:rsid w:val="00346D9D"/>
    <w:rsid w:val="0038319A"/>
    <w:rsid w:val="003A0E22"/>
    <w:rsid w:val="003F0148"/>
    <w:rsid w:val="004537F5"/>
    <w:rsid w:val="00475A47"/>
    <w:rsid w:val="004D6501"/>
    <w:rsid w:val="0050617E"/>
    <w:rsid w:val="00530EF4"/>
    <w:rsid w:val="005F5C77"/>
    <w:rsid w:val="00685C9E"/>
    <w:rsid w:val="006D7E3D"/>
    <w:rsid w:val="00747630"/>
    <w:rsid w:val="00775803"/>
    <w:rsid w:val="007D23AE"/>
    <w:rsid w:val="007D67ED"/>
    <w:rsid w:val="007F370C"/>
    <w:rsid w:val="008031F0"/>
    <w:rsid w:val="00831450"/>
    <w:rsid w:val="00857B15"/>
    <w:rsid w:val="00883B0C"/>
    <w:rsid w:val="00893BCD"/>
    <w:rsid w:val="008A4AF9"/>
    <w:rsid w:val="008E3894"/>
    <w:rsid w:val="00901AF1"/>
    <w:rsid w:val="00902B34"/>
    <w:rsid w:val="00942C51"/>
    <w:rsid w:val="00984CEC"/>
    <w:rsid w:val="00993A11"/>
    <w:rsid w:val="009B5257"/>
    <w:rsid w:val="00A83AA3"/>
    <w:rsid w:val="00AC077C"/>
    <w:rsid w:val="00B03249"/>
    <w:rsid w:val="00B7699E"/>
    <w:rsid w:val="00B92D61"/>
    <w:rsid w:val="00C13108"/>
    <w:rsid w:val="00C366D9"/>
    <w:rsid w:val="00CB4071"/>
    <w:rsid w:val="00CD00A6"/>
    <w:rsid w:val="00D43F34"/>
    <w:rsid w:val="00D67256"/>
    <w:rsid w:val="00DD70BF"/>
    <w:rsid w:val="00DE5BEF"/>
    <w:rsid w:val="00E22CD1"/>
    <w:rsid w:val="00E3021A"/>
    <w:rsid w:val="00E3241F"/>
    <w:rsid w:val="00E86A3A"/>
    <w:rsid w:val="00EA1339"/>
    <w:rsid w:val="00EC6A73"/>
    <w:rsid w:val="00F379CE"/>
    <w:rsid w:val="00F43A32"/>
    <w:rsid w:val="00F44B45"/>
    <w:rsid w:val="00F558B4"/>
    <w:rsid w:val="00F95C58"/>
    <w:rsid w:val="00FA4FCB"/>
    <w:rsid w:val="00FB0339"/>
    <w:rsid w:val="00FB513C"/>
    <w:rsid w:val="00FF11A7"/>
    <w:rsid w:val="047F075F"/>
    <w:rsid w:val="04DF5E37"/>
    <w:rsid w:val="051F25F1"/>
    <w:rsid w:val="10A11643"/>
    <w:rsid w:val="31C43383"/>
    <w:rsid w:val="38E17B0C"/>
    <w:rsid w:val="45D82033"/>
    <w:rsid w:val="4F2C43ED"/>
    <w:rsid w:val="557429A8"/>
    <w:rsid w:val="57F624EF"/>
    <w:rsid w:val="5A513B7F"/>
    <w:rsid w:val="5C01564A"/>
    <w:rsid w:val="73F5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3ABCA503"/>
  <w15:docId w15:val="{3737E397-FDF2-4E48-AB6B-94D62ACE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FollowedHyperlink"/>
    <w:uiPriority w:val="99"/>
    <w:unhideWhenUsed/>
    <w:qFormat/>
    <w:rPr>
      <w:color w:val="954F72"/>
      <w:u w:val="single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文章标题"/>
    <w:basedOn w:val="1"/>
    <w:qFormat/>
    <w:pPr>
      <w:widowControl/>
      <w:autoSpaceDE w:val="0"/>
      <w:autoSpaceDN w:val="0"/>
      <w:adjustRightInd w:val="0"/>
      <w:spacing w:beforeLines="50" w:afterLines="50"/>
      <w:jc w:val="left"/>
    </w:pPr>
    <w:rPr>
      <w:rFonts w:ascii="微软雅黑" w:eastAsia="微软雅黑" w:hAnsi="微软雅黑" w:cs="微软雅黑"/>
      <w:b w:val="0"/>
      <w:color w:val="ED7D31"/>
      <w:kern w:val="0"/>
      <w:sz w:val="48"/>
      <w:szCs w:val="48"/>
    </w:rPr>
  </w:style>
  <w:style w:type="paragraph" w:customStyle="1" w:styleId="ad">
    <w:name w:val="作者"/>
    <w:basedOn w:val="a"/>
    <w:qFormat/>
    <w:pPr>
      <w:widowControl/>
      <w:autoSpaceDE w:val="0"/>
      <w:autoSpaceDN w:val="0"/>
      <w:adjustRightInd w:val="0"/>
      <w:spacing w:afterLines="50" w:line="500" w:lineRule="exact"/>
      <w:jc w:val="left"/>
    </w:pPr>
    <w:rPr>
      <w:rFonts w:ascii="微软雅黑" w:eastAsia="微软雅黑" w:hAnsi="微软雅黑" w:cs="宋体"/>
      <w:color w:val="767171"/>
      <w:kern w:val="0"/>
      <w:sz w:val="21"/>
      <w:szCs w:val="21"/>
    </w:rPr>
  </w:style>
  <w:style w:type="paragraph" w:customStyle="1" w:styleId="11">
    <w:name w:val="副标题1"/>
    <w:basedOn w:val="a"/>
    <w:qFormat/>
    <w:pPr>
      <w:widowControl/>
      <w:autoSpaceDE w:val="0"/>
      <w:autoSpaceDN w:val="0"/>
      <w:adjustRightInd w:val="0"/>
      <w:spacing w:beforeLines="50"/>
      <w:jc w:val="left"/>
    </w:pPr>
    <w:rPr>
      <w:rFonts w:ascii="微软雅黑" w:eastAsia="微软雅黑" w:hAnsi="微软雅黑" w:cs="宋体"/>
      <w:color w:val="ED7D31"/>
      <w:kern w:val="0"/>
      <w:sz w:val="28"/>
      <w:szCs w:val="32"/>
    </w:rPr>
  </w:style>
  <w:style w:type="paragraph" w:customStyle="1" w:styleId="ae">
    <w:name w:val="年终正文"/>
    <w:basedOn w:val="a"/>
    <w:qFormat/>
    <w:pPr>
      <w:widowControl/>
      <w:autoSpaceDE w:val="0"/>
      <w:autoSpaceDN w:val="0"/>
      <w:adjustRightInd w:val="0"/>
      <w:spacing w:afterLines="100" w:line="400" w:lineRule="exact"/>
      <w:jc w:val="left"/>
    </w:pPr>
    <w:rPr>
      <w:rFonts w:ascii="微软雅黑" w:eastAsia="微软雅黑" w:hAnsi="微软雅黑" w:cs="宋体"/>
      <w:color w:val="595959"/>
      <w:kern w:val="0"/>
      <w:sz w:val="21"/>
      <w:szCs w:val="21"/>
    </w:rPr>
  </w:style>
  <w:style w:type="paragraph" w:customStyle="1" w:styleId="2">
    <w:name w:val="文章标题2"/>
    <w:basedOn w:val="1"/>
    <w:qFormat/>
    <w:pPr>
      <w:widowControl/>
      <w:autoSpaceDE w:val="0"/>
      <w:autoSpaceDN w:val="0"/>
      <w:adjustRightInd w:val="0"/>
      <w:spacing w:afterLines="50" w:line="240" w:lineRule="auto"/>
      <w:jc w:val="left"/>
    </w:pPr>
    <w:rPr>
      <w:rFonts w:ascii="微软雅黑" w:eastAsia="微软雅黑" w:hAnsi="微软雅黑" w:cs="微软雅黑"/>
      <w:b w:val="0"/>
      <w:color w:val="5B9BD5"/>
      <w:kern w:val="0"/>
      <w:szCs w:val="48"/>
    </w:rPr>
  </w:style>
  <w:style w:type="paragraph" w:customStyle="1" w:styleId="Style15">
    <w:name w:val="_Style 15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emf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dministrator\Desktop\&#25361;&#36873;&#31934;&#21697;\9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</Template>
  <TotalTime>7</TotalTime>
  <Pages>1</Pages>
  <Words>140</Words>
  <Characters>798</Characters>
  <Application>Microsoft Office Word</Application>
  <DocSecurity>0</DocSecurity>
  <Lines>6</Lines>
  <Paragraphs>1</Paragraphs>
  <ScaleCrop>false</ScaleCrop>
  <Company>Microsoft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keywords>ppt</cp:keywords>
  <cp:lastModifiedBy>xt j.</cp:lastModifiedBy>
  <cp:revision>20</cp:revision>
  <dcterms:created xsi:type="dcterms:W3CDTF">2017-10-22T04:51:00Z</dcterms:created>
  <dcterms:modified xsi:type="dcterms:W3CDTF">2025-05-12T23:48:00Z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