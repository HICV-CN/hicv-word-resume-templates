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5B4D" w14:textId="4796C9BE" w:rsidR="002B750C" w:rsidRDefault="00041F9E">
      <w:r>
        <w:rPr>
          <w:noProof/>
        </w:rPr>
        <w:drawing>
          <wp:anchor distT="0" distB="0" distL="114300" distR="114300" simplePos="0" relativeHeight="251654144" behindDoc="0" locked="0" layoutInCell="1" allowOverlap="1" wp14:anchorId="3D83E925" wp14:editId="67557C33">
            <wp:simplePos x="0" y="0"/>
            <wp:positionH relativeFrom="column">
              <wp:posOffset>-217460</wp:posOffset>
            </wp:positionH>
            <wp:positionV relativeFrom="page">
              <wp:posOffset>392761</wp:posOffset>
            </wp:positionV>
            <wp:extent cx="963213" cy="1305560"/>
            <wp:effectExtent l="19050" t="19050" r="27940" b="889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213" cy="13055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794A21" wp14:editId="6A1D8D75">
                <wp:simplePos x="0" y="0"/>
                <wp:positionH relativeFrom="column">
                  <wp:posOffset>2722880</wp:posOffset>
                </wp:positionH>
                <wp:positionV relativeFrom="paragraph">
                  <wp:posOffset>6250305</wp:posOffset>
                </wp:positionV>
                <wp:extent cx="3406140" cy="125730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880" y="7164705"/>
                          <a:ext cx="3406140" cy="12573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1C9C287" w14:textId="424BE8D6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6366A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6366A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学年度“省双优”称号  </w:t>
                            </w:r>
                          </w:p>
                          <w:p w14:paraId="243877CE" w14:textId="24982AEE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6366A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6366A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学年度“优秀干部”称号</w:t>
                            </w:r>
                          </w:p>
                          <w:p w14:paraId="2558ED9C" w14:textId="44D2D34A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6366A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6366A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学年度“三好学生”称号</w:t>
                            </w:r>
                          </w:p>
                          <w:p w14:paraId="5FA02FFE" w14:textId="2B9A84B9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6366A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6366A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学年度“国家励志奖学金”</w:t>
                            </w:r>
                          </w:p>
                          <w:p w14:paraId="1F5E1791" w14:textId="77777777" w:rsidR="002B750C" w:rsidRDefault="002B750C">
                            <w:pPr>
                              <w:pStyle w:val="12"/>
                              <w:tabs>
                                <w:tab w:val="left" w:pos="720"/>
                              </w:tabs>
                              <w:snapToGrid w:val="0"/>
                              <w:ind w:left="840"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77BAC58D" w14:textId="77777777" w:rsidR="002B750C" w:rsidRDefault="002B750C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94A21" id="矩形 5" o:spid="_x0000_s1026" style="position:absolute;left:0;text-align:left;margin-left:214.4pt;margin-top:492.15pt;width:268.2pt;height:9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" filled="f" stroked="f" strokeweight="2pt">
                <v:textbox>
                  <w:txbxContent>
                    <w:p w14:paraId="31C9C287" w14:textId="424BE8D6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6366A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6366A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学年度“省双优”称号  </w:t>
                      </w:r>
                    </w:p>
                    <w:p w14:paraId="243877CE" w14:textId="24982AEE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6366A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6366A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学年度“优秀干部”称号</w:t>
                      </w:r>
                    </w:p>
                    <w:p w14:paraId="2558ED9C" w14:textId="44D2D34A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6366A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6366A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学年度“三好学生”称号</w:t>
                      </w:r>
                    </w:p>
                    <w:p w14:paraId="5FA02FFE" w14:textId="2B9A84B9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6366A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6366A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学年度“国家励志奖学金”</w:t>
                      </w:r>
                    </w:p>
                    <w:p w14:paraId="1F5E1791" w14:textId="77777777" w:rsidR="002B750C" w:rsidRDefault="002B750C">
                      <w:pPr>
                        <w:pStyle w:val="12"/>
                        <w:tabs>
                          <w:tab w:val="left" w:pos="720"/>
                        </w:tabs>
                        <w:snapToGrid w:val="0"/>
                        <w:ind w:left="840"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0"/>
                        </w:rPr>
                      </w:pPr>
                    </w:p>
                    <w:p w14:paraId="77BAC58D" w14:textId="77777777" w:rsidR="002B750C" w:rsidRDefault="002B750C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C8A78F" wp14:editId="7EC668F1">
                <wp:simplePos x="0" y="0"/>
                <wp:positionH relativeFrom="column">
                  <wp:posOffset>-421640</wp:posOffset>
                </wp:positionH>
                <wp:positionV relativeFrom="paragraph">
                  <wp:posOffset>6215380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7E36CE4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大学英语四级证书</w:t>
                            </w:r>
                          </w:p>
                          <w:p w14:paraId="1AD5575F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会计资格证书</w:t>
                            </w:r>
                          </w:p>
                          <w:p w14:paraId="0585AA9C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国家计算机等级二级证书（C语言）</w:t>
                            </w:r>
                          </w:p>
                          <w:p w14:paraId="73EEE701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8A78F" id="_x0000_s1027" style="position:absolute;left:0;text-align:left;margin-left:-33.2pt;margin-top:489.4pt;width:249.45pt;height:9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" filled="f" stroked="f" strokeweight="2pt">
                <v:textbox>
                  <w:txbxContent>
                    <w:p w14:paraId="67E36CE4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大学英语四级证书</w:t>
                      </w:r>
                    </w:p>
                    <w:p w14:paraId="1AD5575F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会计资格证书</w:t>
                      </w:r>
                    </w:p>
                    <w:p w14:paraId="0585AA9C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国家计算机等级二级证书（C语言）</w:t>
                      </w:r>
                    </w:p>
                    <w:p w14:paraId="73EEE701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熟练使用office办公软件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04AAB0" wp14:editId="3214FF39">
                <wp:simplePos x="0" y="0"/>
                <wp:positionH relativeFrom="column">
                  <wp:posOffset>-318770</wp:posOffset>
                </wp:positionH>
                <wp:positionV relativeFrom="paragraph">
                  <wp:posOffset>7748905</wp:posOffset>
                </wp:positionV>
                <wp:extent cx="6277610" cy="494665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0B1D030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自我评价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4AAB0" id="组合 36" o:spid="_x0000_s1028" style="position:absolute;left:0;text-align:left;margin-left:-25.1pt;margin-top:610.15pt;width:494.3pt;height:38.95pt;z-index:251659264" coordorigin="5121,11025" coordsize="9886,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">
                <v:group id="组合 35" o:spid="_x0000_s1029" style="position:absolute;left:5121;top:11025;width:1631;height:644" coordorigin="5121,11025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oundrect id="自选图形 14" o:spid="_x0000_s1030" style="position:absolute;left:5121;top:11218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" fillcolor="#466797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" o:spid="_x0000_s1031" type="#_x0000_t202" style="position:absolute;left:5204;top:11025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20B1D030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自我评价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32" style="position:absolute;flip:y;visibility:visible;mso-wrap-style:square" from="5121,11804" to="15008,11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" strokecolor="#466797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900D03" wp14:editId="33502E17">
                <wp:simplePos x="0" y="0"/>
                <wp:positionH relativeFrom="column">
                  <wp:posOffset>-441960</wp:posOffset>
                </wp:positionH>
                <wp:positionV relativeFrom="paragraph">
                  <wp:posOffset>8324215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7DE21A4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具备销售、市场推广等相关实践经验，有较强的领导力、沟通能力、组织能力和团队精神</w:t>
                            </w:r>
                          </w:p>
                          <w:p w14:paraId="6FBD3C55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49C08C14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7ACAB733" w14:textId="77777777" w:rsidR="002B750C" w:rsidRDefault="002B750C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4DE31ADC" w14:textId="77777777" w:rsidR="002B750C" w:rsidRDefault="002B750C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A900D03" id="文本框 13" o:spid="_x0000_s1033" type="#_x0000_t202" style="position:absolute;left:0;text-align:left;margin-left:-34.8pt;margin-top:655.45pt;width:520.35pt;height:7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" filled="f" stroked="f">
                <v:textbox>
                  <w:txbxContent>
                    <w:p w14:paraId="07DE21A4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具备销售、市场推广等相关实践经验，有较强的领导力、沟通能力、组织能力和团队精神</w:t>
                      </w:r>
                    </w:p>
                    <w:p w14:paraId="6FBD3C55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49C08C14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7ACAB733" w14:textId="77777777" w:rsidR="002B750C" w:rsidRDefault="002B750C">
                      <w:pPr>
                        <w:pStyle w:val="ab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 w14:paraId="4DE31ADC" w14:textId="77777777" w:rsidR="002B750C" w:rsidRDefault="002B750C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60507D1" wp14:editId="2A09A023">
                <wp:simplePos x="0" y="0"/>
                <wp:positionH relativeFrom="column">
                  <wp:posOffset>3827780</wp:posOffset>
                </wp:positionH>
                <wp:positionV relativeFrom="paragraph">
                  <wp:posOffset>-473075</wp:posOffset>
                </wp:positionV>
                <wp:extent cx="2128520" cy="438150"/>
                <wp:effectExtent l="0" t="0" r="0" b="0"/>
                <wp:wrapNone/>
                <wp:docPr id="19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3F628B" w14:textId="77777777" w:rsidR="002B750C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</w:rPr>
                              <w:t xml:space="preserve">应聘岗位：销售顾问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76092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60507D1" id="文本框 451" o:spid="_x0000_s1034" type="#_x0000_t202" style="position:absolute;left:0;text-align:left;margin-left:301.4pt;margin-top:-37.25pt;width:167.6pt;height:34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" filled="f" stroked="f">
                <v:textbox>
                  <w:txbxContent>
                    <w:p w14:paraId="7F3F628B" w14:textId="77777777" w:rsidR="002B750C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</w:rPr>
                        <w:t xml:space="preserve">应聘岗位：销售顾问 </w:t>
                      </w:r>
                      <w:r>
                        <w:rPr>
                          <w:rFonts w:ascii="微软雅黑" w:eastAsia="微软雅黑" w:hAnsi="微软雅黑" w:hint="eastAsia"/>
                          <w:color w:val="376092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E5135EE" wp14:editId="1C8ED5C9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200150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D2764DC" w14:textId="2A4CEF4F" w:rsidR="002B750C" w:rsidRDefault="00FC6034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胡</w:t>
                            </w:r>
                            <w:r w:rsidR="00041F9E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E5135EE" id="文本框 5" o:spid="_x0000_s1035" type="#_x0000_t202" style="position:absolute;left:0;text-align:left;margin-left:153.7pt;margin-top:-40.4pt;width:94.5pt;height:44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" filled="f" stroked="f">
                <v:textbox>
                  <w:txbxContent>
                    <w:p w14:paraId="4D2764DC" w14:textId="2A4CEF4F" w:rsidR="002B750C" w:rsidRDefault="00FC6034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胡</w:t>
                      </w:r>
                      <w:r w:rsidR="00041F9E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EAC5032" wp14:editId="238D4F47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w14:anchorId="47CFE966" id="自选图形 63" o:spid="_x0000_s1026" style="position:absolute;left:0;text-align:left;margin-left:126.9pt;margin-top:-40.75pt;width:337.9pt;height:41.2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" fillcolor="#466797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F272AB6" wp14:editId="1C9E72BE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2032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7C6CE94" id="组合 54" o:spid="_x0000_s1026" style="position:absolute;left:0;text-align:left;margin-left:130.45pt;margin-top:23.7pt;width:17.55pt;height:44.1pt;z-index:251665408" coordorigin="4706,2197" coordsize="351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">
                <v:group id="组合 49" o:spid="_x0000_s1027" style="position:absolute;left:4706;top:2197;width:351;height:351" coordorigin="4678,2766" coordsize="35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人" o:spid="_x0000_s1028" style="position:absolute;left:4777;top:2830;width:154;height:210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fillcolor="#466797" stroked="f">
                    <v:path arrowok="t" o:connecttype="custom" o:connectlocs="0,92065295;8568094,69514527;17015901,61997621;51649002,61997621;60307254,69514527;67462352,92065295;0,92065295;33610912,60101495;6914569,30067673;33610912,0;60307254,30067673;33610912,60101495;29221642,8160249;13137726,30067673;33610912,53126325;54084142,30067673;29221642,8160249" o:connectangles="0,0,0,0,0,0,0,0,0,0,0,0,0,0,0,0,0"/>
                  </v:shape>
                  <v:oval id="椭圆 40" o:spid="_x0000_s1029" style="position:absolute;left:4678;top:2766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" filled="f" strokecolor="#466797"/>
                </v:group>
                <v:group id="组合 53" o:spid="_x0000_s1030" style="position:absolute;left:4707;top:2729;width:350;height:350" coordorigin="4699,2765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oval id="椭圆 40" o:spid="_x0000_s1031" style="position:absolute;left:4699;top:2765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" filled="f" strokecolor="#466797"/>
                  <v:shape id="定位" o:spid="_x0000_s1032" style="position:absolute;left:4815;top:2842;width:119;height:198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66797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5A4A8C9" wp14:editId="18EBDE9E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2095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2A8253" id="组合 55" o:spid="_x0000_s1026" style="position:absolute;left:0;text-align:left;margin-left:265.65pt;margin-top:23.7pt;width:17.5pt;height:44.1pt;z-index:251667456" coordorigin="7396,2197" coordsize="350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">
                <v:group id="组合 41" o:spid="_x0000_s1027" style="position:absolute;left:7396;top:2729;width:350;height:350" coordorigin="7406,2729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信息" o:spid="_x0000_s1028" style="position:absolute;left:7472;top:2831;width:219;height:14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" path="m1897867,1805825r587870,509909l3073607,1805825,4820061,3320682r-4668648,l1897867,1805825xm,159634l1788328,1710812,,3261996,,159634xm4974795,156753r,3108119l3183146,1710812,4974795,156753xm35040,l4936434,,2485737,2125709,35040,xe" fillcolor="#466797" stroked="f" strokeweight="2pt">
                    <v:path arrowok="t"/>
                  </v:shape>
                  <v:oval id="椭圆 40" o:spid="_x0000_s1029" style="position:absolute;left:7406;top:2729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" filled="f" strokecolor="#466797"/>
                </v:group>
                <v:group id="组合 45" o:spid="_x0000_s1030" style="position:absolute;left:7396;top:2197;width:350;height:350" coordorigin="7421,2197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oval id="椭圆 40" o:spid="_x0000_s1031" style="position:absolute;left:7421;top:2197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" filled="f" strokecolor="#466797"/>
                  <v:shape id="电话" o:spid="_x0000_s1032" style="position:absolute;left:7506;top:2270;width:181;height:20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466797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BC824B2" wp14:editId="38349D93">
                <wp:simplePos x="0" y="0"/>
                <wp:positionH relativeFrom="column">
                  <wp:posOffset>-421640</wp:posOffset>
                </wp:positionH>
                <wp:positionV relativeFrom="paragraph">
                  <wp:posOffset>1480185</wp:posOffset>
                </wp:positionV>
                <wp:extent cx="6237605" cy="100584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60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FBE372D" w14:textId="64D11CBB" w:rsidR="002B750C" w:rsidRDefault="006366AF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0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6       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河北财经大学                        市场营销（本科）</w:t>
                            </w:r>
                          </w:p>
                          <w:p w14:paraId="0F576555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主修课程： 管理学、经济学、管理信息系统、信息经济学、信息检索、计算机开发技术、数据库原理与应用、应用统计学等</w:t>
                            </w:r>
                          </w:p>
                          <w:p w14:paraId="26D73942" w14:textId="77777777" w:rsidR="002B750C" w:rsidRDefault="002B750C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C824B2" id="文本框 48" o:spid="_x0000_s1036" type="#_x0000_t202" style="position:absolute;left:0;text-align:left;margin-left:-33.2pt;margin-top:116.55pt;width:491.15pt;height:79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" filled="f" stroked="f">
                <v:textbox>
                  <w:txbxContent>
                    <w:p w14:paraId="0FBE372D" w14:textId="64D11CBB" w:rsidR="002B750C" w:rsidRDefault="006366AF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0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6       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河北财经大学                        市场营销（本科）</w:t>
                      </w:r>
                    </w:p>
                    <w:p w14:paraId="0F576555" w14:textId="77777777" w:rsidR="002B750C" w:rsidRDefault="00000000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主修课程： 管理学、经济学、管理信息系统、信息经济学、信息检索、计算机开发技术、数据库原理与应用、应用统计学等</w:t>
                      </w:r>
                    </w:p>
                    <w:p w14:paraId="26D73942" w14:textId="77777777" w:rsidR="002B750C" w:rsidRDefault="002B750C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58DF33B" wp14:editId="41B90EAD">
                <wp:simplePos x="0" y="0"/>
                <wp:positionH relativeFrom="column">
                  <wp:posOffset>-318770</wp:posOffset>
                </wp:positionH>
                <wp:positionV relativeFrom="paragraph">
                  <wp:posOffset>5734685</wp:posOffset>
                </wp:positionV>
                <wp:extent cx="6191250" cy="50228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502285"/>
                          <a:chOff x="5168" y="13948"/>
                          <a:chExt cx="9750" cy="79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48"/>
                            <a:ext cx="1625" cy="694"/>
                            <a:chOff x="1630" y="13948"/>
                            <a:chExt cx="1625" cy="694"/>
                          </a:xfrm>
                        </wpg:grpSpPr>
                        <wps:wsp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7" name="文本框 55"/>
                          <wps:cNvSpPr txBox="1"/>
                          <wps:spPr>
                            <a:xfrm>
                              <a:off x="1729" y="13948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C00DF72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技能证书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0888EB10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60"/>
                            <a:ext cx="1616" cy="694"/>
                            <a:chOff x="6631" y="13960"/>
                            <a:chExt cx="1616" cy="694"/>
                          </a:xfrm>
                        </wpg:grpSpPr>
                        <wps:wsp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" name="文本框 62"/>
                          <wps:cNvSpPr txBox="1"/>
                          <wps:spPr>
                            <a:xfrm>
                              <a:off x="6721" y="13960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D4C0968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获得荣誉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7911AB67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8DF33B" id="组合 37" o:spid="_x0000_s1037" style="position:absolute;left:0;text-align:left;margin-left:-25.1pt;margin-top:451.55pt;width:487.5pt;height:39.55pt;z-index:251664384" coordorigin="5168,13948" coordsize="9750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">
                <v:group id="组合 33" o:spid="_x0000_s1038" style="position:absolute;left:5170;top:13948;width:1625;height:694" coordorigin="1630,13948" coordsize="1625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oundrect id="自选图形 60" o:spid="_x0000_s1039" style="position:absolute;left:1630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" fillcolor="#466797" stroked="f"/>
                  <v:shape id="文本框 55" o:spid="_x0000_s1040" type="#_x0000_t202" style="position:absolute;left:1729;top:13948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3C00DF72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技能证书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0888EB10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6" o:spid="_x0000_s1041" type="#_x0000_t32" style="position:absolute;left:5168;top:14739;width:97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" strokecolor="#466797"/>
                <v:group id="组合 34" o:spid="_x0000_s1042" style="position:absolute;left:10171;top:13960;width:1616;height:694" coordorigin="6631,13960" coordsize="1616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oundrect id="自选图形 61" o:spid="_x0000_s1043" style="position:absolute;left:6631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" fillcolor="#466797" stroked="f"/>
                  <v:shape id="文本框 62" o:spid="_x0000_s1044" type="#_x0000_t202" style="position:absolute;left:6721;top:13960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4D4C0968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获得荣誉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7911AB67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7374E06E" wp14:editId="65D2D724">
                <wp:simplePos x="0" y="0"/>
                <wp:positionH relativeFrom="column">
                  <wp:posOffset>-800100</wp:posOffset>
                </wp:positionH>
                <wp:positionV relativeFrom="paragraph">
                  <wp:posOffset>-906780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98FA872" id="矩形 6" o:spid="_x0000_s1026" style="position:absolute;left:0;text-align:left;margin-left:-63pt;margin-top:-71.4pt;width:570.75pt;height:846.7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" fillcolor="#fafafa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4947198" wp14:editId="2DD6B52D">
                <wp:simplePos x="0" y="0"/>
                <wp:positionH relativeFrom="column">
                  <wp:posOffset>-318770</wp:posOffset>
                </wp:positionH>
                <wp:positionV relativeFrom="paragraph">
                  <wp:posOffset>2440305</wp:posOffset>
                </wp:positionV>
                <wp:extent cx="6174740" cy="4762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6250"/>
                          <a:chOff x="1609" y="5566"/>
                          <a:chExt cx="9724" cy="750"/>
                        </a:xfrm>
                      </wpg:grpSpPr>
                      <wps:wsp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66"/>
                            <a:ext cx="1631" cy="644"/>
                            <a:chOff x="1616" y="5566"/>
                            <a:chExt cx="1631" cy="644"/>
                          </a:xfrm>
                        </wpg:grpSpPr>
                        <wps:wsp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4" name="文本框 21"/>
                          <wps:cNvSpPr txBox="1"/>
                          <wps:spPr>
                            <a:xfrm>
                              <a:off x="1699" y="5566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8E0E03C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实习实践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947198" id="组合 58" o:spid="_x0000_s1045" style="position:absolute;left:0;text-align:left;margin-left:-25.1pt;margin-top:192.15pt;width:486.2pt;height:37.5pt;z-index:251653120" coordorigin="1609,5566" coordsize="9724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">
                <v:line id="直线 19" o:spid="_x0000_s1046" style="position:absolute;flip:y;visibility:visible;mso-wrap-style:square" from="1609,6316" to="11334,6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" strokecolor="#466797"/>
                <v:group id="组合 57" o:spid="_x0000_s1047" style="position:absolute;left:1616;top:5566;width:1631;height:644" coordorigin="1616,5566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oundrect id="自选图形 20" o:spid="_x0000_s1048" style="position:absolute;left:1616;top:5759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" fillcolor="#466797" stroked="f"/>
                  <v:shape id="文本框 21" o:spid="_x0000_s1049" type="#_x0000_t202" style="position:absolute;left:1699;top:5566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58E0E03C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实习实践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F15AD6" wp14:editId="66369543">
                <wp:simplePos x="0" y="0"/>
                <wp:positionH relativeFrom="column">
                  <wp:posOffset>-421640</wp:posOffset>
                </wp:positionH>
                <wp:positionV relativeFrom="paragraph">
                  <wp:posOffset>3009900</wp:posOffset>
                </wp:positionV>
                <wp:extent cx="6381115" cy="1254760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11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1D3AD03" w14:textId="7B34575A" w:rsidR="002B750C" w:rsidRDefault="006366AF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12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至今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              上海耳音文化发展有限公司            自媒体运营</w:t>
                            </w:r>
                          </w:p>
                          <w:p w14:paraId="50A11AEA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）的信息发布及维护；</w:t>
                            </w:r>
                          </w:p>
                          <w:p w14:paraId="4F926025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主要负责撰写软文，协助运营执行推广活动；</w:t>
                            </w:r>
                          </w:p>
                          <w:p w14:paraId="3D7F3CD0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活动参与量单条超过3,000人，获2,000次转发。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0F15AD6" id="矩形 9" o:spid="_x0000_s1050" style="position:absolute;left:0;text-align:left;margin-left:-33.2pt;margin-top:237pt;width:502.45pt;height:98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" filled="f" stroked="f">
                <v:textbox>
                  <w:txbxContent>
                    <w:p w14:paraId="21D3AD03" w14:textId="7B34575A" w:rsidR="002B750C" w:rsidRDefault="006366AF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12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至今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               上海耳音文化发展有限公司            自媒体运营</w:t>
                      </w:r>
                    </w:p>
                    <w:p w14:paraId="50A11AEA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）的信息发布及维护；</w:t>
                      </w:r>
                    </w:p>
                    <w:p w14:paraId="4F926025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主要负责撰写软文，协助运营执行推广活动；</w:t>
                      </w:r>
                    </w:p>
                    <w:p w14:paraId="3D7F3CD0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活动参与量单条超过3,000人，获2,000次转发。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7091D28" wp14:editId="13B05E00">
                <wp:simplePos x="0" y="0"/>
                <wp:positionH relativeFrom="column">
                  <wp:posOffset>-421640</wp:posOffset>
                </wp:positionH>
                <wp:positionV relativeFrom="paragraph">
                  <wp:posOffset>4193540</wp:posOffset>
                </wp:positionV>
                <wp:extent cx="6519545" cy="1497965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49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8B5CC4" w14:textId="1199F242" w:rsidR="002B750C" w:rsidRDefault="006366AF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院学生会编辑部                      部长</w:t>
                            </w:r>
                          </w:p>
                          <w:p w14:paraId="7D726F17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2A1CC5C9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 w14:paraId="2CDC7BC6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负责院刊的策划编辑工作，统筹小部分任务。</w:t>
                            </w:r>
                          </w:p>
                          <w:p w14:paraId="218526E9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完成领导布置的其他任务。</w:t>
                            </w:r>
                          </w:p>
                          <w:p w14:paraId="0C32732B" w14:textId="77777777" w:rsidR="002B750C" w:rsidRDefault="002B750C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7091D28" id="矩形 64" o:spid="_x0000_s1051" style="position:absolute;left:0;text-align:left;margin-left:-33.2pt;margin-top:330.2pt;width:513.35pt;height:117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" filled="f" stroked="f">
                <v:textbox>
                  <w:txbxContent>
                    <w:p w14:paraId="008B5CC4" w14:textId="1199F242" w:rsidR="002B750C" w:rsidRDefault="006366AF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院学生会编辑部                      部长</w:t>
                      </w:r>
                    </w:p>
                    <w:p w14:paraId="7D726F17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积极参与学生会的各项活动，领导其他干事一起参与各类学生活动的策划；</w:t>
                      </w:r>
                    </w:p>
                    <w:p w14:paraId="2A1CC5C9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 w14:paraId="2CDC7BC6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负责院刊的策划编辑工作，统筹小部分任务。</w:t>
                      </w:r>
                    </w:p>
                    <w:p w14:paraId="218526E9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完成领导布置的其他任务。</w:t>
                      </w:r>
                    </w:p>
                    <w:p w14:paraId="0C32732B" w14:textId="77777777" w:rsidR="002B750C" w:rsidRDefault="002B750C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012F100" wp14:editId="21B48663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73A35EF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教育背景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12F100" id="组合 60" o:spid="_x0000_s1052" style="position:absolute;left:0;text-align:left;margin-left:-25.1pt;margin-top:79.3pt;width:486.2pt;height:37.25pt;z-index:251657216" coordorigin="1609,3309" coordsize="9724,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">
                <v:line id="直线 18" o:spid="_x0000_s1053" style="position:absolute;flip:y;visibility:visible;mso-wrap-style:square" from="1609,4054" to="11334,4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" strokecolor="#466797"/>
                <v:group id="组合 59" o:spid="_x0000_s1054" style="position:absolute;left:1613;top:3309;width:1631;height:644" coordorigin="1613,3309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自选图形 23" o:spid="_x0000_s1055" style="position:absolute;left:1613;top:3502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" fillcolor="#466797" stroked="f"/>
                  <v:shape id="文本框 24" o:spid="_x0000_s1056" type="#_x0000_t202" style="position:absolute;left:1696;top:3309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673A35EF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教育背景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44155" wp14:editId="439B2AA7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96E21B1" w14:textId="77777777" w:rsidR="002B750C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年龄：26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岁</w:t>
                            </w:r>
                          </w:p>
                          <w:p w14:paraId="210F62E9" w14:textId="77777777" w:rsidR="002B750C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住址：北京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5944155" id="文本框 36" o:spid="_x0000_s1057" type="#_x0000_t202" style="position:absolute;left:0;text-align:left;margin-left:152.25pt;margin-top:13.05pt;width:113.25pt;height:6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" filled="f" stroked="f">
                <v:textbox>
                  <w:txbxContent>
                    <w:p w14:paraId="496E21B1" w14:textId="77777777" w:rsidR="002B750C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年龄：26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岁</w:t>
                      </w:r>
                    </w:p>
                    <w:p w14:paraId="210F62E9" w14:textId="77777777" w:rsidR="002B750C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住址：北京 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2C01B2A" wp14:editId="0EDEF393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173F386" id="矩形 3" o:spid="_x0000_s1026" style="position:absolute;left:0;text-align:left;margin-left:-93.65pt;margin-top:-75.9pt;width:30.65pt;height:846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" fillcolor="#466797" stroked="f"/>
            </w:pict>
          </mc:Fallback>
        </mc:AlternateContent>
      </w:r>
      <w:r>
        <w:rPr>
          <w:rFonts w:hint="eastAsia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3315A9" wp14:editId="34D2C445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</wp:posOffset>
                </wp:positionV>
                <wp:extent cx="2582545" cy="89027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B21BB8" w14:textId="77777777" w:rsidR="002B750C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电话：(+186)18600000000         </w:t>
                            </w:r>
                          </w:p>
                          <w:p w14:paraId="6EDE4CEA" w14:textId="6899B259" w:rsidR="002B750C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邮箱：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234567890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@</w:t>
                            </w:r>
                            <w:r w:rsidR="0094275A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A3315A9" id="文本框 40" o:spid="_x0000_s1058" type="#_x0000_t202" style="position:absolute;left:0;text-align:left;margin-left:287.25pt;margin-top:13.95pt;width:203.35pt;height:7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" filled="f" stroked="f">
                <v:textbox>
                  <w:txbxContent>
                    <w:p w14:paraId="7FB21BB8" w14:textId="77777777" w:rsidR="002B750C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电话：(+186)18600000000         </w:t>
                      </w:r>
                    </w:p>
                    <w:p w14:paraId="6EDE4CEA" w14:textId="6899B259" w:rsidR="002B750C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邮箱：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234567890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@</w:t>
                      </w:r>
                      <w:r w:rsidR="0094275A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B750C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D2E1"/>
    <w:multiLevelType w:val="singleLevel"/>
    <w:tmpl w:val="57F1D2E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abstractNum w:abstractNumId="1" w15:restartNumberingAfterBreak="0">
    <w:nsid w:val="57F69446"/>
    <w:multiLevelType w:val="singleLevel"/>
    <w:tmpl w:val="57F6944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num w:numId="1" w16cid:durableId="1002440492">
    <w:abstractNumId w:val="0"/>
  </w:num>
  <w:num w:numId="2" w16cid:durableId="614100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2401D52"/>
    <w:rsid w:val="00041F9E"/>
    <w:rsid w:val="001C47BD"/>
    <w:rsid w:val="00251E63"/>
    <w:rsid w:val="002B750C"/>
    <w:rsid w:val="002B78E2"/>
    <w:rsid w:val="003673AE"/>
    <w:rsid w:val="004F3DE3"/>
    <w:rsid w:val="00592115"/>
    <w:rsid w:val="0060148D"/>
    <w:rsid w:val="006366AF"/>
    <w:rsid w:val="0068212C"/>
    <w:rsid w:val="006E7E80"/>
    <w:rsid w:val="00780130"/>
    <w:rsid w:val="007916BC"/>
    <w:rsid w:val="007C2112"/>
    <w:rsid w:val="00802EC9"/>
    <w:rsid w:val="0081325B"/>
    <w:rsid w:val="00833991"/>
    <w:rsid w:val="00937838"/>
    <w:rsid w:val="0094275A"/>
    <w:rsid w:val="00AC5DAF"/>
    <w:rsid w:val="00BB3973"/>
    <w:rsid w:val="00C1483D"/>
    <w:rsid w:val="00D10703"/>
    <w:rsid w:val="00D77FFC"/>
    <w:rsid w:val="00DB1EB3"/>
    <w:rsid w:val="00E21B0A"/>
    <w:rsid w:val="00E8196B"/>
    <w:rsid w:val="00E8372E"/>
    <w:rsid w:val="00FA520C"/>
    <w:rsid w:val="00FC6034"/>
    <w:rsid w:val="00FE2A36"/>
    <w:rsid w:val="050701C2"/>
    <w:rsid w:val="05925983"/>
    <w:rsid w:val="062E2E51"/>
    <w:rsid w:val="18320A4C"/>
    <w:rsid w:val="1B2F6F40"/>
    <w:rsid w:val="1D2B032E"/>
    <w:rsid w:val="1E5B684D"/>
    <w:rsid w:val="1ED325B6"/>
    <w:rsid w:val="218D76F1"/>
    <w:rsid w:val="25781D74"/>
    <w:rsid w:val="2CC73098"/>
    <w:rsid w:val="3BF769C5"/>
    <w:rsid w:val="3FA11776"/>
    <w:rsid w:val="4A27264A"/>
    <w:rsid w:val="52401D52"/>
    <w:rsid w:val="56430491"/>
    <w:rsid w:val="588E017E"/>
    <w:rsid w:val="5BD9622F"/>
    <w:rsid w:val="5CA31E75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3AAA88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d">
    <w:name w:val="标题 字符"/>
    <w:basedOn w:val="a0"/>
    <w:link w:val="ac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a">
    <w:name w:val="副标题 字符"/>
    <w:basedOn w:val="a0"/>
    <w:link w:val="a9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2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11</cp:revision>
  <dcterms:created xsi:type="dcterms:W3CDTF">2017-07-14T06:19:00Z</dcterms:created>
  <dcterms:modified xsi:type="dcterms:W3CDTF">2025-05-11T09:07:00Z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