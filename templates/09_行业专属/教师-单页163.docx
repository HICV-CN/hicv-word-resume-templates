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1847" w14:textId="48128531" w:rsidR="00864BE7" w:rsidRDefault="00605EB4">
      <w:r>
        <w:rPr>
          <w:noProof/>
        </w:rPr>
        <w:drawing>
          <wp:anchor distT="0" distB="0" distL="114300" distR="114300" simplePos="0" relativeHeight="251668480" behindDoc="0" locked="0" layoutInCell="1" allowOverlap="1" wp14:anchorId="17227391" wp14:editId="71F1057F">
            <wp:simplePos x="0" y="0"/>
            <wp:positionH relativeFrom="margin">
              <wp:posOffset>-446649</wp:posOffset>
            </wp:positionH>
            <wp:positionV relativeFrom="page">
              <wp:posOffset>520505</wp:posOffset>
            </wp:positionV>
            <wp:extent cx="1238250" cy="1576705"/>
            <wp:effectExtent l="0" t="0" r="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8" b="220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5767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71B4705" wp14:editId="3C803B85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2D849" id="矩形 21" o:spid="_x0000_s1026" style="position:absolute;left:0;text-align:left;margin-left:-91.45pt;margin-top:-74.4pt;width:599.9pt;height:844.0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E7839B5" wp14:editId="098C95FA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741783D" w14:textId="783133F1" w:rsidR="00864BE7" w:rsidRDefault="00605EB4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</w:rPr>
                              <w:t xml:space="preserve">胡小豆     </w:t>
                            </w:r>
                          </w:p>
                          <w:p w14:paraId="35AE8C1C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839B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74.85pt;margin-top:102.75pt;width:178.5pt;height:59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" filled="f" stroked="f">
                <v:textbox style="mso-fit-shape-to-text:t">
                  <w:txbxContent>
                    <w:p w14:paraId="4741783D" w14:textId="783133F1" w:rsidR="00864BE7" w:rsidRDefault="00605EB4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48"/>
                          <w:szCs w:val="48"/>
                        </w:rPr>
                        <w:t xml:space="preserve">胡小豆     </w:t>
                      </w:r>
                    </w:p>
                    <w:p w14:paraId="35AE8C1C" w14:textId="77777777" w:rsidR="00864BE7" w:rsidRDefault="00D9422D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90708E6" wp14:editId="1DED47DB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0CB21D4" id="矩形 49" o:spid="_x0000_s1026" style="position:absolute;left:0;text-align:left;margin-left:-2.9pt;margin-top:603.25pt;width:77.65pt;height:5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EA7068" wp14:editId="66E70312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C2DA07B" id="矩形 50" o:spid="_x0000_s1026" style="position:absolute;left:0;text-align:left;margin-left:-2.9pt;margin-top:629.05pt;width:57.75pt;height:5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76DB9B5" wp14:editId="577A2B5F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364B12" id="矩形 51" o:spid="_x0000_s1026" style="position:absolute;left:0;text-align:left;margin-left:-2.9pt;margin-top:653.35pt;width:82.7pt;height: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DEB475" wp14:editId="6EBD90EB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033867" id="矩形 52" o:spid="_x0000_s1026" style="position:absolute;left:0;text-align:left;margin-left:-2.9pt;margin-top:678.4pt;width:69.55pt;height:5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6D6BD9" wp14:editId="75CF53FF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DE4CFA1" id="矩形 53" o:spid="_x0000_s1026" style="position:absolute;left:0;text-align:left;margin-left:-2.9pt;margin-top:702.7pt;width:74.05pt;height: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D65AB2" wp14:editId="13621849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F2F29" id="直接连接符 12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609.85pt" to="483.6pt,6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A7625" wp14:editId="04A34A2E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5BF72" id="直接连接符 11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448.8pt" to="483.6pt,4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6166EF" wp14:editId="3EB69659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573F9" id="直接连接符 8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151.8pt" to="483.6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DB29EA8" wp14:editId="487D9A6D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5051D" id="直接连接符 41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5pt,-9.2pt" to="483.6pt,-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9A2A22" wp14:editId="564F085B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57B94E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A2A22" id="矩形 45" o:spid="_x0000_s1027" style="position:absolute;left:0;text-align:left;margin-left:143.55pt;margin-top:-22.6pt;width:108.15pt;height:26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" filled="f" stroked="f">
                <v:textbox style="mso-fit-shape-to-text:t">
                  <w:txbxContent>
                    <w:p w14:paraId="6E57B94E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007921" wp14:editId="7A33BA4E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47B7FF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07921" id="矩形 46" o:spid="_x0000_s1028" style="position:absolute;left:0;text-align:left;margin-left:143.55pt;margin-top:434.45pt;width:109.9pt;height:26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" filled="f" stroked="f">
                <v:textbox style="mso-fit-shape-to-text:t">
                  <w:txbxContent>
                    <w:p w14:paraId="0747B7FF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7F41F1" wp14:editId="06117AEB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B0C99DC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F41F1" id="矩形 47" o:spid="_x0000_s1029" style="position:absolute;left:0;text-align:left;margin-left:143.55pt;margin-top:595.65pt;width:99.35pt;height:26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" filled="f" stroked="f">
                <v:textbox style="mso-fit-shape-to-text:t">
                  <w:txbxContent>
                    <w:p w14:paraId="3B0C99DC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A53DF8" wp14:editId="49474090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809D1D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53DF8" id="矩形 48" o:spid="_x0000_s1030" style="position:absolute;left:0;text-align:left;margin-left:143.55pt;margin-top:138.55pt;width:154.2pt;height:26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" filled="f" stroked="f">
                <v:textbox style="mso-fit-shape-to-text:t">
                  <w:txbxContent>
                    <w:p w14:paraId="15809D1D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4BC9D" wp14:editId="7844A6E0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27B567" id="同侧圆角矩形 32" o:spid="_x0000_s1026" style="position:absolute;left:0;text-align:left;margin-left:-19.1pt;margin-top:323.15pt;width:27.3pt;height:155.65pt;rotation:-9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" path="m173341,r,c269075,,346682,77607,346682,173341r,1803359l346682,1976700,,1976700r,l,173341c,77607,77607,,173341,xe" fillcolor="#448ad7" stroked="f" strokeweight="1pt">
                <v:stroke joinstyle="miter"/>
                <v:path arrowok="t" o:connecttype="custom" o:connectlocs="173341,0;173341,0;346682,173341;346682,1976700;346682,1976700;0,1976700;0,1976700;0,173341;173341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C2E964" wp14:editId="5C8091A5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12E5AA7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3" o:spid="_x0000_s1026" type="#_x0000_t6" style="position:absolute;left:0;text-align:left;margin-left:-83.3pt;margin-top:250.8pt;width:12pt;height:9.9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" fillcolor="#0b539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04B92" wp14:editId="483FF7B4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984582D" id="直角三角形 34" o:spid="_x0000_s1026" type="#_x0000_t6" style="position:absolute;left:0;text-align:left;margin-left:-83.3pt;margin-top:414.65pt;width:12pt;height:9.9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" fillcolor="#0b539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0EA229" wp14:editId="216FDCB5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9113186" id="直角三角形 35" o:spid="_x0000_s1026" type="#_x0000_t6" style="position:absolute;left:0;text-align:left;margin-left:-83.3pt;margin-top:565.05pt;width:12pt;height:9.9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" fillcolor="#0b539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72CF1D" wp14:editId="5E8070B0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17D01D9" id="同侧圆角矩形 36" o:spid="_x0000_s1026" style="position:absolute;left:0;text-align:left;margin-left:-19.1pt;margin-top:159.35pt;width:27.3pt;height:155.65pt;rotation:-9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" path="m173341,r,c269075,,346682,77607,346682,173341r,1803360l346682,1976701,,1976701r,l,173341c,77607,77607,,173341,xe" fillcolor="#448ad7" stroked="f" strokeweight="1pt">
                <v:stroke joinstyle="miter"/>
                <v:path arrowok="t" o:connecttype="custom" o:connectlocs="173341,0;173341,0;346682,173341;346682,1976701;346682,1976701;0,1976701;0,1976701;0,173341;173341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FF206" wp14:editId="61A47ABD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EDF3F8" id="同侧圆角矩形 37" o:spid="_x0000_s1026" style="position:absolute;left:0;text-align:left;margin-left:-19.1pt;margin-top:473.95pt;width:27.3pt;height:155.65pt;rotation:-9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" path="m173341,r,c269075,,346682,77607,346682,173341r,1803360l346682,1976701,,1976701r,l,173341c,77607,77607,,173341,xe" fillcolor="#448ad7" stroked="f" strokeweight="1pt">
                <v:stroke joinstyle="miter"/>
                <v:path arrowok="t" o:connecttype="custom" o:connectlocs="173341,0;173341,0;346682,173341;346682,1976701;346682,1976701;0,1976701;0,1976701;0,173341;173341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058517" wp14:editId="34CFC642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64FC4276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边形 38" o:spid="_x0000_s1026" type="#_x0000_t9" style="position:absolute;left:0;text-align:left;margin-left:-9.05pt;margin-top:387.35pt;width:93.4pt;height:27.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" adj="1578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F5920B" wp14:editId="64F06F15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725A51F" id="六边形 39" o:spid="_x0000_s1026" type="#_x0000_t9" style="position:absolute;left:0;text-align:left;margin-left:23.9pt;margin-top:223.5pt;width:60.4pt;height:27.3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" adj="2440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E27695" wp14:editId="68EC18EE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F5717CD" id="六边形 40" o:spid="_x0000_s1026" type="#_x0000_t9" style="position:absolute;left:0;text-align:left;margin-left:19.7pt;margin-top:538.1pt;width:64.6pt;height:27.3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" adj="2281" fillcolor="#448ad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44854464" wp14:editId="479D99AD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BD2035" id="矩形 3" o:spid="_x0000_s1026" style="position:absolute;left:0;text-align:left;margin-left:-70.9pt;margin-top:-1in;width:170.55pt;height:841.7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41D6A87" wp14:editId="778C6700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329CBE5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现居：湖北武汉    </w:t>
                            </w:r>
                          </w:p>
                          <w:p w14:paraId="257FFD5E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政治面貌：党员    </w:t>
                            </w:r>
                          </w:p>
                          <w:p w14:paraId="3A27BC37" w14:textId="3B3F8E9B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BA072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216C653F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D6A87" id="文本框 9" o:spid="_x0000_s1031" type="#_x0000_t202" style="position:absolute;left:0;text-align:left;margin-left:-47pt;margin-top:261.25pt;width:154.7pt;height:107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" filled="f" stroked="f">
                <v:textbox style="mso-fit-shape-to-text:t">
                  <w:txbxContent>
                    <w:p w14:paraId="7329CBE5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现居：湖北武汉    </w:t>
                      </w:r>
                    </w:p>
                    <w:p w14:paraId="257FFD5E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政治面貌：党员    </w:t>
                      </w:r>
                    </w:p>
                    <w:p w14:paraId="3A27BC37" w14:textId="3B3F8E9B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BA072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216C653F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0586069" wp14:editId="39778E43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88D2AE" w14:textId="0BFA0D5B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电话：180</w:t>
                            </w:r>
                            <w:r w:rsidR="00396687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000000</w:t>
                            </w:r>
                          </w:p>
                          <w:p w14:paraId="0807328F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邮箱：99999@qq.com</w:t>
                            </w:r>
                          </w:p>
                          <w:p w14:paraId="172B4728" w14:textId="0B6440CA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微信：</w:t>
                            </w:r>
                            <w:r w:rsidR="003D1BD2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xxxx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86069" id="文本框 10" o:spid="_x0000_s1032" type="#_x0000_t202" style="position:absolute;left:0;text-align:left;margin-left:-47pt;margin-top:425.05pt;width:149.6pt;height:82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" filled="f" stroked="f">
                <v:textbox style="mso-fit-shape-to-text:t">
                  <w:txbxContent>
                    <w:p w14:paraId="5C88D2AE" w14:textId="0BFA0D5B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电话：180</w:t>
                      </w:r>
                      <w:r w:rsidR="00396687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000000</w:t>
                      </w:r>
                    </w:p>
                    <w:p w14:paraId="0807328F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邮箱：99999@qq.com</w:t>
                      </w:r>
                    </w:p>
                    <w:p w14:paraId="172B4728" w14:textId="0B6440CA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微信：</w:t>
                      </w:r>
                      <w:r w:rsidR="003D1BD2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996C51" wp14:editId="2ADD404F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727AAB0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 w14:paraId="27CC012C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 w14:paraId="5855C9A7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 w14:paraId="6E25EF3F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 w14:paraId="40582D16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96C51" id="文本框 17" o:spid="_x0000_s1033" type="#_x0000_t202" style="position:absolute;left:0;text-align:left;margin-left:-51.05pt;margin-top:584.75pt;width:48.2pt;height:132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" filled="f" stroked="f">
                <v:textbox style="mso-fit-shape-to-text:t">
                  <w:txbxContent>
                    <w:p w14:paraId="5727AAB0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 w14:paraId="27CC012C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 w14:paraId="5855C9A7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 w14:paraId="6E25EF3F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 w14:paraId="40582D16" w14:textId="77777777" w:rsidR="00864BE7" w:rsidRDefault="00D9422D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4F8EB39" wp14:editId="5C6498FC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1F0181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语言类：大学英语六级证书，普通话二甲资格证 </w:t>
                            </w:r>
                          </w:p>
                          <w:p w14:paraId="4B8959CD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软件类：熟练掌握PS、PR、AU软件以及Office办公软件   </w:t>
                            </w:r>
                          </w:p>
                          <w:p w14:paraId="6F46E031" w14:textId="6EBD89A9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荣誉类：华南大学三等奖学金、华南大学</w:t>
                            </w:r>
                            <w:r w:rsidR="00BA072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BA072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年度优秀团员</w:t>
                            </w:r>
                          </w:p>
                          <w:p w14:paraId="0D13A606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8EB39" id="矩形 9" o:spid="_x0000_s1034" style="position:absolute;left:0;text-align:left;margin-left:141.9pt;margin-top:470.6pt;width:354.5pt;height:83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" filled="f" stroked="f">
                <v:textbox style="mso-fit-shape-to-text:t">
                  <w:txbxContent>
                    <w:p w14:paraId="071F0181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语言类：大学英语六级证书，普通话二甲资格证 </w:t>
                      </w:r>
                    </w:p>
                    <w:p w14:paraId="4B8959CD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软件类：熟练掌握PS、PR、AU软件以及Office办公软件   </w:t>
                      </w:r>
                    </w:p>
                    <w:p w14:paraId="6F46E031" w14:textId="6EBD89A9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荣誉类：华南大学三等奖学金、华南大学</w:t>
                      </w:r>
                      <w:r w:rsidR="00BA072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BA072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年度优秀团员</w:t>
                      </w:r>
                    </w:p>
                    <w:p w14:paraId="0D13A606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4DECFE" wp14:editId="3A897FE6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4E75CC6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作为一位的职场新人，我以积极主动的工作态度来迎接工作。</w:t>
                            </w:r>
                          </w:p>
                          <w:p w14:paraId="0ADED4DA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团队配合能力：善于沟通，具备一定的活动策划和组织协调能力。</w:t>
                            </w:r>
                          </w:p>
                          <w:p w14:paraId="21985629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工作态度评价：良好的心态和责任感，吃苦耐劳，擅于管理时间。</w:t>
                            </w:r>
                          </w:p>
                          <w:p w14:paraId="6C2E27C0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DECFE" id="矩形 10" o:spid="_x0000_s1035" style="position:absolute;left:0;text-align:left;margin-left:141.9pt;margin-top:632.15pt;width:344.55pt;height:83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" filled="f" stroked="f">
                <v:textbox style="mso-fit-shape-to-text:t">
                  <w:txbxContent>
                    <w:p w14:paraId="14E75CC6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作为一位的职场新人，我以积极主动的工作态度来迎接工作。</w:t>
                      </w:r>
                    </w:p>
                    <w:p w14:paraId="0ADED4DA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团队配合能力：善于沟通，具备一定的活动策划和组织协调能力。</w:t>
                      </w:r>
                    </w:p>
                    <w:p w14:paraId="21985629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工作态度评价：良好的心态和责任感，吃苦耐劳，擅于管理时间。</w:t>
                      </w:r>
                    </w:p>
                    <w:p w14:paraId="6C2E27C0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FC7A2A" wp14:editId="3BE76E68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8257B2C" id="椭圆 13" o:spid="_x0000_s1026" style="position:absolute;left:0;text-align:left;margin-left:116.05pt;margin-top:-20.65pt;width:25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835AC2" wp14:editId="223D8930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6D8857C" id="椭圆 14" o:spid="_x0000_s1026" style="position:absolute;left:0;text-align:left;margin-left:115.95pt;margin-top:596.05pt;width:25pt;height: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AsjEErgAAAA&#10;DQ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C4BF92" wp14:editId="6FF6024D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5ED9265" id="椭圆 15" o:spid="_x0000_s1026" style="position:absolute;left:0;text-align:left;margin-left:115.95pt;margin-top:435.15pt;width:25pt;height: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EjO1GjgAAAA&#10;Cw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C34200" wp14:editId="1CC7E7EC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0A1DE9EA" id="椭圆 16" o:spid="_x0000_s1026" style="position:absolute;left:0;text-align:left;margin-left:115.8pt;margin-top:139pt;width:25pt;height: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AwYxDbgAAAA&#10;Cw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190E1E" wp14:editId="283F7662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w14:anchorId="3F322D4A" id="Freeform 142" o:spid="_x0000_s1026" style="position:absolute;left:0;text-align:left;margin-left:119.55pt;margin-top:-13.7pt;width:17.95pt;height:12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D4D25" wp14:editId="0475391F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312F5" id="KSO_Shape" o:spid="_x0000_s1026" style="position:absolute;left:0;text-align:left;margin-left:122.25pt;margin-top:600.65pt;width:12.5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NNpi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7969,88084;60881,94766;60183,98684;59377,103379;60934,108370;87133,158495;83590,107324;84583,102226;83509,98040;86516,94337;98918,87494;110272,88111;118621,96349;125815,105580;131827,115830;136498,127288;139827,139980;141679,154014;135827,164399;117225,172368;97710,177493;77577,179694;56264,178728;35192,174354;15032,166706;0,158173;1450,143281;4456,129891;8912,117870;14710,107163;21770,97691;29984,89292;40346,81188;78475,484;87466,2928;95598,7227;102549,13110;108051,20310;111942,28638;113955,37853;113714,48492;110600,59130;104991,68425;97235,75921;86339,81831;78985,83765;71041,84303;62157,83148;53999,80219;46672,75760;40043,69500;34621,61440;31186,52226;29925,42151;30998,32614;34111,23910;38942,16146;45276,9618;52898,4621;61567,1316;70960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D01FA" wp14:editId="13E191A4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681E" id="KSO_Shape" o:spid="_x0000_s1026" style="position:absolute;left:0;text-align:left;margin-left:121.7pt;margin-top:145.1pt;width:13.05pt;height:1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0,229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fillcolor="window" stroked="f">
                <v:path arrowok="t" o:connecttype="custom" o:connectlocs="63592,93264;64749,131305;62663,134426;34011,134622;31615,131697;32446,93558;84131,65010;112410,66480;113241,131698;110879,134622;82209,134426;80124,131306;81280,66170;157754,32448;161097,34228;161619,132091;158961,134737;130312,134247;128534,130883;130002,33362;105427,2742;107515,3477;108819,5226;110842,36647;108232,39098;105019,38559;103470,36255;97077,25716;87405,36533;72694,48199;60038,54948;49128,58869;37678,61385;29083,62072;26931,60372;26572,57219;29165,54702;38559,53444;48932,50879;58766,47088;71227,39931;84339,28706;92314,19229;78240,20438;75141,18641;74896,14997;104090,2905;9240,245;12358,1943;14333,4865;158418,150648;161879,151709;164361,154190;165422,157667;164720,161242;162467,163952;159169,165356;5191,165112;2139,163267;327,160247;65,6285;1453,2987;4163,751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CEE6F" wp14:editId="5273F875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7791FAF2" id="KSO_Shape" o:spid="_x0000_s1026" style="position:absolute;left:0;text-align:left;margin-left:120.75pt;margin-top:440.6pt;width:16.3pt;height:1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0F7C11" wp14:editId="5B1770AA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39373F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7C11" id="文本框 23" o:spid="_x0000_s1036" type="#_x0000_t202" style="position:absolute;left:0;text-align:left;margin-left:-40pt;margin-top:225pt;width:119.85pt;height:2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" filled="f" stroked="f">
                <v:textbox style="mso-fit-shape-to-text:t">
                  <w:txbxContent>
                    <w:p w14:paraId="4839373F" w14:textId="77777777" w:rsidR="00864BE7" w:rsidRDefault="00D9422D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4A1774" wp14:editId="0E7293FC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EA4CCA5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A1774" id="文本框 24" o:spid="_x0000_s1037" type="#_x0000_t202" style="position:absolute;left:0;text-align:left;margin-left:-40pt;margin-top:388.75pt;width:119.85pt;height:2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" filled="f" stroked="f">
                <v:textbox style="mso-fit-shape-to-text:t">
                  <w:txbxContent>
                    <w:p w14:paraId="3EA4CCA5" w14:textId="77777777" w:rsidR="00864BE7" w:rsidRDefault="00D9422D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A3F207" wp14:editId="1888DB53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EB3A19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F207" id="文本框 25" o:spid="_x0000_s1038" type="#_x0000_t202" style="position:absolute;left:0;text-align:left;margin-left:-40pt;margin-top:539.9pt;width:119.85pt;height:2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" filled="f" stroked="f">
                <v:textbox style="mso-fit-shape-to-text:t">
                  <w:txbxContent>
                    <w:p w14:paraId="19EB3A19" w14:textId="77777777" w:rsidR="00864BE7" w:rsidRDefault="00D9422D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52BE64" wp14:editId="625EE7DB">
                <wp:simplePos x="0" y="0"/>
                <wp:positionH relativeFrom="column">
                  <wp:posOffset>1790065</wp:posOffset>
                </wp:positionH>
                <wp:positionV relativeFrom="paragraph">
                  <wp:posOffset>179705</wp:posOffset>
                </wp:positionV>
                <wp:extent cx="4481830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8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C47BF94" w14:textId="4DC516AF" w:rsidR="00864BE7" w:rsidRDefault="00BA072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.07           北京语言大学          汉语文学专业                   </w:t>
                            </w:r>
                          </w:p>
                          <w:p w14:paraId="578D5147" w14:textId="77777777" w:rsidR="00864BE7" w:rsidRDefault="00D9422D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</w:t>
                            </w:r>
                          </w:p>
                          <w:p w14:paraId="6373F9B1" w14:textId="77777777" w:rsidR="00864BE7" w:rsidRDefault="00D9422D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语言学概论、现代汉语、古代汉语、文字、声韵学、训诂学、中国古代文学、中国现代文学、中国当代文学、外国文学、文学概论、中国文化概论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2BE64" id="矩形 29" o:spid="_x0000_s1039" style="position:absolute;left:0;text-align:left;margin-left:140.95pt;margin-top:14.15pt;width:352.9pt;height:8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" filled="f" stroked="f">
                <v:textbox style="mso-fit-shape-to-text:t">
                  <w:txbxContent>
                    <w:p w14:paraId="2C47BF94" w14:textId="4DC516AF" w:rsidR="00864BE7" w:rsidRDefault="00BA072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.07           北京语言大学          汉语文学专业                   </w:t>
                      </w:r>
                    </w:p>
                    <w:p w14:paraId="578D5147" w14:textId="77777777" w:rsidR="00864BE7" w:rsidRDefault="00D9422D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</w:t>
                      </w:r>
                    </w:p>
                    <w:p w14:paraId="6373F9B1" w14:textId="77777777" w:rsidR="00864BE7" w:rsidRDefault="00D9422D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F19B1E" wp14:editId="68D8B094">
                <wp:simplePos x="0" y="0"/>
                <wp:positionH relativeFrom="column">
                  <wp:posOffset>1790065</wp:posOffset>
                </wp:positionH>
                <wp:positionV relativeFrom="paragraph">
                  <wp:posOffset>2228215</wp:posOffset>
                </wp:positionV>
                <wp:extent cx="4735195" cy="274574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E388418" w14:textId="6F3EAB8D" w:rsidR="00864BE7" w:rsidRDefault="00BA0728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.09      深圳南山区向阳国际中学      实习语文教师</w:t>
                            </w:r>
                          </w:p>
                          <w:p w14:paraId="693059AB" w14:textId="77777777" w:rsidR="00864BE7" w:rsidRDefault="00D9422D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7EECE3DD" w14:textId="77777777" w:rsidR="00864BE7" w:rsidRDefault="00D9422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协助语文老师完成日常授课活动，并定期检查辅导学生作业</w:t>
                            </w:r>
                          </w:p>
                          <w:p w14:paraId="60EE80F5" w14:textId="77777777" w:rsidR="00864BE7" w:rsidRDefault="00D9422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融入学生团里，近距离了解学生所需，并在教学中改进方式方法</w:t>
                            </w:r>
                          </w:p>
                          <w:p w14:paraId="38D61198" w14:textId="77777777" w:rsidR="00864BE7" w:rsidRDefault="00D9422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实习期间多次获得专业教师赞扬和学生们的认可</w:t>
                            </w:r>
                          </w:p>
                          <w:p w14:paraId="076DBEDA" w14:textId="77777777" w:rsidR="00864BE7" w:rsidRDefault="00864BE7">
                            <w:pPr>
                              <w:spacing w:line="380" w:lineRule="exact"/>
                              <w:ind w:left="360"/>
                            </w:pPr>
                          </w:p>
                          <w:p w14:paraId="183F6161" w14:textId="2CF0B9C2" w:rsidR="00864BE7" w:rsidRDefault="00BA0728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.09      深圳南山区向阳国际中学   </w:t>
                            </w:r>
                            <w:r w:rsidR="00D9422D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94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 w14:paraId="528771D9" w14:textId="77777777" w:rsidR="00864BE7" w:rsidRDefault="00D9422D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 w14:paraId="312760BC" w14:textId="77777777" w:rsidR="00864BE7" w:rsidRDefault="00D9422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负责高一学生日常授课，辅导学生作业，组织学生互帮互助解决难题</w:t>
                            </w:r>
                          </w:p>
                          <w:p w14:paraId="4EB6CA0A" w14:textId="77777777" w:rsidR="00864BE7" w:rsidRDefault="00D9422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融入学生团体，了解学生的学习情况及状况，选择适合的教学方法</w:t>
                            </w:r>
                          </w:p>
                          <w:p w14:paraId="5571AEE2" w14:textId="77777777" w:rsidR="00864BE7" w:rsidRDefault="00D9422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="42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与参与两次月考出卷、改卷，与课题组老师讨论年级教学问题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19B1E" id="矩形 30" o:spid="_x0000_s1040" style="position:absolute;left:0;text-align:left;margin-left:140.95pt;margin-top:175.45pt;width:372.85pt;height:216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" filled="f" stroked="f">
                <v:textbox style="mso-fit-shape-to-text:t">
                  <w:txbxContent>
                    <w:p w14:paraId="4E388418" w14:textId="6F3EAB8D" w:rsidR="00864BE7" w:rsidRDefault="00BA0728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.09      深圳南山区向阳国际中学      实习语文教师</w:t>
                      </w:r>
                    </w:p>
                    <w:p w14:paraId="693059AB" w14:textId="77777777" w:rsidR="00864BE7" w:rsidRDefault="00D9422D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7EECE3DD" w14:textId="77777777" w:rsidR="00864BE7" w:rsidRDefault="00D9422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协助语文老师完成日常授课活动，并定期检查辅导学生作业</w:t>
                      </w:r>
                    </w:p>
                    <w:p w14:paraId="60EE80F5" w14:textId="77777777" w:rsidR="00864BE7" w:rsidRDefault="00D9422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融入学生团里，近距离了解学生所需，并在教学中改进方式方法</w:t>
                      </w:r>
                    </w:p>
                    <w:p w14:paraId="38D61198" w14:textId="77777777" w:rsidR="00864BE7" w:rsidRDefault="00D9422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实习期间多次获得专业教师赞扬和学生们的认可</w:t>
                      </w:r>
                    </w:p>
                    <w:p w14:paraId="076DBEDA" w14:textId="77777777" w:rsidR="00864BE7" w:rsidRDefault="00864BE7">
                      <w:pPr>
                        <w:spacing w:line="380" w:lineRule="exact"/>
                        <w:ind w:left="360"/>
                      </w:pPr>
                    </w:p>
                    <w:p w14:paraId="183F6161" w14:textId="2CF0B9C2" w:rsidR="00864BE7" w:rsidRDefault="00BA0728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.09      深圳南山区向阳国际中学   </w:t>
                      </w:r>
                      <w:r w:rsidR="00D9422D">
                        <w:rPr>
                          <w:rFonts w:ascii="微软雅黑" w:eastAsia="微软雅黑" w:hAnsi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D94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 w14:paraId="528771D9" w14:textId="77777777" w:rsidR="00864BE7" w:rsidRDefault="00D9422D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 w14:paraId="312760BC" w14:textId="77777777" w:rsidR="00864BE7" w:rsidRDefault="00D9422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负责高一学生日常授课，辅导学生作业，组织学生互帮互助解决难题</w:t>
                      </w:r>
                    </w:p>
                    <w:p w14:paraId="4EB6CA0A" w14:textId="77777777" w:rsidR="00864BE7" w:rsidRDefault="00D9422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融入学生团体，了解学生的学习情况及状况，选择适合的教学方法</w:t>
                      </w:r>
                    </w:p>
                    <w:p w14:paraId="5571AEE2" w14:textId="77777777" w:rsidR="00864BE7" w:rsidRDefault="00D9422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="42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864BE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61328" w14:textId="77777777" w:rsidR="002351A6" w:rsidRDefault="002351A6" w:rsidP="00D9422D">
      <w:r>
        <w:separator/>
      </w:r>
    </w:p>
  </w:endnote>
  <w:endnote w:type="continuationSeparator" w:id="0">
    <w:p w14:paraId="3DA9DCF4" w14:textId="77777777" w:rsidR="002351A6" w:rsidRDefault="002351A6" w:rsidP="00D94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E3B4D" w14:textId="77777777" w:rsidR="002351A6" w:rsidRDefault="002351A6" w:rsidP="00D9422D">
      <w:r>
        <w:separator/>
      </w:r>
    </w:p>
  </w:footnote>
  <w:footnote w:type="continuationSeparator" w:id="0">
    <w:p w14:paraId="3B463597" w14:textId="77777777" w:rsidR="002351A6" w:rsidRDefault="002351A6" w:rsidP="00D942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770"/>
    <w:multiLevelType w:val="singleLevel"/>
    <w:tmpl w:val="595E377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3150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563574"/>
    <w:rsid w:val="002351A6"/>
    <w:rsid w:val="00366ABA"/>
    <w:rsid w:val="00396687"/>
    <w:rsid w:val="003D1BD2"/>
    <w:rsid w:val="00605EB4"/>
    <w:rsid w:val="008541DF"/>
    <w:rsid w:val="00864BE7"/>
    <w:rsid w:val="008E55C3"/>
    <w:rsid w:val="00A048B4"/>
    <w:rsid w:val="00A864F0"/>
    <w:rsid w:val="00BA0728"/>
    <w:rsid w:val="00CC672D"/>
    <w:rsid w:val="00D4779F"/>
    <w:rsid w:val="00D9422D"/>
    <w:rsid w:val="00F95C58"/>
    <w:rsid w:val="00FE376C"/>
    <w:rsid w:val="01A7107A"/>
    <w:rsid w:val="04C74577"/>
    <w:rsid w:val="0E665223"/>
    <w:rsid w:val="11E11DAB"/>
    <w:rsid w:val="13847596"/>
    <w:rsid w:val="13BF0CA9"/>
    <w:rsid w:val="1E7235BA"/>
    <w:rsid w:val="26411B71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AEB57E"/>
  <w15:docId w15:val="{96CC23E7-58B7-4F69-91D7-AA45DFC3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942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22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2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2017-07-06T08:02:00Z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