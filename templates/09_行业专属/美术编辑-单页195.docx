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EB2866" w14:textId="754D826E" w:rsidR="0024461C" w:rsidRDefault="00E85880">
      <w:r>
        <w:rPr>
          <w:noProof/>
        </w:rPr>
        <w:drawing>
          <wp:anchor distT="0" distB="0" distL="114300" distR="114300" simplePos="0" relativeHeight="251666944" behindDoc="0" locked="0" layoutInCell="1" allowOverlap="1" wp14:anchorId="27F4BADE" wp14:editId="51EEEE2C">
            <wp:simplePos x="0" y="0"/>
            <wp:positionH relativeFrom="column">
              <wp:posOffset>2069416</wp:posOffset>
            </wp:positionH>
            <wp:positionV relativeFrom="page">
              <wp:posOffset>462182</wp:posOffset>
            </wp:positionV>
            <wp:extent cx="1141730" cy="1139190"/>
            <wp:effectExtent l="19050" t="19050" r="20320" b="22860"/>
            <wp:wrapNone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54" b="12554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39190"/>
                    </a:xfrm>
                    <a:prstGeom prst="ellipse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8799E4E" wp14:editId="7CBAFA96">
                <wp:simplePos x="0" y="0"/>
                <wp:positionH relativeFrom="column">
                  <wp:posOffset>3717925</wp:posOffset>
                </wp:positionH>
                <wp:positionV relativeFrom="paragraph">
                  <wp:posOffset>7098030</wp:posOffset>
                </wp:positionV>
                <wp:extent cx="1634490" cy="635"/>
                <wp:effectExtent l="0" t="25400" r="3810" b="31115"/>
                <wp:wrapNone/>
                <wp:docPr id="1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8012430"/>
                          <a:ext cx="163449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CD118" id="直线 46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58.9pt" to="421.45pt,5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2C4E0B" wp14:editId="3ABAD815">
                <wp:simplePos x="0" y="0"/>
                <wp:positionH relativeFrom="column">
                  <wp:posOffset>3717290</wp:posOffset>
                </wp:positionH>
                <wp:positionV relativeFrom="paragraph">
                  <wp:posOffset>7096760</wp:posOffset>
                </wp:positionV>
                <wp:extent cx="2134870" cy="635"/>
                <wp:effectExtent l="0" t="25400" r="17780" b="31115"/>
                <wp:wrapNone/>
                <wp:docPr id="1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801116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FDD43" id="直线 46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58.8pt" to="460.8pt,5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D008089" wp14:editId="074FD89F">
                <wp:simplePos x="0" y="0"/>
                <wp:positionH relativeFrom="column">
                  <wp:posOffset>3717925</wp:posOffset>
                </wp:positionH>
                <wp:positionV relativeFrom="paragraph">
                  <wp:posOffset>6789420</wp:posOffset>
                </wp:positionV>
                <wp:extent cx="1475740" cy="635"/>
                <wp:effectExtent l="0" t="25400" r="10160" b="31115"/>
                <wp:wrapNone/>
                <wp:docPr id="1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7703820"/>
                          <a:ext cx="147574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35A7A" id="直线 4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34.6pt" to="408.95pt,5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35FEDE" wp14:editId="3B7F397B">
                <wp:simplePos x="0" y="0"/>
                <wp:positionH relativeFrom="column">
                  <wp:posOffset>3717290</wp:posOffset>
                </wp:positionH>
                <wp:positionV relativeFrom="paragraph">
                  <wp:posOffset>6795135</wp:posOffset>
                </wp:positionV>
                <wp:extent cx="2134870" cy="635"/>
                <wp:effectExtent l="0" t="25400" r="17780" b="31115"/>
                <wp:wrapNone/>
                <wp:docPr id="13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70953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37913" id="直线 46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35.05pt" to="460.8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CCEB51" wp14:editId="426C4EC7">
                <wp:simplePos x="0" y="0"/>
                <wp:positionH relativeFrom="column">
                  <wp:posOffset>3718560</wp:posOffset>
                </wp:positionH>
                <wp:positionV relativeFrom="paragraph">
                  <wp:posOffset>6487160</wp:posOffset>
                </wp:positionV>
                <wp:extent cx="1943735" cy="635"/>
                <wp:effectExtent l="0" t="25400" r="18415" b="31115"/>
                <wp:wrapNone/>
                <wp:docPr id="13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401560"/>
                          <a:ext cx="1943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F03A2" id="直线 46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510.8pt" to="445.85pt,5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01705A7" wp14:editId="1E40BDF3">
                <wp:simplePos x="0" y="0"/>
                <wp:positionH relativeFrom="column">
                  <wp:posOffset>3717290</wp:posOffset>
                </wp:positionH>
                <wp:positionV relativeFrom="paragraph">
                  <wp:posOffset>6485890</wp:posOffset>
                </wp:positionV>
                <wp:extent cx="2134870" cy="635"/>
                <wp:effectExtent l="0" t="25400" r="17780" b="31115"/>
                <wp:wrapNone/>
                <wp:docPr id="13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40029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E4024" id="直线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10.7pt" to="460.8pt,5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4C3C46E" wp14:editId="55538FCB">
                <wp:simplePos x="0" y="0"/>
                <wp:positionH relativeFrom="column">
                  <wp:posOffset>3718560</wp:posOffset>
                </wp:positionH>
                <wp:positionV relativeFrom="paragraph">
                  <wp:posOffset>6193790</wp:posOffset>
                </wp:positionV>
                <wp:extent cx="1689735" cy="635"/>
                <wp:effectExtent l="0" t="25400" r="5715" b="31115"/>
                <wp:wrapNone/>
                <wp:docPr id="13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108190"/>
                          <a:ext cx="1689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133CC" id="直线 46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487.7pt" to="425.85pt,4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1C044CD" wp14:editId="481C2F15">
                <wp:simplePos x="0" y="0"/>
                <wp:positionH relativeFrom="column">
                  <wp:posOffset>3717290</wp:posOffset>
                </wp:positionH>
                <wp:positionV relativeFrom="paragraph">
                  <wp:posOffset>6192520</wp:posOffset>
                </wp:positionV>
                <wp:extent cx="2134870" cy="635"/>
                <wp:effectExtent l="0" t="25400" r="17780" b="31115"/>
                <wp:wrapNone/>
                <wp:docPr id="13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10692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0FACF" id="直线 46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87.6pt" to="460.8pt,4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4724D3" wp14:editId="505CAE95">
                <wp:simplePos x="0" y="0"/>
                <wp:positionH relativeFrom="column">
                  <wp:posOffset>3717925</wp:posOffset>
                </wp:positionH>
                <wp:positionV relativeFrom="paragraph">
                  <wp:posOffset>5891530</wp:posOffset>
                </wp:positionV>
                <wp:extent cx="1864360" cy="635"/>
                <wp:effectExtent l="0" t="25400" r="2540" b="31115"/>
                <wp:wrapNone/>
                <wp:docPr id="12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6805930"/>
                          <a:ext cx="186436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6DE69" id="直线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463.9pt" to="439.55pt,4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" strokecolor="#b6d7c2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EA274C1" wp14:editId="0965D5CD">
                <wp:simplePos x="0" y="0"/>
                <wp:positionH relativeFrom="column">
                  <wp:posOffset>3717290</wp:posOffset>
                </wp:positionH>
                <wp:positionV relativeFrom="paragraph">
                  <wp:posOffset>5890895</wp:posOffset>
                </wp:positionV>
                <wp:extent cx="2134870" cy="635"/>
                <wp:effectExtent l="0" t="25400" r="17780" b="31115"/>
                <wp:wrapNone/>
                <wp:docPr id="1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680529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923D1" id="直线 4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63.85pt" to="460.8pt,4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" strokecolor="#ddd" strokeweight="4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2C7CA1A" wp14:editId="65A11CDD">
                <wp:simplePos x="0" y="0"/>
                <wp:positionH relativeFrom="column">
                  <wp:posOffset>3655695</wp:posOffset>
                </wp:positionH>
                <wp:positionV relativeFrom="paragraph">
                  <wp:posOffset>3640455</wp:posOffset>
                </wp:positionV>
                <wp:extent cx="1408430" cy="1356360"/>
                <wp:effectExtent l="0" t="0" r="127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7840" y="7456"/>
                          <a:chExt cx="2218" cy="2136"/>
                        </a:xfrm>
                      </wpg:grpSpPr>
                      <wpg:grpSp>
                        <wpg:cNvPr id="78" name="组合 64"/>
                        <wpg:cNvGrpSpPr/>
                        <wpg:grpSpPr>
                          <a:xfrm>
                            <a:off x="7840" y="7456"/>
                            <a:ext cx="2218" cy="2136"/>
                            <a:chOff x="0" y="0"/>
                            <a:chExt cx="2218" cy="2136"/>
                          </a:xfrm>
                        </wpg:grpSpPr>
                        <wpg:grpSp>
                          <wpg:cNvPr id="73" name="组合 54"/>
                          <wpg:cNvGrpSpPr/>
                          <wpg:grpSpPr>
                            <a:xfrm>
                              <a:off x="137" y="100"/>
                              <a:ext cx="1942" cy="1942"/>
                              <a:chOff x="0" y="0"/>
                              <a:chExt cx="1942" cy="1942"/>
                            </a:xfrm>
                          </wpg:grpSpPr>
                          <wps:wsp>
                            <wps:cNvPr id="66" name="正圆 45"/>
                            <wps:cNvSpPr/>
                            <wps:spPr>
                              <a:xfrm>
                                <a:off x="0" y="0"/>
                                <a:ext cx="1942" cy="194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6688E9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7" name="正圆 45"/>
                            <wps:cNvSpPr/>
                            <wps:spPr>
                              <a:xfrm>
                                <a:off x="106" y="108"/>
                                <a:ext cx="1726" cy="172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34E4E48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8" name="正圆 45"/>
                            <wps:cNvSpPr/>
                            <wps:spPr>
                              <a:xfrm>
                                <a:off x="210" y="213"/>
                                <a:ext cx="1512" cy="151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C4C3CFF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9" name="正圆 45"/>
                            <wps:cNvSpPr/>
                            <wps:spPr>
                              <a:xfrm>
                                <a:off x="317" y="316"/>
                                <a:ext cx="1304" cy="1304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13693E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0" name="正圆 45"/>
                            <wps:cNvSpPr/>
                            <wps:spPr>
                              <a:xfrm>
                                <a:off x="424" y="423"/>
                                <a:ext cx="1092" cy="109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327A200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1" name="正圆 45"/>
                            <wps:cNvSpPr/>
                            <wps:spPr>
                              <a:xfrm>
                                <a:off x="521" y="520"/>
                                <a:ext cx="900" cy="900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30AE22A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2" name="正圆 45"/>
                            <wps:cNvSpPr/>
                            <wps:spPr>
                              <a:xfrm>
                                <a:off x="619" y="613"/>
                                <a:ext cx="706" cy="70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20B1DB7" w14:textId="77777777" w:rsidR="0024461C" w:rsidRDefault="0024461C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</wpg:grpSp>
                        <wps:wsp>
                          <wps:cNvPr id="74" name="直线 55"/>
                          <wps:cNvCnPr/>
                          <wps:spPr>
                            <a:xfrm>
                              <a:off x="0" y="1069"/>
                              <a:ext cx="2218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5" name="直线 58"/>
                          <wps:cNvCnPr/>
                          <wps:spPr>
                            <a:xfrm>
                              <a:off x="1106" y="0"/>
                              <a:ext cx="1" cy="2137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6" name="直线 60"/>
                          <wps:cNvCnPr/>
                          <wps:spPr>
                            <a:xfrm>
                              <a:off x="339" y="298"/>
                              <a:ext cx="1536" cy="1544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7" name="直线 62"/>
                          <wps:cNvCnPr/>
                          <wps:spPr>
                            <a:xfrm flipV="1">
                              <a:off x="351" y="310"/>
                              <a:ext cx="1518" cy="152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5" name="任意多边形 72"/>
                        <wps:cNvSpPr/>
                        <wps:spPr>
                          <a:xfrm>
                            <a:off x="8185" y="7989"/>
                            <a:ext cx="1576" cy="1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7721" y="0"/>
                                </a:moveTo>
                                <a:lnTo>
                                  <a:pt x="3769" y="880"/>
                                </a:lnTo>
                                <a:lnTo>
                                  <a:pt x="0" y="9744"/>
                                </a:lnTo>
                                <a:lnTo>
                                  <a:pt x="1576" y="21600"/>
                                </a:lnTo>
                                <a:lnTo>
                                  <a:pt x="18625" y="21086"/>
                                </a:lnTo>
                                <a:lnTo>
                                  <a:pt x="21600" y="9799"/>
                                </a:lnTo>
                                <a:lnTo>
                                  <a:pt x="1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C2">
                              <a:alpha val="79999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7CA1A" id="组合 2" o:spid="_x0000_s1026" style="position:absolute;left:0;text-align:left;margin-left:287.85pt;margin-top:286.65pt;width:110.9pt;height:106.8pt;z-index:251647488" coordorigin="7840,745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">
                <v:group id="组合 64" o:spid="_x0000_s1027" style="position:absolute;left:7840;top:7456;width:2218;height:2136" coordsize="2218,2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54" o:spid="_x0000_s1028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oval id="正圆 45" o:spid="_x0000_s1029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36688E97" w14:textId="77777777" w:rsidR="0024461C" w:rsidRDefault="0024461C"/>
                        </w:txbxContent>
                      </v:textbox>
                    </v:oval>
                    <v:oval id="正圆 45" o:spid="_x0000_s1030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134E4E48" w14:textId="77777777" w:rsidR="0024461C" w:rsidRDefault="0024461C"/>
                        </w:txbxContent>
                      </v:textbox>
                    </v:oval>
                    <v:oval id="正圆 45" o:spid="_x0000_s1031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" filled="f" strokecolor="silver" strokeweight=".5pt">
                      <v:textbox inset="2.53997mm,1.27mm,2.53997mm,1.27mm">
                        <w:txbxContent>
                          <w:p w14:paraId="1C4C3CFF" w14:textId="77777777" w:rsidR="0024461C" w:rsidRDefault="0024461C"/>
                        </w:txbxContent>
                      </v:textbox>
                    </v:oval>
                    <v:oval id="正圆 45" o:spid="_x0000_s1032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513693E7" w14:textId="77777777" w:rsidR="0024461C" w:rsidRDefault="0024461C"/>
                        </w:txbxContent>
                      </v:textbox>
                    </v:oval>
                    <v:oval id="正圆 45" o:spid="_x0000_s1033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" filled="f" strokecolor="silver" strokeweight=".5pt">
                      <v:textbox inset="2.53997mm,1.27mm,2.53997mm,1.27mm">
                        <w:txbxContent>
                          <w:p w14:paraId="4327A200" w14:textId="77777777" w:rsidR="0024461C" w:rsidRDefault="0024461C"/>
                        </w:txbxContent>
                      </v:textbox>
                    </v:oval>
                    <v:oval id="正圆 45" o:spid="_x0000_s1034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330AE22A" w14:textId="77777777" w:rsidR="0024461C" w:rsidRDefault="0024461C"/>
                        </w:txbxContent>
                      </v:textbox>
                    </v:oval>
                    <v:oval id="正圆 45" o:spid="_x0000_s1035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020B1DB7" w14:textId="77777777" w:rsidR="0024461C" w:rsidRDefault="0024461C"/>
                        </w:txbxContent>
                      </v:textbox>
                    </v:oval>
                  </v:group>
                  <v:line id="直线 55" o:spid="_x0000_s1036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" strokecolor="#b6d7c2" strokeweight=".5pt"/>
                  <v:line id="直线 58" o:spid="_x0000_s1037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" strokecolor="#b6d7c2" strokeweight=".5pt"/>
                  <v:line id="直线 60" o:spid="_x0000_s1038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" strokecolor="#b6d7c2" strokeweight=".5pt"/>
                  <v:line id="直线 62" o:spid="_x0000_s1039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" strokecolor="#b6d7c2" strokeweight=".5pt"/>
                </v:group>
                <v:shape id="任意多边形 72" o:spid="_x0000_s1040" style="position:absolute;left:8185;top:7989;width:1576;height:11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" path="m17721,l3769,880,,9744,1576,21600r17049,-514l21600,9799,17721,xe" fillcolor="#b6d7c2" stroked="f">
                  <v:fill opacity="52428f"/>
                  <v:path arrowok="t" textboxrect="0,0,21600,2160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0DD26D2" wp14:editId="6F272CA3">
                <wp:simplePos x="0" y="0"/>
                <wp:positionH relativeFrom="column">
                  <wp:posOffset>4904740</wp:posOffset>
                </wp:positionH>
                <wp:positionV relativeFrom="paragraph">
                  <wp:posOffset>3717925</wp:posOffset>
                </wp:positionV>
                <wp:extent cx="555625" cy="19812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47740" y="4632325"/>
                          <a:ext cx="5556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FFDF7A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0DD26D2" id="_x0000_t202" coordsize="21600,21600" o:spt="202" path="m,l,21600r21600,l21600,xe">
                <v:stroke joinstyle="miter"/>
                <v:path gradientshapeok="t" o:connecttype="rect"/>
              </v:shapetype>
              <v:shape id="文本框 58" o:spid="_x0000_s1041" type="#_x0000_t202" style="position:absolute;left:0;text-align:left;margin-left:386.2pt;margin-top:292.75pt;width:43.75pt;height:15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" filled="f" stroked="f">
                <v:textbox inset="0,0,0,0">
                  <w:txbxContent>
                    <w:p w14:paraId="60FFDF7A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E86E36" wp14:editId="0BD8F758">
                <wp:simplePos x="0" y="0"/>
                <wp:positionH relativeFrom="column">
                  <wp:posOffset>5143500</wp:posOffset>
                </wp:positionH>
                <wp:positionV relativeFrom="paragraph">
                  <wp:posOffset>4217670</wp:posOffset>
                </wp:positionV>
                <wp:extent cx="527050" cy="198120"/>
                <wp:effectExtent l="0" t="0" r="0" b="0"/>
                <wp:wrapNone/>
                <wp:docPr id="8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6500" y="513207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B213A7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E86E36" id="文本框 59" o:spid="_x0000_s1042" type="#_x0000_t202" style="position:absolute;left:0;text-align:left;margin-left:405pt;margin-top:332.1pt;width:41.5pt;height:15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" filled="f" stroked="f">
                <v:textbox inset="0,0,0,0">
                  <w:txbxContent>
                    <w:p w14:paraId="07B213A7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95A9C3" wp14:editId="119E5990">
                <wp:simplePos x="0" y="0"/>
                <wp:positionH relativeFrom="column">
                  <wp:posOffset>4885055</wp:posOffset>
                </wp:positionH>
                <wp:positionV relativeFrom="paragraph">
                  <wp:posOffset>4721860</wp:posOffset>
                </wp:positionV>
                <wp:extent cx="546100" cy="198120"/>
                <wp:effectExtent l="0" t="0" r="0" b="0"/>
                <wp:wrapNone/>
                <wp:docPr id="8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28055" y="563626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CA3CA1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95A9C3" id="文本框 60" o:spid="_x0000_s1043" type="#_x0000_t202" style="position:absolute;left:0;text-align:left;margin-left:384.65pt;margin-top:371.8pt;width:43pt;height:15.6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" filled="f" stroked="f">
                <v:textbox inset="0,0,0,0">
                  <w:txbxContent>
                    <w:p w14:paraId="43CA3CA1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2DE93E0" wp14:editId="2FDBB272">
                <wp:simplePos x="0" y="0"/>
                <wp:positionH relativeFrom="column">
                  <wp:posOffset>3337560</wp:posOffset>
                </wp:positionH>
                <wp:positionV relativeFrom="paragraph">
                  <wp:posOffset>4721860</wp:posOffset>
                </wp:positionV>
                <wp:extent cx="536575" cy="198120"/>
                <wp:effectExtent l="0" t="0" r="0" b="0"/>
                <wp:wrapNone/>
                <wp:docPr id="8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0560" y="5636260"/>
                          <a:ext cx="53657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DD3B78E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2DE93E0" id="文本框 61" o:spid="_x0000_s1044" type="#_x0000_t202" style="position:absolute;left:0;text-align:left;margin-left:262.8pt;margin-top:371.8pt;width:42.25pt;height:15.6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" filled="f" stroked="f">
                <v:textbox inset="0,0,0,0">
                  <w:txbxContent>
                    <w:p w14:paraId="3DD3B78E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A59907E" wp14:editId="7908EA6B">
                <wp:simplePos x="0" y="0"/>
                <wp:positionH relativeFrom="column">
                  <wp:posOffset>3119120</wp:posOffset>
                </wp:positionH>
                <wp:positionV relativeFrom="paragraph">
                  <wp:posOffset>4217670</wp:posOffset>
                </wp:positionV>
                <wp:extent cx="546100" cy="198120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2120" y="513207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09E6ED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A59907E" id="文本框 62" o:spid="_x0000_s1045" type="#_x0000_t202" style="position:absolute;left:0;text-align:left;margin-left:245.6pt;margin-top:332.1pt;width:43pt;height:15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" filled="f" stroked="f">
                <v:textbox inset="0,0,0,0">
                  <w:txbxContent>
                    <w:p w14:paraId="6809E6ED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615F0FF" wp14:editId="72CB56A7">
                <wp:simplePos x="0" y="0"/>
                <wp:positionH relativeFrom="column">
                  <wp:posOffset>3341370</wp:posOffset>
                </wp:positionH>
                <wp:positionV relativeFrom="paragraph">
                  <wp:posOffset>3717925</wp:posOffset>
                </wp:positionV>
                <wp:extent cx="527050" cy="198120"/>
                <wp:effectExtent l="0" t="0" r="0" b="0"/>
                <wp:wrapNone/>
                <wp:docPr id="79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4370" y="4632325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FB92A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领导能力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15F0FF" id="文本框 65" o:spid="_x0000_s1046" type="#_x0000_t202" style="position:absolute;left:0;text-align:left;margin-left:263.1pt;margin-top:292.75pt;width:41.5pt;height:15.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" filled="f" stroked="f">
                <v:textbox inset="0,0,0,0">
                  <w:txbxContent>
                    <w:p w14:paraId="43FB92A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7DC833B5" wp14:editId="0474AE74">
                <wp:simplePos x="0" y="0"/>
                <wp:positionH relativeFrom="column">
                  <wp:posOffset>-1010920</wp:posOffset>
                </wp:positionH>
                <wp:positionV relativeFrom="paragraph">
                  <wp:posOffset>-800735</wp:posOffset>
                </wp:positionV>
                <wp:extent cx="7306310" cy="10443210"/>
                <wp:effectExtent l="4445" t="4445" r="23495" b="10795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B6D7C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391D7F7" id="矩形 1" o:spid="_x0000_s1026" style="position:absolute;margin-left:-79.6pt;margin-top:-63.05pt;width:575.3pt;height:822.3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" strokecolor="#b6d7c2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5549D2" wp14:editId="61FDC12C">
                <wp:simplePos x="0" y="0"/>
                <wp:positionH relativeFrom="column">
                  <wp:posOffset>1567815</wp:posOffset>
                </wp:positionH>
                <wp:positionV relativeFrom="paragraph">
                  <wp:posOffset>8103870</wp:posOffset>
                </wp:positionV>
                <wp:extent cx="709295" cy="909320"/>
                <wp:effectExtent l="0" t="0" r="0" b="0"/>
                <wp:wrapNone/>
                <wp:docPr id="10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815" y="9018270"/>
                          <a:ext cx="709295" cy="90932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D4B88B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滑雪</w:t>
                            </w:r>
                          </w:p>
                          <w:p w14:paraId="27B87627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乒乓球</w:t>
                            </w:r>
                          </w:p>
                          <w:p w14:paraId="6A997ED9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网球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549D2" id="文本框 94" o:spid="_x0000_s1047" type="#_x0000_t202" style="position:absolute;left:0;text-align:left;margin-left:123.45pt;margin-top:638.1pt;width:55.85pt;height:71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" filled="f" stroked="f" strokeweight="1.25pt">
                <v:textbox>
                  <w:txbxContent>
                    <w:p w14:paraId="1CD4B88B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滑雪</w:t>
                      </w:r>
                    </w:p>
                    <w:p w14:paraId="27B87627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乒乓球</w:t>
                      </w:r>
                    </w:p>
                    <w:p w14:paraId="6A997ED9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网球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EE8A48D" wp14:editId="1DFDA0D2">
                <wp:simplePos x="0" y="0"/>
                <wp:positionH relativeFrom="column">
                  <wp:posOffset>485140</wp:posOffset>
                </wp:positionH>
                <wp:positionV relativeFrom="paragraph">
                  <wp:posOffset>8103870</wp:posOffset>
                </wp:positionV>
                <wp:extent cx="709295" cy="910590"/>
                <wp:effectExtent l="0" t="0" r="0" b="0"/>
                <wp:wrapNone/>
                <wp:docPr id="10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8140" y="9018270"/>
                          <a:ext cx="709295" cy="91059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395F7C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3A10DD3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跳舞</w:t>
                            </w:r>
                          </w:p>
                          <w:p w14:paraId="340306D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8A48D" id="_x0000_s1048" type="#_x0000_t202" style="position:absolute;left:0;text-align:left;margin-left:38.2pt;margin-top:638.1pt;width:55.85pt;height:71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" filled="f" stroked="f" strokeweight="1.25pt">
                <v:textbox>
                  <w:txbxContent>
                    <w:p w14:paraId="3E395F7C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3A10DD35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跳舞</w:t>
                      </w:r>
                    </w:p>
                    <w:p w14:paraId="340306D5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0F6BD6" wp14:editId="38A8B886">
                <wp:simplePos x="0" y="0"/>
                <wp:positionH relativeFrom="column">
                  <wp:posOffset>-597535</wp:posOffset>
                </wp:positionH>
                <wp:positionV relativeFrom="paragraph">
                  <wp:posOffset>8103870</wp:posOffset>
                </wp:positionV>
                <wp:extent cx="709295" cy="925830"/>
                <wp:effectExtent l="0" t="0" r="0" b="0"/>
                <wp:wrapNone/>
                <wp:docPr id="10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5465" y="9018270"/>
                          <a:ext cx="709295" cy="925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4DD512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29F3EC2E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围棋</w:t>
                            </w:r>
                          </w:p>
                          <w:p w14:paraId="0DB875FC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游戏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F6BD6" id="_x0000_s1049" type="#_x0000_t202" style="position:absolute;left:0;text-align:left;margin-left:-47.05pt;margin-top:638.1pt;width:55.85pt;height:72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" filled="f" stroked="f" strokeweight="1.25pt">
                <v:textbox>
                  <w:txbxContent>
                    <w:p w14:paraId="294DD512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29F3EC2E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围棋</w:t>
                      </w:r>
                    </w:p>
                    <w:p w14:paraId="0DB875FC" w14:textId="77777777" w:rsidR="0024461C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BC6F8" wp14:editId="2DCCED37">
                <wp:simplePos x="0" y="0"/>
                <wp:positionH relativeFrom="column">
                  <wp:posOffset>1583055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0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6055" y="85407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92A340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BBBC6F8" id="文本框 89" o:spid="_x0000_s1050" type="#_x0000_t202" style="position:absolute;left:0;text-align:left;margin-left:124.65pt;margin-top:600.5pt;width:72.65pt;height:33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" filled="f" stroked="f" strokeweight="1.25pt">
                <v:textbox>
                  <w:txbxContent>
                    <w:p w14:paraId="3792A340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B517A5" wp14:editId="2358E56B">
                <wp:simplePos x="0" y="0"/>
                <wp:positionH relativeFrom="column">
                  <wp:posOffset>-662940</wp:posOffset>
                </wp:positionH>
                <wp:positionV relativeFrom="paragraph">
                  <wp:posOffset>6115050</wp:posOffset>
                </wp:positionV>
                <wp:extent cx="3192145" cy="126809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029450"/>
                          <a:ext cx="3192145" cy="12680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0BC54D" w14:textId="4A529C97" w:rsidR="0024461C" w:rsidRDefault="00F41A2B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639D043F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19B8C699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517A5" id="文本框 110" o:spid="_x0000_s1051" type="#_x0000_t202" style="position:absolute;left:0;text-align:left;margin-left:-52.2pt;margin-top:481.5pt;width:251.35pt;height:99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" filled="f" stroked="f" strokeweight="1.25pt">
                <v:textbox>
                  <w:txbxContent>
                    <w:p w14:paraId="490BC54D" w14:textId="4A529C97" w:rsidR="0024461C" w:rsidRDefault="00F41A2B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639D043F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19B8C699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465F07F" wp14:editId="75C7FB92">
                <wp:simplePos x="0" y="0"/>
                <wp:positionH relativeFrom="column">
                  <wp:posOffset>-659130</wp:posOffset>
                </wp:positionH>
                <wp:positionV relativeFrom="paragraph">
                  <wp:posOffset>4711700</wp:posOffset>
                </wp:positionV>
                <wp:extent cx="3192145" cy="130683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5626100"/>
                          <a:ext cx="3192145" cy="1306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590D6F" w14:textId="720C6CBE" w:rsidR="0024461C" w:rsidRDefault="00F41A2B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71652A85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B6D7C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511D304B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5F07F" id="文本框 109" o:spid="_x0000_s1052" type="#_x0000_t202" style="position:absolute;left:0;text-align:left;margin-left:-51.9pt;margin-top:371pt;width:251.35pt;height:102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" filled="f" stroked="f" strokeweight="1.25pt">
                <v:textbox>
                  <w:txbxContent>
                    <w:p w14:paraId="16590D6F" w14:textId="720C6CBE" w:rsidR="0024461C" w:rsidRDefault="00F41A2B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71652A85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B6D7C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511D304B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0AFC2A" wp14:editId="04788EEF">
                <wp:simplePos x="0" y="0"/>
                <wp:positionH relativeFrom="column">
                  <wp:posOffset>-659130</wp:posOffset>
                </wp:positionH>
                <wp:positionV relativeFrom="paragraph">
                  <wp:posOffset>3534410</wp:posOffset>
                </wp:positionV>
                <wp:extent cx="3192145" cy="1115060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4448810"/>
                          <a:ext cx="3192145" cy="111506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F998A1" w14:textId="5C589976" w:rsidR="0024461C" w:rsidRDefault="00F41A2B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69612596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4EEBE82C" w14:textId="77777777" w:rsidR="0024461C" w:rsidRDefault="00000000">
                            <w:pPr>
                              <w:widowControl w:val="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AFC2A" id="文本框 108" o:spid="_x0000_s1053" type="#_x0000_t202" style="position:absolute;left:0;text-align:left;margin-left:-51.9pt;margin-top:278.3pt;width:251.35pt;height:87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" filled="f" stroked="f" strokeweight="1.25pt">
                <v:textbox>
                  <w:txbxContent>
                    <w:p w14:paraId="13F998A1" w14:textId="5C589976" w:rsidR="0024461C" w:rsidRDefault="00F41A2B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69612596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4EEBE82C" w14:textId="77777777" w:rsidR="0024461C" w:rsidRDefault="00000000">
                      <w:pPr>
                        <w:widowControl w:val="0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01018BB" wp14:editId="2491705D">
                <wp:simplePos x="0" y="0"/>
                <wp:positionH relativeFrom="column">
                  <wp:posOffset>1610360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9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403352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EF394C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01018BB" id="_x0000_s1054" type="#_x0000_t202" style="position:absolute;left:0;text-align:left;margin-left:126.8pt;margin-top:245.6pt;width:72.65pt;height:33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" filled="f" stroked="f" strokeweight="1.25pt">
                <v:textbox>
                  <w:txbxContent>
                    <w:p w14:paraId="0EF394C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905CA0" wp14:editId="0F3E52D9">
                <wp:simplePos x="0" y="0"/>
                <wp:positionH relativeFrom="column">
                  <wp:posOffset>-684530</wp:posOffset>
                </wp:positionH>
                <wp:positionV relativeFrom="paragraph">
                  <wp:posOffset>1690370</wp:posOffset>
                </wp:positionV>
                <wp:extent cx="3192145" cy="107759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470" y="2604770"/>
                          <a:ext cx="3192145" cy="10775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27CCEAD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5CA0" id="_x0000_s1055" type="#_x0000_t202" style="position:absolute;left:0;text-align:left;margin-left:-53.9pt;margin-top:133.1pt;width:251.35pt;height:84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" filled="f" stroked="f" strokeweight="1.25pt">
                <v:textbox>
                  <w:txbxContent>
                    <w:p w14:paraId="427CCEAD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有扎实的美术基础和审美眼光，对平面设计有独特的思维能力；娴熟操作Photoshop、Illustrator、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Indesin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等平面软件；坚持不懈的创作激情，能独立完成各项设计任务；严格要求自己，待人热情，能吃苦耐劳，沟通，协调能力强。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4FD17E3" wp14:editId="5C8A3D20">
                <wp:simplePos x="0" y="0"/>
                <wp:positionH relativeFrom="column">
                  <wp:posOffset>1610360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08655E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4FD17E3" id="_x0000_s1056" type="#_x0000_t202" style="position:absolute;left:0;text-align:left;margin-left:126.8pt;margin-top:101.5pt;width:72.65pt;height:33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" filled="f" stroked="f" strokeweight="1.25pt">
                <v:textbox>
                  <w:txbxContent>
                    <w:p w14:paraId="4308655E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57D06A" wp14:editId="49E3398A">
                <wp:simplePos x="0" y="0"/>
                <wp:positionH relativeFrom="column">
                  <wp:posOffset>2785110</wp:posOffset>
                </wp:positionH>
                <wp:positionV relativeFrom="paragraph">
                  <wp:posOffset>1757045</wp:posOffset>
                </wp:positionV>
                <wp:extent cx="3192145" cy="1181735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671445"/>
                          <a:ext cx="3192145" cy="118173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1BFEE0" w14:textId="410B734A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.7</w:t>
                            </w:r>
                          </w:p>
                          <w:p w14:paraId="3E0D903F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武汉大学    平面设计</w:t>
                            </w:r>
                          </w:p>
                          <w:p w14:paraId="2963958F" w14:textId="77777777" w:rsidR="0024461C" w:rsidRDefault="00000000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7D06A" id="文本框 106" o:spid="_x0000_s1057" type="#_x0000_t202" style="position:absolute;left:0;text-align:left;margin-left:219.3pt;margin-top:138.35pt;width:251.35pt;height:93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" filled="f" stroked="f" strokeweight="1.25pt">
                <v:textbox>
                  <w:txbxContent>
                    <w:p w14:paraId="251BFEE0" w14:textId="410B734A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.7</w:t>
                      </w:r>
                    </w:p>
                    <w:p w14:paraId="3E0D903F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武汉大学    平面设计</w:t>
                      </w:r>
                    </w:p>
                    <w:p w14:paraId="2963958F" w14:textId="77777777" w:rsidR="0024461C" w:rsidRDefault="00000000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专业摄影及摄影作品欣赏、专业摄影技术、出版物设计、古典工艺、超级写实油画、包装设计、广告摄影、印刷艺术与书籍装帧设计。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D234477" wp14:editId="3D066132">
                <wp:simplePos x="0" y="0"/>
                <wp:positionH relativeFrom="column">
                  <wp:posOffset>2785110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0FD075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234477" id="_x0000_s1058" type="#_x0000_t202" style="position:absolute;left:0;text-align:left;margin-left:219.3pt;margin-top:101.5pt;width:72.65pt;height:33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" filled="f" stroked="f" strokeweight="1.25pt">
                <v:textbox>
                  <w:txbxContent>
                    <w:p w14:paraId="380FD075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8CB9E72" wp14:editId="768A48BD">
                <wp:simplePos x="0" y="0"/>
                <wp:positionH relativeFrom="column">
                  <wp:posOffset>-296545</wp:posOffset>
                </wp:positionH>
                <wp:positionV relativeFrom="paragraph">
                  <wp:posOffset>15240</wp:posOffset>
                </wp:positionV>
                <wp:extent cx="170180" cy="844550"/>
                <wp:effectExtent l="0" t="0" r="127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844550"/>
                          <a:chOff x="4177" y="1747"/>
                          <a:chExt cx="268" cy="1330"/>
                        </a:xfrm>
                      </wpg:grpSpPr>
                      <pic:pic xmlns:pic="http://schemas.openxmlformats.org/drawingml/2006/picture">
                        <pic:nvPicPr>
                          <pic:cNvPr id="148" name="图片 7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455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7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101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7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1747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" name="图片 7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809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83F9DA" id="组合 1" o:spid="_x0000_s1026" style="position:absolute;margin-left:-23.35pt;margin-top:1.2pt;width:13.4pt;height:66.5pt;z-index:251679232" coordorigin="4177,1747" coordsize="268,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7" o:spid="_x0000_s1027" type="#_x0000_t75" alt="2" style="position:absolute;left:4177;top:2455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">
                  <v:imagedata r:id="rId10" o:title="2"/>
                </v:shape>
                <v:shape id="图片 76" o:spid="_x0000_s1028" type="#_x0000_t75" alt="3" style="position:absolute;left:4177;top:2101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">
                  <v:imagedata r:id="rId11" o:title="3"/>
                </v:shape>
                <v:shape id="图片 75" o:spid="_x0000_s1029" type="#_x0000_t75" alt="4" style="position:absolute;left:4177;top:1747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">
                  <v:imagedata r:id="rId12" o:title="4"/>
                </v:shape>
                <v:shape id="图片 78" o:spid="_x0000_s1030" type="#_x0000_t75" alt="1" style="position:absolute;left:4177;top:2809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">
                  <v:imagedata r:id="rId13" o:title="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321565E2" wp14:editId="79F2663D">
                <wp:simplePos x="0" y="0"/>
                <wp:positionH relativeFrom="column">
                  <wp:posOffset>2545080</wp:posOffset>
                </wp:positionH>
                <wp:positionV relativeFrom="paragraph">
                  <wp:posOffset>666750</wp:posOffset>
                </wp:positionV>
                <wp:extent cx="194310" cy="8567420"/>
                <wp:effectExtent l="12700" t="0" r="2159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" cy="8567420"/>
                          <a:chOff x="6091" y="2773"/>
                          <a:chExt cx="306" cy="13492"/>
                        </a:xfrm>
                      </wpg:grpSpPr>
                      <wps:wsp>
                        <wps:cNvPr id="3" name="直线 15"/>
                        <wps:cNvCnPr/>
                        <wps:spPr>
                          <a:xfrm>
                            <a:off x="6235" y="2773"/>
                            <a:ext cx="1" cy="13493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333333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正圆 27"/>
                        <wps:cNvSpPr/>
                        <wps:spPr>
                          <a:xfrm>
                            <a:off x="6091" y="3967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8CC6A16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5" name="正圆 27"/>
                        <wps:cNvSpPr/>
                        <wps:spPr>
                          <a:xfrm>
                            <a:off x="6091" y="6869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4E79C1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6" name="正圆 27"/>
                        <wps:cNvSpPr/>
                        <wps:spPr>
                          <a:xfrm>
                            <a:off x="6091" y="13982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FDC135A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7" name="正圆 27"/>
                        <wps:cNvSpPr/>
                        <wps:spPr>
                          <a:xfrm>
                            <a:off x="6153" y="7468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5F551B4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8" name="正圆 27"/>
                        <wps:cNvSpPr/>
                        <wps:spPr>
                          <a:xfrm>
                            <a:off x="6153" y="9329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5A7F5A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9" name="正圆 27"/>
                        <wps:cNvSpPr/>
                        <wps:spPr>
                          <a:xfrm>
                            <a:off x="6153" y="11552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33B1E0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0" name="正圆 27"/>
                        <wps:cNvSpPr/>
                        <wps:spPr>
                          <a:xfrm>
                            <a:off x="6153" y="4665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83CBCB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1" name="正圆 27"/>
                        <wps:cNvSpPr/>
                        <wps:spPr>
                          <a:xfrm>
                            <a:off x="6091" y="10205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41E25C" w14:textId="77777777" w:rsidR="0024461C" w:rsidRDefault="0024461C"/>
                          </w:txbxContent>
                        </wps:txbx>
                        <wps:bodyPr lIns="91439" tIns="45719" rIns="91439" bIns="45719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565E2" id="组合 19" o:spid="_x0000_s1059" style="position:absolute;left:0;text-align:left;margin-left:200.4pt;margin-top:52.5pt;width:15.3pt;height:674.6pt;z-index:-251653632" coordorigin="6091,2773" coordsize="306,1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">
                <v:line id="直线 15" o:spid="_x0000_s1060" style="position:absolute;visibility:visible;mso-wrap-style:square" from="6235,2773" to="6236,16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" strokecolor="#333" strokeweight="1pt">
                  <v:stroke dashstyle="dash"/>
                </v:line>
                <v:oval id="正圆 27" o:spid="_x0000_s1061" style="position:absolute;left:6091;top:3967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58CC6A16" w14:textId="77777777" w:rsidR="0024461C" w:rsidRDefault="0024461C"/>
                    </w:txbxContent>
                  </v:textbox>
                </v:oval>
                <v:oval id="正圆 27" o:spid="_x0000_s1062" style="position:absolute;left:6091;top:6869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124E79C1" w14:textId="77777777" w:rsidR="0024461C" w:rsidRDefault="0024461C"/>
                    </w:txbxContent>
                  </v:textbox>
                </v:oval>
                <v:oval id="正圆 27" o:spid="_x0000_s1063" style="position:absolute;left:6091;top:13982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" fillcolor="#adcbbf" strokecolor="white" strokeweight="2pt">
                  <v:textbox inset="2.53997mm,1.27mm,2.53997mm,1.27mm">
                    <w:txbxContent>
                      <w:p w14:paraId="3FDC135A" w14:textId="77777777" w:rsidR="0024461C" w:rsidRDefault="0024461C"/>
                    </w:txbxContent>
                  </v:textbox>
                </v:oval>
                <v:oval id="正圆 27" o:spid="_x0000_s1064" style="position:absolute;left:6153;top:7468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25F551B4" w14:textId="77777777" w:rsidR="0024461C" w:rsidRDefault="0024461C"/>
                    </w:txbxContent>
                  </v:textbox>
                </v:oval>
                <v:oval id="正圆 27" o:spid="_x0000_s1065" style="position:absolute;left:6153;top:9329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" fillcolor="#333" strokecolor="white" strokeweight="2pt">
                  <v:textbox inset="2.53997mm,1.27mm,2.53997mm,1.27mm">
                    <w:txbxContent>
                      <w:p w14:paraId="395A7F5A" w14:textId="77777777" w:rsidR="0024461C" w:rsidRDefault="0024461C"/>
                    </w:txbxContent>
                  </v:textbox>
                </v:oval>
                <v:oval id="正圆 27" o:spid="_x0000_s1066" style="position:absolute;left:6153;top:11552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7233B1E0" w14:textId="77777777" w:rsidR="0024461C" w:rsidRDefault="0024461C"/>
                    </w:txbxContent>
                  </v:textbox>
                </v:oval>
                <v:oval id="正圆 27" o:spid="_x0000_s1067" style="position:absolute;left:6153;top:4665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" fillcolor="#333" strokecolor="white" strokeweight="2pt">
                  <v:textbox inset="2.53997mm,1.27mm,2.53997mm,1.27mm">
                    <w:txbxContent>
                      <w:p w14:paraId="4483CBCB" w14:textId="77777777" w:rsidR="0024461C" w:rsidRDefault="0024461C"/>
                    </w:txbxContent>
                  </v:textbox>
                </v:oval>
                <v:oval id="正圆 27" o:spid="_x0000_s1068" style="position:absolute;left:6091;top:10205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" fillcolor="#adcbbf" strokecolor="white" strokeweight="2pt">
                  <v:textbox inset="2.53997mm,1.27mm,2.53997mm,1.27mm">
                    <w:txbxContent>
                      <w:p w14:paraId="7341E25C" w14:textId="77777777" w:rsidR="0024461C" w:rsidRDefault="0024461C"/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493BE0" wp14:editId="0B8AFB30">
                <wp:simplePos x="0" y="0"/>
                <wp:positionH relativeFrom="column">
                  <wp:posOffset>4247515</wp:posOffset>
                </wp:positionH>
                <wp:positionV relativeFrom="paragraph">
                  <wp:posOffset>-118745</wp:posOffset>
                </wp:positionV>
                <wp:extent cx="1266825" cy="561975"/>
                <wp:effectExtent l="0" t="0" r="0" b="0"/>
                <wp:wrapNone/>
                <wp:docPr id="14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6197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D392F16" w14:textId="7EA7F0D3" w:rsidR="0024461C" w:rsidRDefault="00E85880">
                            <w:pPr>
                              <w:spacing w:line="240" w:lineRule="atLeast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493BE0" id="_x0000_s1069" type="#_x0000_t202" style="position:absolute;left:0;text-align:left;margin-left:334.45pt;margin-top:-9.35pt;width:99.75pt;height:44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" filled="f" stroked="f" strokeweight="1.25pt">
                <v:textbox>
                  <w:txbxContent>
                    <w:p w14:paraId="2D392F16" w14:textId="7EA7F0D3" w:rsidR="0024461C" w:rsidRDefault="00E85880">
                      <w:pPr>
                        <w:spacing w:line="240" w:lineRule="atLeast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D308BF" wp14:editId="54037CF3">
                <wp:simplePos x="0" y="0"/>
                <wp:positionH relativeFrom="column">
                  <wp:posOffset>3954780</wp:posOffset>
                </wp:positionH>
                <wp:positionV relativeFrom="paragraph">
                  <wp:posOffset>514350</wp:posOffset>
                </wp:positionV>
                <wp:extent cx="1644015" cy="421005"/>
                <wp:effectExtent l="0" t="0" r="0" b="0"/>
                <wp:wrapNone/>
                <wp:docPr id="14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7DEA77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DD308BF" id="_x0000_s1070" type="#_x0000_t202" style="position:absolute;left:0;text-align:left;margin-left:311.4pt;margin-top:40.5pt;width:129.45pt;height:33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" filled="f" stroked="f" strokeweight="1.25pt">
                <v:textbox>
                  <w:txbxContent>
                    <w:p w14:paraId="1B7DEA77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24DD4FF8" wp14:editId="5951A0D4">
                <wp:simplePos x="0" y="0"/>
                <wp:positionH relativeFrom="column">
                  <wp:posOffset>-1158875</wp:posOffset>
                </wp:positionH>
                <wp:positionV relativeFrom="paragraph">
                  <wp:posOffset>-911860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rgbClr val="B6D7C2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21165C05" w14:textId="77777777" w:rsidR="0024461C" w:rsidRDefault="0024461C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4DD4FF8" id="矩形 1" o:spid="_x0000_s1071" style="position:absolute;left:0;text-align:left;margin-left:-91.25pt;margin-top:-71.8pt;width:599.7pt;height:841.3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" fillcolor="#b6d7c2" stroked="f">
                <v:textbox>
                  <w:txbxContent>
                    <w:p w14:paraId="21165C05" w14:textId="77777777" w:rsidR="0024461C" w:rsidRDefault="002446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93C6A6" wp14:editId="5F389BC7">
                <wp:simplePos x="0" y="0"/>
                <wp:positionH relativeFrom="column">
                  <wp:posOffset>2788920</wp:posOffset>
                </wp:positionH>
                <wp:positionV relativeFrom="paragraph">
                  <wp:posOffset>5763895</wp:posOffset>
                </wp:positionV>
                <wp:extent cx="1118870" cy="158940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1920" y="6678295"/>
                          <a:ext cx="1118870" cy="15894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A90DD7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1D84A555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04C77883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366E9C4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  <w:p w14:paraId="4E22FC8A" w14:textId="77777777" w:rsidR="0024461C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3C6A6" id="文本框 142" o:spid="_x0000_s1072" type="#_x0000_t202" style="position:absolute;left:0;text-align:left;margin-left:219.6pt;margin-top:453.85pt;width:88.1pt;height:125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" filled="f" stroked="f" strokeweight="1.25pt">
                <v:textbox>
                  <w:txbxContent>
                    <w:p w14:paraId="11A90DD7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PHOTOSHOP</w:t>
                      </w:r>
                    </w:p>
                    <w:p w14:paraId="1D84A555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ILLUSTRATOR</w:t>
                      </w:r>
                    </w:p>
                    <w:p w14:paraId="04C77883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INDESIGN</w:t>
                      </w:r>
                    </w:p>
                    <w:p w14:paraId="7366E9C4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FLASH</w:t>
                      </w:r>
                    </w:p>
                    <w:p w14:paraId="4E22FC8A" w14:textId="77777777" w:rsidR="0024461C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MS 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BD1A74" wp14:editId="2C2925C7">
                <wp:simplePos x="0" y="0"/>
                <wp:positionH relativeFrom="column">
                  <wp:posOffset>-125095</wp:posOffset>
                </wp:positionH>
                <wp:positionV relativeFrom="paragraph">
                  <wp:posOffset>-58420</wp:posOffset>
                </wp:positionV>
                <wp:extent cx="1757045" cy="9677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9680" y="854075"/>
                          <a:ext cx="17570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01BC1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上海徐汇区零陵路585号</w:t>
                            </w:r>
                          </w:p>
                          <w:p w14:paraId="3C45801F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18800000000</w:t>
                            </w:r>
                          </w:p>
                          <w:p w14:paraId="51510A44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123456@qq.com</w:t>
                            </w:r>
                          </w:p>
                          <w:p w14:paraId="2D03A6D9" w14:textId="77777777" w:rsidR="0024461C" w:rsidRDefault="00000000">
                            <w:pPr>
                              <w:widowControl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66666666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1A74" id="文本框 151" o:spid="_x0000_s1073" type="#_x0000_t202" style="position:absolute;left:0;text-align:left;margin-left:-9.85pt;margin-top:-4.6pt;width:138.35pt;height:76.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" filled="f" stroked="f" strokeweight=".5pt">
                <v:textbox>
                  <w:txbxContent>
                    <w:p w14:paraId="20501BC1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上海徐汇区零陵路585号</w:t>
                      </w:r>
                    </w:p>
                    <w:p w14:paraId="3C45801F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18800000000</w:t>
                      </w:r>
                    </w:p>
                    <w:p w14:paraId="51510A44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123456@qq.com</w:t>
                      </w:r>
                    </w:p>
                    <w:p w14:paraId="2D03A6D9" w14:textId="77777777" w:rsidR="0024461C" w:rsidRDefault="00000000">
                      <w:pPr>
                        <w:widowControl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66666666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87ABB3" wp14:editId="03D2AA74">
                <wp:simplePos x="0" y="0"/>
                <wp:positionH relativeFrom="column">
                  <wp:posOffset>2785110</wp:posOffset>
                </wp:positionH>
                <wp:positionV relativeFrom="paragraph">
                  <wp:posOffset>8045450</wp:posOffset>
                </wp:positionV>
                <wp:extent cx="3192145" cy="13500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5001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E73553" w14:textId="50FAC16D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年获得校园文化先进分子称号</w:t>
                            </w:r>
                          </w:p>
                          <w:p w14:paraId="55F562E8" w14:textId="7D527EE4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年获国家奖学金</w:t>
                            </w:r>
                          </w:p>
                          <w:p w14:paraId="41E03781" w14:textId="4AD08C7B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年获省三好学生</w:t>
                            </w:r>
                          </w:p>
                          <w:p w14:paraId="51BE1805" w14:textId="428D22C2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年获“青年梦”主题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作品奖</w:t>
                            </w:r>
                          </w:p>
                          <w:p w14:paraId="04AC4E96" w14:textId="031A450B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年重彩壁画临摹作品入选万点美院重彩画展</w:t>
                            </w:r>
                          </w:p>
                          <w:p w14:paraId="614F9101" w14:textId="5DCF3024" w:rsidR="0024461C" w:rsidRDefault="00F41A2B">
                            <w:pPr>
                              <w:widowControl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7ABB3" id="文本框 116" o:spid="_x0000_s1074" type="#_x0000_t202" style="position:absolute;left:0;text-align:left;margin-left:219.3pt;margin-top:633.5pt;width:251.35pt;height:106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" filled="f" stroked="f" strokeweight="1.25pt">
                <v:textbox>
                  <w:txbxContent>
                    <w:p w14:paraId="19E73553" w14:textId="50FAC16D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年获得校园文化先进分子称号</w:t>
                      </w:r>
                    </w:p>
                    <w:p w14:paraId="55F562E8" w14:textId="7D527EE4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年获国家奖学金</w:t>
                      </w:r>
                    </w:p>
                    <w:p w14:paraId="41E03781" w14:textId="4AD08C7B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年获省三好学生</w:t>
                      </w:r>
                    </w:p>
                    <w:p w14:paraId="51BE1805" w14:textId="428D22C2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年获“青年梦”主题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动漫展优秀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作品奖</w:t>
                      </w:r>
                    </w:p>
                    <w:p w14:paraId="04AC4E96" w14:textId="031A450B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年重彩壁画临摹作品入选万点美院重彩画展</w:t>
                      </w:r>
                    </w:p>
                    <w:p w14:paraId="614F9101" w14:textId="5DCF3024" w:rsidR="0024461C" w:rsidRDefault="00F41A2B">
                      <w:pPr>
                        <w:widowControl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年担任万点映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画乐风动漫社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E1CF00" wp14:editId="48CF08F1">
                <wp:simplePos x="0" y="0"/>
                <wp:positionH relativeFrom="column">
                  <wp:posOffset>2785110</wp:posOffset>
                </wp:positionH>
                <wp:positionV relativeFrom="paragraph">
                  <wp:posOffset>5231765</wp:posOffset>
                </wp:positionV>
                <wp:extent cx="922655" cy="421005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953B92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3E1CF00" id="_x0000_s1075" type="#_x0000_t202" style="position:absolute;left:0;text-align:left;margin-left:219.3pt;margin-top:411.95pt;width:72.65pt;height:33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" filled="f" stroked="f" strokeweight="1.25pt">
                <v:textbox>
                  <w:txbxContent>
                    <w:p w14:paraId="33953B92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96EC81" wp14:editId="3DFBDA5E">
                <wp:simplePos x="0" y="0"/>
                <wp:positionH relativeFrom="column">
                  <wp:posOffset>2785110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1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AA365F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96EC81" id="_x0000_s1076" type="#_x0000_t202" style="position:absolute;left:0;text-align:left;margin-left:219.3pt;margin-top:600.5pt;width:72.65pt;height:33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" filled="f" stroked="f" strokeweight="1.25pt">
                <v:textbox>
                  <w:txbxContent>
                    <w:p w14:paraId="4CAA365F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1F52942" wp14:editId="353C8C0A">
                <wp:simplePos x="0" y="0"/>
                <wp:positionH relativeFrom="column">
                  <wp:posOffset>2785110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10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C5E636" w14:textId="77777777" w:rsidR="0024461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1F52942" id="_x0000_s1077" type="#_x0000_t202" style="position:absolute;left:0;text-align:left;margin-left:219.3pt;margin-top:245.6pt;width:72.65pt;height:33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" filled="f" stroked="f" strokeweight="1.25pt">
                <v:textbox>
                  <w:txbxContent>
                    <w:p w14:paraId="1FC5E636" w14:textId="77777777" w:rsidR="0024461C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4461C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463B3E"/>
    <w:rsid w:val="00104399"/>
    <w:rsid w:val="0024461C"/>
    <w:rsid w:val="002B4EBF"/>
    <w:rsid w:val="00466016"/>
    <w:rsid w:val="009F5777"/>
    <w:rsid w:val="00BB0DBB"/>
    <w:rsid w:val="00C75A12"/>
    <w:rsid w:val="00CA49C3"/>
    <w:rsid w:val="00E85880"/>
    <w:rsid w:val="00F41A2B"/>
    <w:rsid w:val="023E2D6C"/>
    <w:rsid w:val="03157102"/>
    <w:rsid w:val="046741C5"/>
    <w:rsid w:val="0A7411B1"/>
    <w:rsid w:val="11F53602"/>
    <w:rsid w:val="14386D5F"/>
    <w:rsid w:val="17057407"/>
    <w:rsid w:val="1A70265B"/>
    <w:rsid w:val="1C537384"/>
    <w:rsid w:val="2D2E252A"/>
    <w:rsid w:val="34BA6912"/>
    <w:rsid w:val="37BC54E7"/>
    <w:rsid w:val="3A5F63F1"/>
    <w:rsid w:val="3BC073D6"/>
    <w:rsid w:val="3DCD7770"/>
    <w:rsid w:val="4EB15ECA"/>
    <w:rsid w:val="4EEC21C4"/>
    <w:rsid w:val="4F8E3155"/>
    <w:rsid w:val="53C95597"/>
    <w:rsid w:val="57281BE3"/>
    <w:rsid w:val="576D7394"/>
    <w:rsid w:val="61636A93"/>
    <w:rsid w:val="656A410F"/>
    <w:rsid w:val="65740D10"/>
    <w:rsid w:val="667C3D76"/>
    <w:rsid w:val="6C463B3E"/>
    <w:rsid w:val="6C9D3C53"/>
    <w:rsid w:val="6EE92A26"/>
    <w:rsid w:val="72B846F0"/>
    <w:rsid w:val="76755FAF"/>
    <w:rsid w:val="7FB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06C3D90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431;&#32654;&#39118;&#26684;&#31934;&#33268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欧美风格精致简历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2017-07-09T10:51:00Z</dcterms:created>
  <dcterms:modified xsi:type="dcterms:W3CDTF">2025-05-11T09:13:00Z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