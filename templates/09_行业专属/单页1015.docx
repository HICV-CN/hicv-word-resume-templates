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D32A" w14:textId="715715C1" w:rsidR="00671CCB" w:rsidRDefault="000B5E8C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DA4327" wp14:editId="1C7DC32D">
                <wp:simplePos x="0" y="0"/>
                <wp:positionH relativeFrom="column">
                  <wp:posOffset>-1143000</wp:posOffset>
                </wp:positionH>
                <wp:positionV relativeFrom="paragraph">
                  <wp:posOffset>-910590</wp:posOffset>
                </wp:positionV>
                <wp:extent cx="226695" cy="10696575"/>
                <wp:effectExtent l="0" t="0" r="1905" b="9525"/>
                <wp:wrapNone/>
                <wp:docPr id="33394792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A8E06E" id="矩形 86" o:spid="_x0000_s1026" style="position:absolute;left:0;text-align:left;margin-left:-90pt;margin-top:-71.7pt;width:17.85pt;height:84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" fillcolor="#72c0c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AABDA16" wp14:editId="34EA8753">
                <wp:simplePos x="0" y="0"/>
                <wp:positionH relativeFrom="column">
                  <wp:posOffset>-907415</wp:posOffset>
                </wp:positionH>
                <wp:positionV relativeFrom="paragraph">
                  <wp:posOffset>-902970</wp:posOffset>
                </wp:positionV>
                <wp:extent cx="2162810" cy="10696575"/>
                <wp:effectExtent l="0" t="0" r="8890" b="9525"/>
                <wp:wrapNone/>
                <wp:docPr id="6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10696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2D719" id="矩形 88" o:spid="_x0000_s1026" style="position:absolute;left:0;text-align:left;margin-left:-71.45pt;margin-top:-71.1pt;width:170.3pt;height:842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" fillcolor="#f2f2f2" stroked="f" strokeweight="1pt"/>
            </w:pict>
          </mc:Fallback>
        </mc:AlternateContent>
      </w:r>
      <w:r w:rsidR="00671CCB">
        <w:rPr>
          <w:noProof/>
        </w:rPr>
        <w:drawing>
          <wp:anchor distT="0" distB="0" distL="114300" distR="114300" simplePos="0" relativeHeight="251685888" behindDoc="0" locked="0" layoutInCell="1" allowOverlap="1" wp14:anchorId="4CF48BC3" wp14:editId="3F4361A5">
            <wp:simplePos x="0" y="0"/>
            <wp:positionH relativeFrom="column">
              <wp:posOffset>-395577</wp:posOffset>
            </wp:positionH>
            <wp:positionV relativeFrom="page">
              <wp:posOffset>532737</wp:posOffset>
            </wp:positionV>
            <wp:extent cx="1137920" cy="1543050"/>
            <wp:effectExtent l="0" t="0" r="5080" b="0"/>
            <wp:wrapNone/>
            <wp:docPr id="68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EFBBE" wp14:editId="040A3918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1803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B55F0" id="KSO_Shape" o:spid="_x0000_s1026" style="position:absolute;left:0;text-align:left;margin-left:136.65pt;margin-top:650.05pt;width:11.2pt;height:1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062,79201;54653,85208;54027,88731;53304,92953;54701,97441;78220,142510;75039,96500;75931,91916;74967,88152;77666,84822;88799,78670;98992,79225;106487,86632;112945,94932;118342,104148;122535,114451;125524,125863;127186,138481;121933,147818;105234,154984;87715,159593;69642,161571;50508,160702;31592,156770;13495,149893;0,142221;1301,128830;4000,116791;8000,105982;13205,96355;19543,87838;26917,80286;36218,73000;70448,435;78519,2633;85819,6498;92059,11788;96998,18262;100491,25750;102298,34035;102082,43601;99287,53167;94251,61524;87289,68264;77507,73578;70905,75317;63774,75800;55799,74762;48475,72129;41898,68119;35947,62491;31080,55244;27996,46959;26864,37900;27827,29325;30622,21499;34959,14518;40645,8648;47487,4155;55269,1184;63702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C9A4A" wp14:editId="44952FDE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0" t="0" r="0" b="0"/>
                <wp:wrapNone/>
                <wp:docPr id="64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7BD67" id="矩形 84" o:spid="_x0000_s1026" style="position:absolute;left:0;text-align:left;margin-left:131.05pt;margin-top:646.7pt;width:22.45pt;height:2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8cvez98AAAANAQAADwAAAAAA&#10;AAAAAAAAAAAfBAAAZHJzL2Rvd25yZXYueG1sUEsFBgAAAAAEAAQA8wAAACs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2640" behindDoc="0" locked="0" layoutInCell="1" allowOverlap="1" wp14:anchorId="5257E2CC" wp14:editId="45BCA076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2782569</wp:posOffset>
                </wp:positionV>
                <wp:extent cx="2162810" cy="0"/>
                <wp:effectExtent l="0" t="0" r="0" b="0"/>
                <wp:wrapNone/>
                <wp:docPr id="14" name="直接连接符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12FC8" id="直接连接符 82" o:spid="_x0000_s1026" style="position:absolute;left:0;text-align:left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19.1pt" to="98.3pt,2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qAPWl98AAAAMAQAADwAAAGRycy9k&#10;b3ducmV2LnhtbEyPwU7DMAyG70i8Q2Qkblu6UlWlNJ3GBBcuaGPSrm5jmoomKUm6lbcnk5DY0fav&#10;z99frWc9sBM531sjYLVMgJFprexNJ+Dw8boogPmARuJgDQn4IQ/r+vamwlLas9nRaR86FiHGlyhA&#10;hTCWnPtWkUa/tCOZePu0TmOIo+u4dHiOcD3wNElyrrE38YPCkbaK2q/9pCNlOqpNc3TpS9J/vxeH&#10;Z9zuwpsQ93fz5glYoDn8h+GiH9Whjk6NnYz0bBCwWGVZLBMEZA9FCuwSecxzYM3fhtcVvy5R/w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CoA9aX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3664" behindDoc="0" locked="0" layoutInCell="1" allowOverlap="1" wp14:anchorId="10A484C1" wp14:editId="5FF2D66D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3165474</wp:posOffset>
                </wp:positionV>
                <wp:extent cx="2162810" cy="0"/>
                <wp:effectExtent l="0" t="0" r="0" b="0"/>
                <wp:wrapNone/>
                <wp:docPr id="15" name="直接连接符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B7EE77" id="直接连接符 80" o:spid="_x0000_s1026" style="position:absolute;left:0;text-align:left;z-index:251633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49.25pt" to="98.3pt,2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7qklrN8AAAAMAQAADwAAAGRycy9k&#10;b3ducmV2LnhtbEyPwU7DMAyG70i8Q2Qkblu6qVRdaTqNCS5c0MakXd0ma6o1TknSrbw9mYQER9u/&#10;Pn9/uZ5Mzy7K+c6SgMU8AaaosbKjVsDh822WA/MBSWJvSQn4Vh7W1f1diYW0V9qpyz60LELIFyhA&#10;hzAUnPtGK4N+bgdF8XayzmCIo2u5dHiNcNPzZZJk3GBH8YPGQW21as770UTKeNSb+uiWr0n39ZEf&#10;XnC7C+9CPD5Mm2dgQU3hLww3/agOVXSq7UjSs17AbJGmsUwQkK7yJ2C3yCrLgNW/G16V/H+J6g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uqSW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4688" behindDoc="0" locked="0" layoutInCell="1" allowOverlap="1" wp14:anchorId="12858F06" wp14:editId="081E7F05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3548379</wp:posOffset>
                </wp:positionV>
                <wp:extent cx="2162810" cy="0"/>
                <wp:effectExtent l="0" t="0" r="0" b="0"/>
                <wp:wrapNone/>
                <wp:docPr id="16" name="直接连接符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D8C20" id="直接连接符 78" o:spid="_x0000_s1026" style="position:absolute;left:0;text-align:left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279.4pt" to="98.3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K1Hi3t8AAAAMAQAADwAAAGRycy9k&#10;b3ducmV2LnhtbEyPwU7DMAyG70i8Q2Qkblu6aatKaTqNCS5c0MakXd0mNBWNU5p0K2+PJyHB0fav&#10;z99fbCbXibMZQutJwWKegDBUe91So+D4/jLLQISIpLHzZBR8mwCb8vamwFz7C+3N+RAbwRAKOSqw&#10;Mfa5lKG2xmGY+94Q3z784DDyODRSD3hhuOvkMklS6bAl/mCxNztr6s/D6Jgynuy2Og3L56T9esuO&#10;T7jbx1el7u+m7SOIaKb4F4arPqtDyU6VH0kH0SmYLVYrLhMVrNcZl7hGHt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rUeLe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28CC816B" wp14:editId="3FE0DE6B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3930649</wp:posOffset>
                </wp:positionV>
                <wp:extent cx="2162810" cy="0"/>
                <wp:effectExtent l="0" t="0" r="0" b="0"/>
                <wp:wrapNone/>
                <wp:docPr id="17" name="直接连接符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239A5" id="直接连接符 76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09.5pt" to="98.3pt,3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4hZiA98AAAAMAQAADwAAAGRycy9k&#10;b3ducmV2LnhtbEyPQWvDMAyF74P9B6PBbq2TUkKbxSld2S67jHaFXpVYS8JiO7OdNvv3U2Gw3iS9&#10;x9P3is1kenEmHzpnFaTzBATZ2unONgqOH6+zFYgQ0WrsnSUFPxRgU97fFZhrd7F7Oh9iIzjEhhwV&#10;tDEOuZShbslgmLuBLGufzhuMvPpGao8XDje9XCRJJg12lj+0ONCupfrrMBpOGU/ttjr5xUvSfb+v&#10;js+428c3pR4fpu0TiEhT/DfDFZ/RoWSmyo1WB9ErmKXLJZeJCrJ0zcPVss4yENXfRZaFvC1R/gI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DiFmID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488DAE1A" wp14:editId="24C577CF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4313554</wp:posOffset>
                </wp:positionV>
                <wp:extent cx="2162810" cy="0"/>
                <wp:effectExtent l="0" t="0" r="0" b="0"/>
                <wp:wrapNone/>
                <wp:docPr id="18" name="直接连接符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ED160A" id="直接连接符 74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39.65pt" to="98.3pt,3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WpUvcN8AAAAMAQAADwAAAGRycy9k&#10;b3ducmV2LnhtbEyPwU7DMAyG70i8Q2Qkblu6MZWtNJ3GBBcuaGPSrm5jmorGKU26lbcnk5DG0fav&#10;z9+fr0fbihP1vnGsYDZNQBBXTjdcKzh8vE6WIHxA1tg6JgU/5GFd3N7kmGl35h2d9qEWEcI+QwUm&#10;hC6T0leGLPqp64jj7dP1FkMc+1rqHs8Rbls5T5JUWmw4fjDY0dZQ9bUfbKQMR7Mpj/38JWm+35eH&#10;Z9zuwptS93fj5glEoDFcw3DRj+pQRKfSDay9aBVMZotFLBMUpI+rBxCXyCpNQZR/G1nk8n+J4hc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alS9w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7E5CF92D" wp14:editId="39762696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4696459</wp:posOffset>
                </wp:positionV>
                <wp:extent cx="2162810" cy="0"/>
                <wp:effectExtent l="0" t="0" r="0" b="0"/>
                <wp:wrapNone/>
                <wp:docPr id="19" name="直接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7F439" id="直接连接符 72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69.8pt" to="98.3pt,3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4FD03C77" wp14:editId="082D9B99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5078729</wp:posOffset>
                </wp:positionV>
                <wp:extent cx="2162810" cy="0"/>
                <wp:effectExtent l="0" t="0" r="0" b="0"/>
                <wp:wrapNone/>
                <wp:docPr id="21" name="直接连接符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93303D" id="直接连接符 70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399.9pt" to="98.3pt,3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Yw4gUt8AAAAMAQAADwAAAGRycy9k&#10;b3ducmV2LnhtbEyPwU7DMAyG70i8Q2Qkblu6aSpraTqNCS5c0MakXd0mNBWNU5p0K2+PJyHB0fav&#10;z99fbCbXibMZQutJwWKegDBUe91So+D4/jJbgwgRSWPnySj4NgE25e1Ngbn2F9qb8yE2giEUclRg&#10;Y+xzKUNtjcMw970hvn34wWHkcWikHvDCcNfJZZKk0mFL/MFib3bW1J+H0TFlPNltdRqWz0n79bY+&#10;PuFuH1+Vur+bto8gopniXxiu+qwOJTtVfiQdRKdgtlituExU8JBlXOIaydIURPW7kWUh/5cof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jDiBS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02AC8AA9" wp14:editId="4B5E97B0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5461634</wp:posOffset>
                </wp:positionV>
                <wp:extent cx="2162810" cy="0"/>
                <wp:effectExtent l="0" t="0" r="0" b="0"/>
                <wp:wrapNone/>
                <wp:docPr id="22" name="直接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E22E7B" id="直接连接符 6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430.05pt" to="98.3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DEW0Kd8AAAAMAQAADwAAAGRycy9k&#10;b3ducmV2LnhtbEyPwU7DMAyG70i8Q2QkblvSaapKaTqNCS5c0MakXdPGNBWNU5J0K29PJiHB0fav&#10;z99fbWY7sDP60DuSkC0FMKTW6Z46Ccf3l0UBLERFWg2OUMI3BtjUtzeVKrW70B7Ph9ixBKFQKgkm&#10;xrHkPLQGrQpLNyKl24fzVsU0+o5rry4Jbge+EiLnVvWUPhg14s5g+3mYbKJMJ7NtTn71LPqvt+L4&#10;pHb7+Crl/d28fQQWcY5/YbjqJ3Wok1PjJtKBDRIW2XqdykQJRS4yYNfIQ54Da343vK74/xL1DwA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AMRbQp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40832" behindDoc="0" locked="0" layoutInCell="1" allowOverlap="1" wp14:anchorId="30501850" wp14:editId="6CA11055">
                <wp:simplePos x="0" y="0"/>
                <wp:positionH relativeFrom="column">
                  <wp:posOffset>-914400</wp:posOffset>
                </wp:positionH>
                <wp:positionV relativeFrom="paragraph">
                  <wp:posOffset>2400299</wp:posOffset>
                </wp:positionV>
                <wp:extent cx="2162810" cy="0"/>
                <wp:effectExtent l="0" t="0" r="0" b="0"/>
                <wp:wrapNone/>
                <wp:docPr id="23" name="直接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628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64304" id="直接连接符 66" o:spid="_x0000_s1026" style="position:absolute;left:0;text-align:left;z-index:251640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in,189pt" to="98.3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" strokecolor="window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C18145" wp14:editId="38E4FD4C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0"/>
                <wp:wrapNone/>
                <wp:docPr id="37" name="燕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B667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37" o:spid="_x0000_s1026" type="#_x0000_t55" style="position:absolute;left:0;text-align:left;margin-left:87pt;margin-top:199.5pt;width:4.65pt;height:10.0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lI+Yh+AAAAALAQAADwAAAGRycy9kb3ducmV2&#10;LnhtbEyPQUvDQBCF74L/YRnBi9hNmqJNzKaI4EFBilV6nmbHJJidDdltG/vrnZ70No95vPe9cjW5&#10;Xh1oDJ1nA+ksAUVce9txY+Dz4/l2CSpEZIu9ZzLwQwFW1eVFiYX1R36nwyY2SkI4FGigjXEotA51&#10;Sw7DzA/E8vvyo8Mocmy0HfEo4a7X8yS50w47loYWB3pqqf7e7J2Bm4D2xb1O81xv1509UXzbnnJj&#10;rq+mxwdQkab4Z4YzvqBDJUw7v2cbVC/6fiFbooEsz+U4O5ZZBmpnYJHmKeiq1P83V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lI+Yh+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88F422" wp14:editId="2C3A438F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0"/>
                <wp:wrapNone/>
                <wp:docPr id="38" name="燕尾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04656" id="燕尾形 38" o:spid="_x0000_s1026" type="#_x0000_t55" style="position:absolute;left:0;text-align:left;margin-left:87pt;margin-top:409.25pt;width:4.65pt;height:10.0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WlHYg+AAAAALAQAADwAAAGRycy9kb3ducmV2&#10;LnhtbEyPQUvDQBCF74L/YRnBi9hNG23TmE0RwYOCiLX0PM2OSTA7G7LbNvbXOz3p8b15vPlesRpd&#10;pw40hNazgekkAUVcedtybWDz+XybgQoR2WLnmQz8UIBVeXlRYG79kT/osI61khIOORpoYuxzrUPV&#10;kMMw8T2x3L784DCKHGptBzxKuev0LEnm2mHL8qHBnp4aqr7Xe2fgJqB9ca/jbKm37609UXzbnpbG&#10;XF+Njw+gIo3xLwxnfEGHUph2fs82qE704k62RAPZNLsHdU5kaQpqJ06azU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WlHYg+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A7B71" wp14:editId="52D23B39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0"/>
                <wp:wrapNone/>
                <wp:docPr id="39" name="燕尾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F77FD" id="燕尾形 39" o:spid="_x0000_s1026" type="#_x0000_t55" style="position:absolute;left:0;text-align:left;margin-left:87pt;margin-top:229.45pt;width:4.65pt;height:10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MEqdeAAAAALAQAADwAAAGRycy9kb3ducmV2&#10;LnhtbEyPQUvDQBCF74L/YRnBi9iNbbVJzKaI4MGCiFV6nmbHJJidDdltG/vrOz3p8b15vPlesRxd&#10;p/Y0hNazgbtJAoq48rbl2sDX58ttCipEZIudZzLwSwGW5eVFgbn1B/6g/TrWSko45GigibHPtQ5V&#10;Qw7DxPfEcvv2g8Mocqi1HfAg5a7T0yR50A5blg8N9vTcUPWz3jkDNwHtq1uN00xv3lt7pPi2OWbG&#10;XF+NT4+gIo3xLwxnfEGHUpi2fsc2qE70Yi5booH5fZqBOifS2QzUVpxFloAuC/1/Q3k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MEqd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2E75A4" wp14:editId="47EE0F60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0"/>
                <wp:wrapNone/>
                <wp:docPr id="40" name="燕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15CD" id="燕尾形 40" o:spid="_x0000_s1026" type="#_x0000_t55" style="position:absolute;left:0;text-align:left;margin-left:87pt;margin-top:259.4pt;width:4.65pt;height:10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7ao+BeAAAAALAQAADwAAAGRycy9kb3ducmV2&#10;LnhtbEyPT0vDQBDF74LfYRnBi9hNG/8kMZsiggeFIlbpeZodk2B2NmS3beynd3rS43vzePN+5XJy&#10;vdrTGDrPBuazBBRx7W3HjYHPj+frDFSIyBZ7z2TghwIsq/OzEgvrD/xO+3VslJRwKNBAG+NQaB3q&#10;lhyGmR+I5fblR4dR5NhoO+JByl2vF0lypx12LB9aHOippfp7vXMGrgLaF/c6LXK9eevskeJqc8yN&#10;ubyYHh9ARZriXxhO82U6VLJp63dsg+pF398ISzRwO8+E4ZTI0hTUVpw0y0FXpf7PUP0C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7ao+B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63FB61" wp14:editId="101C8FD3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0"/>
                <wp:wrapNone/>
                <wp:docPr id="41" name="燕尾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4B1F9" id="燕尾形 41" o:spid="_x0000_s1026" type="#_x0000_t55" style="position:absolute;left:0;text-align:left;margin-left:87pt;margin-top:289.4pt;width:4.65pt;height:10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UZ1PuOAAAAALAQAADwAAAGRycy9kb3ducmV2&#10;LnhtbEyPQUvDQBCF74L/YRnBi7QbW7VJzKaI4EGhiK30PM2OSTA7G7LbNvbXOz3p8b15vHlfsRxd&#10;pw40hNazgdtpAoq48rbl2sDn5mWSggoR2WLnmQz8UIBleXlRYG79kT/osI61khIOORpoYuxzrUPV&#10;kMMw9T2x3L784DCKHGptBzxKuev0LEketMOW5UODPT03VH2v987ATUD76t7GWaa37609UVxtT5kx&#10;11fj0yOoSGP8C8N5vkyHUjbt/J5tUJ3oxZ2wRAP3i1QYzol0Pge1EydLM9Blof8zlL8A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UZ1PuO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AF9A2C" wp14:editId="386C0357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0"/>
                <wp:wrapNone/>
                <wp:docPr id="42" name="燕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93CD2" id="燕尾形 42" o:spid="_x0000_s1026" type="#_x0000_t55" style="position:absolute;left:0;text-align:left;margin-left:87pt;margin-top:319.35pt;width:4.65pt;height:1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SOGjQuAAAAALAQAADwAAAGRycy9kb3ducmV2&#10;LnhtbEyPQUvDQBCF74L/YRnBi9iNjbZpzKaI4EFBxFp6nmanSTA7G7LbNvbXOz3p8b15vPlesRxd&#10;pw40hNazgbtJAoq48rbl2sD66+U2AxUissXOMxn4oQDL8vKiwNz6I3/SYRVrJSUccjTQxNjnWoeq&#10;IYdh4ntiue384DCKHGptBzxKuev0NElm2mHL8qHBnp4bqr5Xe2fgJqB9dW/jdKE3H609UXzfnBbG&#10;XF+NT4+gIo3xLwxnfEGHUpi2fs82qE70/F62RAOzNJuDOieyNAW1Fechy0C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SOGjQu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BA4CF9" wp14:editId="0874FD6F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0"/>
                <wp:wrapNone/>
                <wp:docPr id="43" name="燕尾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62CBA" id="燕尾形 43" o:spid="_x0000_s1026" type="#_x0000_t55" style="position:absolute;left:0;text-align:left;margin-left:87pt;margin-top:349.3pt;width:4.65pt;height:10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O0DUAOAAAAALAQAADwAAAGRycy9kb3ducmV2&#10;LnhtbEyPT2vCQBTE70K/w/KEXqRu1JJ/zUZKoYcWpNQWz8/saxLMvg3ZVVM/veupPQ4zzPymWI+m&#10;EycaXGtZwWIegSCurG65VvD99fqQgnAeWWNnmRT8koN1eTcpMNf2zJ902vpahBJ2OSpovO9zKV3V&#10;kEE3tz1x8H7sYNAHOdRSD3gO5aaTyyiKpcGWw0KDPb00VB22R6Ng5lC/mfdxmcndR6sv5De7S6bU&#10;/XR8fgLhafR/YbjhB3QoA9PeHlk70QWdPIYvXkGcpTGIWyJdrUDsFSSLNAFZFvL/h/IK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O0DUAO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27AEC5" wp14:editId="599EBAD6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0"/>
                <wp:wrapNone/>
                <wp:docPr id="44" name="燕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" cy="127635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809C9" id="燕尾形 44" o:spid="_x0000_s1026" type="#_x0000_t55" style="position:absolute;left:0;text-align:left;margin-left:87pt;margin-top:379.3pt;width:4.65pt;height:10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" adj="4719" fillcolor="#333f50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C688BE3" wp14:editId="67DF967B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9485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A4E3E" id="矩形 56" o:spid="_x0000_s1026" style="position:absolute;left:0;text-align:left;margin-left:-77.35pt;margin-top:188.95pt;width:175.55pt;height:242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" fillcolor="#eaeaea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1CB78E0" wp14:editId="692BAD3B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082C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72C0C4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CB78E0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-71.75pt;margin-top:716.75pt;width:169.9pt;height:28.8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" filled="f" stroked="f">
                <v:textbox style="mso-fit-shape-to-text:t">
                  <w:txbxContent>
                    <w:p w14:paraId="2D082C8A" w14:textId="77777777" w:rsidR="00671CCB" w:rsidRDefault="00671CCB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72C0C4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E91B7F" wp14:editId="743D969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034822" w14:textId="5234CAB1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91B7F" id="矩形 53" o:spid="_x0000_s1027" style="position:absolute;margin-left:-71.75pt;margin-top:104.95pt;width:170.3pt;height:37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" filled="f" stroked="f">
                <v:textbox style="mso-fit-shape-to-text:t">
                  <w:txbxContent>
                    <w:p w14:paraId="27034822" w14:textId="5234CAB1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AD07CC0" wp14:editId="5EC73F9A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5FFF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07CC0" id="矩形 51" o:spid="_x0000_s1028" style="position:absolute;margin-left:-71.7pt;margin-top:141.6pt;width:170.3pt;height:23.2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" filled="f" stroked="f">
                <v:textbox style="mso-fit-shape-to-text:t">
                  <w:txbxContent>
                    <w:p w14:paraId="5D15FFF1" w14:textId="77777777" w:rsidR="00671CCB" w:rsidRDefault="00671CCB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B4EB2A3" wp14:editId="0FCFF722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B5AD6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12C929A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 w14:paraId="4A4F7CC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 w14:paraId="6671BB7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 w14:paraId="3431F61C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 w14:paraId="7BBB7240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 w14:paraId="611AF88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 w14:paraId="62BD803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EB2A3" id="文本框 2" o:spid="_x0000_s1029" type="#_x0000_t202" style="position:absolute;margin-left:-42.1pt;margin-top:181.75pt;width:48.6pt;height:249.4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" filled="f" stroked="f" strokeweight=".5pt">
                <v:textbox>
                  <w:txbxContent>
                    <w:p w14:paraId="56B5AD6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 w14:paraId="12C929A6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 w14:paraId="4A4F7CC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 w14:paraId="6671BB7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 w14:paraId="3431F61C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 w14:paraId="7BBB7240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 w14:paraId="611AF889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 w14:paraId="62BD803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527C55E" wp14:editId="02E77653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F99ABC" w14:textId="7961783D" w:rsidR="00671CCB" w:rsidRDefault="00111194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78B20D7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61BC638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13431A4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 w14:paraId="105395F2" w14:textId="75BFF9B3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152 </w:t>
                            </w:r>
                            <w:r w:rsidR="00C93231"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xxxx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93231">
                              <w:rPr>
                                <w:rFonts w:ascii="Calibr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0000</w:t>
                            </w:r>
                          </w:p>
                          <w:p w14:paraId="71AC2653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Se7enPPT</w:t>
                            </w:r>
                          </w:p>
                          <w:p w14:paraId="74472DF1" w14:textId="7AFE128E" w:rsidR="00671CCB" w:rsidRDefault="00C93231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@xxxx</w:t>
                            </w:r>
                          </w:p>
                          <w:p w14:paraId="69BA770D" w14:textId="768096B1" w:rsidR="00671CCB" w:rsidRDefault="00C93231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ascii="Calibri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xxx@超级简历</w:t>
                            </w:r>
                          </w:p>
                          <w:p w14:paraId="415DA51B" w14:textId="77777777" w:rsidR="00671CCB" w:rsidRDefault="00671CCB"/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7C55E" id="_x0000_s1030" type="#_x0000_t202" style="position:absolute;margin-left:-.8pt;margin-top:181.75pt;width:99.8pt;height:249.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" filled="f" stroked="f" strokeweight=".5pt">
                <v:textbox>
                  <w:txbxContent>
                    <w:p w14:paraId="6EF99ABC" w14:textId="7961783D" w:rsidR="00671CCB" w:rsidRDefault="00111194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78B20D7D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61BC6387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13431A45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 w14:paraId="105395F2" w14:textId="75BFF9B3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152 </w:t>
                      </w:r>
                      <w:r w:rsidR="00C93231"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xxxx</w:t>
                      </w: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  <w:r w:rsidR="00C93231">
                        <w:rPr>
                          <w:rFonts w:ascii="Calibr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0000</w:t>
                      </w:r>
                    </w:p>
                    <w:p w14:paraId="71AC2653" w14:textId="77777777" w:rsidR="00671CCB" w:rsidRDefault="00671CCB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  <w:t>Se7enPPT</w:t>
                      </w:r>
                    </w:p>
                    <w:p w14:paraId="74472DF1" w14:textId="7AFE128E" w:rsidR="00671CCB" w:rsidRDefault="00C93231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@xxxx</w:t>
                      </w:r>
                    </w:p>
                    <w:p w14:paraId="69BA770D" w14:textId="768096B1" w:rsidR="00671CCB" w:rsidRDefault="00C93231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ascii="Calibri" w:hAnsi="Calibri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  <w:t>xxx@超级简历</w:t>
                      </w:r>
                    </w:p>
                    <w:p w14:paraId="415DA51B" w14:textId="77777777" w:rsidR="00671CCB" w:rsidRDefault="00671CCB"/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CBA328" wp14:editId="27D76C3F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7B3C6" id="微信" o:spid="_x0000_s1026" style="position:absolute;left:0;text-align:left;margin-left:-58.8pt;margin-top:349.2pt;width:9.75pt;height:9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3F009C" wp14:editId="359043A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92B" id="微博" o:spid="_x0000_s1026" style="position:absolute;left:0;text-align:left;margin-left:-59.55pt;margin-top:378.75pt;width:10.5pt;height:9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8073AA9" wp14:editId="7DAC6FB2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E754A" id="KSO_Shape" o:spid="_x0000_s1026" style="position:absolute;left:0;text-align:left;margin-left:-57.25pt;margin-top:228.95pt;width:6.4pt;height:10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624501" wp14:editId="2D668B32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BBD9E" id="KSO_Shape" o:spid="_x0000_s1026" style="position:absolute;left:0;text-align:left;margin-left:-58.9pt;margin-top:319.2pt;width:10pt;height:10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FE0882" wp14:editId="52AE1E9A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3A785" id="KSO_Shape" o:spid="_x0000_s1026" style="position:absolute;left:0;text-align:left;margin-left:-59.55pt;margin-top:199.3pt;width:10.6pt;height:9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8995891" wp14:editId="1F4675FC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9158F" id="齿轮" o:spid="_x0000_s1026" style="position:absolute;left:0;text-align:left;margin-left:-59.55pt;margin-top:289pt;width:10.95pt;height:10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E77762" wp14:editId="78ADE7D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41269" id="KSO_Shape" o:spid="_x0000_s1026" style="position:absolute;left:0;text-align:left;margin-left:-58.9pt;margin-top:408.05pt;width:10pt;height:10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DBDA18" wp14:editId="00726EDC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C6FF2" id="Freeform 142" o:spid="_x0000_s1026" style="position:absolute;left:0;text-align:left;margin-left:-59.85pt;margin-top:260.4pt;width:12.15pt;height:8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AAF58" wp14:editId="240A67D0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03CED8" w14:textId="1E28A3BE" w:rsidR="00671CCB" w:rsidRDefault="001111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企业管理专业 / 本科</w:t>
                            </w:r>
                          </w:p>
                          <w:p w14:paraId="7C230011" w14:textId="31B1BE30" w:rsidR="00671CCB" w:rsidRDefault="00111194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AAF58" id="文本框 164" o:spid="_x0000_s1031" type="#_x0000_t202" style="position:absolute;margin-left:125.3pt;margin-top:-2.6pt;width:357.8pt;height:7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" filled="f" stroked="f">
                <v:textbox style="mso-fit-shape-to-text:t">
                  <w:txbxContent>
                    <w:p w14:paraId="1B03CED8" w14:textId="1E28A3BE" w:rsidR="00671CCB" w:rsidRDefault="001111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企业管理专业 / 本科</w:t>
                      </w:r>
                    </w:p>
                    <w:p w14:paraId="7C230011" w14:textId="31B1BE30" w:rsidR="00671CCB" w:rsidRDefault="00111194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5C100" wp14:editId="1C4F03E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480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9984AE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5C100" id="文本框 165" o:spid="_x0000_s1032" type="#_x0000_t202" style="position:absolute;margin-left:155.65pt;margin-top:-35.75pt;width:103.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" filled="f" stroked="f">
                <v:textbox style="mso-fit-shape-to-text:t">
                  <w:txbxContent>
                    <w:p w14:paraId="0E9984AE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9E468" wp14:editId="3DC7FBA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3139440"/>
                <wp:effectExtent l="0" t="0" r="0" b="0"/>
                <wp:wrapNone/>
                <wp:docPr id="47" name="文本框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13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4EE17" w14:textId="13CAAB60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上海市网络科技有限公司      </w:t>
                            </w:r>
                          </w:p>
                          <w:p w14:paraId="151E8FEC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策划专员</w:t>
                            </w:r>
                          </w:p>
                          <w:p w14:paraId="5084009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3187A7F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D2056D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2CAF735B" w14:textId="051E9A70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.06         上海市网络科技有限公司     </w:t>
                            </w:r>
                          </w:p>
                          <w:p w14:paraId="61E94552" w14:textId="77777777" w:rsidR="00671CCB" w:rsidRDefault="00671CCB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策划总监</w:t>
                            </w:r>
                          </w:p>
                          <w:p w14:paraId="4D153DC5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2EF8662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A0332F1" w14:textId="77777777" w:rsidR="00671CCB" w:rsidRDefault="00671CCB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E468" id="文本框 169" o:spid="_x0000_s1033" type="#_x0000_t202" style="position:absolute;margin-left:125.3pt;margin-top:108.9pt;width:357.8pt;height:24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" filled="f" stroked="f">
                <v:textbox style="mso-fit-shape-to-text:t">
                  <w:txbxContent>
                    <w:p w14:paraId="01B4EE17" w14:textId="13CAAB60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上海市网络科技有限公司      </w:t>
                      </w:r>
                    </w:p>
                    <w:p w14:paraId="151E8FEC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策划专员</w:t>
                      </w:r>
                    </w:p>
                    <w:p w14:paraId="5084009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3187A7F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D2056D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 w14:paraId="2CAF735B" w14:textId="051E9A70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.06         上海市网络科技有限公司     </w:t>
                      </w:r>
                    </w:p>
                    <w:p w14:paraId="61E94552" w14:textId="77777777" w:rsidR="00671CCB" w:rsidRDefault="00671CCB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策划总监</w:t>
                      </w:r>
                    </w:p>
                    <w:p w14:paraId="4D153DC5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2EF8662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7A0332F1" w14:textId="77777777" w:rsidR="00671CCB" w:rsidRDefault="00671CCB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C4797" wp14:editId="1B1B9838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480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17B04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C4797" id="文本框 171" o:spid="_x0000_s1034" type="#_x0000_t202" style="position:absolute;margin-left:155.65pt;margin-top:75.8pt;width:103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" filled="f" stroked="f">
                <v:textbox style="mso-fit-shape-to-text:t">
                  <w:txbxContent>
                    <w:p w14:paraId="3C17B04F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35595" wp14:editId="645F27D3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31064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310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BD6299" w14:textId="72DC4A2D" w:rsidR="00671CCB" w:rsidRDefault="00111194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671CCB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湖工工程院会计系办公室            行政助理</w:t>
                            </w:r>
                          </w:p>
                          <w:p w14:paraId="1D7C36B7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4BC79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133600FF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35595" id="文本框 184" o:spid="_x0000_s1035" type="#_x0000_t202" style="position:absolute;margin-left:125.3pt;margin-top:396.15pt;width:357.8pt;height:10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" filled="f" stroked="f">
                <v:textbox style="mso-fit-shape-to-text:t">
                  <w:txbxContent>
                    <w:p w14:paraId="15BD6299" w14:textId="72DC4A2D" w:rsidR="00671CCB" w:rsidRDefault="00111194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671CCB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湖工工程院会计系办公室            行政助理</w:t>
                      </w:r>
                    </w:p>
                    <w:p w14:paraId="1D7C36B7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4BC79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133600FF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6F3EB" wp14:editId="507E8EDF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480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72C38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6F3EB" id="文本框 185" o:spid="_x0000_s1036" type="#_x0000_t202" style="position:absolute;margin-left:155.65pt;margin-top:363.05pt;width:103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" filled="f" stroked="f">
                <v:textbox style="mso-fit-shape-to-text:t">
                  <w:txbxContent>
                    <w:p w14:paraId="7F72C38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86074" wp14:editId="59188EE6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0873C1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84D792D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1F2E6075" w14:textId="65E3A0EF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11194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86074" id="文本框 188" o:spid="_x0000_s1037" type="#_x0000_t202" style="position:absolute;margin-left:125.3pt;margin-top:550.1pt;width:357.8pt;height:6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" filled="f" stroked="f">
                <v:textbox style="mso-fit-shape-to-text:t">
                  <w:txbxContent>
                    <w:p w14:paraId="3D0873C1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84D792D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1F2E6075" w14:textId="65E3A0EF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111194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291311" wp14:editId="57D70F46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480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38E6D6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91311" id="文本框 189" o:spid="_x0000_s1038" type="#_x0000_t202" style="position:absolute;margin-left:155.65pt;margin-top:517pt;width:103.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" filled="f" stroked="f">
                <v:textbox style="mso-fit-shape-to-text:t">
                  <w:txbxContent>
                    <w:p w14:paraId="4C38E6D6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6CD2D3F" wp14:editId="5FCA4A2F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-89536</wp:posOffset>
                </wp:positionV>
                <wp:extent cx="4336415" cy="0"/>
                <wp:effectExtent l="0" t="0" r="0" b="0"/>
                <wp:wrapNone/>
                <wp:docPr id="53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4ED03" id="直接连接符 31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-7.05pt" to="472.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6S/fhe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784D9AF5" wp14:editId="238AADB2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1326514</wp:posOffset>
                </wp:positionV>
                <wp:extent cx="4336415" cy="0"/>
                <wp:effectExtent l="0" t="0" r="0" b="0"/>
                <wp:wrapNone/>
                <wp:docPr id="54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E2F0F" id="直接连接符 29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104.45pt" to="472.5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RA6ov+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543E975F" wp14:editId="7C915CC3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4974589</wp:posOffset>
                </wp:positionV>
                <wp:extent cx="4336415" cy="0"/>
                <wp:effectExtent l="0" t="0" r="0" b="0"/>
                <wp:wrapNone/>
                <wp:docPr id="55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35E5" id="直接连接符 27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391.7pt" to="472.5pt,3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iWsYeuEA&#10;AAAL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004206C9" wp14:editId="7FCE0E3D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6930389</wp:posOffset>
                </wp:positionV>
                <wp:extent cx="4336415" cy="0"/>
                <wp:effectExtent l="0" t="0" r="0" b="0"/>
                <wp:wrapNone/>
                <wp:docPr id="1841850359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359F8" id="直接连接符 25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545.7pt" to="472.5pt,5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ORDnw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000AF662" wp14:editId="1E59B41E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8577579</wp:posOffset>
                </wp:positionV>
                <wp:extent cx="4336415" cy="0"/>
                <wp:effectExtent l="0" t="0" r="0" b="0"/>
                <wp:wrapNone/>
                <wp:docPr id="57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33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0151A3" id="直接连接符 2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1.05pt,675.4pt" to="472.5pt,6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" strokecolor="#a6a6a6" strokeweight="1pt">
                <v:stroke joinstyle="miter"/>
                <o:lock v:ext="edit" shapetype="f"/>
              </v:lin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ACB45" wp14:editId="3F93431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0DA399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ACB45" id="文本框 193" o:spid="_x0000_s1039" type="#_x0000_t202" style="position:absolute;margin-left:125.3pt;margin-top:679.8pt;width:357.8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" filled="f" stroked="f">
                <v:textbox style="mso-fit-shape-to-text:t">
                  <w:txbxContent>
                    <w:p w14:paraId="190DA399" w14:textId="77777777" w:rsidR="00671CCB" w:rsidRDefault="00671CCB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74EAB9" wp14:editId="794367E0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480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A1B5BA" w14:textId="77777777" w:rsidR="00671CCB" w:rsidRDefault="00671CCB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4EAB9" id="文本框 194" o:spid="_x0000_s1040" type="#_x0000_t202" style="position:absolute;margin-left:155.65pt;margin-top:646.75pt;width:103.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" filled="f" stroked="f">
                <v:textbox style="mso-fit-shape-to-text:t">
                  <w:txbxContent>
                    <w:p w14:paraId="1CA1B5BA" w14:textId="77777777" w:rsidR="00671CCB" w:rsidRDefault="00671CCB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5D986C" wp14:editId="3974DB1D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0" b="0"/>
                <wp:wrapNone/>
                <wp:docPr id="6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5F8CA" id="矩形 20" o:spid="_x0000_s1026" style="position:absolute;left:0;text-align:left;margin-left:131.05pt;margin-top:-33.65pt;width:22.4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AycdFA3gAAAAsBAAAPAAAAAAAA&#10;AAAAAAAAAB8EAABkcnMvZG93bnJldi54bWxQSwUGAAAAAAQABADzAAAAKgUAAAAA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AD1935" wp14:editId="1B2E801D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0" b="0"/>
                <wp:wrapNone/>
                <wp:docPr id="61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F5A948" id="矩形 18" o:spid="_x0000_s1026" style="position:absolute;left:0;text-align:left;margin-left:131.05pt;margin-top:77.65pt;width:22.4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D0C61" wp14:editId="03BFAD05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0" b="0"/>
                <wp:wrapNone/>
                <wp:docPr id="62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4AAF5" id="矩形 16" o:spid="_x0000_s1026" style="position:absolute;left:0;text-align:left;margin-left:131.05pt;margin-top:362.25pt;width:22.45pt;height:22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C09E1C" wp14:editId="3F92C8F0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0" b="0"/>
                <wp:wrapNone/>
                <wp:docPr id="63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43E89" id="矩形 14" o:spid="_x0000_s1026" style="position:absolute;left:0;text-align:left;margin-left:131.05pt;margin-top:514.95pt;width:22.45pt;height:2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" fillcolor="#72c0c4" stroked="f" strokeweight="1pt"/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E6CD8" wp14:editId="46E3C715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123190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DBB1C" id="KSO_Shape" o:spid="_x0000_s1026" style="position:absolute;left:0;text-align:left;margin-left:134.35pt;margin-top:-27.25pt;width:16.8pt;height: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" path="m6649,1054l3324,,,1054r1706,540l1398,3223r1926,685l5251,3223,4943,1594,6649,1054xe" fillcolor="window" stroked="f" strokeweight="4.5pt">
                <v:stroke joinstyle="miter"/>
                <v:path arrowok="t" o:connecttype="custom" o:connectlocs="61129613,9522637;30560218,0;0,9522637;15684639,14401409;12852942,29119020;30560218,35307836;48276671,29119020;45444974,14401409;61129613,9522637" o:connectangles="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257B0" wp14:editId="238E8AD7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0" b="0"/>
                <wp:wrapNone/>
                <wp:docPr id="6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370" cy="153670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5B814" id="KSO_Shape" o:spid="_x0000_s1026" style="position:absolute;left:0;text-align:left;margin-left:135.7pt;margin-top:82.85pt;width:13.1pt;height:1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ABDC5" wp14:editId="0CF521C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0" b="0"/>
                <wp:wrapNone/>
                <wp:docPr id="6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" cy="14224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90A03" id="KSO_Shape" o:spid="_x0000_s1026" style="position:absolute;left:0;text-align:left;margin-left:135.25pt;margin-top:367.1pt;width:13pt;height:1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5902,130091;34556,131914;14804,132118;13132,130594;82985,80319;87007,82604;91096,82998;94588,81992;94547,131261;92468,132240;72918,131452;72117,69453;64980,131261;62901,132240;43337,131452;42549,87008;124317,131057;122368,132227;102665,131628;101684,129547;145299,35549;147364,39263;150665,41848;154361,129547;153383,131628;133737,132227;131781,131057;129834,0;157094,299;159038,1523;160247,3441;160532,30740;159921,32957;158453,34657;156401,35596;154037,35528;152025,34494;150639,32739;150136,30481;92272,75272;90071,75761;87883,75272;8874,111180;6917,112418;4702,112690;2555,111996;856,110364;41,108242;217,106012;1332,104012;63911,41812;66099,41322;68301,41812;142771,10433;128067,10011;126246,8705;125132,6760;124955,4407;125771,2299;127401,748;129576,14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671CC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9F2FAB" wp14:editId="66830C7C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0"/>
                <wp:wrapNone/>
                <wp:docPr id="18104393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6510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97CD" id="KSO_Shape" o:spid="_x0000_s1026" style="position:absolute;left:0;text-align:left;margin-left:136.25pt;margin-top:520pt;width:12.05pt;height:1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113,140567;84825,142290;86060,129812;78721,111035;58461,113515;91480,19027;83848,45884;75760,58839;79709,59691;93701,33478;95391,16016;100973,37551;90873,56888;80070,71624;76406,80222;74412,105545;62660,106151;64502,82609;62489,76813;58939,71624;47813,56528;38036,37551;19720,6282;29352,14516;32101,25532;26849,24869;21350,14440;12230,12604;6845,19475;6959,30661;14411,41166;39364,54037;49508,62819;46531,70503;38909,72150;39401,66680;43326,63311;24574,55134;4949,40049;0,24888;4039,11109;14448,5696;133231,9065;139047,22730;136044,37153;123786,49872;96780,61835;96951,65847;101284,70371;95108,72037;89615,65809;93511,56327;116431,46958;130989,33387;132718,21595;126447,12491;117077,15065;111737,25645;106529,24718;111148,12358;122322,5714" o:connectangles="0,0,0,0,0,0,0,0,0,0,0,0,0,0,0,0,0,0,0,0,0,0,0,0,0,0,0,0,0,0,0,0,0,0,0,0,0,0,0,0,0,0,0,0,0,0,0,0,0,0,0,0,0,0,0,0,0,0,0,0,0"/>
              </v:shape>
            </w:pict>
          </mc:Fallback>
        </mc:AlternateContent>
      </w:r>
    </w:p>
    <w:sectPr w:rsidR="00671CC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A83F1" w14:textId="77777777" w:rsidR="005A7C1F" w:rsidRDefault="005A7C1F" w:rsidP="00111194">
      <w:r>
        <w:separator/>
      </w:r>
    </w:p>
  </w:endnote>
  <w:endnote w:type="continuationSeparator" w:id="0">
    <w:p w14:paraId="42266B3E" w14:textId="77777777" w:rsidR="005A7C1F" w:rsidRDefault="005A7C1F" w:rsidP="00111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24D3" w14:textId="77777777" w:rsidR="005A7C1F" w:rsidRDefault="005A7C1F" w:rsidP="00111194">
      <w:r>
        <w:separator/>
      </w:r>
    </w:p>
  </w:footnote>
  <w:footnote w:type="continuationSeparator" w:id="0">
    <w:p w14:paraId="16BF27C3" w14:textId="77777777" w:rsidR="005A7C1F" w:rsidRDefault="005A7C1F" w:rsidP="0011119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2292">
    <w:abstractNumId w:val="1"/>
  </w:num>
  <w:num w:numId="2" w16cid:durableId="1967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18F52812"/>
    <w:rsid w:val="00043A94"/>
    <w:rsid w:val="00081FD2"/>
    <w:rsid w:val="000A55A2"/>
    <w:rsid w:val="000B5E8C"/>
    <w:rsid w:val="00111194"/>
    <w:rsid w:val="0018101A"/>
    <w:rsid w:val="002117DA"/>
    <w:rsid w:val="002C2436"/>
    <w:rsid w:val="00303E17"/>
    <w:rsid w:val="0038365E"/>
    <w:rsid w:val="003C3140"/>
    <w:rsid w:val="005457A1"/>
    <w:rsid w:val="005A7C1F"/>
    <w:rsid w:val="00671CCB"/>
    <w:rsid w:val="006D204E"/>
    <w:rsid w:val="007567EA"/>
    <w:rsid w:val="00C470E3"/>
    <w:rsid w:val="00C93231"/>
    <w:rsid w:val="00CF7E52"/>
    <w:rsid w:val="00D747AD"/>
    <w:rsid w:val="00E57108"/>
    <w:rsid w:val="00E64177"/>
    <w:rsid w:val="00F95C58"/>
    <w:rsid w:val="089023B0"/>
    <w:rsid w:val="18F52812"/>
    <w:rsid w:val="1B410BAE"/>
    <w:rsid w:val="1EB65DE6"/>
    <w:rsid w:val="2F5216F4"/>
    <w:rsid w:val="32E01532"/>
    <w:rsid w:val="37EA7F5E"/>
    <w:rsid w:val="42A2303F"/>
    <w:rsid w:val="4CE808F7"/>
    <w:rsid w:val="59A304E7"/>
    <w:rsid w:val="5E541158"/>
    <w:rsid w:val="7EF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DB0E85"/>
  <w15:chartTrackingRefBased/>
  <w15:docId w15:val="{72B0C266-F4E0-49B7-8443-CF44DB53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2</TotalTime>
  <Pages>1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8</cp:revision>
  <dcterms:created xsi:type="dcterms:W3CDTF">2024-11-13T01:46:00Z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SaveFontToCloudKey">
    <vt:lpwstr>525714458_btnclosed</vt:lpwstr>
  </property>
  <property fmtid="{D5CDD505-2E9C-101B-9397-08002B2CF9AE}" pid="4" name="ICV">
    <vt:lpwstr>B259F893C9F6457EBFDC7C9BCC14A74D</vt:lpwstr>
  </property>
</Properties>
</file>