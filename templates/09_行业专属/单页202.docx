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941EB" w14:textId="2CB287EE" w:rsidR="00FD43FC" w:rsidRDefault="00877F0B">
      <w:r>
        <w:rPr>
          <w:noProof/>
        </w:rPr>
        <w:drawing>
          <wp:anchor distT="0" distB="0" distL="114300" distR="114300" simplePos="0" relativeHeight="251740160" behindDoc="0" locked="0" layoutInCell="1" allowOverlap="1" wp14:anchorId="3CF6C2EE" wp14:editId="3B4AC84B">
            <wp:simplePos x="0" y="0"/>
            <wp:positionH relativeFrom="column">
              <wp:posOffset>1924636</wp:posOffset>
            </wp:positionH>
            <wp:positionV relativeFrom="page">
              <wp:posOffset>619858</wp:posOffset>
            </wp:positionV>
            <wp:extent cx="1303655" cy="1302385"/>
            <wp:effectExtent l="57150" t="57150" r="48895" b="50165"/>
            <wp:wrapNone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07" b="12507"/>
                    <a:stretch>
                      <a:fillRect/>
                    </a:stretch>
                  </pic:blipFill>
                  <pic:spPr>
                    <a:xfrm>
                      <a:off x="0" y="0"/>
                      <a:ext cx="1303655" cy="1302385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728A18" wp14:editId="19289DA0">
                <wp:simplePos x="0" y="0"/>
                <wp:positionH relativeFrom="column">
                  <wp:posOffset>3291840</wp:posOffset>
                </wp:positionH>
                <wp:positionV relativeFrom="paragraph">
                  <wp:posOffset>2047240</wp:posOffset>
                </wp:positionV>
                <wp:extent cx="86995" cy="147955"/>
                <wp:effectExtent l="17780" t="0" r="28575" b="4445"/>
                <wp:wrapNone/>
                <wp:docPr id="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701" cy="14820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A7A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22A73BD3" id="KSO_Shape" o:spid="_x0000_s1026" style="position:absolute;margin-left:259.2pt;margin-top:161.2pt;width:6.85pt;height:11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4da7a9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33D3F9" wp14:editId="58158569">
                <wp:simplePos x="0" y="0"/>
                <wp:positionH relativeFrom="column">
                  <wp:posOffset>1919605</wp:posOffset>
                </wp:positionH>
                <wp:positionV relativeFrom="paragraph">
                  <wp:posOffset>2043430</wp:posOffset>
                </wp:positionV>
                <wp:extent cx="137160" cy="141605"/>
                <wp:effectExtent l="0" t="0" r="15240" b="12065"/>
                <wp:wrapNone/>
                <wp:docPr id="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7070" cy="141797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A7A9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/>
                    </wps:wsp>
                  </a:graphicData>
                </a:graphic>
              </wp:anchor>
            </w:drawing>
          </mc:Choice>
          <mc:Fallback>
            <w:pict>
              <v:shape w14:anchorId="34C88973" id="KSO_Shape" o:spid="_x0000_s1026" style="position:absolute;margin-left:151.15pt;margin-top:160.9pt;width:10.8pt;height:11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0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" path="m86,38v2,2,4,5,4,8c90,83,90,83,90,83v,5,-4,10,-9,10c9,93,9,93,9,93,4,93,,88,,83,,46,,46,,46,,44,1,41,2,40v,,,,,c2,40,2,40,2,40v,-1,,-1,1,-1c39,3,39,3,39,3,43,,46,,50,3,86,38,86,38,86,38xm15,30v,22,,22,,22c45,75,45,75,45,75,72,54,72,54,72,54v,-24,,-24,,-24c15,30,15,30,15,30xm25,35v,4,,4,,4c63,39,63,39,63,39v,-4,,-4,,-4c25,35,25,35,25,35xm25,51v,4,,4,,4c63,55,63,55,63,55v,-4,,-4,,-4c25,51,25,51,25,51xm25,43v,4,,4,,4c63,47,63,47,63,47v,-4,,-4,,-4c25,43,25,43,25,43xm10,87c28,69,28,69,28,69v,,,-1,,-2c27,66,26,66,25,67,7,84,7,84,7,84v-1,1,-1,2,,3c8,87,9,87,10,87xm84,84c66,67,66,67,66,67v-1,-1,-2,-1,-3,c62,68,62,69,63,69,81,87,81,87,81,87v1,,2,,3,c85,86,85,85,84,84xe" fillcolor="#4da7a9" stroked="f">
                <v:path arrowok="t" o:connecttype="custom" o:connectlocs="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58E2111" wp14:editId="68978CE6">
            <wp:simplePos x="0" y="0"/>
            <wp:positionH relativeFrom="column">
              <wp:posOffset>-1143000</wp:posOffset>
            </wp:positionH>
            <wp:positionV relativeFrom="paragraph">
              <wp:posOffset>2183130</wp:posOffset>
            </wp:positionV>
            <wp:extent cx="7559675" cy="7591425"/>
            <wp:effectExtent l="0" t="0" r="3175" b="9525"/>
            <wp:wrapNone/>
            <wp:docPr id="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rcRect r="35631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7559675" cy="7591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90539FC" wp14:editId="788E37A2">
            <wp:simplePos x="0" y="0"/>
            <wp:positionH relativeFrom="column">
              <wp:posOffset>-1143000</wp:posOffset>
            </wp:positionH>
            <wp:positionV relativeFrom="paragraph">
              <wp:posOffset>-914400</wp:posOffset>
            </wp:positionV>
            <wp:extent cx="7559675" cy="3098165"/>
            <wp:effectExtent l="0" t="0" r="3175" b="6985"/>
            <wp:wrapNone/>
            <wp:docPr id="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rcRect r="35631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3098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F93FCF" wp14:editId="2F11A8B7">
                <wp:simplePos x="0" y="0"/>
                <wp:positionH relativeFrom="column">
                  <wp:posOffset>-864235</wp:posOffset>
                </wp:positionH>
                <wp:positionV relativeFrom="paragraph">
                  <wp:posOffset>1178560</wp:posOffset>
                </wp:positionV>
                <wp:extent cx="7007860" cy="8328025"/>
                <wp:effectExtent l="13970" t="0" r="26670" b="2095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8032" cy="83278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 cap="flat" cmpd="dbl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053114C6" id="矩形 4" o:spid="_x0000_s1026" style="position:absolute;margin-left:-68.05pt;margin-top:92.8pt;width:551.8pt;height:655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" strokecolor="white" strokeweight="2.25pt">
                <v:stroke linestyle="thinTh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823705" wp14:editId="458590AF">
                <wp:simplePos x="0" y="0"/>
                <wp:positionH relativeFrom="column">
                  <wp:posOffset>2493645</wp:posOffset>
                </wp:positionH>
                <wp:positionV relativeFrom="paragraph">
                  <wp:posOffset>-190500</wp:posOffset>
                </wp:positionV>
                <wp:extent cx="283210" cy="4625975"/>
                <wp:effectExtent l="14605" t="0" r="26670" b="2667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83313" cy="4625984"/>
                        </a:xfrm>
                        <a:prstGeom prst="rect">
                          <a:avLst/>
                        </a:prstGeom>
                        <a:noFill/>
                        <a:ln w="28575" cap="flat" cmpd="dbl" algn="ctr">
                          <a:solidFill>
                            <a:srgbClr val="168C8C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31AE85C7" id="矩形 5" o:spid="_x0000_s1026" style="position:absolute;margin-left:196.35pt;margin-top:-15pt;width:22.3pt;height:364.25pt;rotation:9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" filled="f" strokecolor="#168c8c" strokeweight="2.25pt">
                <v:stroke linestyle="thinTh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0C698F" wp14:editId="673A6093">
                <wp:simplePos x="0" y="0"/>
                <wp:positionH relativeFrom="column">
                  <wp:posOffset>503555</wp:posOffset>
                </wp:positionH>
                <wp:positionV relativeFrom="paragraph">
                  <wp:posOffset>2058035</wp:posOffset>
                </wp:positionV>
                <wp:extent cx="137160" cy="137160"/>
                <wp:effectExtent l="0" t="0" r="15240" b="15240"/>
                <wp:wrapNone/>
                <wp:docPr id="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7070" cy="137070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A7A9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3BB65" id="KSO_Shape" o:spid="_x0000_s1026" style="position:absolute;margin-left:39.65pt;margin-top:162.05pt;width:10.8pt;height:10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#4da7a9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975778857;2147483646,2147483646;2147483646,2147483646;2147483646,2147483646;2147483646,2147483646;975778857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97C822" wp14:editId="6AE5AD4C">
                <wp:simplePos x="0" y="0"/>
                <wp:positionH relativeFrom="column">
                  <wp:posOffset>608965</wp:posOffset>
                </wp:positionH>
                <wp:positionV relativeFrom="paragraph">
                  <wp:posOffset>2009140</wp:posOffset>
                </wp:positionV>
                <wp:extent cx="4302125" cy="243840"/>
                <wp:effectExtent l="0" t="0" r="0" b="0"/>
                <wp:wrapNone/>
                <wp:docPr id="10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2125" cy="243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72F40BD" w14:textId="7ED76BD6" w:rsidR="00FD43FC" w:rsidRDefault="00E344EE">
                            <w:pPr>
                              <w:pStyle w:val="a3"/>
                              <w:spacing w:before="0" w:beforeAutospacing="0" w:after="0" w:afterAutospacing="0"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黑简体" w:eastAsia="方正兰亭黑简体" w:cs="Times New Roman" w:hint="eastAsia"/>
                                <w:color w:val="4DA7A9"/>
                                <w:kern w:val="24"/>
                                <w:sz w:val="18"/>
                                <w:szCs w:val="18"/>
                              </w:rPr>
                              <w:t xml:space="preserve">180-0000-0000            </w:t>
                            </w:r>
                            <w:r w:rsidR="002872F6">
                              <w:rPr>
                                <w:rFonts w:ascii="方正兰亭黑简体" w:eastAsia="方正兰亭黑简体" w:cs="Times New Roman" w:hint="eastAsia"/>
                                <w:color w:val="4DA7A9"/>
                                <w:kern w:val="24"/>
                                <w:sz w:val="18"/>
                                <w:szCs w:val="18"/>
                              </w:rPr>
                              <w:t>xxx</w:t>
                            </w:r>
                            <w:r>
                              <w:rPr>
                                <w:rFonts w:ascii="方正兰亭黑简体" w:eastAsia="方正兰亭黑简体" w:cs="Times New Roman" w:hint="eastAsia"/>
                                <w:color w:val="4DA7A9"/>
                                <w:kern w:val="24"/>
                                <w:sz w:val="18"/>
                                <w:szCs w:val="18"/>
                              </w:rPr>
                              <w:t>@qq.com          北京海淀苏州街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97C822" id="_x0000_t202" coordsize="21600,21600" o:spt="202" path="m,l,21600r21600,l21600,xe">
                <v:stroke joinstyle="miter"/>
                <v:path gradientshapeok="t" o:connecttype="rect"/>
              </v:shapetype>
              <v:shape id="文本框 34" o:spid="_x0000_s1026" type="#_x0000_t202" style="position:absolute;left:0;text-align:left;margin-left:47.95pt;margin-top:158.2pt;width:338.75pt;height:19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" filled="f" stroked="f">
                <v:textbox style="mso-fit-shape-to-text:t">
                  <w:txbxContent>
                    <w:p w14:paraId="672F40BD" w14:textId="7ED76BD6" w:rsidR="00FD43FC" w:rsidRDefault="00E344EE">
                      <w:pPr>
                        <w:pStyle w:val="a3"/>
                        <w:spacing w:before="0" w:beforeAutospacing="0" w:after="0" w:afterAutospacing="0"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方正兰亭黑简体" w:eastAsia="方正兰亭黑简体" w:cs="Times New Roman" w:hint="eastAsia"/>
                          <w:color w:val="4DA7A9"/>
                          <w:kern w:val="24"/>
                          <w:sz w:val="18"/>
                          <w:szCs w:val="18"/>
                        </w:rPr>
                        <w:t xml:space="preserve">180-0000-0000            </w:t>
                      </w:r>
                      <w:r w:rsidR="002872F6">
                        <w:rPr>
                          <w:rFonts w:ascii="方正兰亭黑简体" w:eastAsia="方正兰亭黑简体" w:cs="Times New Roman" w:hint="eastAsia"/>
                          <w:color w:val="4DA7A9"/>
                          <w:kern w:val="24"/>
                          <w:sz w:val="18"/>
                          <w:szCs w:val="18"/>
                        </w:rPr>
                        <w:t>xxx</w:t>
                      </w:r>
                      <w:r>
                        <w:rPr>
                          <w:rFonts w:ascii="方正兰亭黑简体" w:eastAsia="方正兰亭黑简体" w:cs="Times New Roman" w:hint="eastAsia"/>
                          <w:color w:val="4DA7A9"/>
                          <w:kern w:val="24"/>
                          <w:sz w:val="18"/>
                          <w:szCs w:val="18"/>
                        </w:rPr>
                        <w:t>@qq.com          北京海淀苏州街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361A80" wp14:editId="1EA3448B">
                <wp:simplePos x="0" y="0"/>
                <wp:positionH relativeFrom="column">
                  <wp:posOffset>2112645</wp:posOffset>
                </wp:positionH>
                <wp:positionV relativeFrom="paragraph">
                  <wp:posOffset>1266825</wp:posOffset>
                </wp:positionV>
                <wp:extent cx="1054100" cy="338455"/>
                <wp:effectExtent l="0" t="0" r="0" b="0"/>
                <wp:wrapNone/>
                <wp:docPr id="11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4104" cy="33855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FDBAF4C" w14:textId="35AA114D" w:rsidR="00FD43FC" w:rsidRDefault="00877F0B" w:rsidP="00877F0B">
                            <w:pPr>
                              <w:pStyle w:val="a3"/>
                              <w:spacing w:before="0" w:beforeAutospacing="0" w:after="0" w:afterAutospacing="0" w:line="384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黑简体" w:eastAsia="方正兰亭黑简体" w:cs="Times New Roman" w:hint="eastAsia"/>
                                <w:color w:val="4DA7A9"/>
                                <w:spacing w:val="60"/>
                                <w:kern w:val="24"/>
                                <w:sz w:val="32"/>
                                <w:szCs w:val="32"/>
                              </w:rPr>
                              <w:t>胡小豆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61A80" id="文本框 35" o:spid="_x0000_s1027" type="#_x0000_t202" style="position:absolute;left:0;text-align:left;margin-left:166.35pt;margin-top:99.75pt;width:83pt;height:26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" filled="f" stroked="f">
                <v:textbox style="mso-fit-shape-to-text:t">
                  <w:txbxContent>
                    <w:p w14:paraId="3FDBAF4C" w14:textId="35AA114D" w:rsidR="00FD43FC" w:rsidRDefault="00877F0B" w:rsidP="00877F0B">
                      <w:pPr>
                        <w:pStyle w:val="a3"/>
                        <w:spacing w:before="0" w:beforeAutospacing="0" w:after="0" w:afterAutospacing="0" w:line="384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方正兰亭黑简体" w:eastAsia="方正兰亭黑简体" w:cs="Times New Roman" w:hint="eastAsia"/>
                          <w:color w:val="4DA7A9"/>
                          <w:spacing w:val="60"/>
                          <w:kern w:val="24"/>
                          <w:sz w:val="32"/>
                          <w:szCs w:val="32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894A21" wp14:editId="45EDD8B0">
                <wp:simplePos x="0" y="0"/>
                <wp:positionH relativeFrom="column">
                  <wp:posOffset>609600</wp:posOffset>
                </wp:positionH>
                <wp:positionV relativeFrom="paragraph">
                  <wp:posOffset>1633855</wp:posOffset>
                </wp:positionV>
                <wp:extent cx="4054475" cy="243840"/>
                <wp:effectExtent l="0" t="0" r="0" b="0"/>
                <wp:wrapNone/>
                <wp:docPr id="12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4475" cy="243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F031075" w14:textId="77777777" w:rsidR="00FD43FC" w:rsidRDefault="00E344EE">
                            <w:pPr>
                              <w:pStyle w:val="a3"/>
                              <w:spacing w:before="0" w:beforeAutospacing="0" w:after="0" w:afterAutospacing="0" w:line="24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黑简体" w:eastAsia="方正兰亭黑简体" w:cs="Times New Roman" w:hint="eastAsia"/>
                                <w:color w:val="4DA7A9"/>
                                <w:kern w:val="24"/>
                                <w:sz w:val="20"/>
                                <w:szCs w:val="20"/>
                              </w:rPr>
                              <w:t xml:space="preserve">现居北京    /    23岁   /     2年工作经验    /   中共党员   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894A21" id="文本框 36" o:spid="_x0000_s1028" type="#_x0000_t202" style="position:absolute;left:0;text-align:left;margin-left:48pt;margin-top:128.65pt;width:319.25pt;height:19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" filled="f" stroked="f">
                <v:textbox style="mso-fit-shape-to-text:t">
                  <w:txbxContent>
                    <w:p w14:paraId="6F031075" w14:textId="77777777" w:rsidR="00FD43FC" w:rsidRDefault="00E344EE">
                      <w:pPr>
                        <w:pStyle w:val="a3"/>
                        <w:spacing w:before="0" w:beforeAutospacing="0" w:after="0" w:afterAutospacing="0" w:line="24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方正兰亭黑简体" w:eastAsia="方正兰亭黑简体" w:cs="Times New Roman" w:hint="eastAsia"/>
                          <w:color w:val="4DA7A9"/>
                          <w:kern w:val="24"/>
                          <w:sz w:val="20"/>
                          <w:szCs w:val="20"/>
                        </w:rPr>
                        <w:t xml:space="preserve">现居北京    /    23岁   /     2年工作经验    /   中共党员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09EA5CA" wp14:editId="714B05A7">
                <wp:simplePos x="0" y="0"/>
                <wp:positionH relativeFrom="column">
                  <wp:posOffset>-904875</wp:posOffset>
                </wp:positionH>
                <wp:positionV relativeFrom="paragraph">
                  <wp:posOffset>-433705</wp:posOffset>
                </wp:positionV>
                <wp:extent cx="2091055" cy="213360"/>
                <wp:effectExtent l="0" t="0" r="0" b="0"/>
                <wp:wrapNone/>
                <wp:docPr id="1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1055" cy="213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8621830" w14:textId="77777777" w:rsidR="00FD43FC" w:rsidRDefault="00E344EE">
                            <w:pPr>
                              <w:pStyle w:val="a3"/>
                              <w:spacing w:before="0" w:beforeAutospacing="0" w:after="0" w:afterAutospacing="0" w:line="192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黑简体" w:eastAsia="方正兰亭黑简体" w:cs="Times New Roman" w:hint="eastAsia"/>
                                <w:color w:val="4DA7A9"/>
                                <w:kern w:val="24"/>
                                <w:sz w:val="16"/>
                                <w:szCs w:val="16"/>
                              </w:rPr>
                              <w:t>求职意向：北京地区新媒体编辑相关岗位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EA5CA" id="文本框 43" o:spid="_x0000_s1029" type="#_x0000_t202" style="position:absolute;left:0;text-align:left;margin-left:-71.25pt;margin-top:-34.15pt;width:164.65pt;height:16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" filled="f" stroked="f">
                <v:textbox style="mso-fit-shape-to-text:t">
                  <w:txbxContent>
                    <w:p w14:paraId="58621830" w14:textId="77777777" w:rsidR="00FD43FC" w:rsidRDefault="00E344EE">
                      <w:pPr>
                        <w:pStyle w:val="a3"/>
                        <w:spacing w:before="0" w:beforeAutospacing="0" w:after="0" w:afterAutospacing="0" w:line="192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方正兰亭黑简体" w:eastAsia="方正兰亭黑简体" w:cs="Times New Roman" w:hint="eastAsia"/>
                          <w:color w:val="4DA7A9"/>
                          <w:kern w:val="24"/>
                          <w:sz w:val="16"/>
                          <w:szCs w:val="16"/>
                        </w:rPr>
                        <w:t>求职意向：北京地区新媒体编辑相关岗位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624DE9D" wp14:editId="2F7D0C1F">
                <wp:simplePos x="0" y="0"/>
                <wp:positionH relativeFrom="column">
                  <wp:posOffset>-911225</wp:posOffset>
                </wp:positionH>
                <wp:positionV relativeFrom="paragraph">
                  <wp:posOffset>-743585</wp:posOffset>
                </wp:positionV>
                <wp:extent cx="3298825" cy="365760"/>
                <wp:effectExtent l="0" t="0" r="0" b="0"/>
                <wp:wrapNone/>
                <wp:docPr id="1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8825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68FCC02" w14:textId="77777777" w:rsidR="00FD43FC" w:rsidRDefault="00E344EE">
                            <w:pPr>
                              <w:pStyle w:val="a3"/>
                              <w:spacing w:before="0" w:beforeAutospacing="0" w:after="0" w:afterAutospacing="0" w:line="432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Arial Black" w:hAnsi="Arial Black" w:cs="Times New Roman"/>
                                <w:color w:val="4DA7A9"/>
                                <w:kern w:val="24"/>
                                <w:sz w:val="36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4DE9D" id="文本框 44" o:spid="_x0000_s1030" type="#_x0000_t202" style="position:absolute;left:0;text-align:left;margin-left:-71.75pt;margin-top:-58.55pt;width:259.75pt;height:28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" filled="f" stroked="f">
                <v:textbox style="mso-fit-shape-to-text:t">
                  <w:txbxContent>
                    <w:p w14:paraId="268FCC02" w14:textId="77777777" w:rsidR="00FD43FC" w:rsidRDefault="00E344EE">
                      <w:pPr>
                        <w:pStyle w:val="a3"/>
                        <w:spacing w:before="0" w:beforeAutospacing="0" w:after="0" w:afterAutospacing="0" w:line="432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Arial Black" w:hAnsi="Arial Black" w:cs="Times New Roman"/>
                          <w:color w:val="4DA7A9"/>
                          <w:kern w:val="24"/>
                          <w:sz w:val="36"/>
                          <w:szCs w:val="36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B46C7FE" wp14:editId="15734719">
                <wp:simplePos x="0" y="0"/>
                <wp:positionH relativeFrom="column">
                  <wp:posOffset>-458470</wp:posOffset>
                </wp:positionH>
                <wp:positionV relativeFrom="paragraph">
                  <wp:posOffset>2888615</wp:posOffset>
                </wp:positionV>
                <wp:extent cx="6142355" cy="0"/>
                <wp:effectExtent l="0" t="0" r="0" b="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243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168C8C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79F61D" id="直接连接符 15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.1pt,227.45pt" to="447.55pt,22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" strokecolor="#168c8c" strokeweight="1pt">
                <v:stroke dashstyle="3 1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27B4C3F" wp14:editId="4F28CF46">
                <wp:simplePos x="0" y="0"/>
                <wp:positionH relativeFrom="column">
                  <wp:posOffset>-458470</wp:posOffset>
                </wp:positionH>
                <wp:positionV relativeFrom="paragraph">
                  <wp:posOffset>4147820</wp:posOffset>
                </wp:positionV>
                <wp:extent cx="6142355" cy="0"/>
                <wp:effectExtent l="0" t="0" r="0" b="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243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168C8C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71E0D2" id="直接连接符 16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.1pt,326.6pt" to="447.55pt,3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" strokecolor="#168c8c" strokeweight="1pt">
                <v:stroke dashstyle="3 1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BA487B9" wp14:editId="21F7A624">
                <wp:simplePos x="0" y="0"/>
                <wp:positionH relativeFrom="column">
                  <wp:posOffset>-458470</wp:posOffset>
                </wp:positionH>
                <wp:positionV relativeFrom="paragraph">
                  <wp:posOffset>6740525</wp:posOffset>
                </wp:positionV>
                <wp:extent cx="6142355" cy="0"/>
                <wp:effectExtent l="0" t="0" r="0" b="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243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168C8C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0C72D4" id="直接连接符 17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.1pt,530.75pt" to="447.55pt,53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" strokecolor="#168c8c" strokeweight="1pt">
                <v:stroke dashstyle="3 1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4AD7624" wp14:editId="7D9A0C5B">
                <wp:simplePos x="0" y="0"/>
                <wp:positionH relativeFrom="column">
                  <wp:posOffset>-458470</wp:posOffset>
                </wp:positionH>
                <wp:positionV relativeFrom="paragraph">
                  <wp:posOffset>8320405</wp:posOffset>
                </wp:positionV>
                <wp:extent cx="6142355" cy="0"/>
                <wp:effectExtent l="0" t="0" r="0" b="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243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168C8C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A98191" id="直接连接符 18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.1pt,655.15pt" to="447.55pt,65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" strokecolor="#168c8c" strokeweight="1pt">
                <v:stroke dashstyle="3 1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9D8F1A0" wp14:editId="32BA56A0">
                <wp:simplePos x="0" y="0"/>
                <wp:positionH relativeFrom="column">
                  <wp:posOffset>-518795</wp:posOffset>
                </wp:positionH>
                <wp:positionV relativeFrom="paragraph">
                  <wp:posOffset>3074670</wp:posOffset>
                </wp:positionV>
                <wp:extent cx="6912610" cy="548640"/>
                <wp:effectExtent l="0" t="0" r="0" b="0"/>
                <wp:wrapNone/>
                <wp:docPr id="19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610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17626E3" w14:textId="790AE938" w:rsidR="00FD43FC" w:rsidRDefault="006C6687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20xx.09 -- 20xx.06      湖北工业大学工程技术学院          企业管理专业         本科学历</w:t>
                            </w:r>
                          </w:p>
                          <w:p w14:paraId="2CBE765B" w14:textId="3CC26953" w:rsidR="00FD43FC" w:rsidRDefault="006C6687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20xx.09 -- 20xx.06      湖北工业大学工程技术学院          平面设计专业         选修结业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D8F1A0" id="文本框 69" o:spid="_x0000_s1031" type="#_x0000_t202" style="position:absolute;left:0;text-align:left;margin-left:-40.85pt;margin-top:242.1pt;width:544.3pt;height:43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" filled="f" stroked="f">
                <v:textbox style="mso-fit-shape-to-text:t">
                  <w:txbxContent>
                    <w:p w14:paraId="017626E3" w14:textId="790AE938" w:rsidR="00FD43FC" w:rsidRDefault="006C6687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20xx.09 -- 20xx.06      湖北工业大学工程技术学院          企业管理专业         本科学历</w:t>
                      </w:r>
                    </w:p>
                    <w:p w14:paraId="2CBE765B" w14:textId="3CC26953" w:rsidR="00FD43FC" w:rsidRDefault="006C6687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20xx.09 -- 20xx.06      湖北工业大学工程技术学院          平面设计专业         选修结业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19A0740" wp14:editId="7D14F4E4">
                <wp:simplePos x="0" y="0"/>
                <wp:positionH relativeFrom="column">
                  <wp:posOffset>-518795</wp:posOffset>
                </wp:positionH>
                <wp:positionV relativeFrom="paragraph">
                  <wp:posOffset>4333875</wp:posOffset>
                </wp:positionV>
                <wp:extent cx="6912610" cy="1869440"/>
                <wp:effectExtent l="0" t="0" r="0" b="0"/>
                <wp:wrapNone/>
                <wp:docPr id="20" name="文本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610" cy="1869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AE7A657" w14:textId="6F66C595" w:rsidR="00FD43FC" w:rsidRDefault="006C6687">
                            <w:pPr>
                              <w:pStyle w:val="a3"/>
                              <w:spacing w:before="0" w:beforeAutospacing="0" w:after="14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>20xx.09 -- 20xx.06      武汉云印网络科技有限公司         新媒体运营部         策划专员</w:t>
                            </w:r>
                          </w:p>
                          <w:p w14:paraId="13E53349" w14:textId="77777777" w:rsidR="00FD43FC" w:rsidRDefault="00E344EE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领导能力：  项目进行期，能够制定短期目标，引导团队成员完成各项任务，来进行项目进度管理；</w:t>
                            </w:r>
                          </w:p>
                          <w:p w14:paraId="5AED20EB" w14:textId="77777777" w:rsidR="00FD43FC" w:rsidRDefault="00E344EE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营销能力：  负责项目的推广，内测期利用微博与讲座结合获得310客户；取得不错效果；</w:t>
                            </w:r>
                          </w:p>
                          <w:p w14:paraId="5614ABB4" w14:textId="77777777" w:rsidR="00FD43FC" w:rsidRDefault="00FD43FC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</w:p>
                          <w:p w14:paraId="720BEFC1" w14:textId="1BA5BD93" w:rsidR="00FD43FC" w:rsidRDefault="006C6687">
                            <w:pPr>
                              <w:pStyle w:val="a3"/>
                              <w:spacing w:before="0" w:beforeAutospacing="0" w:after="14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>20xx.09 -- 20xx.06      武汉云印网络科技有限公司         新媒体运营部         策划总监</w:t>
                            </w:r>
                          </w:p>
                          <w:p w14:paraId="4EF9B75F" w14:textId="77777777" w:rsidR="00FD43FC" w:rsidRDefault="00E344EE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领导能力：  项目进行期，能够制定短期目标，引导团队成员完成各项任务，来进行项目进度管理；</w:t>
                            </w:r>
                          </w:p>
                          <w:p w14:paraId="5CFCA5E1" w14:textId="77777777" w:rsidR="00FD43FC" w:rsidRDefault="00E344EE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合作能力：  善用目标激励与情感激励，参赛小组至今仍保持团队文化。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9A0740" id="文本框 72" o:spid="_x0000_s1032" type="#_x0000_t202" style="position:absolute;left:0;text-align:left;margin-left:-40.85pt;margin-top:341.25pt;width:544.3pt;height:147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" filled="f" stroked="f">
                <v:textbox style="mso-fit-shape-to-text:t">
                  <w:txbxContent>
                    <w:p w14:paraId="2AE7A657" w14:textId="6F66C595" w:rsidR="00FD43FC" w:rsidRDefault="006C6687">
                      <w:pPr>
                        <w:pStyle w:val="a3"/>
                        <w:spacing w:before="0" w:beforeAutospacing="0" w:after="14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DA7A9"/>
                          <w:sz w:val="22"/>
                          <w:szCs w:val="22"/>
                        </w:rPr>
                        <w:t>20xx.09 -- 20xx.06      武汉云印网络科技有限公司         新媒体运营部         策划专员</w:t>
                      </w:r>
                    </w:p>
                    <w:p w14:paraId="13E53349" w14:textId="77777777" w:rsidR="00FD43FC" w:rsidRDefault="00E344EE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领导能力：  项目进行期，能够制定短期目标，引导团队成员完成各项任务，来进行项目进度管理；</w:t>
                      </w:r>
                    </w:p>
                    <w:p w14:paraId="5AED20EB" w14:textId="77777777" w:rsidR="00FD43FC" w:rsidRDefault="00E344EE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营销能力：  负责项目的推广，内测期利用微博与讲座结合获得310客户；取得不错效果；</w:t>
                      </w:r>
                    </w:p>
                    <w:p w14:paraId="5614ABB4" w14:textId="77777777" w:rsidR="00FD43FC" w:rsidRDefault="00FD43FC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</w:p>
                    <w:p w14:paraId="720BEFC1" w14:textId="1BA5BD93" w:rsidR="00FD43FC" w:rsidRDefault="006C6687">
                      <w:pPr>
                        <w:pStyle w:val="a3"/>
                        <w:spacing w:before="0" w:beforeAutospacing="0" w:after="14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DA7A9"/>
                          <w:sz w:val="22"/>
                          <w:szCs w:val="22"/>
                        </w:rPr>
                        <w:t>20xx.09 -- 20xx.06      武汉云印网络科技有限公司         新媒体运营部         策划总监</w:t>
                      </w:r>
                    </w:p>
                    <w:p w14:paraId="4EF9B75F" w14:textId="77777777" w:rsidR="00FD43FC" w:rsidRDefault="00E344EE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领导能力：  项目进行期，能够制定短期目标，引导团队成员完成各项任务，来进行项目进度管理；</w:t>
                      </w:r>
                    </w:p>
                    <w:p w14:paraId="5CFCA5E1" w14:textId="77777777" w:rsidR="00FD43FC" w:rsidRDefault="00E344EE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合作能力：  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03DC72" wp14:editId="372CC094">
                <wp:simplePos x="0" y="0"/>
                <wp:positionH relativeFrom="column">
                  <wp:posOffset>-518795</wp:posOffset>
                </wp:positionH>
                <wp:positionV relativeFrom="paragraph">
                  <wp:posOffset>6926580</wp:posOffset>
                </wp:positionV>
                <wp:extent cx="6912610" cy="866140"/>
                <wp:effectExtent l="0" t="0" r="0" b="0"/>
                <wp:wrapNone/>
                <wp:docPr id="21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610" cy="866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AF57495" w14:textId="6D6F1EAE" w:rsidR="00FD43FC" w:rsidRDefault="006C6687">
                            <w:pPr>
                              <w:pStyle w:val="a3"/>
                              <w:spacing w:before="0" w:beforeAutospacing="0" w:after="14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>20xx.09 -- 20xx.06                学院会计系办公室                      办公室行政助理</w:t>
                            </w:r>
                          </w:p>
                          <w:p w14:paraId="058639EB" w14:textId="77777777" w:rsidR="00FD43FC" w:rsidRDefault="00E344EE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内务支持：  负责收发学校传真复印、扫描文档、收发信件、文件、快递包裹的接收等；</w:t>
                            </w:r>
                          </w:p>
                          <w:p w14:paraId="0968B248" w14:textId="77777777" w:rsidR="00FD43FC" w:rsidRDefault="00E344EE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活动支持：  负责学校员工活动，各种会议安排、组织、文体活动安排等；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3DC72" id="文本框 75" o:spid="_x0000_s1033" type="#_x0000_t202" style="position:absolute;left:0;text-align:left;margin-left:-40.85pt;margin-top:545.4pt;width:544.3pt;height:68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" filled="f" stroked="f">
                <v:textbox style="mso-fit-shape-to-text:t">
                  <w:txbxContent>
                    <w:p w14:paraId="0AF57495" w14:textId="6D6F1EAE" w:rsidR="00FD43FC" w:rsidRDefault="006C6687">
                      <w:pPr>
                        <w:pStyle w:val="a3"/>
                        <w:spacing w:before="0" w:beforeAutospacing="0" w:after="14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DA7A9"/>
                          <w:sz w:val="22"/>
                          <w:szCs w:val="22"/>
                        </w:rPr>
                        <w:t>20xx.09 -- 20xx.06                学院会计系办公室                      办公室行政助理</w:t>
                      </w:r>
                    </w:p>
                    <w:p w14:paraId="058639EB" w14:textId="77777777" w:rsidR="00FD43FC" w:rsidRDefault="00E344EE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内务支持：  负责收发学校传真复印、扫描文档、收发信件、文件、快递包裹的接收等；</w:t>
                      </w:r>
                    </w:p>
                    <w:p w14:paraId="0968B248" w14:textId="77777777" w:rsidR="00FD43FC" w:rsidRDefault="00E344EE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活动支持：  负责学校员工活动，各种会议安排、组织、文体活动安排等；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AE4CC53" wp14:editId="467F6ED5">
                <wp:simplePos x="0" y="0"/>
                <wp:positionH relativeFrom="column">
                  <wp:posOffset>-518795</wp:posOffset>
                </wp:positionH>
                <wp:positionV relativeFrom="paragraph">
                  <wp:posOffset>8506460</wp:posOffset>
                </wp:positionV>
                <wp:extent cx="6912610" cy="777240"/>
                <wp:effectExtent l="0" t="0" r="0" b="0"/>
                <wp:wrapNone/>
                <wp:docPr id="22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610" cy="777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E8E045A" w14:textId="77777777" w:rsidR="00FD43FC" w:rsidRDefault="00E344EE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通用技能证书：  英语四级证书、普通话二级甲等证书、机动车驾驶证</w:t>
                            </w:r>
                          </w:p>
                          <w:p w14:paraId="5949F4B8" w14:textId="77777777" w:rsidR="00FD43FC" w:rsidRDefault="00E344EE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专业技能证书：  Adobe认证设计师资质，WPS年度最佳设计师</w:t>
                            </w:r>
                          </w:p>
                          <w:p w14:paraId="053E12C9" w14:textId="190CF14B" w:rsidR="00FD43FC" w:rsidRDefault="00E344EE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活动荣誉奖励：  </w:t>
                            </w:r>
                            <w:r w:rsidR="006C6687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年湖北省创青春创业计划移动专项赛银奖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E4CC53" id="文本框 78" o:spid="_x0000_s1034" type="#_x0000_t202" style="position:absolute;left:0;text-align:left;margin-left:-40.85pt;margin-top:669.8pt;width:544.3pt;height:61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" filled="f" stroked="f">
                <v:textbox style="mso-fit-shape-to-text:t">
                  <w:txbxContent>
                    <w:p w14:paraId="6E8E045A" w14:textId="77777777" w:rsidR="00FD43FC" w:rsidRDefault="00E344EE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通用技能证书：  英语四级证书、普通话二级甲等证书、机动车驾驶证</w:t>
                      </w:r>
                    </w:p>
                    <w:p w14:paraId="5949F4B8" w14:textId="77777777" w:rsidR="00FD43FC" w:rsidRDefault="00E344EE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专业技能证书：  Adobe认证设计师资质，WPS年度最佳设计师</w:t>
                      </w:r>
                    </w:p>
                    <w:p w14:paraId="053E12C9" w14:textId="190CF14B" w:rsidR="00FD43FC" w:rsidRDefault="00E344EE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 xml:space="preserve">活动荣誉奖励：  </w:t>
                      </w:r>
                      <w:r w:rsidR="006C6687"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1CBC3B0" wp14:editId="211EF667">
                <wp:simplePos x="0" y="0"/>
                <wp:positionH relativeFrom="column">
                  <wp:posOffset>2030730</wp:posOffset>
                </wp:positionH>
                <wp:positionV relativeFrom="paragraph">
                  <wp:posOffset>2731770</wp:posOffset>
                </wp:positionV>
                <wp:extent cx="1159510" cy="291465"/>
                <wp:effectExtent l="10795" t="0" r="29845" b="22225"/>
                <wp:wrapNone/>
                <wp:docPr id="23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9509" cy="29146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 cmpd="dbl">
                          <a:solidFill>
                            <a:srgbClr val="168C8C"/>
                          </a:solidFill>
                        </a:ln>
                        <a:effectLst/>
                      </wps:spPr>
                      <wps:txbx>
                        <w:txbxContent>
                          <w:p w14:paraId="33256E37" w14:textId="77777777" w:rsidR="00FD43FC" w:rsidRDefault="00E344EE">
                            <w:pPr>
                              <w:pStyle w:val="a3"/>
                              <w:spacing w:before="0" w:beforeAutospacing="0" w:after="0" w:afterAutospacing="0" w:line="28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DA7A9"/>
                                <w:spacing w:val="60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CBC3B0" id="文本框 68" o:spid="_x0000_s1035" type="#_x0000_t202" style="position:absolute;left:0;text-align:left;margin-left:159.9pt;margin-top:215.1pt;width:91.3pt;height:22.9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" strokecolor="#168c8c" strokeweight="1.75pt">
                <v:stroke linestyle="thinThin"/>
                <v:textbox style="mso-fit-shape-to-text:t">
                  <w:txbxContent>
                    <w:p w14:paraId="33256E37" w14:textId="77777777" w:rsidR="00FD43FC" w:rsidRDefault="00E344EE">
                      <w:pPr>
                        <w:pStyle w:val="a3"/>
                        <w:spacing w:before="0" w:beforeAutospacing="0" w:after="0" w:afterAutospacing="0" w:line="28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DA7A9"/>
                          <w:spacing w:val="60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DFA17D" wp14:editId="0D430A9C">
                <wp:simplePos x="0" y="0"/>
                <wp:positionH relativeFrom="column">
                  <wp:posOffset>2030730</wp:posOffset>
                </wp:positionH>
                <wp:positionV relativeFrom="paragraph">
                  <wp:posOffset>3990975</wp:posOffset>
                </wp:positionV>
                <wp:extent cx="1159510" cy="291465"/>
                <wp:effectExtent l="10795" t="0" r="29845" b="22225"/>
                <wp:wrapNone/>
                <wp:docPr id="24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9509" cy="29146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 cmpd="dbl">
                          <a:solidFill>
                            <a:srgbClr val="168C8C"/>
                          </a:solidFill>
                        </a:ln>
                        <a:effectLst/>
                      </wps:spPr>
                      <wps:txbx>
                        <w:txbxContent>
                          <w:p w14:paraId="6FADE4E6" w14:textId="77777777" w:rsidR="00FD43FC" w:rsidRDefault="00E344EE">
                            <w:pPr>
                              <w:pStyle w:val="a3"/>
                              <w:spacing w:before="0" w:beforeAutospacing="0" w:after="0" w:afterAutospacing="0" w:line="28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DA7A9"/>
                                <w:spacing w:val="60"/>
                              </w:rPr>
                              <w:t>工作经历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DFA17D" id="文本框 71" o:spid="_x0000_s1036" type="#_x0000_t202" style="position:absolute;left:0;text-align:left;margin-left:159.9pt;margin-top:314.25pt;width:91.3pt;height:22.9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" strokecolor="#168c8c" strokeweight="1.75pt">
                <v:stroke linestyle="thinThin"/>
                <v:textbox style="mso-fit-shape-to-text:t">
                  <w:txbxContent>
                    <w:p w14:paraId="6FADE4E6" w14:textId="77777777" w:rsidR="00FD43FC" w:rsidRDefault="00E344EE">
                      <w:pPr>
                        <w:pStyle w:val="a3"/>
                        <w:spacing w:before="0" w:beforeAutospacing="0" w:after="0" w:afterAutospacing="0" w:line="28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DA7A9"/>
                          <w:spacing w:val="60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FFAC01D" wp14:editId="31A8F047">
                <wp:simplePos x="0" y="0"/>
                <wp:positionH relativeFrom="column">
                  <wp:posOffset>2030730</wp:posOffset>
                </wp:positionH>
                <wp:positionV relativeFrom="paragraph">
                  <wp:posOffset>6583680</wp:posOffset>
                </wp:positionV>
                <wp:extent cx="1159510" cy="291465"/>
                <wp:effectExtent l="10795" t="0" r="29845" b="22225"/>
                <wp:wrapNone/>
                <wp:docPr id="25" name="文本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9509" cy="29146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 cmpd="dbl">
                          <a:solidFill>
                            <a:srgbClr val="168C8C"/>
                          </a:solidFill>
                        </a:ln>
                        <a:effectLst/>
                      </wps:spPr>
                      <wps:txbx>
                        <w:txbxContent>
                          <w:p w14:paraId="31A0DDD0" w14:textId="77777777" w:rsidR="00FD43FC" w:rsidRDefault="00E344EE">
                            <w:pPr>
                              <w:pStyle w:val="a3"/>
                              <w:spacing w:before="0" w:beforeAutospacing="0" w:after="0" w:afterAutospacing="0" w:line="28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DA7A9"/>
                                <w:spacing w:val="60"/>
                              </w:rPr>
                              <w:t>校内实践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FAC01D" id="文本框 74" o:spid="_x0000_s1037" type="#_x0000_t202" style="position:absolute;left:0;text-align:left;margin-left:159.9pt;margin-top:518.4pt;width:91.3pt;height:22.9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" strokecolor="#168c8c" strokeweight="1.75pt">
                <v:stroke linestyle="thinThin"/>
                <v:textbox style="mso-fit-shape-to-text:t">
                  <w:txbxContent>
                    <w:p w14:paraId="31A0DDD0" w14:textId="77777777" w:rsidR="00FD43FC" w:rsidRDefault="00E344EE">
                      <w:pPr>
                        <w:pStyle w:val="a3"/>
                        <w:spacing w:before="0" w:beforeAutospacing="0" w:after="0" w:afterAutospacing="0" w:line="28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DA7A9"/>
                          <w:spacing w:val="60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916A22B" wp14:editId="34582550">
                <wp:simplePos x="0" y="0"/>
                <wp:positionH relativeFrom="column">
                  <wp:posOffset>2030730</wp:posOffset>
                </wp:positionH>
                <wp:positionV relativeFrom="paragraph">
                  <wp:posOffset>8163560</wp:posOffset>
                </wp:positionV>
                <wp:extent cx="1159510" cy="291465"/>
                <wp:effectExtent l="10795" t="0" r="29845" b="22225"/>
                <wp:wrapNone/>
                <wp:docPr id="26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9509" cy="29146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 cmpd="dbl">
                          <a:solidFill>
                            <a:srgbClr val="168C8C"/>
                          </a:solidFill>
                        </a:ln>
                        <a:effectLst/>
                      </wps:spPr>
                      <wps:txbx>
                        <w:txbxContent>
                          <w:p w14:paraId="1CB6C07A" w14:textId="77777777" w:rsidR="00FD43FC" w:rsidRDefault="00E344EE">
                            <w:pPr>
                              <w:pStyle w:val="a3"/>
                              <w:spacing w:before="0" w:beforeAutospacing="0" w:after="0" w:afterAutospacing="0" w:line="28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DA7A9"/>
                                <w:spacing w:val="60"/>
                              </w:rPr>
                              <w:t>证书奖励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6A22B" id="文本框 77" o:spid="_x0000_s1038" type="#_x0000_t202" style="position:absolute;left:0;text-align:left;margin-left:159.9pt;margin-top:642.8pt;width:91.3pt;height:22.9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" strokecolor="#168c8c" strokeweight="1.75pt">
                <v:stroke linestyle="thinThin"/>
                <v:textbox style="mso-fit-shape-to-text:t">
                  <w:txbxContent>
                    <w:p w14:paraId="1CB6C07A" w14:textId="77777777" w:rsidR="00FD43FC" w:rsidRDefault="00E344EE">
                      <w:pPr>
                        <w:pStyle w:val="a3"/>
                        <w:spacing w:before="0" w:beforeAutospacing="0" w:after="0" w:afterAutospacing="0" w:line="28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DA7A9"/>
                          <w:spacing w:val="60"/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</w:t>
      </w:r>
    </w:p>
    <w:sectPr w:rsidR="00FD43FC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AE151" w14:textId="77777777" w:rsidR="009B3091" w:rsidRDefault="009B3091" w:rsidP="006C6687">
      <w:r>
        <w:separator/>
      </w:r>
    </w:p>
  </w:endnote>
  <w:endnote w:type="continuationSeparator" w:id="0">
    <w:p w14:paraId="654D9DCC" w14:textId="77777777" w:rsidR="009B3091" w:rsidRDefault="009B3091" w:rsidP="006C66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兰亭黑简体">
    <w:altName w:val="微软雅黑"/>
    <w:charset w:val="86"/>
    <w:family w:val="auto"/>
    <w:pitch w:val="default"/>
    <w:sig w:usb0="00000000" w:usb1="00000000" w:usb2="00000010" w:usb3="00000000" w:csb0="0004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90A67" w14:textId="77777777" w:rsidR="009B3091" w:rsidRDefault="009B3091" w:rsidP="006C6687">
      <w:r>
        <w:separator/>
      </w:r>
    </w:p>
  </w:footnote>
  <w:footnote w:type="continuationSeparator" w:id="0">
    <w:p w14:paraId="552E5F71" w14:textId="77777777" w:rsidR="009B3091" w:rsidRDefault="009B3091" w:rsidP="006C668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82A1CAC"/>
    <w:rsid w:val="00074437"/>
    <w:rsid w:val="000A55A2"/>
    <w:rsid w:val="002872F6"/>
    <w:rsid w:val="00345E38"/>
    <w:rsid w:val="00417432"/>
    <w:rsid w:val="0056768F"/>
    <w:rsid w:val="00674E93"/>
    <w:rsid w:val="006C6687"/>
    <w:rsid w:val="00877F0B"/>
    <w:rsid w:val="009B3091"/>
    <w:rsid w:val="00A032AD"/>
    <w:rsid w:val="00E344EE"/>
    <w:rsid w:val="00F95C58"/>
    <w:rsid w:val="00FD43FC"/>
    <w:rsid w:val="0FB57E3B"/>
    <w:rsid w:val="1D2D0DCF"/>
    <w:rsid w:val="22815768"/>
    <w:rsid w:val="482A1CAC"/>
    <w:rsid w:val="6E1F4A02"/>
    <w:rsid w:val="76850570"/>
    <w:rsid w:val="77F67B28"/>
    <w:rsid w:val="7BCE1804"/>
    <w:rsid w:val="7EF73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9888C4D"/>
  <w15:docId w15:val="{53718740-6512-437F-9312-166B7811E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6C668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6687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66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668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19971;&#33426;&#26143;&#31616;&#21382;&#27714;&#32844;&#31616;&#21382;&#31616;&#27905;&#31616;&#21382;&#20010;&#24615;&#31616;&#21382;&#21019;&#24847;&#31616;&#21382;110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简历-七芒星简历求职简历简洁简历个性简历创意简历110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7</cp:revision>
  <dcterms:created xsi:type="dcterms:W3CDTF">2017-07-09T08:23:00Z</dcterms:created>
  <dcterms:modified xsi:type="dcterms:W3CDTF">2025-05-12T23:49:00Z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