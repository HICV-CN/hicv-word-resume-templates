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D51540" w14:textId="005E0AC7" w:rsidR="006F19E2" w:rsidRDefault="005D7D5C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8CCDB5E" wp14:editId="723FAE0F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7565390" cy="10698480"/>
                <wp:effectExtent l="0" t="0" r="16510" b="762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10698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5838B" id="矩形 39" o:spid="_x0000_s1026" style="position:absolute;left:0;text-align:left;margin-left:-89.45pt;margin-top:-72.7pt;width:595.7pt;height:842.4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rFonts w:hint="eastAsia"/>
        </w:rPr>
        <w:t xml:space="preserve"> </w:t>
      </w:r>
    </w:p>
    <w:tbl>
      <w:tblPr>
        <w:tblpPr w:leftFromText="180" w:rightFromText="180" w:vertAnchor="text" w:horzAnchor="page" w:tblpX="1216" w:tblpY="237"/>
        <w:tblOverlap w:val="never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493"/>
        <w:gridCol w:w="1193"/>
        <w:gridCol w:w="835"/>
        <w:gridCol w:w="388"/>
        <w:gridCol w:w="1030"/>
        <w:gridCol w:w="217"/>
        <w:gridCol w:w="1213"/>
        <w:gridCol w:w="1706"/>
      </w:tblGrid>
      <w:tr w:rsidR="006F19E2" w14:paraId="5FC34DFA" w14:textId="77777777">
        <w:trPr>
          <w:cantSplit/>
          <w:trHeight w:val="732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9D2FF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姓名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0146BA95" w14:textId="48BB50C5" w:rsidR="006F19E2" w:rsidRDefault="005D7D5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    </w:t>
            </w:r>
            <w:r w:rsidR="00551074">
              <w:rPr>
                <w:rFonts w:ascii="微软雅黑" w:eastAsia="微软雅黑" w:hAnsi="微软雅黑" w:cs="微软雅黑" w:hint="eastAsia"/>
              </w:rPr>
              <w:t>胡</w:t>
            </w:r>
            <w:r w:rsidR="00177887">
              <w:rPr>
                <w:rFonts w:ascii="微软雅黑" w:eastAsia="微软雅黑" w:hAnsi="微软雅黑" w:cs="微软雅黑" w:hint="eastAsia"/>
              </w:rPr>
              <w:t>小豆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1170860D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性别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4D362BD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女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5C7FAC9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出生年月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90DCADB" w14:textId="5679E57C" w:rsidR="006F19E2" w:rsidRDefault="00D21991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20xx.03</w:t>
            </w:r>
          </w:p>
        </w:tc>
        <w:tc>
          <w:tcPr>
            <w:tcW w:w="1706" w:type="dxa"/>
            <w:vMerge w:val="restart"/>
            <w:tcBorders>
              <w:tl2br w:val="nil"/>
              <w:tr2bl w:val="nil"/>
            </w:tcBorders>
            <w:vAlign w:val="center"/>
          </w:tcPr>
          <w:p w14:paraId="112BFE31" w14:textId="177B1DDC" w:rsidR="006F19E2" w:rsidRDefault="00862E5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2999680" behindDoc="0" locked="0" layoutInCell="1" allowOverlap="1" wp14:anchorId="693535BE" wp14:editId="6E6247D6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67945</wp:posOffset>
                  </wp:positionV>
                  <wp:extent cx="986155" cy="1313815"/>
                  <wp:effectExtent l="0" t="0" r="4445" b="635"/>
                  <wp:wrapNone/>
                  <wp:docPr id="17059280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928090" name="图片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F19E2" w14:paraId="1F2C4AF9" w14:textId="77777777">
        <w:trPr>
          <w:cantSplit/>
          <w:trHeight w:val="69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936827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民族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4C0F956E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汉族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0CE48112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政治面貌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3538366E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党员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88CD7DA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身高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E41A162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175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16D9089E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C8B732B" w14:textId="77777777">
        <w:trPr>
          <w:cantSplit/>
          <w:trHeight w:val="687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45076E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学制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503AB9B0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77F26DA7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学历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A65875F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本科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40709FA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户籍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D1673B7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广东广州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116220A7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4FB7951" w14:textId="77777777">
        <w:trPr>
          <w:cantSplit/>
          <w:trHeight w:val="70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CE23E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专业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5B44CC68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机械自动化</w:t>
            </w:r>
          </w:p>
        </w:tc>
        <w:tc>
          <w:tcPr>
            <w:tcW w:w="2416" w:type="dxa"/>
            <w:gridSpan w:val="3"/>
            <w:tcBorders>
              <w:tl2br w:val="nil"/>
              <w:tr2bl w:val="nil"/>
            </w:tcBorders>
            <w:vAlign w:val="center"/>
          </w:tcPr>
          <w:p w14:paraId="79628A0B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毕业学校</w:t>
            </w:r>
          </w:p>
        </w:tc>
        <w:tc>
          <w:tcPr>
            <w:tcW w:w="2460" w:type="dxa"/>
            <w:gridSpan w:val="3"/>
            <w:tcBorders>
              <w:tl2br w:val="nil"/>
              <w:tr2bl w:val="nil"/>
            </w:tcBorders>
            <w:vAlign w:val="center"/>
          </w:tcPr>
          <w:p w14:paraId="5456C726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广东工业大学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2022E016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41ACE72" w14:textId="77777777">
        <w:trPr>
          <w:trHeight w:val="66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6E6A03A5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技能、特长或爱好</w:t>
            </w:r>
          </w:p>
        </w:tc>
      </w:tr>
      <w:tr w:rsidR="006F19E2" w14:paraId="73787F32" w14:textId="77777777">
        <w:trPr>
          <w:cantSplit/>
          <w:trHeight w:val="72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6ECED8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外语等级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0D020FCF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英语六级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3253BC9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</w:t>
            </w:r>
          </w:p>
        </w:tc>
        <w:tc>
          <w:tcPr>
            <w:tcW w:w="4166" w:type="dxa"/>
            <w:gridSpan w:val="4"/>
            <w:tcBorders>
              <w:tl2br w:val="nil"/>
              <w:tr2bl w:val="nil"/>
            </w:tcBorders>
            <w:vAlign w:val="center"/>
          </w:tcPr>
          <w:p w14:paraId="667361B6" w14:textId="77777777" w:rsidR="006F19E2" w:rsidRDefault="005D7D5C">
            <w:pPr>
              <w:ind w:firstLineChars="400" w:firstLine="84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全国计算机二级</w:t>
            </w:r>
          </w:p>
        </w:tc>
      </w:tr>
      <w:tr w:rsidR="006F19E2" w14:paraId="5B747258" w14:textId="77777777">
        <w:trPr>
          <w:trHeight w:val="666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70B49992" w14:textId="77777777" w:rsidR="006F19E2" w:rsidRDefault="005D7D5C">
            <w:pPr>
              <w:ind w:firstLineChars="1900" w:firstLine="3990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个  人  履  历</w:t>
            </w:r>
          </w:p>
        </w:tc>
      </w:tr>
      <w:tr w:rsidR="006F19E2" w14:paraId="075C5A55" w14:textId="77777777">
        <w:trPr>
          <w:trHeight w:val="668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380FF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　间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2788871D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单位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3BB41A29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经　历</w:t>
            </w:r>
          </w:p>
        </w:tc>
      </w:tr>
      <w:tr w:rsidR="006F19E2" w14:paraId="2BD23098" w14:textId="77777777">
        <w:trPr>
          <w:trHeight w:val="59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0234A2" w14:textId="274768EC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20xx年4月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58AA2F2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七天酒店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13E0A2C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服务员</w:t>
            </w:r>
          </w:p>
        </w:tc>
      </w:tr>
      <w:tr w:rsidR="006F19E2" w14:paraId="1FF46AEC" w14:textId="77777777">
        <w:trPr>
          <w:trHeight w:val="631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9F11CF" w14:textId="46FAA67E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20xx年3月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267AFCD4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广东海洋公司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5742278F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6F19E2" w14:paraId="075CF5DF" w14:textId="77777777">
        <w:trPr>
          <w:trHeight w:val="650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B6AEA1" w14:textId="4E150EB4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20xx年8月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415660F5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机械制造厂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29D26442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6F19E2" w14:paraId="07658DC2" w14:textId="77777777">
        <w:trPr>
          <w:trHeight w:val="69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145120D7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  系  方  式</w:t>
            </w:r>
          </w:p>
        </w:tc>
      </w:tr>
      <w:tr w:rsidR="006F19E2" w14:paraId="30BB2E3C" w14:textId="77777777">
        <w:trPr>
          <w:trHeight w:val="74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FC010C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通讯地址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27C124B1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广州花都区粮道街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37A97364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联系电话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7ABC9C0A" w14:textId="311B98FF" w:rsidR="006F19E2" w:rsidRDefault="00F57E9A">
            <w:pPr>
              <w:ind w:firstLineChars="200" w:firstLine="42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13500000000</w:t>
            </w:r>
          </w:p>
        </w:tc>
      </w:tr>
      <w:tr w:rsidR="006F19E2" w14:paraId="23B4C65F" w14:textId="77777777">
        <w:trPr>
          <w:cantSplit/>
          <w:trHeight w:val="686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E97E5A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9"/>
                <w:kern w:val="0"/>
              </w:rPr>
              <w:t>E-mai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3"/>
                <w:kern w:val="0"/>
              </w:rPr>
              <w:t>l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73A11244" w14:textId="2EF257B8" w:rsidR="006F19E2" w:rsidRDefault="007E1DE7">
            <w:pPr>
              <w:ind w:firstLineChars="300" w:firstLine="63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xxx@qq.com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0546B72A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邮   编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04ED6E80" w14:textId="77777777" w:rsidR="006F19E2" w:rsidRDefault="005D7D5C">
            <w:pPr>
              <w:ind w:firstLineChars="300" w:firstLine="63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3652175</w:t>
            </w:r>
          </w:p>
        </w:tc>
      </w:tr>
      <w:tr w:rsidR="006F19E2" w14:paraId="2D287DDC" w14:textId="77777777">
        <w:trPr>
          <w:trHeight w:val="773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692AE1E2" w14:textId="77777777" w:rsidR="006F19E2" w:rsidRDefault="005D7D5C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自  我  评  价</w:t>
            </w:r>
          </w:p>
        </w:tc>
      </w:tr>
      <w:tr w:rsidR="006F19E2" w14:paraId="60788415" w14:textId="77777777">
        <w:trPr>
          <w:trHeight w:val="2057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057123D6" w14:textId="77777777" w:rsidR="006F19E2" w:rsidRDefault="005D7D5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我本人性格开朗，积极向上，乐于与人沟通，喜欢迎接新的挑战。并且有良好的团队合作精神，有较强的组织沟通能力</w:t>
            </w:r>
          </w:p>
        </w:tc>
      </w:tr>
    </w:tbl>
    <w:p w14:paraId="0A701471" w14:textId="618F0451" w:rsidR="006F19E2" w:rsidRDefault="005D7D5C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211F7A02" wp14:editId="4F9872CC">
                <wp:simplePos x="0" y="0"/>
                <wp:positionH relativeFrom="column">
                  <wp:posOffset>1499870</wp:posOffset>
                </wp:positionH>
                <wp:positionV relativeFrom="paragraph">
                  <wp:posOffset>-333375</wp:posOffset>
                </wp:positionV>
                <wp:extent cx="2327275" cy="47815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B75150" w14:textId="77777777" w:rsidR="006F19E2" w:rsidRDefault="005D7D5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  <w:t>个  人  简  历</w:t>
                            </w:r>
                          </w:p>
                          <w:p w14:paraId="64B729D3" w14:textId="77777777" w:rsidR="006F19E2" w:rsidRDefault="006F19E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11F7A0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8.1pt;margin-top:-26.25pt;width:183.25pt;height:37.6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" filled="f" stroked="f">
                <v:textbox>
                  <w:txbxContent>
                    <w:p w14:paraId="05B75150" w14:textId="77777777" w:rsidR="006F19E2" w:rsidRDefault="005D7D5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  <w:t>个  人  简  历</w:t>
                      </w:r>
                    </w:p>
                    <w:p w14:paraId="64B729D3" w14:textId="77777777" w:rsidR="006F19E2" w:rsidRDefault="006F19E2"/>
                  </w:txbxContent>
                </v:textbox>
              </v:shape>
            </w:pict>
          </mc:Fallback>
        </mc:AlternateContent>
      </w:r>
    </w:p>
    <w:sectPr w:rsidR="006F19E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90F0" w14:textId="77777777" w:rsidR="00E60ACD" w:rsidRDefault="00E60ACD" w:rsidP="00D21991">
      <w:r>
        <w:separator/>
      </w:r>
    </w:p>
  </w:endnote>
  <w:endnote w:type="continuationSeparator" w:id="0">
    <w:p w14:paraId="348B7EF7" w14:textId="77777777" w:rsidR="00E60ACD" w:rsidRDefault="00E60ACD" w:rsidP="00D21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FD6A" w14:textId="77777777" w:rsidR="00E60ACD" w:rsidRDefault="00E60ACD" w:rsidP="00D21991">
      <w:r>
        <w:separator/>
      </w:r>
    </w:p>
  </w:footnote>
  <w:footnote w:type="continuationSeparator" w:id="0">
    <w:p w14:paraId="091A4BC3" w14:textId="77777777" w:rsidR="00E60ACD" w:rsidRDefault="00E60ACD" w:rsidP="00D219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EE0875"/>
    <w:rsid w:val="00002861"/>
    <w:rsid w:val="00005A1E"/>
    <w:rsid w:val="000A1685"/>
    <w:rsid w:val="00177887"/>
    <w:rsid w:val="00283CCA"/>
    <w:rsid w:val="0041352F"/>
    <w:rsid w:val="00427382"/>
    <w:rsid w:val="00551074"/>
    <w:rsid w:val="005D7D5C"/>
    <w:rsid w:val="006C06C2"/>
    <w:rsid w:val="006F19E2"/>
    <w:rsid w:val="006F6B46"/>
    <w:rsid w:val="007E1DE7"/>
    <w:rsid w:val="0082122B"/>
    <w:rsid w:val="00862E5B"/>
    <w:rsid w:val="008D15D6"/>
    <w:rsid w:val="00933D25"/>
    <w:rsid w:val="009D27E0"/>
    <w:rsid w:val="00A237AF"/>
    <w:rsid w:val="00A35B39"/>
    <w:rsid w:val="00A56106"/>
    <w:rsid w:val="00BD2D4F"/>
    <w:rsid w:val="00D21991"/>
    <w:rsid w:val="00D94312"/>
    <w:rsid w:val="00DA62C9"/>
    <w:rsid w:val="00E60ACD"/>
    <w:rsid w:val="00E62B8C"/>
    <w:rsid w:val="00EA28A2"/>
    <w:rsid w:val="00F57E9A"/>
    <w:rsid w:val="00F95C58"/>
    <w:rsid w:val="0D3158A9"/>
    <w:rsid w:val="10C5632E"/>
    <w:rsid w:val="180F34A3"/>
    <w:rsid w:val="28E6790A"/>
    <w:rsid w:val="298C473A"/>
    <w:rsid w:val="3C072436"/>
    <w:rsid w:val="3DA66ABF"/>
    <w:rsid w:val="575B62DC"/>
    <w:rsid w:val="651771DE"/>
    <w:rsid w:val="77E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FFEAE1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1019;&#24847;&#35774;&#35745;00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简历创意设计007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个人简历(一)</dc:title>
  <dc:creator>S</dc:creator>
  <cp:lastModifiedBy>xt j.</cp:lastModifiedBy>
  <cp:revision>17</cp:revision>
  <dcterms:created xsi:type="dcterms:W3CDTF">2017-08-12T13:41:00Z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