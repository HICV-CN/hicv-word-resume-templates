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1457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1805C8C" wp14:editId="346B1F48">
                <wp:simplePos x="0" y="0"/>
                <wp:positionH relativeFrom="column">
                  <wp:posOffset>-295275</wp:posOffset>
                </wp:positionH>
                <wp:positionV relativeFrom="paragraph">
                  <wp:posOffset>-304800</wp:posOffset>
                </wp:positionV>
                <wp:extent cx="7575550" cy="10694670"/>
                <wp:effectExtent l="0" t="0" r="6350" b="114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80" y="504825"/>
                          <a:ext cx="7575550" cy="10694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25pt;margin-top:-24pt;height:842.1pt;width:596.5pt;z-index:-251665408;v-text-anchor:middle;mso-width-relative:page;mso-height-relative:page;" fillcolor="#FFFFFF [3212]" filled="t" stroked="f" coordsize="21600,21600" o:gfxdata="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hLHn7aAAAADQEAAA8AAAAAAAAAAQAgAAAAIgAAAGRycy9kb3ducmV2LnhtbFBLAQIUABQAAAAI&#10;AIdO4kCKLemKXQIAAIkEAAAOAAAAAAAAAAEAIAAAACk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C9BDE62" wp14:editId="52AF10AF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5D1FD7" w14:textId="77777777" w:rsidR="0039707A" w:rsidRDefault="00000000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BDE62" id="组合 19" o:spid="_x0000_s1026" style="position:absolute;left:0;text-align:left;margin-left:-24.2pt;margin-top:-1.5pt;width:598.1pt;height:26.25pt;z-index:251654144;mso-position-vertical-relative:page" coordsize="7596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">
                <v:rect id="矩形 1" o:spid="_x0000_s1027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" fillcolor="#2577e3" stroked="f" strokeweight="1pt"/>
                <v:rect id="矩形 2" o:spid="_x0000_s1028" style="position:absolute;left:56483;width:14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" fillcolor="#ff9915" stroked="f" strokeweight="1pt">
                  <v:textbox>
                    <w:txbxContent>
                      <w:p w14:paraId="305D1FD7" w14:textId="77777777" w:rsidR="0039707A" w:rsidRDefault="00000000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超级简历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508FFF6" w14:textId="77777777" w:rsidR="0039707A" w:rsidRDefault="0039707A">
      <w:pPr>
        <w:adjustRightInd w:val="0"/>
        <w:snapToGrid w:val="0"/>
      </w:pPr>
    </w:p>
    <w:p w14:paraId="1550363E" w14:textId="19F80E60" w:rsidR="0039707A" w:rsidRDefault="00E51714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11FD8D0" wp14:editId="51DEAF51">
            <wp:simplePos x="0" y="0"/>
            <wp:positionH relativeFrom="column">
              <wp:posOffset>143510</wp:posOffset>
            </wp:positionH>
            <wp:positionV relativeFrom="page">
              <wp:posOffset>698500</wp:posOffset>
            </wp:positionV>
            <wp:extent cx="1073150" cy="1429750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42975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DB301" w14:textId="3FED9EF6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CEC65A3" wp14:editId="0403F30A">
                <wp:simplePos x="0" y="0"/>
                <wp:positionH relativeFrom="margin">
                  <wp:posOffset>1254125</wp:posOffset>
                </wp:positionH>
                <wp:positionV relativeFrom="page">
                  <wp:posOffset>836295</wp:posOffset>
                </wp:positionV>
                <wp:extent cx="2124075" cy="85280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852805"/>
                          <a:chOff x="0" y="0"/>
                          <a:chExt cx="2124075" cy="852805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57935" cy="64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C3945C" w14:textId="1A9AAB1E" w:rsidR="0039707A" w:rsidRDefault="001252E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50"/>
                                  <w:szCs w:val="50"/>
                                </w:rPr>
                                <w:t>胡</w:t>
                              </w:r>
                              <w:r w:rsidR="00E51714"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50"/>
                                  <w:szCs w:val="50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07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F56FA3A" w14:textId="77777777" w:rsidR="003970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C65A3" id="组合 3" o:spid="_x0000_s1029" style="position:absolute;left:0;text-align:left;margin-left:98.75pt;margin-top:65.85pt;width:167.25pt;height:67.15pt;z-index:251655168;mso-position-horizontal-relative:margin;mso-position-vertical-relative:page" coordsize="21240,8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width:12579;height:6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02C3945C" w14:textId="1A9AAB1E" w:rsidR="0039707A" w:rsidRDefault="001252E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2577E3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50"/>
                            <w:szCs w:val="50"/>
                          </w:rPr>
                          <w:t>胡</w:t>
                        </w:r>
                        <w:r w:rsidR="00E51714">
                          <w:rPr>
                            <w:rFonts w:ascii="微软雅黑" w:eastAsia="微软雅黑" w:hAnsi="微软雅黑" w:hint="eastAsia"/>
                            <w:color w:val="2577E3"/>
                            <w:sz w:val="50"/>
                            <w:szCs w:val="50"/>
                          </w:rPr>
                          <w:t>小豆</w:t>
                        </w:r>
                      </w:p>
                    </w:txbxContent>
                  </v:textbox>
                </v:shape>
                <v:shape id="_x0000_s1031" type="#_x0000_t202" style="position:absolute;top:5238;width:2124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5F56FA3A" w14:textId="77777777" w:rsidR="003970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708F5F7" w14:textId="77777777" w:rsidR="0039707A" w:rsidRDefault="0039707A">
      <w:pPr>
        <w:adjustRightInd w:val="0"/>
        <w:snapToGrid w:val="0"/>
      </w:pPr>
    </w:p>
    <w:p w14:paraId="2DD1054F" w14:textId="77777777" w:rsidR="0039707A" w:rsidRDefault="0039707A">
      <w:pPr>
        <w:adjustRightInd w:val="0"/>
        <w:snapToGrid w:val="0"/>
      </w:pPr>
    </w:p>
    <w:p w14:paraId="46C575D9" w14:textId="77777777" w:rsidR="0039707A" w:rsidRDefault="0039707A">
      <w:pPr>
        <w:adjustRightInd w:val="0"/>
        <w:snapToGrid w:val="0"/>
      </w:pPr>
    </w:p>
    <w:p w14:paraId="2046F0FB" w14:textId="77777777" w:rsidR="0039707A" w:rsidRDefault="0039707A">
      <w:pPr>
        <w:adjustRightInd w:val="0"/>
        <w:snapToGrid w:val="0"/>
      </w:pPr>
    </w:p>
    <w:p w14:paraId="5C979D48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68F6B6D" wp14:editId="6718EF31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275" cy="3289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8930"/>
                          <a:chOff x="0" y="0"/>
                          <a:chExt cx="5629275" cy="328930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1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D15FFE9" w14:textId="709F69B0" w:rsidR="0039707A" w:rsidRDefault="00930B3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.02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159 </w:t>
                              </w:r>
                              <w:r w:rsidR="008A2C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0000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8A2C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0000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 w:rsidR="008A2C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0000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@</w:t>
                              </w:r>
                              <w:r w:rsidR="008A2C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F6B6D" id="组合 6" o:spid="_x0000_s1032" style="position:absolute;left:0;text-align:left;margin-left:104.8pt;margin-top:137.95pt;width:443.25pt;height:25.9pt;z-index:251656192;mso-position-vertical-relative:page" coordsize="56292,3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">
                <v:shape id="文本框 8" o:spid="_x0000_s1033" type="#_x0000_t202" style="position:absolute;left:476;width:55816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3D15FFE9" w14:textId="709F69B0" w:rsidR="0039707A" w:rsidRDefault="00930B3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.02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159 </w:t>
                        </w:r>
                        <w:r w:rsidR="008A2C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0000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8A2C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0000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 w:rsidR="008A2C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0000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@</w:t>
                        </w:r>
                        <w:r w:rsidR="008A2C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.com</w:t>
                        </w:r>
                      </w:p>
                    </w:txbxContent>
                  </v:textbox>
                </v:shape>
                <v:shape id="Freeform 31" o:spid="_x0000_s1034" style="position:absolute;left:23336;top:952;width:1552;height:144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2577e3" stroked="f">
                  <v:path arrowok="t" o:connecttype="custom" o:connectlocs="148891,128842;141320,103579;111037,98526;75707,84632;59304,45474;54257,16421;23974,10105;51733,93474;51733,93474;94634,130105;103467,135158;140059,138947;148891,128842;148891,128842;148891,128842" o:connectangles="0,0,0,0,0,0,0,0,0,0,0,0,0,0,0"/>
                  <o:lock v:ext="edit" aspectratio="t" verticies="t"/>
                </v:shape>
                <v:shape id="Freeform 64" o:spid="_x0000_s1035" style="position:absolute;left:10001;top:952;width:1208;height:144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" path="m50,c22,,,22,,50v,26,44,73,46,75c47,126,48,126,50,126v,,,,,c51,126,52,126,53,125,68,107,68,107,68,107,89,82,99,63,99,50,99,22,77,,50,xm50,72c37,72,27,62,27,50,27,37,37,27,50,27v12,,22,10,22,23c72,62,62,72,50,72xm50,72v,,,,,e" fillcolor="#2577e3" stroked="f">
  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/>
                  <o:lock v:ext="edit" aspectratio="t" verticies="t"/>
                </v:shape>
                <v:shape id="AutoShape 842" o:spid="_x0000_s1036" style="position:absolute;left:39243;top:1143;width:1369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" path="m,98549l296815,248835,606559,99699r,267312c606559,405645,575240,436964,536606,436964r-466653,c31319,436964,,405645,,367011l,98549xm69953,l536606,v38634,,69953,31319,69953,69953l606559,82447,296815,231583,,81297,,69953c,31319,31319,,69953,xe" fillcolor="#2577e3" stroked="f">
                  <v:path arrowok="t" o:connecttype="custom" o:connectlocs="0,101;192,254;393,102;393,375;347,447;45,447;0,375;0,101;45,0;347,0;393,71;393,84;192,237;0,83;0,71;45,0" o:connectangles="0,0,0,0,0,0,0,0,0,0,0,0,0,0,0,0"/>
                  <o:lock v:ext="edit" aspectratio="t"/>
                </v:shape>
                <v:shape id="Freeform 101" o:spid="_x0000_s1037" style="position:absolute;top:952;width:1168;height:144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" path="m61,c82,,99,17,99,38,99,58,82,75,61,75,40,75,23,58,23,38,23,17,40,,61,xm92,79v-8,4,-20,7,-32,7c47,86,37,83,29,78,12,90,,110,,121v,18,28,29,61,29c95,150,122,139,122,121,122,110,110,90,92,79xm92,79v,,,,,e" fillcolor="#2577e3" stroked="f">
                  <v:path arrowok="t" o:connecttype="custom" o:connectlocs="58412,0;94800,36480;58412,72000;22024,36480;58412,0;88097,75840;57454,82560;27770,74880;0,116160;58412,144000;116824,116160;88097,75840;88097,75840;88097,75840" o:connectangles="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3F79B3AA" w14:textId="77777777" w:rsidR="0039707A" w:rsidRDefault="0039707A">
      <w:pPr>
        <w:adjustRightInd w:val="0"/>
        <w:snapToGrid w:val="0"/>
      </w:pPr>
    </w:p>
    <w:p w14:paraId="3AEE58CD" w14:textId="77777777" w:rsidR="0039707A" w:rsidRDefault="0039707A">
      <w:pPr>
        <w:adjustRightInd w:val="0"/>
        <w:snapToGrid w:val="0"/>
      </w:pPr>
    </w:p>
    <w:p w14:paraId="64D1745B" w14:textId="77777777" w:rsidR="0039707A" w:rsidRDefault="0039707A">
      <w:pPr>
        <w:adjustRightInd w:val="0"/>
        <w:snapToGrid w:val="0"/>
      </w:pPr>
    </w:p>
    <w:p w14:paraId="5269B6A0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29D064A" wp14:editId="1D071668">
                <wp:simplePos x="0" y="0"/>
                <wp:positionH relativeFrom="column">
                  <wp:posOffset>16510</wp:posOffset>
                </wp:positionH>
                <wp:positionV relativeFrom="paragraph">
                  <wp:posOffset>110490</wp:posOffset>
                </wp:positionV>
                <wp:extent cx="6958965" cy="287655"/>
                <wp:effectExtent l="0" t="0" r="13335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965" cy="287655"/>
                          <a:chOff x="0" y="0"/>
                          <a:chExt cx="6959632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227156" w14:textId="77777777" w:rsidR="0039707A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4F6296E8" w14:textId="77777777" w:rsidR="0039707A" w:rsidRDefault="0039707A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D064A" id="组合 23" o:spid="_x0000_s1038" style="position:absolute;left:0;text-align:left;margin-left:1.3pt;margin-top:8.7pt;width:547.95pt;height:22.65pt;z-index:251652096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">
                <v:rect id="矩形 22" o:spid="_x0000_s1039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" fillcolor="#f2f2f2 [3052]" stroked="f" strokeweight="1pt">
                  <v:textbox inset=",0,,0">
                    <w:txbxContent>
                      <w:p w14:paraId="07227156" w14:textId="77777777" w:rsidR="0039707A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4F6296E8" w14:textId="77777777" w:rsidR="0039707A" w:rsidRDefault="0039707A"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矩形 21" o:spid="_x0000_s1040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" fillcolor="#ff9915" stroked="f" strokeweight="1pt"/>
              </v:group>
            </w:pict>
          </mc:Fallback>
        </mc:AlternateContent>
      </w:r>
    </w:p>
    <w:p w14:paraId="3C9003B9" w14:textId="77777777" w:rsidR="0039707A" w:rsidRDefault="0039707A">
      <w:pPr>
        <w:adjustRightInd w:val="0"/>
        <w:snapToGrid w:val="0"/>
      </w:pPr>
    </w:p>
    <w:p w14:paraId="7BEBA3C0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F35F3C" wp14:editId="1A995744">
                <wp:simplePos x="0" y="0"/>
                <wp:positionH relativeFrom="column">
                  <wp:posOffset>54610</wp:posOffset>
                </wp:positionH>
                <wp:positionV relativeFrom="paragraph">
                  <wp:posOffset>99060</wp:posOffset>
                </wp:positionV>
                <wp:extent cx="6921500" cy="101600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65350B" w14:textId="45D75BF8" w:rsidR="0039707A" w:rsidRDefault="00930B3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.07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 xml:space="preserve">新月科技大学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 xml:space="preserve"> 税务专业（本科）</w:t>
                            </w:r>
                          </w:p>
                          <w:p w14:paraId="4FB09B85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主修课程</w:t>
                            </w:r>
                          </w:p>
                          <w:p w14:paraId="454B23D1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35F3C" id="文本框 2" o:spid="_x0000_s1041" type="#_x0000_t202" style="position:absolute;left:0;text-align:left;margin-left:4.3pt;margin-top:7.8pt;width:545pt;height:80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" filled="f" stroked="f">
                <v:textbox style="mso-fit-shape-to-text:t">
                  <w:txbxContent>
                    <w:p w14:paraId="1265350B" w14:textId="45D75BF8" w:rsidR="0039707A" w:rsidRDefault="00930B3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.07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 xml:space="preserve">新月科技大学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 xml:space="preserve"> 税务专业（本科）</w:t>
                      </w:r>
                    </w:p>
                    <w:p w14:paraId="4FB09B85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主修课程</w:t>
                      </w:r>
                    </w:p>
                    <w:p w14:paraId="454B23D1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</w:r>
                    </w:p>
                  </w:txbxContent>
                </v:textbox>
              </v:shape>
            </w:pict>
          </mc:Fallback>
        </mc:AlternateContent>
      </w:r>
    </w:p>
    <w:p w14:paraId="19F5EAE6" w14:textId="77777777" w:rsidR="0039707A" w:rsidRDefault="0039707A">
      <w:pPr>
        <w:adjustRightInd w:val="0"/>
        <w:snapToGrid w:val="0"/>
      </w:pPr>
    </w:p>
    <w:p w14:paraId="0A412DA2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B596B6" wp14:editId="5C6370C6">
                <wp:simplePos x="0" y="0"/>
                <wp:positionH relativeFrom="column">
                  <wp:posOffset>54610</wp:posOffset>
                </wp:positionH>
                <wp:positionV relativeFrom="paragraph">
                  <wp:posOffset>6449695</wp:posOffset>
                </wp:positionV>
                <wp:extent cx="6922135" cy="1016000"/>
                <wp:effectExtent l="0" t="0" r="0" b="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9342120"/>
                          <a:ext cx="692213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9362ACE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</w:r>
                          </w:p>
                          <w:p w14:paraId="7E14E1CC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在大学四年期间的专业知识，掌握了较系统的金融知识和会计知识，让自己学习了多方面的课程学习。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596B6" id="_x0000_s1042" type="#_x0000_t202" style="position:absolute;left:0;text-align:left;margin-left:4.3pt;margin-top:507.85pt;width:545.05pt;height:8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" filled="f" stroked="f">
                <v:textbox style="mso-fit-shape-to-text:t">
                  <w:txbxContent>
                    <w:p w14:paraId="09362ACE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</w:r>
                    </w:p>
                    <w:p w14:paraId="7E14E1CC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在大学四年期间的专业知识，掌握了较系统的金融知识和会计知识，让自己学习了多方面的课程学习。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EA3FA8" wp14:editId="4E99072B">
                <wp:simplePos x="0" y="0"/>
                <wp:positionH relativeFrom="column">
                  <wp:posOffset>16510</wp:posOffset>
                </wp:positionH>
                <wp:positionV relativeFrom="paragraph">
                  <wp:posOffset>6136005</wp:posOffset>
                </wp:positionV>
                <wp:extent cx="6958330" cy="287655"/>
                <wp:effectExtent l="0" t="0" r="1397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33" name="矩形 33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20C428" w14:textId="77777777" w:rsidR="0039707A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577E3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 w14:paraId="22120568" w14:textId="77777777" w:rsidR="0039707A" w:rsidRDefault="0039707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A3FA8" id="组合 32" o:spid="_x0000_s1043" style="position:absolute;left:0;text-align:left;margin-left:1.3pt;margin-top:483.15pt;width:547.9pt;height:22.65pt;z-index:251660288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">
                <v:rect id="矩形 33" o:spid="_x0000_s1044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" fillcolor="#f2f2f2 [3052]" stroked="f" strokeweight="1pt">
                  <v:textbox inset=",0,,0">
                    <w:txbxContent>
                      <w:p w14:paraId="3620C428" w14:textId="77777777" w:rsidR="0039707A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577E3"/>
                            <w:sz w:val="28"/>
                            <w:szCs w:val="28"/>
                          </w:rPr>
                          <w:t>自我评价</w:t>
                        </w:r>
                      </w:p>
                      <w:p w14:paraId="22120568" w14:textId="77777777" w:rsidR="0039707A" w:rsidRDefault="0039707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</w:p>
                    </w:txbxContent>
                  </v:textbox>
                </v:rect>
                <v:rect id="矩形 34" o:spid="_x0000_s1045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" fillcolor="#ff991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B4CF44" wp14:editId="36804AF5">
                <wp:simplePos x="0" y="0"/>
                <wp:positionH relativeFrom="column">
                  <wp:posOffset>54610</wp:posOffset>
                </wp:positionH>
                <wp:positionV relativeFrom="paragraph">
                  <wp:posOffset>4932045</wp:posOffset>
                </wp:positionV>
                <wp:extent cx="6921500" cy="787400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692150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E166ED" w14:textId="2329FFF4" w:rsidR="0039707A" w:rsidRDefault="00930B3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.07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荣获全国青少年钢琴大奖赛福建赛业余少年组一等奖</w:t>
                            </w:r>
                          </w:p>
                          <w:p w14:paraId="4C368B08" w14:textId="2D9295CF" w:rsidR="0039707A" w:rsidRDefault="00930B3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.09 五百丁学院一等奖学金</w:t>
                            </w:r>
                          </w:p>
                          <w:p w14:paraId="63809256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会计从业资格证、英语CET4证书、全国普通话二级甲等、全国计算机一级证书、钢琴业余十级证书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4CF44" id="_x0000_s1046" type="#_x0000_t202" style="position:absolute;left:0;text-align:left;margin-left:4.3pt;margin-top:388.35pt;width:545pt;height:6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" filled="f" stroked="f">
                <v:textbox style="mso-fit-shape-to-text:t">
                  <w:txbxContent>
                    <w:p w14:paraId="72E166ED" w14:textId="2329FFF4" w:rsidR="0039707A" w:rsidRDefault="00930B3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.07</w:t>
                      </w:r>
                      <w:r w:rsidR="0000000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荣获全国青少年钢琴大奖赛福建赛业余少年组一等奖</w:t>
                      </w:r>
                    </w:p>
                    <w:p w14:paraId="4C368B08" w14:textId="2D9295CF" w:rsidR="0039707A" w:rsidRDefault="00930B3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.09 五百丁学院一等奖学金</w:t>
                      </w:r>
                    </w:p>
                    <w:p w14:paraId="63809256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会计从业资格证、英语CET4证书、全国普通话二级甲等、全国计算机一级证书、钢琴业余十级证书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2C85804" wp14:editId="0AE58871">
                <wp:simplePos x="0" y="0"/>
                <wp:positionH relativeFrom="column">
                  <wp:posOffset>16510</wp:posOffset>
                </wp:positionH>
                <wp:positionV relativeFrom="paragraph">
                  <wp:posOffset>4618355</wp:posOffset>
                </wp:positionV>
                <wp:extent cx="6957695" cy="287655"/>
                <wp:effectExtent l="0" t="0" r="14605" b="1714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695" cy="287655"/>
                          <a:chOff x="0" y="0"/>
                          <a:chExt cx="6959632" cy="252000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A3AF38" w14:textId="77777777" w:rsidR="0039707A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  <w:t>奖项证书</w:t>
                              </w:r>
                            </w:p>
                            <w:p w14:paraId="7985C02C" w14:textId="77777777" w:rsidR="0039707A" w:rsidRDefault="0039707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85804" id="组合 39" o:spid="_x0000_s1047" style="position:absolute;left:0;text-align:left;margin-left:1.3pt;margin-top:363.65pt;width:547.85pt;height:22.65pt;z-index:251662336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">
                <v:rect id="矩形 40" o:spid="_x0000_s1048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" fillcolor="#f2f2f2 [3052]" stroked="f" strokeweight="1pt">
                  <v:textbox inset=",0,,0">
                    <w:txbxContent>
                      <w:p w14:paraId="43A3AF38" w14:textId="77777777" w:rsidR="0039707A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  <w:t>奖项证书</w:t>
                        </w:r>
                      </w:p>
                      <w:p w14:paraId="7985C02C" w14:textId="77777777" w:rsidR="0039707A" w:rsidRDefault="0039707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41" o:spid="_x0000_s1049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" fillcolor="#ff991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01B9D" wp14:editId="5920113A">
                <wp:simplePos x="0" y="0"/>
                <wp:positionH relativeFrom="column">
                  <wp:posOffset>54610</wp:posOffset>
                </wp:positionH>
                <wp:positionV relativeFrom="paragraph">
                  <wp:posOffset>1519555</wp:posOffset>
                </wp:positionV>
                <wp:extent cx="6921500" cy="2682240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F698AC" w14:textId="2602AA65" w:rsidR="0039707A" w:rsidRDefault="00930B3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.04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-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至今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农商银行广州支行          个贷经理（助理）</w:t>
                            </w:r>
                          </w:p>
                          <w:p w14:paraId="724BCB5C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工作职责：</w:t>
                            </w:r>
                          </w:p>
                          <w:p w14:paraId="60C57032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销银行个人贷款产品，信用卡，POS机。</w:t>
                            </w:r>
                          </w:p>
                          <w:p w14:paraId="116E1E09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协助签约，关注客户信用评估，跟进业务受理进度。</w:t>
                            </w:r>
                          </w:p>
                          <w:p w14:paraId="4882FA03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了解部分柜台的业务知识；学习理财知识。</w:t>
                            </w:r>
                          </w:p>
                          <w:p w14:paraId="63BE2E83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实践成果：较全面掌握个贷部业务，对整个银行业务流程都有了基础的了解和掌握，熟练掌握银行平台操作业务。</w:t>
                            </w:r>
                          </w:p>
                          <w:p w14:paraId="120B473C" w14:textId="77777777" w:rsidR="0039707A" w:rsidRDefault="003970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6"/>
                                <w:szCs w:val="6"/>
                              </w:rPr>
                            </w:pPr>
                          </w:p>
                          <w:p w14:paraId="55B894FF" w14:textId="7772A269" w:rsidR="0039707A" w:rsidRDefault="00930B3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.03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广州税务师事务所          软件工程师</w:t>
                            </w:r>
                          </w:p>
                          <w:p w14:paraId="2538F06D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职责：</w:t>
                            </w:r>
                          </w:p>
                          <w:p w14:paraId="146C4DC2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整理企业记账凭证和账单，结合所学会计专业知识了解查账流程。</w:t>
                            </w:r>
                          </w:p>
                          <w:p w14:paraId="19EFBBE2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学习审查货币资金。</w:t>
                            </w:r>
                          </w:p>
                          <w:p w14:paraId="1D078D9E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实践成果：学会了填制审计工作底稿的相关程序以及会计处理。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01B9D" id="_x0000_s1050" type="#_x0000_t202" style="position:absolute;left:0;text-align:left;margin-left:4.3pt;margin-top:119.65pt;width:545pt;height:2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" filled="f" stroked="f">
                <v:textbox style="mso-fit-shape-to-text:t">
                  <w:txbxContent>
                    <w:p w14:paraId="3FF698AC" w14:textId="2602AA65" w:rsidR="0039707A" w:rsidRDefault="00930B3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.04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-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至今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农商银行广州支行          个贷经理（助理）</w:t>
                      </w:r>
                    </w:p>
                    <w:p w14:paraId="724BCB5C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工作职责：</w:t>
                      </w:r>
                    </w:p>
                    <w:p w14:paraId="60C57032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销银行个人贷款产品，信用卡，POS机。</w:t>
                      </w:r>
                    </w:p>
                    <w:p w14:paraId="116E1E09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协助签约，关注客户信用评估，跟进业务受理进度。</w:t>
                      </w:r>
                    </w:p>
                    <w:p w14:paraId="4882FA03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了解部分柜台的业务知识；学习理财知识。</w:t>
                      </w:r>
                    </w:p>
                    <w:p w14:paraId="63BE2E83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实践成果：较全面掌握个贷部业务，对整个银行业务流程都有了基础的了解和掌握，熟练掌握银行平台操作业务。</w:t>
                      </w:r>
                    </w:p>
                    <w:p w14:paraId="120B473C" w14:textId="77777777" w:rsidR="0039707A" w:rsidRDefault="003970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6"/>
                          <w:szCs w:val="6"/>
                        </w:rPr>
                      </w:pPr>
                    </w:p>
                    <w:p w14:paraId="55B894FF" w14:textId="7772A269" w:rsidR="0039707A" w:rsidRDefault="00930B3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.03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广州税务师事务所          软件工程师</w:t>
                      </w:r>
                    </w:p>
                    <w:p w14:paraId="2538F06D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职责：</w:t>
                      </w:r>
                    </w:p>
                    <w:p w14:paraId="146C4DC2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整理企业记账凭证和账单，结合所学会计专业知识了解查账流程。</w:t>
                      </w:r>
                    </w:p>
                    <w:p w14:paraId="19EFBBE2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学习审查货币资金。</w:t>
                      </w:r>
                    </w:p>
                    <w:p w14:paraId="1D078D9E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实践成果：学会了填制审计工作底稿的相关程序以及会计处理。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41CAF1" wp14:editId="7D135677">
                <wp:simplePos x="0" y="0"/>
                <wp:positionH relativeFrom="column">
                  <wp:posOffset>16510</wp:posOffset>
                </wp:positionH>
                <wp:positionV relativeFrom="paragraph">
                  <wp:posOffset>1205865</wp:posOffset>
                </wp:positionV>
                <wp:extent cx="6958330" cy="287655"/>
                <wp:effectExtent l="0" t="0" r="139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EDBE0D" w14:textId="77777777" w:rsidR="0039707A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  <w:p w14:paraId="6BA0E1C5" w14:textId="77777777" w:rsidR="0039707A" w:rsidRDefault="0039707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1CAF1" id="组合 25" o:spid="_x0000_s1051" style="position:absolute;left:0;text-align:left;margin-left:1.3pt;margin-top:94.95pt;width:547.9pt;height:22.65pt;z-index:251658240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">
                <v:rect id="矩形 26" o:spid="_x0000_s1052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" fillcolor="#f2f2f2 [3052]" stroked="f" strokeweight="1pt">
                  <v:textbox inset=",0,,0">
                    <w:txbxContent>
                      <w:p w14:paraId="70EDBE0D" w14:textId="77777777" w:rsidR="0039707A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  <w:t>工作经验</w:t>
                        </w:r>
                      </w:p>
                      <w:p w14:paraId="6BA0E1C5" w14:textId="77777777" w:rsidR="0039707A" w:rsidRDefault="0039707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27" o:spid="_x0000_s1053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" fillcolor="#ff991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9E9080B" wp14:editId="2BE66EBB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2pt;margin-top:825.35pt;height:6.4pt;width:548.25pt;mso-position-vertical-relative:page;z-index:25166438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AOAqd/2gAAAAwB&#10;AAAPAAAAAAAAAAEAIAAAACIAAABkcnMvZG93bnJldi54bWxQSwECFAAUAAAACACHTuJAalr/zjYD&#10;AACiBwAADgAAAAAAAAABACAAAAApAQAAZHJzL2Uyb0RvYy54bWxQSwUGAAAAAAYABgBZAQAA0QYA&#10;AAAA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39707A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6A2CF" w14:textId="77777777" w:rsidR="00117E43" w:rsidRDefault="00117E43" w:rsidP="008A2C88">
      <w:r>
        <w:separator/>
      </w:r>
    </w:p>
  </w:endnote>
  <w:endnote w:type="continuationSeparator" w:id="0">
    <w:p w14:paraId="5580CDCE" w14:textId="77777777" w:rsidR="00117E43" w:rsidRDefault="00117E43" w:rsidP="008A2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C2D14" w14:textId="77777777" w:rsidR="00117E43" w:rsidRDefault="00117E43" w:rsidP="008A2C88">
      <w:r>
        <w:separator/>
      </w:r>
    </w:p>
  </w:footnote>
  <w:footnote w:type="continuationSeparator" w:id="0">
    <w:p w14:paraId="3B234BC4" w14:textId="77777777" w:rsidR="00117E43" w:rsidRDefault="00117E43" w:rsidP="008A2C8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C075D"/>
    <w:multiLevelType w:val="multilevel"/>
    <w:tmpl w:val="7AEC075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49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6648F1"/>
    <w:rsid w:val="00074D61"/>
    <w:rsid w:val="000804F1"/>
    <w:rsid w:val="00095CBC"/>
    <w:rsid w:val="000B1753"/>
    <w:rsid w:val="000E0B34"/>
    <w:rsid w:val="00112AA8"/>
    <w:rsid w:val="00117E43"/>
    <w:rsid w:val="001252EA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9707A"/>
    <w:rsid w:val="003C0FEB"/>
    <w:rsid w:val="003F6139"/>
    <w:rsid w:val="004670D2"/>
    <w:rsid w:val="0047039C"/>
    <w:rsid w:val="004703D3"/>
    <w:rsid w:val="005212C9"/>
    <w:rsid w:val="00543661"/>
    <w:rsid w:val="0056391B"/>
    <w:rsid w:val="00611DCD"/>
    <w:rsid w:val="00637B0B"/>
    <w:rsid w:val="00673AB6"/>
    <w:rsid w:val="00694793"/>
    <w:rsid w:val="006C2E77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2C88"/>
    <w:rsid w:val="008A7EC4"/>
    <w:rsid w:val="008E6FA8"/>
    <w:rsid w:val="00926194"/>
    <w:rsid w:val="00926A3D"/>
    <w:rsid w:val="00930B35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607"/>
    <w:rsid w:val="00B9782D"/>
    <w:rsid w:val="00BA6156"/>
    <w:rsid w:val="00BB55FE"/>
    <w:rsid w:val="00BC68B3"/>
    <w:rsid w:val="00BD7268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CE3487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1714"/>
    <w:rsid w:val="00E56EAC"/>
    <w:rsid w:val="00E62F77"/>
    <w:rsid w:val="00E65C14"/>
    <w:rsid w:val="00E81B8F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4150F76"/>
    <w:rsid w:val="046648F1"/>
    <w:rsid w:val="1D575592"/>
    <w:rsid w:val="25E63133"/>
    <w:rsid w:val="312A0376"/>
    <w:rsid w:val="33426E84"/>
    <w:rsid w:val="65557F49"/>
    <w:rsid w:val="77EB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C1F89E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104</cp:revision>
  <dcterms:created xsi:type="dcterms:W3CDTF">2017-05-30T14:25:00Z</dcterms:created>
  <dcterms:modified xsi:type="dcterms:W3CDTF">2025-05-11T05:37:00Z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