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AE09" w14:textId="583F61FF" w:rsidR="00F446AF" w:rsidRDefault="00000000">
      <w:r>
        <w:rPr>
          <w:noProof/>
        </w:rPr>
        <w:drawing>
          <wp:anchor distT="0" distB="0" distL="114300" distR="114300" simplePos="0" relativeHeight="251666432" behindDoc="0" locked="0" layoutInCell="1" allowOverlap="1" wp14:anchorId="041962BE" wp14:editId="3AD36536">
            <wp:simplePos x="0" y="0"/>
            <wp:positionH relativeFrom="column">
              <wp:posOffset>4648697</wp:posOffset>
            </wp:positionH>
            <wp:positionV relativeFrom="page">
              <wp:posOffset>1728580</wp:posOffset>
            </wp:positionV>
            <wp:extent cx="998855" cy="1330960"/>
            <wp:effectExtent l="19050" t="19050" r="10795" b="215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133096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AE49727" wp14:editId="1E8787EA">
                <wp:simplePos x="0" y="0"/>
                <wp:positionH relativeFrom="column">
                  <wp:posOffset>-687705</wp:posOffset>
                </wp:positionH>
                <wp:positionV relativeFrom="paragraph">
                  <wp:posOffset>8231505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73A508F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E49727" id="组合 35" o:spid="_x0000_s1026" style="position:absolute;left:0;text-align:left;margin-left:-54.15pt;margin-top:648.15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">
                <v:line id="直接连接符 4" o:spid="_x0000_s102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2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2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" fillcolor="#607a9d" strokecolor="#f5f6fb" strokeweight="3pt"/>
                  <v:rect id="矩形 27" o:spid="_x0000_s103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473A508F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075E031" wp14:editId="55269CE1">
                <wp:simplePos x="0" y="0"/>
                <wp:positionH relativeFrom="column">
                  <wp:posOffset>-411480</wp:posOffset>
                </wp:positionH>
                <wp:positionV relativeFrom="paragraph">
                  <wp:posOffset>8564245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6079D4F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级证书，荣获全国大学生英语竞赛一等奖，能够熟练的进行听、说、读、写。</w:t>
                            </w:r>
                          </w:p>
                          <w:p w14:paraId="5D2A9FFC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474880E8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E031" id="矩形 19" o:spid="_x0000_s1031" style="position:absolute;left:0;text-align:left;margin-left:-32.4pt;margin-top:674.3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" filled="f" stroked="f">
                <v:textbox style="mso-fit-shape-to-text:t">
                  <w:txbxContent>
                    <w:p w14:paraId="36079D4F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级证书，荣获全国大学生英语竞赛一等奖，能够熟练的进行听、说、读、写。</w:t>
                      </w:r>
                    </w:p>
                    <w:p w14:paraId="5D2A9FFC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474880E8" w14:textId="77777777" w:rsidR="00F446AF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5D3EDA" wp14:editId="2541063E">
                <wp:simplePos x="0" y="0"/>
                <wp:positionH relativeFrom="column">
                  <wp:posOffset>-411480</wp:posOffset>
                </wp:positionH>
                <wp:positionV relativeFrom="paragraph">
                  <wp:posOffset>6863715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90DD628" w14:textId="302804E2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行政助理                       一路网络科技有限公司                          </w:t>
                            </w:r>
                            <w:r w:rsidR="00703ED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</w:t>
                            </w:r>
                            <w:r w:rsidR="00703ED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.01</w:t>
                            </w:r>
                          </w:p>
                          <w:p w14:paraId="72DD6D88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33BFF2AB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65CD5220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10D484D2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D3EDA" id="Rectangle 3" o:spid="_x0000_s1032" style="position:absolute;left:0;text-align:left;margin-left:-32.4pt;margin-top:540.4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PPzgEAAGs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" filled="f" stroked="f">
                <v:textbox style="mso-fit-shape-to-text:t">
                  <w:txbxContent>
                    <w:p w14:paraId="090DD628" w14:textId="302804E2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行政助理                       一路网络科技有限公司                          </w:t>
                      </w:r>
                      <w:r w:rsidR="00703ED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</w:t>
                      </w:r>
                      <w:r w:rsidR="00703ED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.01</w:t>
                      </w:r>
                    </w:p>
                    <w:p w14:paraId="72DD6D88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33BFF2AB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65CD5220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10D484D2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993238" wp14:editId="722862EF">
                <wp:simplePos x="0" y="0"/>
                <wp:positionH relativeFrom="column">
                  <wp:posOffset>-687705</wp:posOffset>
                </wp:positionH>
                <wp:positionV relativeFrom="paragraph">
                  <wp:posOffset>4822825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417CF26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993238" id="组合 12" o:spid="_x0000_s1033" style="position:absolute;left:0;text-align:left;margin-left:-54.15pt;margin-top:379.75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NXpgwMAAKQJAAAOAAAAZHJzL2Uyb0RvYy54bWzEls1u1DAQx+9IvIOVe5tkt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">
                <v:line id="直接连接符 4" o:spid="_x0000_s1034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35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36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" fillcolor="#607a9d" strokecolor="#f5f6fb" strokeweight="3pt"/>
                  <v:rect id="矩形 27" o:spid="_x0000_s1037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2417CF26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686DCD" wp14:editId="4B49186E">
                <wp:simplePos x="0" y="0"/>
                <wp:positionH relativeFrom="column">
                  <wp:posOffset>-411480</wp:posOffset>
                </wp:positionH>
                <wp:positionV relativeFrom="paragraph">
                  <wp:posOffset>5196205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A0BF404" w14:textId="3D93722D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行政主管                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贵泽实业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有限公司                                 </w:t>
                            </w:r>
                            <w:r w:rsidR="00703ED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.03-至今</w:t>
                            </w:r>
                          </w:p>
                          <w:p w14:paraId="079D0683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2E0F86E3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24B68E41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0A7C1AA6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86DCD" id="_x0000_s1038" style="position:absolute;left:0;text-align:left;margin-left:-32.4pt;margin-top:409.1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" filled="f" stroked="f">
                <v:textbox style="mso-fit-shape-to-text:t">
                  <w:txbxContent>
                    <w:p w14:paraId="0A0BF404" w14:textId="3D93722D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行政主管                       </w:t>
                      </w: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贵泽实业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有限公司                                 </w:t>
                      </w:r>
                      <w:r w:rsidR="00703ED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.03-至今</w:t>
                      </w:r>
                    </w:p>
                    <w:p w14:paraId="079D0683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</w:t>
                      </w:r>
                      <w:proofErr w:type="gramEnd"/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2E0F86E3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24B68E41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0A7C1AA6" w14:textId="77777777" w:rsidR="00F446AF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E3B0E53" wp14:editId="4AA1623D">
                <wp:simplePos x="0" y="0"/>
                <wp:positionH relativeFrom="column">
                  <wp:posOffset>-687705</wp:posOffset>
                </wp:positionH>
                <wp:positionV relativeFrom="paragraph">
                  <wp:posOffset>3391535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D650E65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3B0E53" id="组合 11" o:spid="_x0000_s1039" style="position:absolute;left:0;text-align:left;margin-left:-54.15pt;margin-top:267.05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">
                <v:line id="直接连接符 4" o:spid="_x0000_s1040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1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2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" fillcolor="#607a9d" strokecolor="#f5f6fb" strokeweight="3pt"/>
                  <v:rect id="矩形 27" o:spid="_x0000_s1043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4D650E65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C42A111" wp14:editId="1329DA07">
                <wp:simplePos x="0" y="0"/>
                <wp:positionH relativeFrom="column">
                  <wp:posOffset>-411480</wp:posOffset>
                </wp:positionH>
                <wp:positionV relativeFrom="paragraph">
                  <wp:posOffset>3724910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CBECC8" w14:textId="399AF721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 xml:space="preserve">工商管理                        上海大学（本科）                          </w:t>
                            </w:r>
                            <w:r w:rsidR="00703ED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.09-</w:t>
                            </w:r>
                            <w:r w:rsidR="00703ED8"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0479FE2" w14:textId="77777777" w:rsidR="00F446AF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2A111" id="矩形 18" o:spid="_x0000_s1044" style="position:absolute;left:0;text-align:left;margin-left:-32.4pt;margin-top:293.3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" filled="f" stroked="f">
                <v:textbox>
                  <w:txbxContent>
                    <w:p w14:paraId="6ECBECC8" w14:textId="399AF721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 xml:space="preserve">工商管理                        上海大学（本科）                          </w:t>
                      </w:r>
                      <w:r w:rsidR="00703ED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.09-</w:t>
                      </w:r>
                      <w:r w:rsidR="00703ED8"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0479FE2" w14:textId="77777777" w:rsidR="00F446AF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9DF1A5" wp14:editId="114C1C23">
                <wp:simplePos x="0" y="0"/>
                <wp:positionH relativeFrom="column">
                  <wp:posOffset>-687705</wp:posOffset>
                </wp:positionH>
                <wp:positionV relativeFrom="paragraph">
                  <wp:posOffset>2180590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DCB0818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9DF1A5" id="组合 40" o:spid="_x0000_s1045" style="position:absolute;left:0;text-align:left;margin-left:-54.15pt;margin-top:171.7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">
                <v:line id="直接连接符 4" o:spid="_x0000_s1046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47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48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" fillcolor="#607a9d" strokecolor="#f5f6fb" strokeweight="3pt"/>
                  <v:rect id="矩形 27" o:spid="_x0000_s1049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3DCB0818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E03259" wp14:editId="46F84CAF">
                <wp:simplePos x="0" y="0"/>
                <wp:positionH relativeFrom="column">
                  <wp:posOffset>-411480</wp:posOffset>
                </wp:positionH>
                <wp:positionV relativeFrom="paragraph">
                  <wp:posOffset>2500630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189FAEF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03259" id="矩形 21" o:spid="_x0000_s1050" style="position:absolute;left:0;text-align:left;margin-left:-32.4pt;margin-top:196.9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" filled="f" stroked="f">
                <v:textbox style="mso-fit-shape-to-text:t">
                  <w:txbxContent>
                    <w:p w14:paraId="4189FAEF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A2B2EF" wp14:editId="02B7611B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C5F29CC" w14:textId="1EC11A06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手机：  158</w:t>
                            </w:r>
                            <w:r w:rsidR="00196BDA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8856</w:t>
                            </w:r>
                          </w:p>
                          <w:p w14:paraId="39D333E0" w14:textId="1AC538E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@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  <w:p w14:paraId="7679FE20" w14:textId="1140AE7B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微信：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xxxx00000</w:t>
                            </w:r>
                          </w:p>
                          <w:p w14:paraId="41170517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2B2EF" id="_x0000_s1051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c/zwEAAGw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DZUnwimyheZIkmnhiUUL4QdnAy2P4Ph9L4PmTDpF&#10;YcFP9BzckynGZoqv9WcraaSZ+Xn90s78es9Zrz/J5ic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jzJnP88BAABs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0C5F29CC" w14:textId="1EC11A06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手机：  158</w:t>
                      </w:r>
                      <w:r w:rsidR="00196BDA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8856</w:t>
                      </w:r>
                    </w:p>
                    <w:p w14:paraId="39D333E0" w14:textId="1AC538E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@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.com</w:t>
                      </w:r>
                    </w:p>
                    <w:p w14:paraId="7679FE20" w14:textId="1140AE7B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微信：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xxxx00000</w:t>
                      </w:r>
                    </w:p>
                    <w:p w14:paraId="41170517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014F9F6" wp14:editId="4FC63234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607A9D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F879EC9" w14:textId="77777777" w:rsidR="00F446AF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14F9F6" id="组合 57" o:spid="_x0000_s1052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">
                <v:line id="直接连接符 4" o:spid="_x0000_s1053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4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55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" fillcolor="#607a9d" strokecolor="#f5f6fb" strokeweight="3pt"/>
                  <v:rect id="矩形 27" o:spid="_x0000_s1056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2F879EC9" w14:textId="77777777" w:rsidR="00F446AF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180CB96" wp14:editId="450EF30A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D537440" w14:textId="7972523D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名：  </w:t>
                            </w:r>
                            <w:r w:rsidR="00F91B9B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胡</w:t>
                            </w:r>
                            <w:r w:rsidR="00BD7880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59F8F8B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0552BA1A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51BA3735" w14:textId="77777777" w:rsidR="00F446AF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0CB96" id="_x0000_s1057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LdDK7X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2D537440" w14:textId="7972523D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名：  </w:t>
                      </w:r>
                      <w:r w:rsidR="00F91B9B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胡</w:t>
                      </w:r>
                      <w:r w:rsidR="00BD7880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小豆</w:t>
                      </w:r>
                    </w:p>
                    <w:p w14:paraId="759F8F8B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0552BA1A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51BA3735" w14:textId="77777777" w:rsidR="00F446AF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8E8D4A" wp14:editId="1CCF4034">
                <wp:simplePos x="0" y="0"/>
                <wp:positionH relativeFrom="column">
                  <wp:posOffset>-598170</wp:posOffset>
                </wp:positionH>
                <wp:positionV relativeFrom="paragraph">
                  <wp:posOffset>-507365</wp:posOffset>
                </wp:positionV>
                <wp:extent cx="3307080" cy="570865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7080" cy="570865"/>
                          <a:chOff x="5376" y="886"/>
                          <a:chExt cx="5208" cy="899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76" y="1005"/>
                            <a:ext cx="2894" cy="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E0523D" w14:textId="77777777" w:rsidR="00F446AF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2325C1" w14:textId="77777777" w:rsidR="00F446AF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1462E7" w14:textId="77777777" w:rsidR="00F446AF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8E8D4A" id="组合 14" o:spid="_x0000_s1058" style="position:absolute;left:0;text-align:left;margin-left:-47.1pt;margin-top:-39.95pt;width:260.4pt;height:44.95pt;z-index:251659264" coordorigin="5376,886" coordsize="5208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">
                <v:rect id="矩形 4" o:spid="_x0000_s1059" style="position:absolute;left:5376;top:1005;width:289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39E0523D" w14:textId="77777777" w:rsidR="00F446AF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spacing w:val="60"/>
                            <w:sz w:val="52"/>
                            <w:szCs w:val="52"/>
                          </w:rPr>
                          <w:t>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60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61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32325C1" w14:textId="77777777" w:rsidR="00F446AF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62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231462E7" w14:textId="77777777" w:rsidR="00F446AF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BA910B" wp14:editId="129F6442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64138" id="直接连接符 1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DD935" wp14:editId="236299A7">
                <wp:simplePos x="0" y="0"/>
                <wp:positionH relativeFrom="column">
                  <wp:posOffset>-2263775</wp:posOffset>
                </wp:positionH>
                <wp:positionV relativeFrom="paragraph">
                  <wp:posOffset>-641985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07A9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315B9F6" id="圆角矩形 3" o:spid="_x0000_s1026" style="position:absolute;left:0;text-align:left;margin-left:-178.25pt;margin-top:-50.5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" fillcolor="#607a9d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18AD5584" wp14:editId="4CB6651F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C739B" id="直接连接符 33" o:spid="_x0000_s1026" style="position:absolute;left:0;text-align:left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F446A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"/>
    <w:charset w:val="80"/>
    <w:family w:val="auto"/>
    <w:pitch w:val="default"/>
    <w:sig w:usb0="000002D7" w:usb1="2AC71C11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80112786">
    <w:abstractNumId w:val="2"/>
  </w:num>
  <w:num w:numId="2" w16cid:durableId="1265382136">
    <w:abstractNumId w:val="1"/>
  </w:num>
  <w:num w:numId="3" w16cid:durableId="73134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06C21AA"/>
    <w:rsid w:val="000A610C"/>
    <w:rsid w:val="000C233C"/>
    <w:rsid w:val="00196BDA"/>
    <w:rsid w:val="001E3984"/>
    <w:rsid w:val="002A7078"/>
    <w:rsid w:val="00314A46"/>
    <w:rsid w:val="003A550E"/>
    <w:rsid w:val="00434714"/>
    <w:rsid w:val="005E198C"/>
    <w:rsid w:val="00703ED8"/>
    <w:rsid w:val="00931EE2"/>
    <w:rsid w:val="009F2BB4"/>
    <w:rsid w:val="00A45395"/>
    <w:rsid w:val="00AB522F"/>
    <w:rsid w:val="00BD7880"/>
    <w:rsid w:val="00C25F89"/>
    <w:rsid w:val="00CE3487"/>
    <w:rsid w:val="00CE670B"/>
    <w:rsid w:val="00DD38F3"/>
    <w:rsid w:val="00E55BA0"/>
    <w:rsid w:val="00E81B8F"/>
    <w:rsid w:val="00F446AF"/>
    <w:rsid w:val="00F91B9B"/>
    <w:rsid w:val="00FB52AF"/>
    <w:rsid w:val="03B701BF"/>
    <w:rsid w:val="040C152C"/>
    <w:rsid w:val="08C06DC6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7272EF"/>
  <w15:docId w15:val="{DD984E6A-B08D-4B8E-876B-1C7315C31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2017-07-02T12:17:00Z</dcterms:created>
  <dcterms:modified xsi:type="dcterms:W3CDTF">2025-05-11T05:39:00Z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