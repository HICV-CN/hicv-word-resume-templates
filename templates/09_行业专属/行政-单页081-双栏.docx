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677C" w14:textId="7B766FE1" w:rsidR="007442C4" w:rsidRDefault="0021781A">
      <w:pPr>
        <w:snapToGrid w:val="0"/>
        <w:rPr>
          <w:rFonts w:hint="eastAsia"/>
        </w:rPr>
      </w:pPr>
      <w:r>
        <w:rPr>
          <w:rFonts w:ascii="微软雅黑" w:hAnsi="微软雅黑"/>
          <w:noProof/>
        </w:rPr>
        <w:drawing>
          <wp:anchor distT="0" distB="0" distL="0" distR="0" simplePos="0" relativeHeight="251683840" behindDoc="0" locked="0" layoutInCell="1" allowOverlap="1" wp14:anchorId="2526C478" wp14:editId="68904571">
            <wp:simplePos x="0" y="0"/>
            <wp:positionH relativeFrom="column">
              <wp:posOffset>357407</wp:posOffset>
            </wp:positionH>
            <wp:positionV relativeFrom="page">
              <wp:posOffset>429065</wp:posOffset>
            </wp:positionV>
            <wp:extent cx="1339850" cy="13398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18AEBB" wp14:editId="6FF3F5A0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22F614" wp14:editId="41476051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46D16D" wp14:editId="39DD1FCF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1A2089" wp14:editId="4C5F2DE4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70630F" wp14:editId="4495317B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81F6A" wp14:editId="28F9F648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69FAA8" wp14:editId="34C1B1FC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D5D7CF" wp14:editId="77C4C9B5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B16B8" wp14:editId="34237553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8BAE2" wp14:editId="1A063FC1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885CF" wp14:editId="33C246F8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959CE" wp14:editId="30671924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3C43BB" wp14:editId="68FF4BFA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129727" wp14:editId="553D8B22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EC10AF" w14:textId="77777777" w:rsidR="007442C4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12972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7.2pt;margin-top:179.9pt;width:206.9pt;height:31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" filled="f" stroked="f">
                <v:textbox style="mso-fit-shape-to-text:t">
                  <w:txbxContent>
                    <w:p w14:paraId="43EC10AF" w14:textId="77777777" w:rsidR="007442C4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0F7AA2" wp14:editId="2DE0662E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BCB793" wp14:editId="26DB331C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971EB5" w14:textId="77777777" w:rsidR="007442C4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广东省广州市</w:t>
                            </w:r>
                          </w:p>
                          <w:p w14:paraId="7381E79C" w14:textId="0B83BE90" w:rsidR="007442C4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电话：13800</w:t>
                            </w:r>
                            <w:r w:rsidR="00033A89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00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邮箱：</w:t>
                            </w:r>
                            <w:r w:rsidR="00C16555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0000@xx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B793" id="_x0000_s1027" type="#_x0000_t202" style="position:absolute;left:0;text-align:left;margin-left:24.55pt;margin-top:224.75pt;width:137.45pt;height:17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" filled="f" stroked="f">
                <v:textbox style="mso-fit-shape-to-text:t">
                  <w:txbxContent>
                    <w:p w14:paraId="4F971EB5" w14:textId="77777777" w:rsidR="007442C4" w:rsidRDefault="00000000">
                      <w:pPr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广东省广州市</w:t>
                      </w:r>
                    </w:p>
                    <w:p w14:paraId="7381E79C" w14:textId="0B83BE90" w:rsidR="007442C4" w:rsidRDefault="00000000">
                      <w:pPr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电话：13800</w:t>
                      </w:r>
                      <w:r w:rsidR="00033A89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00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邮箱：</w:t>
                      </w:r>
                      <w:r w:rsidR="00C16555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0000@xx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2446F32" wp14:editId="566AA994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AB69598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446F32" id="组合 13" o:spid="_x0000_s1028" style="position:absolute;left:0;text-align:left;margin-left:219.65pt;margin-top:594.05pt;width:324.2pt;height:36.8pt;z-index:251681792" coordorigin="7804,13329" coordsize="6484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">
                <v:shape id="_x0000_s1029" type="#_x0000_t202" style="position:absolute;left:8300;top:13329;width:5988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  <v:textbox>
                    <w:txbxContent>
                      <w:p w14:paraId="4AB69598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获得荣誉Honor</w:t>
                        </w:r>
                      </w:p>
                    </w:txbxContent>
                  </v:textbox>
                </v:shape>
                <v:line id="直接连接符 241" o:spid="_x0000_s1030" style="position:absolute;visibility:visible;mso-wrap-style:square" from="8333,13891" to="13998,13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" strokecolor="#222" strokeweight="2.25pt"/>
                <v:group id="组合 110" o:spid="_x0000_s1031" style="position:absolute;left:7804;top:13486;width:510;height:509" coordsize="32385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243" o:spid="_x0000_s1032" type="#_x0000_t120" style="position:absolute;width:32385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" fillcolor="#c0504d [3205]" stroked="f" strokeweight="2pt"/>
                  <v:shape id="Freeform 173" o:spid="_x0000_s1033" style="position:absolute;left:81024;top:69448;width:194781;height:194840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  <v:path arrowok="t" o:connecttype="custom" o:connectlocs="52209,112742;0,159277;41767,192192;96788,121444;143375,100257;114861,111607;95985,125227;153817,155494;143375,100257;139760,88529;114861,106311;80724,106311;56225,88529;45784,59019;56225,29510;80724,11728;114861,11728;139760,29510;150202,59019;160644,78693;145383,73396;145383,43886;129319,21565;97993,14377;66667,21565;50603,43886;50603,73396;66667,95718;97993,103662;129319,95718;145383,73396;145383,73396;119680,74153;107230,83233;89157,83233;75904,74153;70282,59019;75904,43886;89157,34050;107230,34050;119680,43886;125302,59019;130122,68856;130122,68856" o:connectangles="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F8797E" wp14:editId="5B59B1BC">
                <wp:simplePos x="0" y="0"/>
                <wp:positionH relativeFrom="column">
                  <wp:posOffset>2800985</wp:posOffset>
                </wp:positionH>
                <wp:positionV relativeFrom="paragraph">
                  <wp:posOffset>8049895</wp:posOffset>
                </wp:positionV>
                <wp:extent cx="4065905" cy="152082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1030" y="8789670"/>
                          <a:ext cx="406590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D2702A" w14:textId="354B5DBD" w:rsidR="007442C4" w:rsidRDefault="00B014C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获国家奖学金</w:t>
                            </w:r>
                          </w:p>
                          <w:p w14:paraId="0425DBEB" w14:textId="7543D7BA" w:rsidR="007442C4" w:rsidRDefault="00B014C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.11获“三好学生称号”</w:t>
                            </w:r>
                          </w:p>
                          <w:p w14:paraId="3B7285FC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CET-6，优秀的听说写能力</w:t>
                            </w:r>
                          </w:p>
                          <w:p w14:paraId="338AF68E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计算机二级，熟悉计算机各项操作</w:t>
                            </w:r>
                          </w:p>
                          <w:p w14:paraId="75216F8A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人力资源证书</w:t>
                            </w:r>
                          </w:p>
                          <w:p w14:paraId="1EC0E5B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8797E" id="_x0000_s1034" type="#_x0000_t202" style="position:absolute;left:0;text-align:left;margin-left:220.55pt;margin-top:633.85pt;width:320.15pt;height:11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" filled="f" stroked="f">
                <v:textbox>
                  <w:txbxContent>
                    <w:p w14:paraId="60D2702A" w14:textId="354B5DBD" w:rsidR="007442C4" w:rsidRDefault="00B014C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.10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获国家奖学金</w:t>
                      </w:r>
                    </w:p>
                    <w:p w14:paraId="0425DBEB" w14:textId="7543D7BA" w:rsidR="007442C4" w:rsidRDefault="00B014C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.11获“三好学生称号”</w:t>
                      </w:r>
                    </w:p>
                    <w:p w14:paraId="3B7285FC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CET-6，优秀的听说写能力</w:t>
                      </w:r>
                    </w:p>
                    <w:p w14:paraId="338AF68E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计算机二级，熟悉计算机各项操作</w:t>
                      </w:r>
                    </w:p>
                    <w:p w14:paraId="75216F8A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人力资源证书</w:t>
                      </w:r>
                    </w:p>
                    <w:p w14:paraId="1EC0E5B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B0466C5" wp14:editId="12E75582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0C357C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0466C5" id="组合 11" o:spid="_x0000_s1035" style="position:absolute;left:0;text-align:left;margin-left:221.55pt;margin-top:475.2pt;width:324pt;height:32.8pt;z-index:251676672" coordorigin="7842,10952" coordsize="6480,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">
                <v:shape id="_x0000_s1036" type="#_x0000_t202" style="position:absolute;left:8338;top:10952;width:5984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30C357C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教育背景Education</w:t>
                        </w:r>
                      </w:p>
                    </w:txbxContent>
                  </v:textbox>
                </v:shape>
                <v:line id="直接连接符 62" o:spid="_x0000_s1037" style="position:absolute;visibility:visible;mso-wrap-style:square" from="8393,11511" to="14054,1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" strokecolor="#222" strokeweight="2.25pt"/>
                <v:group id="组合 237" o:spid="_x0000_s1038" style="position:absolute;left:7842;top:11098;width:510;height:510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shape id="流程图: 联系 236" o:spid="_x0000_s1039" type="#_x0000_t120" style="position:absolute;width:32400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" fillcolor="#c0504d [3205]" stroked="f" strokeweight="2pt"/>
                  <v:shape id="Freeform 142" o:spid="_x0000_s1040" style="position:absolute;left:34724;top:81023;width:252000;height:1800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<v:path arrowok="t" o:connecttype="custom" o:connectlocs="244335,41087;134144,1957;121688,1957;10540,41087;10540,49891;36411,59674;23954,96848;16289,108587;22996,119348;0,169239;18205,180000;35452,118370;40243,108587;34494,97826;47909,64565;48867,63587;125521,32283;132228,35217;132228,35217;129354,43043;65156,69457;122646,89022;135103,89022;245293,50870;244335,41087;244335,41087;122646,103696;52700,80217;52700,97826;58449,111522;53658,124239;58449,131087;200259,128152;206008,118370;206008,79239;135103,103696;122646,103696;122646,103696;122646,103696;122646,103696" o:connectangles="0,0,0,0,0,0,0,0,0,0,0,0,0,0,0,0,0,0,0,0,0,0,0,0,0,0,0,0,0,0,0,0,0,0,0,0,0,0,0,0" textboxrect="0,0,256433,18000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C809B5" wp14:editId="48294869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F23128" w14:textId="40CA2475" w:rsidR="007442C4" w:rsidRDefault="00B014C4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.7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扬州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大学       行政管理（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（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本科）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5497E3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行政管理学，管理学，人力资源学，秘书学，领导学，</w:t>
                            </w:r>
                          </w:p>
                          <w:p w14:paraId="5F539676" w14:textId="77777777" w:rsidR="007442C4" w:rsidRDefault="00000000">
                            <w:pPr>
                              <w:snapToGrid w:val="0"/>
                              <w:ind w:firstLineChars="200" w:firstLine="40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809B5" id="_x0000_s1041" type="#_x0000_t202" style="position:absolute;left:0;text-align:left;margin-left:223.6pt;margin-top:512.6pt;width:317.15pt;height:7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" filled="f" stroked="f">
                <v:textbox>
                  <w:txbxContent>
                    <w:p w14:paraId="41F23128" w14:textId="40CA2475" w:rsidR="007442C4" w:rsidRDefault="00B014C4">
                      <w:pPr>
                        <w:pStyle w:val="12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.7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扬州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大学       行政管理（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（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本科）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5497E3" w14:textId="77777777" w:rsidR="007442C4" w:rsidRDefault="00000000">
                      <w:pPr>
                        <w:pStyle w:val="12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行政管理学，管理学，人力资源学，秘书学，领导学，</w:t>
                      </w:r>
                    </w:p>
                    <w:p w14:paraId="5F539676" w14:textId="77777777" w:rsidR="007442C4" w:rsidRDefault="00000000">
                      <w:pPr>
                        <w:snapToGrid w:val="0"/>
                        <w:ind w:firstLineChars="200" w:firstLine="40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2CBADF2" wp14:editId="0ADD19E6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AB60F5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CBADF2" id="组合 6" o:spid="_x0000_s1042" style="position:absolute;left:0;text-align:left;margin-left:220.8pt;margin-top:-34.6pt;width:334.3pt;height:32.5pt;z-index:251684864" coordorigin="7827,756" coordsize="6686,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">
                <v:shape id="_x0000_s1043" type="#_x0000_t202" style="position:absolute;left:8269;top:756;width:624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77AB60F5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About me</w:t>
                        </w:r>
                      </w:p>
                    </w:txbxContent>
                  </v:textbox>
                </v:shape>
                <v:line id="直接连接符 101" o:spid="_x0000_s1044" style="position:absolute;visibility:visible;mso-wrap-style:square" from="8430,1339" to="1433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" strokecolor="#222" strokeweight="2.25pt"/>
                <v:group id="组合 108" o:spid="_x0000_s1045" style="position:absolute;left:7827;top:898;width:510;height:509" coordsize="310604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流程图: 联系 103" o:spid="_x0000_s1046" type="#_x0000_t120" style="position:absolute;width:310604;height:323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" fillcolor="#c0504d [3205]" stroked="f" strokeweight="2pt"/>
                  <v:shape id="Freeform 30" o:spid="_x0000_s1047" style="position:absolute;left:69448;top:69448;width:180000;height:180000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white [3212]" stroked="f" strokeweight=".5pt">
                    <v:path arrowok="t" o:connecttype="custom" o:connectlocs="172857,69116;168095,74088;168095,74088;168095,74088;168095,74088;168095,160608;158571,170552;69524,170552;69524,170552;18571,170552;9524,160608;9524,19392;18571,9945;109048,9945;113810,4972;109048,0;17619,0;0,18398;0,66133;0,66133;0,161602;17619,180000;159524,180000;177619,161602;177619,74088;172857,69116;86190,131768;174762,38785;173810,17901;165238,8950;145238,7956;56190,100939;86190,131768;151905,14917;159524,15414;167619,23867;168095,32320;158095,42265;141905,24862;151905,14917;151429,49724;85238,118840;68571,101436;134762,32320;151429,49724;56190,100939;47143,135746;48095,140221;52381,141215;85714,131768;79048,124309;57143,130773;62857,107901;56190,100939;56190,100939;56190,100939" o:connectangles="0,0,0,0,0,0,0,0,0,0,0,0,0,0,0,0,0,0,0,0,0,0,0,0,0,0,0,0,0,0,0,0,0,0,0,0,0,0,0,0,0,0,0,0,0,0,0,0,0,0,0,0,0,0,0,0" textboxrect="0,0,172800,17280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373F21" wp14:editId="09AF12BD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46C36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 w14:paraId="4DC230B6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职业素质：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 w14:paraId="2DD39341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 w14:paraId="28C4F5FD" w14:textId="77777777" w:rsidR="007442C4" w:rsidRDefault="007442C4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73F21" id="_x0000_s1048" type="#_x0000_t202" style="position:absolute;left:0;text-align:left;margin-left:221.6pt;margin-top:4.3pt;width:319.5pt;height:14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" filled="f" stroked="f">
                <v:textbox>
                  <w:txbxContent>
                    <w:p w14:paraId="7846C36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 w14:paraId="4DC230B6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职业素质：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 w14:paraId="2DD39341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 w14:paraId="28C4F5FD" w14:textId="77777777" w:rsidR="007442C4" w:rsidRDefault="007442C4">
                      <w:pPr>
                        <w:snapToGrid w:val="0"/>
                        <w:rPr>
                          <w:rFonts w:ascii="微软雅黑" w:hAnsi="微软雅黑" w:hint="eastAsia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0CA8B4CE" wp14:editId="3F2CF989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B6DC72D" wp14:editId="7D7ECAFB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7D33C4F" w14:textId="77777777" w:rsidR="007442C4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工作经验 Work Experience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6DC72D" id="组合 8" o:spid="_x0000_s1049" style="position:absolute;left:0;text-align:left;margin-left:221.25pt;margin-top:166.35pt;width:324.75pt;height:32.55pt;z-index:251670528" coordorigin=",-304" coordsize="41248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">
                <v:shape id="Freeform 9" o:spid="_x0000_s1050" style="position:absolute;top:589;width:3155;height:3239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0504d [3205]" stroked="f">
                  <v:path arrowok="t" o:connecttype="custom" o:connectlocs="0,161925;158624,0;315595,161925;158624,323850;0,161925;138796,173491;138796,180100;145405,186709;168538,186709;173495,180100;173495,173491;168538,166882;145405,166882;138796,173491;118968,104095;193323,104095;242892,104095;249502,112356;249502,145402;191670,170186;181756,170186;181756,163577;173495,158620;135491,158620;130534,163577;130534,170186;122272,170186;66093,145402;66093,114008;71050,104095;118968,104095;180104,104095;193323,104095;194975,82615;183409,74353;128882,74353;118968,82615;118968,104095;133839,104095;133839,92529;137143,85919;176799,85919;180104,92529;180104,104095;249502,152011;181756,178448;181756,186709;173495,196623;138796,196623;132186,186709;132186,178448;66093,152011;66093,241235;72703,249497;239588,249497;249502,239583;249502,152011;249502,152011;249502,152011" o:connectangles="0,0,0,0,0,0,0,0,0,0,0,0,0,0,0,0,0,0,0,0,0,0,0,0,0,0,0,0,0,0,0,0,0,0,0,0,0,0,0,0,0,0,0,0,0,0,0,0,0,0,0,0,0,0,0,0,0,0,0"/>
                  <o:lock v:ext="edit" aspectratio="t" verticies="t"/>
                </v:shape>
                <v:group id="组合 47" o:spid="_x0000_s1051" style="position:absolute;left:3231;top:-304;width:38017;height:4044" coordorigin="271,-305" coordsize="36747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_x0000_s1052" type="#_x0000_t202" style="position:absolute;left:271;top:-305;width:36748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37D33C4F" w14:textId="77777777" w:rsidR="007442C4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工作经验 Work Experience</w:t>
                          </w:r>
                        </w:p>
                      </w:txbxContent>
                    </v:textbox>
                  </v:shape>
                  <v:line id="直接连接符 42" o:spid="_x0000_s1053" style="position:absolute;visibility:visible;mso-wrap-style:square" from="948,3364" to="35713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" strokecolor="#222" strokeweight="2.25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43E03E3" wp14:editId="5A27C2F3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09A6B5" w14:textId="7D785377" w:rsidR="007442C4" w:rsidRDefault="00B014C4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.6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广州云梦科技有限公司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行政助理</w:t>
                            </w:r>
                          </w:p>
                          <w:p w14:paraId="384D2DF8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负责接听电话，传真、打印、复印文档、收发信件、报刊、文件等；</w:t>
                            </w:r>
                          </w:p>
                          <w:p w14:paraId="03E9502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负责日常办公工作，部门通知、文件、信函等的传达工作；</w:t>
                            </w:r>
                          </w:p>
                          <w:p w14:paraId="28B3849D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负责部门各类资料的归档与管理，及上级交给的其它事务性工作.</w:t>
                            </w:r>
                          </w:p>
                          <w:p w14:paraId="09F33C3A" w14:textId="77777777" w:rsidR="007442C4" w:rsidRDefault="007442C4">
                            <w:pPr>
                              <w:pStyle w:val="11"/>
                              <w:snapToGrid w:val="0"/>
                              <w:ind w:left="420" w:firstLineChars="0" w:firstLine="0"/>
                              <w:rPr>
                                <w:rFonts w:hint="eastAsia"/>
                                <w:color w:val="595959" w:themeColor="text1" w:themeTint="A6"/>
                                <w:sz w:val="6"/>
                                <w:szCs w:val="6"/>
                              </w:rPr>
                            </w:pPr>
                          </w:p>
                          <w:p w14:paraId="535A3198" w14:textId="77777777" w:rsidR="007442C4" w:rsidRDefault="007442C4">
                            <w:pPr>
                              <w:snapToGrid w:val="0"/>
                              <w:rPr>
                                <w:rFonts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462D7AB8" w14:textId="533C00D9" w:rsidR="007442C4" w:rsidRDefault="00B014C4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.11-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.9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扬州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大学政法</w:t>
                            </w:r>
                            <w:proofErr w:type="gramEnd"/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学院团委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办公室助理</w:t>
                            </w:r>
                          </w:p>
                          <w:p w14:paraId="59C9D144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负责协助办公室主任执行团委日常活动</w:t>
                            </w:r>
                          </w:p>
                          <w:p w14:paraId="2E6DF12D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负责团支书会议的通知与签到，参与学院团代会场务工作；</w:t>
                            </w:r>
                          </w:p>
                          <w:p w14:paraId="4ACA0C29" w14:textId="77777777" w:rsidR="007442C4" w:rsidRDefault="007442C4">
                            <w:pPr>
                              <w:snapToGrid w:val="0"/>
                              <w:rPr>
                                <w:rFonts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4415F4E" w14:textId="439D60BD" w:rsidR="007442C4" w:rsidRDefault="00B014C4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.1-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.10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扬州大学学生会秘书处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副秘书长</w:t>
                            </w:r>
                          </w:p>
                          <w:p w14:paraId="1AF20815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 w14:paraId="522CD1D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E03E3" id="_x0000_s1054" type="#_x0000_t202" style="position:absolute;left:0;text-align:left;margin-left:222.4pt;margin-top:259.85pt;width:318.55pt;height:259.05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" filled="f" stroked="f">
                <v:textbox>
                  <w:txbxContent>
                    <w:p w14:paraId="2709A6B5" w14:textId="7D785377" w:rsidR="007442C4" w:rsidRDefault="00B014C4">
                      <w:pPr>
                        <w:pStyle w:val="12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.2-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.6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广州云梦科技有限公司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行政助理</w:t>
                      </w:r>
                    </w:p>
                    <w:p w14:paraId="384D2DF8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负责接听电话，传真、打印、复印文档、收发信件、报刊、文件等；</w:t>
                      </w:r>
                    </w:p>
                    <w:p w14:paraId="03E9502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负责日常办公工作，部门通知、文件、信函等的传达工作；</w:t>
                      </w:r>
                    </w:p>
                    <w:p w14:paraId="28B3849D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负责部门各类资料的归档与管理，及上级交给的其它事务性工作.</w:t>
                      </w:r>
                    </w:p>
                    <w:p w14:paraId="09F33C3A" w14:textId="77777777" w:rsidR="007442C4" w:rsidRDefault="007442C4">
                      <w:pPr>
                        <w:pStyle w:val="11"/>
                        <w:snapToGrid w:val="0"/>
                        <w:ind w:left="420" w:firstLineChars="0" w:firstLine="0"/>
                        <w:rPr>
                          <w:rFonts w:hint="eastAsia"/>
                          <w:color w:val="595959" w:themeColor="text1" w:themeTint="A6"/>
                          <w:sz w:val="6"/>
                          <w:szCs w:val="6"/>
                        </w:rPr>
                      </w:pPr>
                    </w:p>
                    <w:p w14:paraId="535A3198" w14:textId="77777777" w:rsidR="007442C4" w:rsidRDefault="007442C4">
                      <w:pPr>
                        <w:snapToGrid w:val="0"/>
                        <w:rPr>
                          <w:rFonts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462D7AB8" w14:textId="533C00D9" w:rsidR="007442C4" w:rsidRDefault="00B014C4">
                      <w:pPr>
                        <w:pStyle w:val="12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.11-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.9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扬州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大学政法</w:t>
                      </w:r>
                      <w:proofErr w:type="gramEnd"/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学院团委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办公室助理</w:t>
                      </w:r>
                    </w:p>
                    <w:p w14:paraId="59C9D144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负责协助办公室主任执行团委日常活动</w:t>
                      </w:r>
                    </w:p>
                    <w:p w14:paraId="2E6DF12D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负责团支书会议的通知与签到，参与学院团代会场务工作；</w:t>
                      </w:r>
                    </w:p>
                    <w:p w14:paraId="4ACA0C29" w14:textId="77777777" w:rsidR="007442C4" w:rsidRDefault="007442C4">
                      <w:pPr>
                        <w:snapToGrid w:val="0"/>
                        <w:rPr>
                          <w:rFonts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4415F4E" w14:textId="439D60BD" w:rsidR="007442C4" w:rsidRDefault="00B014C4">
                      <w:pPr>
                        <w:pStyle w:val="12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.1-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.10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扬州大学学生会秘书处 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副秘书长</w:t>
                      </w:r>
                    </w:p>
                    <w:p w14:paraId="1AF20815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负责学生会内部的文档管理，上级来文和学生组织的批复，对所有文件资料的各项工作</w:t>
                      </w:r>
                    </w:p>
                    <w:p w14:paraId="522CD1D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,保管印章并对学校拨付的固定资产登记注册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6ED9EA" wp14:editId="31AAC697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916DDC" wp14:editId="09309D6B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13B52A" wp14:editId="7419D4EF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0ADC5F" wp14:editId="21B4F29E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35CC6387" wp14:editId="7D12FA7F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0457B2" w14:textId="7220A987" w:rsidR="007442C4" w:rsidRDefault="00C223B9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  <w:t>胡</w:t>
                            </w:r>
                            <w:r w:rsidR="0021781A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  <w:p w14:paraId="34A4F658" w14:textId="77777777" w:rsidR="007442C4" w:rsidRDefault="00000000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C6387" id="_x0000_s1055" type="#_x0000_t202" style="position:absolute;left:0;text-align:left;margin-left:25.65pt;margin-top:151.5pt;width:109.15pt;height:72.75pt;z-index:251615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" filled="f" stroked="f">
                <v:textbox>
                  <w:txbxContent>
                    <w:p w14:paraId="0F0457B2" w14:textId="7220A987" w:rsidR="007442C4" w:rsidRDefault="00C223B9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  <w:t>胡</w:t>
                      </w:r>
                      <w:r w:rsidR="0021781A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  <w:t>小豆</w:t>
                      </w:r>
                    </w:p>
                    <w:p w14:paraId="34A4F658" w14:textId="77777777" w:rsidR="007442C4" w:rsidRDefault="00000000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5C20CCC7" wp14:editId="715CC4D5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817B8" wp14:editId="5EB29687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08D722" w14:textId="77777777" w:rsidR="007442C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17B8" id="_x0000_s1056" type="#_x0000_t202" style="position:absolute;left:0;text-align:left;margin-left:1.1pt;margin-top:591.9pt;width:131.35pt;height:3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" filled="f" stroked="f">
                <v:textbox inset=",0,,0">
                  <w:txbxContent>
                    <w:p w14:paraId="7B08D722" w14:textId="77777777" w:rsidR="007442C4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45AB16" wp14:editId="7FC12FFF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5AFB79" w14:textId="77777777" w:rsidR="007442C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5AB16" id="_x0000_s1057" type="#_x0000_t202" style="position:absolute;left:0;text-align:left;margin-left:.7pt;margin-top:504.9pt;width:140.2pt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" filled="f" stroked="f">
                <v:textbox inset=",0,,0">
                  <w:txbxContent>
                    <w:p w14:paraId="2A5AFB79" w14:textId="77777777" w:rsidR="007442C4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  <w:shd w:val="pct10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B5501" wp14:editId="17D8DB83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80C4E0" w14:textId="77777777" w:rsidR="007442C4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5501" id="_x0000_s1058" type="#_x0000_t202" style="position:absolute;left:0;text-align:left;margin-left:-5.5pt;margin-top:426.95pt;width:102.05pt;height:3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" filled="f" stroked="f">
                <v:textbox>
                  <w:txbxContent>
                    <w:p w14:paraId="4080C4E0" w14:textId="77777777" w:rsidR="007442C4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7442C4">
      <w:headerReference w:type="even" r:id="rId10"/>
      <w:headerReference w:type="default" r:id="rId11"/>
      <w:footerReference w:type="default" r:id="rId14"/>
      <w:pgSz w:w="11906" w:h="16838"/>
      <w:pgMar w:top="454" w:right="454" w:bottom="454" w:left="567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C49C" w14:textId="77777777" w:rsidR="0006022A" w:rsidRDefault="0006022A">
      <w:pPr>
        <w:rPr>
          <w:rFonts w:hint="eastAsia"/>
        </w:rPr>
      </w:pPr>
      <w:r>
        <w:separator/>
      </w:r>
    </w:p>
  </w:endnote>
  <w:endnote w:type="continuationSeparator" w:id="0">
    <w:p w14:paraId="5490D127" w14:textId="77777777" w:rsidR="0006022A" w:rsidRDefault="000602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E325" w14:textId="77777777" w:rsidR="0006022A" w:rsidRDefault="0006022A">
      <w:pPr>
        <w:rPr>
          <w:rFonts w:hint="eastAsia"/>
        </w:rPr>
      </w:pPr>
      <w:r>
        <w:separator/>
      </w:r>
    </w:p>
  </w:footnote>
  <w:footnote w:type="continuationSeparator" w:id="0">
    <w:p w14:paraId="01F80992" w14:textId="77777777" w:rsidR="0006022A" w:rsidRDefault="0006022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15B9" w14:textId="77777777" w:rsidR="007442C4" w:rsidRDefault="007442C4">
    <w:pPr>
      <w:pStyle w:val="a5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7689" w14:textId="77777777" w:rsidR="007442C4" w:rsidRDefault="007442C4">
    <w:pPr>
      <w:pStyle w:val="a5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012"/>
    <w:multiLevelType w:val="multilevel"/>
    <w:tmpl w:val="20B74012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122BEE"/>
    <w:multiLevelType w:val="multilevel"/>
    <w:tmpl w:val="23122BEE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1011FA"/>
    <w:multiLevelType w:val="multilevel"/>
    <w:tmpl w:val="511011FA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56015C"/>
    <w:multiLevelType w:val="multilevel"/>
    <w:tmpl w:val="5D56015C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9EB24FB"/>
    <w:multiLevelType w:val="multilevel"/>
    <w:tmpl w:val="69EB24FB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28F2579"/>
    <w:multiLevelType w:val="multilevel"/>
    <w:tmpl w:val="728F2579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49984187">
    <w:abstractNumId w:val="1"/>
  </w:num>
  <w:num w:numId="2" w16cid:durableId="301235762">
    <w:abstractNumId w:val="5"/>
  </w:num>
  <w:num w:numId="3" w16cid:durableId="1427924281">
    <w:abstractNumId w:val="2"/>
  </w:num>
  <w:num w:numId="4" w16cid:durableId="2105492493">
    <w:abstractNumId w:val="3"/>
  </w:num>
  <w:num w:numId="5" w16cid:durableId="1765345866">
    <w:abstractNumId w:val="0"/>
  </w:num>
  <w:num w:numId="6" w16cid:durableId="1348287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CB1CDD"/>
    <w:rsid w:val="000019F5"/>
    <w:rsid w:val="000117B1"/>
    <w:rsid w:val="000220B6"/>
    <w:rsid w:val="00033A89"/>
    <w:rsid w:val="0004415B"/>
    <w:rsid w:val="00053E7A"/>
    <w:rsid w:val="0006022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A5761"/>
    <w:rsid w:val="001E0E8A"/>
    <w:rsid w:val="002060E1"/>
    <w:rsid w:val="0021781A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D52B2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4E146E"/>
    <w:rsid w:val="004F3DE3"/>
    <w:rsid w:val="00502680"/>
    <w:rsid w:val="00530BD3"/>
    <w:rsid w:val="00557EDC"/>
    <w:rsid w:val="00574A56"/>
    <w:rsid w:val="00587013"/>
    <w:rsid w:val="005B112E"/>
    <w:rsid w:val="005E198C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442C4"/>
    <w:rsid w:val="007570C1"/>
    <w:rsid w:val="00773EE8"/>
    <w:rsid w:val="00780130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14C4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16555"/>
    <w:rsid w:val="00C223B9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D0104A"/>
    <w:rsid w:val="00D10133"/>
    <w:rsid w:val="00D146DE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0B76"/>
    <w:rsid w:val="00F17644"/>
    <w:rsid w:val="00F465A6"/>
    <w:rsid w:val="00F90C51"/>
    <w:rsid w:val="00FC41A4"/>
    <w:rsid w:val="00FF346E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87886A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148</cp:revision>
  <dcterms:created xsi:type="dcterms:W3CDTF">2017-07-14T11:34:00Z</dcterms:created>
  <dcterms:modified xsi:type="dcterms:W3CDTF">2025-05-11T05:40:00Z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