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068EB6" w14:textId="592C0FBE" w:rsidR="00FD2351" w:rsidRDefault="00D2650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5FC7A3" wp14:editId="6C7813D6">
                <wp:simplePos x="0" y="0"/>
                <wp:positionH relativeFrom="column">
                  <wp:posOffset>292100</wp:posOffset>
                </wp:positionH>
                <wp:positionV relativeFrom="paragraph">
                  <wp:posOffset>2374900</wp:posOffset>
                </wp:positionV>
                <wp:extent cx="1378585" cy="591185"/>
                <wp:effectExtent l="0" t="0" r="0" b="0"/>
                <wp:wrapNone/>
                <wp:docPr id="4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585" cy="59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74007D" w14:textId="0A64C484" w:rsidR="00FD2351" w:rsidRDefault="00D2650B" w:rsidP="00D2650B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胡</w:t>
                            </w:r>
                            <w:r w:rsidR="0089429E"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5FC7A3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3pt;margin-top:187pt;width:108.55pt;height:46.5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" filled="f" stroked="f">
                <v:textbox>
                  <w:txbxContent>
                    <w:p w14:paraId="5174007D" w14:textId="0A64C484" w:rsidR="00FD2351" w:rsidRDefault="00D2650B" w:rsidP="00D2650B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胡</w:t>
                      </w:r>
                      <w:r w:rsidR="0089429E"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w:drawing>
          <wp:anchor distT="0" distB="0" distL="114300" distR="114300" simplePos="0" relativeHeight="251675648" behindDoc="0" locked="0" layoutInCell="1" allowOverlap="1" wp14:anchorId="1D86310D" wp14:editId="6507EDEE">
            <wp:simplePos x="0" y="0"/>
            <wp:positionH relativeFrom="column">
              <wp:posOffset>508000</wp:posOffset>
            </wp:positionH>
            <wp:positionV relativeFrom="paragraph">
              <wp:posOffset>891540</wp:posOffset>
            </wp:positionV>
            <wp:extent cx="986155" cy="1336040"/>
            <wp:effectExtent l="0" t="0" r="4445" b="0"/>
            <wp:wrapNone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336040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DAE76" wp14:editId="563AD69B">
                <wp:simplePos x="0" y="0"/>
                <wp:positionH relativeFrom="column">
                  <wp:posOffset>245110</wp:posOffset>
                </wp:positionH>
                <wp:positionV relativeFrom="paragraph">
                  <wp:posOffset>5670550</wp:posOffset>
                </wp:positionV>
                <wp:extent cx="180975" cy="164465"/>
                <wp:effectExtent l="0" t="0" r="9525" b="698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" y="5670550"/>
                          <a:ext cx="18097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</a:cxnLst>
                          <a:rect l="0" t="0" r="0" b="0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74B4FE6" id="KSO_Shape" o:spid="_x0000_s1026" style="position:absolute;left:0;text-align:left;margin-left:19.3pt;margin-top:446.5pt;width:14.25pt;height:1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" path="m,55v,,,2,4,2c3,54,11,45,11,45v,,14,9,29,-6c54,23,44,11,63,,17,10,7,24,8,43,12,34,24,22,34,17,17,29,5,47,,55xe" fillcolor="#f2f2f2" stroked="f">
                <v:path arrowok="t" o:connecttype="custom" o:connectlocs="0,2147483646;2147483646,2147483646;2147483646,2147483646;2147483646,2147483646;2147483646,0;2147483646,2147483646;2147483646,2147483646;0,2147483646" o:connectangles="0,0,0,0,0,0,0,0" textboxrect="0,0,63,57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47EE2C" wp14:editId="2488DD1C">
                <wp:simplePos x="0" y="0"/>
                <wp:positionH relativeFrom="column">
                  <wp:posOffset>265430</wp:posOffset>
                </wp:positionH>
                <wp:positionV relativeFrom="paragraph">
                  <wp:posOffset>3509010</wp:posOffset>
                </wp:positionV>
                <wp:extent cx="160655" cy="203835"/>
                <wp:effectExtent l="0" t="0" r="10795" b="571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30" y="3509010"/>
                          <a:ext cx="160655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812" y="89632"/>
                            </a:cxn>
                            <a:cxn ang="0">
                              <a:pos x="61951" y="96430"/>
                            </a:cxn>
                            <a:cxn ang="0">
                              <a:pos x="61241" y="100417"/>
                            </a:cxn>
                            <a:cxn ang="0">
                              <a:pos x="60421" y="105195"/>
                            </a:cxn>
                            <a:cxn ang="0">
                              <a:pos x="62005" y="110274"/>
                            </a:cxn>
                            <a:cxn ang="0">
                              <a:pos x="88665" y="161279"/>
                            </a:cxn>
                            <a:cxn ang="0">
                              <a:pos x="85059" y="109209"/>
                            </a:cxn>
                            <a:cxn ang="0">
                              <a:pos x="86070" y="104021"/>
                            </a:cxn>
                            <a:cxn ang="0">
                              <a:pos x="84977" y="99762"/>
                            </a:cxn>
                            <a:cxn ang="0">
                              <a:pos x="88037" y="95994"/>
                            </a:cxn>
                            <a:cxn ang="0">
                              <a:pos x="100656" y="89031"/>
                            </a:cxn>
                            <a:cxn ang="0">
                              <a:pos x="112211" y="89659"/>
                            </a:cxn>
                            <a:cxn ang="0">
                              <a:pos x="120705" y="98041"/>
                            </a:cxn>
                            <a:cxn ang="0">
                              <a:pos x="128026" y="107434"/>
                            </a:cxn>
                            <a:cxn ang="0">
                              <a:pos x="134144" y="117865"/>
                            </a:cxn>
                            <a:cxn ang="0">
                              <a:pos x="138897" y="129524"/>
                            </a:cxn>
                            <a:cxn ang="0">
                              <a:pos x="142284" y="142439"/>
                            </a:cxn>
                            <a:cxn ang="0">
                              <a:pos x="144169" y="156719"/>
                            </a:cxn>
                            <a:cxn ang="0">
                              <a:pos x="138215" y="167286"/>
                            </a:cxn>
                            <a:cxn ang="0">
                              <a:pos x="119285" y="175396"/>
                            </a:cxn>
                            <a:cxn ang="0">
                              <a:pos x="99427" y="180611"/>
                            </a:cxn>
                            <a:cxn ang="0">
                              <a:pos x="78941" y="182850"/>
                            </a:cxn>
                            <a:cxn ang="0">
                              <a:pos x="57252" y="181867"/>
                            </a:cxn>
                            <a:cxn ang="0">
                              <a:pos x="35810" y="177416"/>
                            </a:cxn>
                            <a:cxn ang="0">
                              <a:pos x="15296" y="169634"/>
                            </a:cxn>
                            <a:cxn ang="0">
                              <a:pos x="0" y="160952"/>
                            </a:cxn>
                            <a:cxn ang="0">
                              <a:pos x="1475" y="145797"/>
                            </a:cxn>
                            <a:cxn ang="0">
                              <a:pos x="4534" y="132172"/>
                            </a:cxn>
                            <a:cxn ang="0">
                              <a:pos x="9069" y="119940"/>
                            </a:cxn>
                            <a:cxn ang="0">
                              <a:pos x="14969" y="109045"/>
                            </a:cxn>
                            <a:cxn ang="0">
                              <a:pos x="22153" y="99407"/>
                            </a:cxn>
                            <a:cxn ang="0">
                              <a:pos x="30511" y="90860"/>
                            </a:cxn>
                            <a:cxn ang="0">
                              <a:pos x="41055" y="82614"/>
                            </a:cxn>
                            <a:cxn ang="0">
                              <a:pos x="79854" y="492"/>
                            </a:cxn>
                            <a:cxn ang="0">
                              <a:pos x="89003" y="2980"/>
                            </a:cxn>
                            <a:cxn ang="0">
                              <a:pos x="97278" y="7354"/>
                            </a:cxn>
                            <a:cxn ang="0">
                              <a:pos x="104351" y="13341"/>
                            </a:cxn>
                            <a:cxn ang="0">
                              <a:pos x="109950" y="20667"/>
                            </a:cxn>
                            <a:cxn ang="0">
                              <a:pos x="113910" y="29141"/>
                            </a:cxn>
                            <a:cxn ang="0">
                              <a:pos x="115958" y="38518"/>
                            </a:cxn>
                            <a:cxn ang="0">
                              <a:pos x="115712" y="49343"/>
                            </a:cxn>
                            <a:cxn ang="0">
                              <a:pos x="112544" y="60169"/>
                            </a:cxn>
                            <a:cxn ang="0">
                              <a:pos x="106837" y="69627"/>
                            </a:cxn>
                            <a:cxn ang="0">
                              <a:pos x="98944" y="77254"/>
                            </a:cxn>
                            <a:cxn ang="0">
                              <a:pos x="87856" y="83269"/>
                            </a:cxn>
                            <a:cxn ang="0">
                              <a:pos x="80373" y="85237"/>
                            </a:cxn>
                            <a:cxn ang="0">
                              <a:pos x="72289" y="85784"/>
                            </a:cxn>
                            <a:cxn ang="0">
                              <a:pos x="63250" y="84608"/>
                            </a:cxn>
                            <a:cxn ang="0">
                              <a:pos x="54948" y="81628"/>
                            </a:cxn>
                            <a:cxn ang="0">
                              <a:pos x="47492" y="77090"/>
                            </a:cxn>
                            <a:cxn ang="0">
                              <a:pos x="40746" y="70721"/>
                            </a:cxn>
                            <a:cxn ang="0">
                              <a:pos x="35230" y="62520"/>
                            </a:cxn>
                            <a:cxn ang="0">
                              <a:pos x="31734" y="53143"/>
                            </a:cxn>
                            <a:cxn ang="0">
                              <a:pos x="30451" y="42892"/>
                            </a:cxn>
                            <a:cxn ang="0">
                              <a:pos x="31543" y="33187"/>
                            </a:cxn>
                            <a:cxn ang="0">
                              <a:pos x="34711" y="24330"/>
                            </a:cxn>
                            <a:cxn ang="0">
                              <a:pos x="39627" y="16430"/>
                            </a:cxn>
                            <a:cxn ang="0">
                              <a:pos x="46072" y="9787"/>
                            </a:cxn>
                            <a:cxn ang="0">
                              <a:pos x="53828" y="4702"/>
                            </a:cxn>
                            <a:cxn ang="0">
                              <a:pos x="62649" y="1340"/>
                            </a:cxn>
                            <a:cxn ang="0">
                              <a:pos x="72208" y="0"/>
                            </a:cxn>
                          </a:cxnLst>
                          <a:rect l="0" t="0" r="0" b="0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711F142" id="KSO_Shape" o:spid="_x0000_s1026" style="position:absolute;left:0;text-align:left;margin-left:20.9pt;margin-top:276.3pt;width:12.65pt;height:1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04040" stroked="f">
                <v:path arrowok="t" o:connecttype="custom"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 textboxrect="0,0,1679575,212566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974DD2" wp14:editId="1491322E">
                <wp:simplePos x="0" y="0"/>
                <wp:positionH relativeFrom="column">
                  <wp:posOffset>268605</wp:posOffset>
                </wp:positionH>
                <wp:positionV relativeFrom="paragraph">
                  <wp:posOffset>4077970</wp:posOffset>
                </wp:positionV>
                <wp:extent cx="163830" cy="163830"/>
                <wp:effectExtent l="0" t="0" r="7620" b="762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4077970"/>
                          <a:ext cx="163830" cy="1638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6463" y="20543"/>
                            </a:cxn>
                            <a:cxn ang="0">
                              <a:pos x="66463" y="98465"/>
                            </a:cxn>
                            <a:cxn ang="0">
                              <a:pos x="144385" y="98465"/>
                            </a:cxn>
                            <a:cxn ang="0">
                              <a:pos x="144385" y="89970"/>
                            </a:cxn>
                            <a:cxn ang="0">
                              <a:pos x="74958" y="89970"/>
                            </a:cxn>
                            <a:cxn ang="0">
                              <a:pos x="74958" y="20543"/>
                            </a:cxn>
                            <a:cxn ang="0">
                              <a:pos x="82087" y="0"/>
                            </a:cxn>
                            <a:cxn ang="0">
                              <a:pos x="164174" y="82087"/>
                            </a:cxn>
                            <a:cxn ang="0">
                              <a:pos x="82087" y="164174"/>
                            </a:cxn>
                            <a:cxn ang="0">
                              <a:pos x="0" y="82087"/>
                            </a:cxn>
                            <a:cxn ang="0">
                              <a:pos x="82087" y="0"/>
                            </a:cxn>
                          </a:cxnLst>
                          <a:rect l="0" t="0" r="0" b="0"/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lnTo>
                                <a:pt x="320662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E5C9A67" id="KSO_Shape" o:spid="_x0000_s1026" style="position:absolute;left:0;text-align:left;margin-left:21.15pt;margin-top:321.1pt;width:12.9pt;height:1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2088,792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" path="m320662,99114r,375948l696610,475062r,-40986l361648,434076r,-334962l320662,99114xm396044,c614773,,792088,177315,792088,396044v,218729,-177315,396044,-396044,396044c177315,792088,,614773,,396044,,177315,177315,,396044,xe" fillcolor="#f2f2f2" stroked="f" strokeweight="2.25pt">
                <v:path arrowok="t" o:connecttype="custom" o:connectlocs="66463,20543;66463,98465;144385,98465;144385,89970;74958,89970;74958,20543;82087,0;164174,82087;82087,164174;0,82087;82087,0" o:connectangles="0,0,0,0,0,0,0,0,0,0,0" textboxrect="0,0,792088,792088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3ECDBA" wp14:editId="01672933">
                <wp:simplePos x="0" y="0"/>
                <wp:positionH relativeFrom="column">
                  <wp:posOffset>240030</wp:posOffset>
                </wp:positionH>
                <wp:positionV relativeFrom="paragraph">
                  <wp:posOffset>6194425</wp:posOffset>
                </wp:positionV>
                <wp:extent cx="191770" cy="192405"/>
                <wp:effectExtent l="0" t="0" r="17780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30" y="6194425"/>
                          <a:ext cx="191770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31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8484641" id="KSO_Shape" o:spid="_x0000_s1026" style="position:absolute;left:0;text-align:left;margin-left:18.9pt;margin-top:487.75pt;width:15.1pt;height:1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f2f2f2" stroked="f" strokeweight=".25pt">
                <v:path arrowok="t" textboxrect="0,0,577593,57759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A427B9" wp14:editId="4D94C5C4">
                <wp:simplePos x="0" y="0"/>
                <wp:positionH relativeFrom="column">
                  <wp:posOffset>248285</wp:posOffset>
                </wp:positionH>
                <wp:positionV relativeFrom="paragraph">
                  <wp:posOffset>5132705</wp:posOffset>
                </wp:positionV>
                <wp:extent cx="182880" cy="156210"/>
                <wp:effectExtent l="0" t="0" r="7620" b="1524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85" y="5132705"/>
                          <a:ext cx="182880" cy="156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2908C4A" id="KSO_Shape" o:spid="_x0000_s1026" style="position:absolute;left:0;text-align:left;margin-left:19.55pt;margin-top:404.15pt;width:14.4pt;height:1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f2f2f2" stroked="f" strokeweight="1pt">
                <v:path arrowok="t" textboxrect="0,0,648072,400516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3C23F" wp14:editId="76EFE71D">
                <wp:simplePos x="0" y="0"/>
                <wp:positionH relativeFrom="column">
                  <wp:posOffset>259715</wp:posOffset>
                </wp:positionH>
                <wp:positionV relativeFrom="paragraph">
                  <wp:posOffset>4550410</wp:posOffset>
                </wp:positionV>
                <wp:extent cx="169545" cy="243840"/>
                <wp:effectExtent l="0" t="0" r="5080" b="1778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15" y="4550410"/>
                          <a:ext cx="169545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107E42" id="KSO_Shape" o:spid="_x0000_s1026" style="position:absolute;left:0;text-align:left;margin-left:20.45pt;margin-top:358.3pt;width:13.35pt;height:1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f2f2f2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8249E1" wp14:editId="5D5930CD">
                <wp:simplePos x="0" y="0"/>
                <wp:positionH relativeFrom="column">
                  <wp:posOffset>254635</wp:posOffset>
                </wp:positionH>
                <wp:positionV relativeFrom="paragraph">
                  <wp:posOffset>6764020</wp:posOffset>
                </wp:positionV>
                <wp:extent cx="175260" cy="117475"/>
                <wp:effectExtent l="0" t="0" r="15240" b="15875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6764020"/>
                          <a:ext cx="175260" cy="11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E2332A9" id="KSO_Shape" o:spid="_x0000_s1026" style="position:absolute;left:0;text-align:left;margin-left:20.05pt;margin-top:532.6pt;width:13.8pt;height: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" path="m1897867,1805825r587870,509909l3073607,1805825,4820061,3320682r-4668648,l1897867,1805825xm,159634l1788328,1710812,,3261996,,159634xm4974795,156753r,3108119l3183146,1710812,4974795,156753xm35040,l4936434,,2485737,2125709,35040,xe" fillcolor="#f2f2f2" stroked="f" strokeweight="1pt">
                <v:path arrowok="t" textboxrect="0,0,4974795,332068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B21040" wp14:editId="672630AD">
                <wp:simplePos x="0" y="0"/>
                <wp:positionH relativeFrom="column">
                  <wp:posOffset>2592705</wp:posOffset>
                </wp:positionH>
                <wp:positionV relativeFrom="paragraph">
                  <wp:posOffset>9149715</wp:posOffset>
                </wp:positionV>
                <wp:extent cx="2112010" cy="972185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49715"/>
                          <a:ext cx="211201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E617D2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0C2CC6C2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2CD1B082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 w14:paraId="036D2F44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21040" id="矩形 81" o:spid="_x0000_s1027" style="position:absolute;margin-left:204.15pt;margin-top:720.45pt;width:166.3pt;height:76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" filled="f" stroked="f">
                <v:textbox style="mso-fit-shape-to-text:t">
                  <w:txbxContent>
                    <w:p w14:paraId="6EE617D2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 w14:paraId="0C2CC6C2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 w14:paraId="2CD1B082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 w14:paraId="036D2F44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265D5A" wp14:editId="3DD80CE1">
                <wp:simplePos x="0" y="0"/>
                <wp:positionH relativeFrom="column">
                  <wp:posOffset>5221605</wp:posOffset>
                </wp:positionH>
                <wp:positionV relativeFrom="paragraph">
                  <wp:posOffset>9145905</wp:posOffset>
                </wp:positionV>
                <wp:extent cx="1802130" cy="972185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1605" y="9145905"/>
                          <a:ext cx="180213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541F60A" w14:textId="77777777" w:rsidR="00FD2351" w:rsidRDefault="003155DF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 w14:paraId="3E88B1ED" w14:textId="77777777" w:rsidR="00FD2351" w:rsidRDefault="003155DF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 w14:paraId="1D1EB834" w14:textId="77777777" w:rsidR="00FD2351" w:rsidRDefault="003155DF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 w14:paraId="3E8D53F8" w14:textId="77777777" w:rsidR="00FD2351" w:rsidRDefault="003155DF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65D5A" id="矩形 82" o:spid="_x0000_s1028" style="position:absolute;margin-left:411.15pt;margin-top:720.15pt;width:141.9pt;height:76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" filled="f" stroked="f">
                <v:textbox style="mso-fit-shape-to-text:t">
                  <w:txbxContent>
                    <w:p w14:paraId="3541F60A" w14:textId="77777777" w:rsidR="00FD2351" w:rsidRDefault="003155DF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 w14:paraId="3E88B1ED" w14:textId="77777777" w:rsidR="00FD2351" w:rsidRDefault="003155DF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 w14:paraId="1D1EB834" w14:textId="77777777" w:rsidR="00FD2351" w:rsidRDefault="003155DF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 w14:paraId="3E8D53F8" w14:textId="77777777" w:rsidR="00FD2351" w:rsidRDefault="003155DF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472DCA5" wp14:editId="658775AA">
                <wp:simplePos x="0" y="0"/>
                <wp:positionH relativeFrom="column">
                  <wp:posOffset>2592705</wp:posOffset>
                </wp:positionH>
                <wp:positionV relativeFrom="paragraph">
                  <wp:posOffset>8695690</wp:posOffset>
                </wp:positionV>
                <wp:extent cx="4471670" cy="362585"/>
                <wp:effectExtent l="0" t="0" r="5080" b="1841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93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94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95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6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97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8E5862D" w14:textId="77777777" w:rsidR="00FD2351" w:rsidRDefault="003155DF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2DCA5" id="组合 92" o:spid="_x0000_s1029" style="position:absolute;margin-left:204.15pt;margin-top:684.7pt;width:352.1pt;height:28.55pt;z-index:251689984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">
                <v:group id="组合 76" o:spid="_x0000_s1030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77" o:spid="_x0000_s1031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" adj="2661" fillcolor="#00b0f0" stroked="f" strokeweight="1pt"/>
                  <v:line id="直接连接符 78" o:spid="_x0000_s1032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" strokecolor="#29282e" strokeweight="4.5pt">
                    <v:stroke joinstyle="miter"/>
                  </v:line>
                  <v:shape id="平行四边形 79" o:spid="_x0000_s1033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" adj="2836" fillcolor="#29282e" stroked="f" strokeweight="1pt"/>
                </v:group>
                <v:shape id="文本框 162" o:spid="_x0000_s1034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wW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" filled="f" stroked="f">
                  <v:textbox style="mso-fit-shape-to-text:t">
                    <w:txbxContent>
                      <w:p w14:paraId="48E5862D" w14:textId="77777777" w:rsidR="00FD2351" w:rsidRDefault="003155DF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B9DECA" wp14:editId="2DA4B1AB">
                <wp:simplePos x="0" y="0"/>
                <wp:positionH relativeFrom="column">
                  <wp:posOffset>2592705</wp:posOffset>
                </wp:positionH>
                <wp:positionV relativeFrom="paragraph">
                  <wp:posOffset>7550150</wp:posOffset>
                </wp:positionV>
                <wp:extent cx="4599305" cy="777875"/>
                <wp:effectExtent l="0" t="0" r="0" b="0"/>
                <wp:wrapNone/>
                <wp:docPr id="89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7550150"/>
                          <a:ext cx="459930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1CB7A3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00B0F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网络宣传部副部长</w:t>
                            </w:r>
                          </w:p>
                          <w:p w14:paraId="16BD9506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 w14:paraId="020AD27D" w14:textId="77777777" w:rsidR="00FD2351" w:rsidRDefault="003155DF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DECA" id="文本框 90" o:spid="_x0000_s1035" type="#_x0000_t202" style="position:absolute;margin-left:204.15pt;margin-top:594.5pt;width:362.15pt;height:6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" filled="f" stroked="f">
                <v:textbox style="mso-fit-shape-to-text:t">
                  <w:txbxContent>
                    <w:p w14:paraId="061CB7A3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00B0F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网络宣传部副部长</w:t>
                      </w:r>
                    </w:p>
                    <w:p w14:paraId="16BD9506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 w14:paraId="020AD27D" w14:textId="77777777" w:rsidR="00FD2351" w:rsidRDefault="003155DF">
                      <w:pP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40AF23" wp14:editId="268B862B">
                <wp:simplePos x="0" y="0"/>
                <wp:positionH relativeFrom="column">
                  <wp:posOffset>2592705</wp:posOffset>
                </wp:positionH>
                <wp:positionV relativeFrom="paragraph">
                  <wp:posOffset>6518910</wp:posOffset>
                </wp:positionV>
                <wp:extent cx="4575175" cy="777875"/>
                <wp:effectExtent l="0" t="0" r="0" b="0"/>
                <wp:wrapNone/>
                <wp:docPr id="88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6518910"/>
                          <a:ext cx="457517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DEAC03" w14:textId="77777777" w:rsidR="00FD2351" w:rsidRDefault="003155D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体育部部长</w:t>
                            </w:r>
                          </w:p>
                          <w:p w14:paraId="1379D85E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 w14:paraId="446E497E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0AF23" id="文本框 89" o:spid="_x0000_s1036" type="#_x0000_t202" style="position:absolute;margin-left:204.15pt;margin-top:513.3pt;width:360.25pt;height:6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" filled="f" stroked="f">
                <v:textbox style="mso-fit-shape-to-text:t">
                  <w:txbxContent>
                    <w:p w14:paraId="62DEAC03" w14:textId="77777777" w:rsidR="00FD2351" w:rsidRDefault="003155D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体育部部长</w:t>
                      </w:r>
                    </w:p>
                    <w:p w14:paraId="1379D85E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 w14:paraId="446E497E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A6D8CA" wp14:editId="08D7ADEE">
                <wp:simplePos x="0" y="0"/>
                <wp:positionH relativeFrom="column">
                  <wp:posOffset>2592705</wp:posOffset>
                </wp:positionH>
                <wp:positionV relativeFrom="paragraph">
                  <wp:posOffset>5074285</wp:posOffset>
                </wp:positionV>
                <wp:extent cx="4718050" cy="1213485"/>
                <wp:effectExtent l="0" t="0" r="0" b="0"/>
                <wp:wrapNone/>
                <wp:docPr id="8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5074285"/>
                          <a:ext cx="471805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1AA205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93B6A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移动专项赛省级银奖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 w14:paraId="40C66904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16B79812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1C51A74F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038C4118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D8CA" id="文本框 88" o:spid="_x0000_s1037" type="#_x0000_t202" style="position:absolute;margin-left:204.15pt;margin-top:399.55pt;width:371.5pt;height:95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" filled="f" stroked="f">
                <v:textbox style="mso-fit-shape-to-text:t">
                  <w:txbxContent>
                    <w:p w14:paraId="481AA205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93B6A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移动专项赛省级银奖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 w14:paraId="40C66904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 w14:paraId="16B79812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 w14:paraId="1C51A74F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 w14:paraId="038C4118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5383031" wp14:editId="679DB27F">
                <wp:simplePos x="0" y="0"/>
                <wp:positionH relativeFrom="column">
                  <wp:posOffset>2592705</wp:posOffset>
                </wp:positionH>
                <wp:positionV relativeFrom="paragraph">
                  <wp:posOffset>4601210</wp:posOffset>
                </wp:positionV>
                <wp:extent cx="4471670" cy="362585"/>
                <wp:effectExtent l="0" t="0" r="5080" b="1841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6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6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1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73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D7B4AD3" w14:textId="77777777" w:rsidR="00FD2351" w:rsidRDefault="003155DF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83031" id="组合 59" o:spid="_x0000_s1038" style="position:absolute;margin-left:204.15pt;margin-top:362.3pt;width:352.1pt;height:28.55pt;z-index:251681792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">
                <v:group id="组合 76" o:spid="_x0000_s1039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平行四边形 77" o:spid="_x0000_s1040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" adj="2661" fillcolor="#00b0f0" stroked="f" strokeweight="1pt"/>
                  <v:line id="直接连接符 78" o:spid="_x0000_s1041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" strokecolor="#29282e" strokeweight="4.5pt">
                    <v:stroke joinstyle="miter"/>
                  </v:line>
                  <v:shape id="平行四边形 79" o:spid="_x0000_s1042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" adj="2836" fillcolor="#29282e" stroked="f" strokeweight="1pt"/>
                </v:group>
                <v:shape id="文本框 162" o:spid="_x0000_s1043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zv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" filled="f" stroked="f">
                  <v:textbox style="mso-fit-shape-to-text:t">
                    <w:txbxContent>
                      <w:p w14:paraId="2D7B4AD3" w14:textId="77777777" w:rsidR="00FD2351" w:rsidRDefault="003155DF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D5A527" wp14:editId="4A2D9C0A">
                <wp:simplePos x="0" y="0"/>
                <wp:positionH relativeFrom="column">
                  <wp:posOffset>3593465</wp:posOffset>
                </wp:positionH>
                <wp:positionV relativeFrom="paragraph">
                  <wp:posOffset>3715385</wp:posOffset>
                </wp:positionV>
                <wp:extent cx="3573145" cy="527050"/>
                <wp:effectExtent l="0" t="0" r="0" b="0"/>
                <wp:wrapNone/>
                <wp:docPr id="85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93465" y="3715385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6971C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 w14:paraId="264FC9F1" w14:textId="64545BED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参与产品内测，</w:t>
                            </w:r>
                            <w:r w:rsidR="00974F06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5A527" id="矩形 29" o:spid="_x0000_s1044" style="position:absolute;margin-left:282.95pt;margin-top:292.55pt;width:281.35pt;height:4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" filled="f" stroked="f">
                <v:textbox style="mso-fit-shape-to-text:t">
                  <w:txbxContent>
                    <w:p w14:paraId="0136971C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 w14:paraId="264FC9F1" w14:textId="64545BED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参与产品内测，</w:t>
                      </w:r>
                      <w:r w:rsidR="00974F06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C8016D" wp14:editId="5DEB8B9C">
                <wp:simplePos x="0" y="0"/>
                <wp:positionH relativeFrom="column">
                  <wp:posOffset>2592705</wp:posOffset>
                </wp:positionH>
                <wp:positionV relativeFrom="paragraph">
                  <wp:posOffset>3416935</wp:posOffset>
                </wp:positionV>
                <wp:extent cx="4648200" cy="309245"/>
                <wp:effectExtent l="0" t="0" r="0" b="0"/>
                <wp:wrapNone/>
                <wp:docPr id="84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2705" y="3416935"/>
                          <a:ext cx="46482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A2B328" w14:textId="1DA471B9" w:rsidR="00FD2351" w:rsidRDefault="00974F06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20xx.06~08    武汉云印传媒有限公司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8016D" id="矩形 27" o:spid="_x0000_s1045" style="position:absolute;margin-left:204.15pt;margin-top:269.05pt;width:366pt;height:2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" filled="f" stroked="f">
                <v:textbox style="mso-fit-shape-to-text:t">
                  <w:txbxContent>
                    <w:p w14:paraId="2FA2B328" w14:textId="1DA471B9" w:rsidR="00FD2351" w:rsidRDefault="00974F06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20xx.06~08    武汉云印传媒有限公司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7D7C9" wp14:editId="34FDF404">
                <wp:simplePos x="0" y="0"/>
                <wp:positionH relativeFrom="column">
                  <wp:posOffset>3604260</wp:posOffset>
                </wp:positionH>
                <wp:positionV relativeFrom="paragraph">
                  <wp:posOffset>2618105</wp:posOffset>
                </wp:positionV>
                <wp:extent cx="3063875" cy="744855"/>
                <wp:effectExtent l="0" t="0" r="0" b="0"/>
                <wp:wrapNone/>
                <wp:docPr id="83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604260" y="2618105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D5A021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 w14:paraId="006CEB28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 w14:paraId="6D8616D9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7D7C9" id="矩形 26" o:spid="_x0000_s1046" style="position:absolute;margin-left:283.8pt;margin-top:206.15pt;width:241.25pt;height:58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" filled="f" stroked="f">
                <v:textbox style="mso-fit-shape-to-text:t">
                  <w:txbxContent>
                    <w:p w14:paraId="4AD5A021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 w14:paraId="006CEB28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 w14:paraId="6D8616D9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870790" wp14:editId="1039C514">
                <wp:simplePos x="0" y="0"/>
                <wp:positionH relativeFrom="column">
                  <wp:posOffset>2597150</wp:posOffset>
                </wp:positionH>
                <wp:positionV relativeFrom="paragraph">
                  <wp:posOffset>2292985</wp:posOffset>
                </wp:positionV>
                <wp:extent cx="4612640" cy="309245"/>
                <wp:effectExtent l="0" t="0" r="0" b="0"/>
                <wp:wrapNone/>
                <wp:docPr id="82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7150" y="2292985"/>
                          <a:ext cx="46126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98B075" w14:textId="75EC3A4B" w:rsidR="00FD2351" w:rsidRDefault="00974F06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20xx.06~08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70790" id="矩形 25" o:spid="_x0000_s1047" style="position:absolute;margin-left:204.5pt;margin-top:180.55pt;width:363.2pt;height:24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" filled="f" stroked="f">
                <v:textbox style="mso-fit-shape-to-text:t">
                  <w:txbxContent>
                    <w:p w14:paraId="2298B075" w14:textId="75EC3A4B" w:rsidR="00FD2351" w:rsidRDefault="00974F06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20xx.06~08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34A58B9" wp14:editId="263A7D7C">
                <wp:simplePos x="0" y="0"/>
                <wp:positionH relativeFrom="column">
                  <wp:posOffset>2592705</wp:posOffset>
                </wp:positionH>
                <wp:positionV relativeFrom="paragraph">
                  <wp:posOffset>1834515</wp:posOffset>
                </wp:positionV>
                <wp:extent cx="4471670" cy="362585"/>
                <wp:effectExtent l="0" t="0" r="5080" b="1841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51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5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53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55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83D5147" w14:textId="77777777" w:rsidR="00FD2351" w:rsidRDefault="003155DF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A58B9" id="组合 50" o:spid="_x0000_s1048" style="position:absolute;margin-left:204.15pt;margin-top:144.45pt;width:352.1pt;height:28.55pt;z-index:251680768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">
                <v:group id="组合 76" o:spid="_x0000_s1049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平行四边形 77" o:spid="_x0000_s1050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" adj="2661" fillcolor="#00b0f0" stroked="f" strokeweight="1pt"/>
                  <v:line id="直接连接符 78" o:spid="_x0000_s1051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" strokecolor="#29282e" strokeweight="4.5pt">
                    <v:stroke joinstyle="miter"/>
                  </v:line>
                  <v:shape id="平行四边形 79" o:spid="_x0000_s1052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" adj="2836" fillcolor="#29282e" stroked="f" strokeweight="1pt"/>
                </v:group>
                <v:shape id="文本框 162" o:spid="_x0000_s1053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<v:textbox style="mso-fit-shape-to-text:t">
                    <w:txbxContent>
                      <w:p w14:paraId="283D5147" w14:textId="77777777" w:rsidR="00FD2351" w:rsidRDefault="003155DF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ECD471" wp14:editId="149EB717">
                <wp:simplePos x="0" y="0"/>
                <wp:positionH relativeFrom="column">
                  <wp:posOffset>2592705</wp:posOffset>
                </wp:positionH>
                <wp:positionV relativeFrom="paragraph">
                  <wp:posOffset>915670</wp:posOffset>
                </wp:positionV>
                <wp:extent cx="4625340" cy="6019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5670"/>
                          <a:ext cx="4625340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DA6C51" w14:textId="77777777" w:rsidR="00FD2351" w:rsidRDefault="003155D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湖北工业大学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 国际贸易专业          硕士学位</w:t>
                            </w:r>
                          </w:p>
                          <w:p w14:paraId="747A2029" w14:textId="77777777" w:rsidR="00FD2351" w:rsidRDefault="003155D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管理系           财务管理专业    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CD471" id="矩形 56" o:spid="_x0000_s1054" style="position:absolute;margin-left:204.15pt;margin-top:72.1pt;width:364.2pt;height:4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" filled="f" stroked="f">
                <v:textbox style="mso-fit-shape-to-text:t">
                  <w:txbxContent>
                    <w:p w14:paraId="36DA6C51" w14:textId="77777777" w:rsidR="00FD2351" w:rsidRDefault="003155D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湖北工业大学 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 国际贸易专业          硕士学位</w:t>
                      </w:r>
                    </w:p>
                    <w:p w14:paraId="747A2029" w14:textId="77777777" w:rsidR="00FD2351" w:rsidRDefault="003155D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管理系           财务管理专业          本科学位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7E29E23" wp14:editId="193A27FD">
                <wp:simplePos x="0" y="0"/>
                <wp:positionH relativeFrom="column">
                  <wp:posOffset>2592705</wp:posOffset>
                </wp:positionH>
                <wp:positionV relativeFrom="paragraph">
                  <wp:posOffset>466090</wp:posOffset>
                </wp:positionV>
                <wp:extent cx="4471670" cy="362585"/>
                <wp:effectExtent l="0" t="0" r="5080" b="1841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5AA25F8" w14:textId="77777777" w:rsidR="00FD2351" w:rsidRDefault="003155DF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29E23" id="组合 75" o:spid="_x0000_s1055" style="position:absolute;margin-left:204.15pt;margin-top:36.7pt;width:352.1pt;height:28.55pt;z-index:251685888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">
                <v:group id="组合 76" o:spid="_x0000_s1056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平行四边形 77" o:spid="_x0000_s1057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" adj="2661" fillcolor="#00b0f0" stroked="f" strokeweight="1pt"/>
                  <v:line id="直接连接符 78" o:spid="_x0000_s1058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" strokecolor="#29282e" strokeweight="4.5pt">
                    <v:stroke joinstyle="miter"/>
                  </v:line>
                  <v:shape id="平行四边形 79" o:spid="_x0000_s1059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" adj="2836" fillcolor="#29282e" stroked="f" strokeweight="1pt"/>
                </v:group>
                <v:shape id="文本框 162" o:spid="_x0000_s1060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fK/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CKJ8r++AAAA2wAAAA8AAAAAAAAA&#10;AAAAAAAABwIAAGRycy9kb3ducmV2LnhtbFBLBQYAAAAAAwADALcAAADyAgAAAAA=&#10;" filled="f" stroked="f">
                  <v:textbox style="mso-fit-shape-to-text:t">
                    <w:txbxContent>
                      <w:p w14:paraId="45AA25F8" w14:textId="77777777" w:rsidR="00FD2351" w:rsidRDefault="003155DF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91064E" wp14:editId="5E0E3DC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D2DEF" id="组合 2" o:spid="_x0000_s1026" style="position:absolute;left:0;text-align:left;margin-left:0;margin-top:0;width:173.7pt;height:841.9pt;z-index:-251657216" coordsize="22061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">
                <v:rect id="矩形 2" o:spid="_x0000_s1027" style="position:absolute;width:22061;height:106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" fillcolor="#29282e" stroked="f" strokeweight="1pt"/>
                <v:rect id="矩形 4" o:spid="_x0000_s1028" style="position:absolute;top:38712;width:22061;height:68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" fillcolor="#33333b" stroked="f" strokeweight="1pt"/>
                <v:line id="直接连接符 5" o:spid="_x0000_s1029" style="position:absolute;visibility:visible;mso-wrap-style:square" from="0,43983" to="22061,43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" strokecolor="#454551" strokeweight=".5pt">
                  <v:stroke joinstyle="miter"/>
                </v:line>
                <v:line id="直接连接符 6" o:spid="_x0000_s1030" style="position:absolute;visibility:visible;mso-wrap-style:square" from="0,49126" to="22061,49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" strokecolor="#454551" strokeweight=".5pt">
                  <v:stroke joinstyle="miter"/>
                </v:line>
                <v:line id="直接连接符 7" o:spid="_x0000_s1031" style="position:absolute;visibility:visible;mso-wrap-style:square" from="0,54841" to="22061,54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" strokecolor="#454551" strokeweight=".5pt">
                  <v:stroke joinstyle="miter"/>
                </v:line>
                <v:line id="直接连接符 8" o:spid="_x0000_s1032" style="position:absolute;visibility:visible;mso-wrap-style:square" from="0,59985" to="22061,59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" strokecolor="#454551" strokeweight=".5pt">
                  <v:stroke joinstyle="miter"/>
                </v:line>
                <v:line id="直接连接符 9" o:spid="_x0000_s1033" style="position:absolute;visibility:visible;mso-wrap-style:square" from="0,65462" to="22061,65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" strokecolor="#454551" strokeweight=".5pt">
                  <v:stroke joinstyle="miter"/>
                </v:line>
                <v:line id="直接连接符 10" o:spid="_x0000_s1034" style="position:absolute;visibility:visible;mso-wrap-style:square" from="0,70605" to="22061,7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" strokecolor="#454551" strokeweight=".5pt">
                  <v:stroke joinstyle="miter"/>
                </v:lin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D2054F" wp14:editId="17229DDD">
                <wp:simplePos x="0" y="0"/>
                <wp:positionH relativeFrom="column">
                  <wp:posOffset>362585</wp:posOffset>
                </wp:positionH>
                <wp:positionV relativeFrom="paragraph">
                  <wp:posOffset>2888615</wp:posOffset>
                </wp:positionV>
                <wp:extent cx="1489075" cy="281940"/>
                <wp:effectExtent l="0" t="0" r="0" b="0"/>
                <wp:wrapNone/>
                <wp:docPr id="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174383" w14:textId="77777777" w:rsidR="00FD2351" w:rsidRDefault="003155DF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2054F" id="文本框 11" o:spid="_x0000_s1061" type="#_x0000_t202" style="position:absolute;margin-left:28.55pt;margin-top:227.45pt;width:117.25pt;height:2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" filled="f" stroked="f">
                <v:textbox>
                  <w:txbxContent>
                    <w:p w14:paraId="41174383" w14:textId="77777777" w:rsidR="00FD2351" w:rsidRDefault="003155DF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EEBEC" wp14:editId="257D7EE6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01B2D5" id="矩形 7" o:spid="_x0000_s1026" style="position:absolute;left:0;text-align:left;margin-left:0;margin-top:262.75pt;width:173.7pt;height:4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" fillcolor="#00b0f0" stroked="f" strokeweight="1pt"/>
            </w:pict>
          </mc:Fallback>
        </mc:AlternateContent>
      </w:r>
      <w:r w:rsidR="0089429E">
        <w:rPr>
          <w:noProof/>
        </w:rPr>
        <w:drawing>
          <wp:anchor distT="0" distB="0" distL="114300" distR="114300" simplePos="0" relativeHeight="251674624" behindDoc="0" locked="0" layoutInCell="1" allowOverlap="1" wp14:anchorId="5A79FFF1" wp14:editId="155C97D8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89429E">
        <w:rPr>
          <w:noProof/>
        </w:rPr>
        <w:drawing>
          <wp:anchor distT="0" distB="0" distL="114300" distR="114300" simplePos="0" relativeHeight="251673600" behindDoc="0" locked="0" layoutInCell="1" allowOverlap="1" wp14:anchorId="1C3A0466" wp14:editId="78C7891B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E3B8A9" wp14:editId="502FFBF1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D623213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姓名：林 宇 佳</w:t>
                            </w:r>
                          </w:p>
                          <w:p w14:paraId="0B27C48B" w14:textId="67D469F0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974F06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 06</w:t>
                            </w:r>
                          </w:p>
                          <w:p w14:paraId="0FABC079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 w14:paraId="4B03895E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 w14:paraId="61B9C9D1" w14:textId="77777777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 w14:paraId="2F803BA1" w14:textId="71B29075" w:rsidR="00FD2351" w:rsidRDefault="003155DF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</w:t>
                            </w:r>
                            <w:r w:rsidR="00A83953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13500000000</w:t>
                            </w:r>
                          </w:p>
                          <w:p w14:paraId="657C6E1F" w14:textId="0BEBDF9A" w:rsidR="00FD2351" w:rsidRDefault="00BA6F2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A83953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0212AF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3B8A9" id="矩形 121" o:spid="_x0000_s1062" style="position:absolute;margin-left:41.4pt;margin-top:271.1pt;width:125.05pt;height:30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" filled="f" stroked="f">
                <v:textbox style="mso-fit-shape-to-text:t">
                  <w:txbxContent>
                    <w:p w14:paraId="0D623213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04040"/>
                          <w:kern w:val="24"/>
                          <w:sz w:val="21"/>
                          <w:szCs w:val="21"/>
                        </w:rPr>
                        <w:t>姓名：林 宇 佳</w:t>
                      </w:r>
                    </w:p>
                    <w:p w14:paraId="0B27C48B" w14:textId="67D469F0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974F06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 06</w:t>
                      </w:r>
                    </w:p>
                    <w:p w14:paraId="0FABC079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 w14:paraId="4B03895E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 w14:paraId="61B9C9D1" w14:textId="77777777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 w14:paraId="2F803BA1" w14:textId="71B29075" w:rsidR="00FD2351" w:rsidRDefault="003155DF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电话：</w:t>
                      </w:r>
                      <w:r w:rsidR="00A83953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13500000000</w:t>
                      </w:r>
                    </w:p>
                    <w:p w14:paraId="657C6E1F" w14:textId="0BEBDF9A" w:rsidR="00FD2351" w:rsidRDefault="00BA6F2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A83953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0212AF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E13081" wp14:editId="690EAA8A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37973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8CBCD5" w14:textId="77777777" w:rsidR="00FD2351" w:rsidRDefault="003155DF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13081" id="文本框 80" o:spid="_x0000_s1063" type="#_x0000_t202" style="position:absolute;margin-left:218.6pt;margin-top:366.45pt;width:86.75pt;height:2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" filled="f" stroked="f">
                <v:textbox>
                  <w:txbxContent>
                    <w:p w14:paraId="298CBCD5" w14:textId="77777777" w:rsidR="00FD2351" w:rsidRDefault="003155DF">
                      <w:pPr>
                        <w:pStyle w:val="ad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B15CA0" wp14:editId="193B66EE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26916" id="组合 14" o:spid="_x0000_s1026" style="position:absolute;left:0;text-align:left;margin-left:147.8pt;margin-top:276.05pt;width:8.15pt;height:266.6pt;z-index:251661312" coordorigin="16375,49" coordsize="1036,3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燕尾形 20" o:spid="_x0000_s1027" type="#_x0000_t55" style="position:absolute;left:16375;top:49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" adj="2979" strokecolor="#404040" strokeweight="1pt"/>
                <v:shape id="燕尾形 21" o:spid="_x0000_s1028" type="#_x0000_t55" style="position:absolute;left:16375;top:5428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" adj="2979" strokecolor="#f2f2f2" strokeweight="1pt"/>
                <v:shape id="燕尾形 22" o:spid="_x0000_s1029" type="#_x0000_t55" style="position:absolute;left:16375;top:10505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" adj="2979" strokecolor="#f2f2f2" strokeweight="1pt"/>
                <v:shape id="燕尾形 23" o:spid="_x0000_s1030" type="#_x0000_t55" style="position:absolute;left:16375;top:15893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" adj="2979" strokecolor="#f2f2f2" strokeweight="1pt"/>
                <v:shape id="燕尾形 24" o:spid="_x0000_s1031" type="#_x0000_t55" style="position:absolute;left:16375;top:21272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" adj="2979" strokecolor="#f2f2f2" strokeweight="1pt"/>
                <v:shape id="燕尾形 25" o:spid="_x0000_s1032" type="#_x0000_t55" style="position:absolute;left:16375;top:26651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" adj="2979" strokecolor="#f2f2f2" strokeweight="1pt"/>
                <v:shape id="燕尾形 26" o:spid="_x0000_s1033" type="#_x0000_t55" style="position:absolute;left:16375;top:32029;width:1036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" adj="2979" strokecolor="#f2f2f2" strokeweight="1pt"/>
              </v:group>
            </w:pict>
          </mc:Fallback>
        </mc:AlternateContent>
      </w:r>
      <w:r w:rsidR="0089429E">
        <w:rPr>
          <w:rFonts w:hint="eastAsia"/>
        </w:rPr>
        <w:t xml:space="preserve"> </w:t>
      </w:r>
    </w:p>
    <w:sectPr w:rsidR="00FD2351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FD65" w14:textId="77777777" w:rsidR="0067470F" w:rsidRDefault="0067470F" w:rsidP="00974F06">
      <w:r>
        <w:separator/>
      </w:r>
    </w:p>
  </w:endnote>
  <w:endnote w:type="continuationSeparator" w:id="0">
    <w:p w14:paraId="4A590190" w14:textId="77777777" w:rsidR="0067470F" w:rsidRDefault="0067470F" w:rsidP="0097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0FAC0" w14:textId="77777777" w:rsidR="0067470F" w:rsidRDefault="0067470F" w:rsidP="00974F06">
      <w:r>
        <w:separator/>
      </w:r>
    </w:p>
  </w:footnote>
  <w:footnote w:type="continuationSeparator" w:id="0">
    <w:p w14:paraId="296F7426" w14:textId="77777777" w:rsidR="0067470F" w:rsidRDefault="0067470F" w:rsidP="00974F0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5A6F"/>
    <w:multiLevelType w:val="multilevel"/>
    <w:tmpl w:val="477D5A6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40568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A85562"/>
    <w:rsid w:val="000212AF"/>
    <w:rsid w:val="000441C3"/>
    <w:rsid w:val="0009754E"/>
    <w:rsid w:val="001A31FC"/>
    <w:rsid w:val="002C1660"/>
    <w:rsid w:val="00313E9B"/>
    <w:rsid w:val="003155DF"/>
    <w:rsid w:val="00420478"/>
    <w:rsid w:val="004F3DE3"/>
    <w:rsid w:val="0067470F"/>
    <w:rsid w:val="006E3B6C"/>
    <w:rsid w:val="0075607F"/>
    <w:rsid w:val="00772C90"/>
    <w:rsid w:val="0078697C"/>
    <w:rsid w:val="0089429E"/>
    <w:rsid w:val="008E1CAE"/>
    <w:rsid w:val="00974F06"/>
    <w:rsid w:val="00A83953"/>
    <w:rsid w:val="00AF5CBD"/>
    <w:rsid w:val="00BA6F20"/>
    <w:rsid w:val="00BD2D4F"/>
    <w:rsid w:val="00CF23CA"/>
    <w:rsid w:val="00D2650B"/>
    <w:rsid w:val="00E31322"/>
    <w:rsid w:val="00F57237"/>
    <w:rsid w:val="00F95C58"/>
    <w:rsid w:val="00FA0CF5"/>
    <w:rsid w:val="00FD2351"/>
    <w:rsid w:val="00FE376C"/>
    <w:rsid w:val="03D96023"/>
    <w:rsid w:val="19035774"/>
    <w:rsid w:val="23B21548"/>
    <w:rsid w:val="263C76D6"/>
    <w:rsid w:val="28B12FD8"/>
    <w:rsid w:val="2CB003DF"/>
    <w:rsid w:val="2CD630CA"/>
    <w:rsid w:val="36020E82"/>
    <w:rsid w:val="462B5575"/>
    <w:rsid w:val="46874CA2"/>
    <w:rsid w:val="48052562"/>
    <w:rsid w:val="52310226"/>
    <w:rsid w:val="5AEE676E"/>
    <w:rsid w:val="5F8E7BD5"/>
    <w:rsid w:val="5FA85562"/>
    <w:rsid w:val="622C48B3"/>
    <w:rsid w:val="623A02F3"/>
    <w:rsid w:val="63CA377C"/>
    <w:rsid w:val="64126FF3"/>
    <w:rsid w:val="64717791"/>
    <w:rsid w:val="66CA31E0"/>
    <w:rsid w:val="68345289"/>
    <w:rsid w:val="6C955235"/>
    <w:rsid w:val="6CF13008"/>
    <w:rsid w:val="6FF6617A"/>
    <w:rsid w:val="7AD57DA2"/>
    <w:rsid w:val="7FB1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ADEB8A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paragraph" w:customStyle="1" w:styleId="Style10">
    <w:name w:val="_Style 10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87;&#26144;&#27714;&#32844;&#31616;&#21382;&#12305;&#38160;&#3276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【幻映求职简历】锐翼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</cp:revision>
  <dcterms:created xsi:type="dcterms:W3CDTF">2017-07-17T05:07:00Z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