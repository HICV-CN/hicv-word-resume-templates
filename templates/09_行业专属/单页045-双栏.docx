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DA58" w14:textId="2789B2A2" w:rsidR="00C80DA8" w:rsidRDefault="00787591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5B796349" wp14:editId="175D360F">
            <wp:simplePos x="0" y="0"/>
            <wp:positionH relativeFrom="column">
              <wp:posOffset>-443285</wp:posOffset>
            </wp:positionH>
            <wp:positionV relativeFrom="page">
              <wp:posOffset>397565</wp:posOffset>
            </wp:positionV>
            <wp:extent cx="1238250" cy="162814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7" b="15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28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1" locked="0" layoutInCell="1" allowOverlap="1" wp14:anchorId="16AC5330" wp14:editId="6896C884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2B071" id="矩形 2" o:spid="_x0000_s1026" style="position:absolute;left:0;text-align:left;margin-left:-91.45pt;margin-top:-73.4pt;width:596.7pt;height:844.75pt;z-index:-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C6AC6B1" wp14:editId="37554C58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19.1pt;height:0pt;width:170.3pt;z-index:2515906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RoV9bZAAAADAEAAA8AAAAA&#10;AAAAAQAgAAAAIgAAAGRycy9kb3ducmV2LnhtbFBLAQIUABQAAAAIAIdO4kCysjul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E5E8FDA" wp14:editId="6CC18DC3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49.25pt;height:0pt;width:170.3pt;z-index:2515916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sKk7dkAAAAMAQAADwAAAAAA&#10;AAABACAAAAAiAAAAZHJzL2Rvd25yZXYueG1sUEsBAhQAFAAAAAgAh07iQJEDb5nZAQAAgwMAAA4A&#10;AAAAAAAAAQAgAAAAKAEAAGRycy9lMm9Eb2MueG1sUEsFBgAAAAAGAAYAWQEAAHMFAAAAAA=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8685D70" wp14:editId="36D5653C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79.4pt;height:0pt;width:170.3pt;z-index:2515927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mOf2gAAAAwBAAAPAAAA&#10;AAAAAAEAIAAAACIAAABkcnMvZG93bnJldi54bWxQSwECFAAUAAAACACHTuJA9NCS3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3997694" wp14:editId="2166E60E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09.5pt;height:0pt;width:170.3pt;z-index:2515937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5940LZAAAADAEAAA8AAAAA&#10;AAAAAQAgAAAAIgAAAGRycy9kb3ducmV2LnhtbFBLAQIUABQAAAAIAIdO4kDXYcbh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03947C35" wp14:editId="726DBDEA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39.65pt;height:0pt;width:170.3pt;z-index:2515947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+rjHaAAAADAEAAA8AAAAA&#10;AAAAAQAgAAAAIgAAAGRycy9kb3ducmV2LnhtbFBLAQIUABQAAAAIAIdO4kBn+b1t2QEAAIMDAAAO&#10;AAAAAAAAAAEAIAAAACk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71BB0D7" wp14:editId="7C5C2B9A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69.8pt;height:0pt;width:170.3pt;z-index:2515957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16Eeq2gAAAAwBAAAPAAAA&#10;AAAAAAEAIAAAACIAAABkcnMvZG93bnJldi54bWxQSwECFAAUAAAACACHTuJAREjpU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701AAC1" wp14:editId="1600990A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99.9pt;height:0pt;width:170.3pt;z-index:2515968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BmvoVX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9loRPZAAAADAEAAA8AAAAA&#10;AAAAAQAgAAAAIgAAAGRycy9kb3ducmV2LnhtbFBLAQIUABQAAAAIAIdO4kAZr6FV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FFBCFE7" wp14:editId="6A639E64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430.05pt;height:0pt;width:170.3pt;z-index:2515978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Hx8XBH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uNWjZAAAADAEAAA8AAAAA&#10;AAAAAQAgAAAAIgAAAGRycy9kb3ducmV2LnhtbFBLAQIUABQAAAAIAIdO4kB8fFwR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AC05B7E" wp14:editId="1082993D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189pt;height:0pt;width:170.3pt;z-index:2515988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pzoU2gAAAAwBAAAPAAAA&#10;AAAAAAEAIAAAACIAAABkcnMvZG93bnJldi54bWxQSwECFAAUAAAACACHTuJAX80IL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D3D6FEE" wp14:editId="38FBF532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199.5pt;height:10.05pt;width:4.65pt;z-index:251609088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MyMDS4H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BMbk3ZAAAACwEAAA8AAAAAAAAAAQAgAAAAIgAA&#10;AGRycy9kb3ducmV2LnhtbFBLAQIUABQAAAAIAIdO4kDMjA0uBwIAANoDAAAOAAAAAAAAAAEAIAAA&#10;ACg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4FA6332" wp14:editId="04BC3B73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409.25pt;height:10.05pt;width:4.65pt;z-index:251610112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CdswLMG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pIuSdkAAAALAQAADwAAAAAAAAABACAAAAAiAAAA&#10;ZHJzL2Rvd25yZXYueG1sUEsBAhQAFAAAAAgAh07iQCdswLM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4416CCA" wp14:editId="1CF75C33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29.45pt;height:10.05pt;width:4.65pt;z-index:251611136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EAty/2gAAAAsBAAAPAAAAAAAAAAEAIAAAACIA&#10;AABkcnMvZG93bnJldi54bWxQSwECFAAUAAAACACHTuJAExroVwcCAADaAwAADgAAAAAAAAABACAA&#10;AAApAQAAZHJzL2Uyb0RvYy54bWxQSwUGAAAAAAYABgBZAQAAog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98C9B2" wp14:editId="787EA234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59.4pt;height:10.05pt;width:4.65pt;z-index:251612160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WnIz9kAAAALAQAADwAAAAAAAAABACAAAAAiAAAA&#10;ZHJzL2Rvd25yZXYueG1sUEsBAhQAFAAAAAgAh07iQMrS9Rk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D219E5A" wp14:editId="7DC4A71A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89.4pt;height:10.05pt;width:4.65pt;z-index:251613184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lXrly2QAAAAsBAAAPAAAAAAAAAAEAIAAAACIAAABk&#10;cnMvZG93bnJldi54bWxQSwECFAAUAAAACACHTuJA/qTd/QUCAADaAwAADgAAAAAAAAABACAAAAAo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C4B8A6D" wp14:editId="790A6CB5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19.35pt;height:10.05pt;width:4.65pt;z-index:251614208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DjONQKBg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wiVYjaAAAACwEAAA8AAAAAAAAAAQAgAAAAIgAA&#10;AGRycy9kb3ducmV2LnhtbFBLAQIUABQAAAAIAIdO4kDjONQK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FF9585D" wp14:editId="3BBF9DF5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49.3pt;height:10.05pt;width:4.65pt;z-index:251615232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+DIsraAAAACwEAAA8AAAAAAAAAAQAgAAAAIgAA&#10;AGRycy9kb3ducmV2LnhtbFBLAQIUABQAAAAIAIdO4kDXTvzu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11BA65B" wp14:editId="5CC9CF8B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79.3pt;height:10.05pt;width:4.65pt;z-index:251616256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CYBrY/BA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6JAY09+vXl6/33n/c/vhFcQ4N6Fyqsu3U3fpwF&#10;HCa1x8br9Ecd5JhNPZ1NFcdIGC4uLmYlQjPcmc5Wy4tpgiwezzof4hthNUmDmmLjD94OZsLhbYjZ&#10;VT5SA/6ZkkYr7NEBFFmtp4vFiDcWI/IDYjoZrJL8WiqVJ77dXylP8GjSu5gvX+emqTv9zvJhebUo&#10;yxwLBApDfab7DEgZ0mc5WEoYYG4bBRGH2qGTwbSUgGrxQbDo8w3GJg45bIndDkI3XJdhkwKotIz4&#10;FJTUNV0jhzMLZdKuyGFGP5J7qSNDD9Job/kJm+ijurJDzMGwzmLK0/UP9RigLGQMe0ro03lGfXyS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a9Vr2gAAAAsBAAAPAAAAAAAAAAEAIAAAACIAAABk&#10;cnMvZG93bnJldi54bWxQSwECFAAUAAAACACHTuJAmAa2PwQCAADaAwAADgAAAAAAAAABACAAAAAp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452BE335" wp14:editId="3FB84EAE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1.7pt;margin-top:-72pt;height:842.25pt;width:170.3pt;z-index:251582464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GaLjeAAAADgEAAA8AAAAAAAAAAQAgAAAAIgAAAGRycy9kb3ducmV2LnhtbFBL&#10;AQIUABQAAAAIAIdO4kAOtfgh8AEAALkDAAAOAAAAAAAAAAEAIAAAAC0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1CAF4EAB" wp14:editId="0C69A75A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7.35pt;margin-top:188.95pt;height:242.2pt;width:175.55pt;z-index:251583488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mcSdsAAAAMAQAADwAAAAAA&#10;AAABACAAAAAiAAAAZHJzL2Rvd25yZXYueG1sUEsBAhQAFAAAAAgAh07iQNfnlFfXAQAAhw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C45E822" wp14:editId="30E74249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845A24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45E822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-71.75pt;margin-top:716.75pt;width:169.9pt;height:28.8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" filled="f" stroked="f">
                <v:textbox style="mso-fit-shape-to-text:t">
                  <w:txbxContent>
                    <w:p w14:paraId="5F845A24" w14:textId="77777777" w:rsidR="00C80DA8" w:rsidRDefault="00FC6CF8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E6AD82" wp14:editId="569B1689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240236" w14:textId="55BEEC3B" w:rsidR="00C80DA8" w:rsidRDefault="0024481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胡</w:t>
                            </w:r>
                            <w:r w:rsidR="00787591"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6AD82" id="矩形 9" o:spid="_x0000_s1027" style="position:absolute;margin-left:-71.75pt;margin-top:104.95pt;width:170.3pt;height:37.2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" filled="f" stroked="f">
                <v:textbox style="mso-fit-shape-to-text:t">
                  <w:txbxContent>
                    <w:p w14:paraId="06240236" w14:textId="55BEEC3B" w:rsidR="00C80DA8" w:rsidRDefault="00244810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胡</w:t>
                      </w:r>
                      <w:r w:rsidR="00787591"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6BC7C75" wp14:editId="57FF638D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0F1DE7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C7C75" id="矩形 10" o:spid="_x0000_s1028" style="position:absolute;margin-left:-71.7pt;margin-top:141.6pt;width:170.3pt;height:23.4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" filled="f" stroked="f">
                <v:textbox style="mso-fit-shape-to-text:t">
                  <w:txbxContent>
                    <w:p w14:paraId="700F1DE7" w14:textId="77777777" w:rsidR="00C80DA8" w:rsidRDefault="00FC6CF8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7B9B0A43" wp14:editId="05E597B7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330360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 w14:paraId="2D154F4B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 w14:paraId="258FCCC9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 w14:paraId="18AFFB03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 w14:paraId="323D5A36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 w14:paraId="76BAA554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 w14:paraId="71656DF1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 w14:paraId="5B379C14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B0A43" id="文本框 2" o:spid="_x0000_s1029" type="#_x0000_t202" style="position:absolute;margin-left:-42.1pt;margin-top:181.75pt;width:48.6pt;height:249.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" filled="f" stroked="f" strokeweight=".5pt">
                <v:textbox>
                  <w:txbxContent>
                    <w:p w14:paraId="51330360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 w14:paraId="2D154F4B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 w14:paraId="258FCCC9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 w14:paraId="18AFFB03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 w14:paraId="323D5A36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 w14:paraId="76BAA554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 w14:paraId="71656DF1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 w14:paraId="5B379C14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3FA0632" wp14:editId="39CC8747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962634" w14:textId="1E756F5A" w:rsidR="00C80DA8" w:rsidRDefault="00963F8F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.06</w:t>
                            </w:r>
                          </w:p>
                          <w:p w14:paraId="2A44773A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 w14:paraId="1F9EB9D9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 w14:paraId="274C8224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 w14:paraId="3D295D6B" w14:textId="5E885E4F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152 </w:t>
                            </w:r>
                            <w:r w:rsidR="00C44228">
                              <w:rPr>
                                <w:rFonts w:asciiTheme="minorHAns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0000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C44228">
                              <w:rPr>
                                <w:rFonts w:asciiTheme="minorHAns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0000</w:t>
                            </w:r>
                          </w:p>
                          <w:p w14:paraId="76F1B081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 w14:paraId="310D2E83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 w14:paraId="61BE35EC" w14:textId="15D68A36" w:rsidR="00C80DA8" w:rsidRDefault="00C4422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A0632" id="_x0000_s1030" type="#_x0000_t202" style="position:absolute;margin-left:-.8pt;margin-top:181.75pt;width:99.8pt;height:249.4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" filled="f" stroked="f" strokeweight=".5pt">
                <v:textbox>
                  <w:txbxContent>
                    <w:p w14:paraId="5B962634" w14:textId="1E756F5A" w:rsidR="00C80DA8" w:rsidRDefault="00963F8F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.06</w:t>
                      </w:r>
                    </w:p>
                    <w:p w14:paraId="2A44773A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 w14:paraId="1F9EB9D9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 w14:paraId="274C8224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 w14:paraId="3D295D6B" w14:textId="5E885E4F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152 </w:t>
                      </w:r>
                      <w:r w:rsidR="00C44228">
                        <w:rPr>
                          <w:rFonts w:asciiTheme="minorHAns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0000</w:t>
                      </w: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C44228">
                        <w:rPr>
                          <w:rFonts w:asciiTheme="minorHAns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0000</w:t>
                      </w:r>
                    </w:p>
                    <w:p w14:paraId="76F1B081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 w14:paraId="310D2E83" w14:textId="77777777" w:rsidR="00C80DA8" w:rsidRDefault="00FC6CF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 w14:paraId="61BE35EC" w14:textId="15D68A36" w:rsidR="00C80DA8" w:rsidRDefault="00C4422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Theme="minorHAnsi" w:eastAsiaTheme="minorEastAsia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Theme="minorHAnsi" w:eastAsiaTheme="minorEastAsia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Theme="minorHAnsi" w:eastAsiaTheme="minorEastAsia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6E83D5" wp14:editId="08C488CE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信" o:spid="_x0000_s1026" o:spt="100" style="position:absolute;left:0pt;margin-left:-58.8pt;margin-top:349.2pt;height:9.45pt;width:9.75pt;z-index:2515998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ipWwktsAAAAMAQAADwAAAAAA&#10;AAABACAAAAAiAAAAZHJzL2Rvd25yZXYueG1sUEsBAhQAFAAAAAgAh07iQJw2/7bZBQAAEhMAAA4A&#10;AAAAAAAAAQAgAAAAKgEAAGRycy9lMm9Eb2MueG1sUEsFBgAAAAAGAAYAWQEAAHU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6C0F537" wp14:editId="638C2987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博" o:spid="_x0000_s1026" o:spt="100" style="position:absolute;left:0pt;margin-left:-59.55pt;margin-top:378.75pt;height:9.45pt;width:10.5pt;z-index:2516008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3220546" wp14:editId="1B31111E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25pt;margin-top:228.95pt;height:10.9pt;width:6.4pt;z-index:2516019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1afjxt0AAAANAQAADwAAAAAAAAABACAAAAAiAAAAZHJzL2Rvd25yZXYueG1sUEsBAhQAFAAA&#10;AAgAh07iQDvO13JAAwAAdggAAA4AAAAAAAAAAQAgAAAAL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46A78B3" wp14:editId="43A54BD6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8.9pt;margin-top:319.2pt;height:10pt;width:10pt;z-index:2516029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75B1E4B" wp14:editId="3DA5FD03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9.55pt;margin-top:199.3pt;height:9.95pt;width:10.6pt;z-index:2516039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cu5HodsAAAAM&#10;AQAADwAAAAAAAAABACAAAAAiAAAAZHJzL2Rvd25yZXYueG1sUEsBAhQAFAAAAAgAh07iQF/ZbOL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3E826CC" wp14:editId="1C251742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59.55pt;margin-top:289pt;height:10.4pt;width:10.95pt;z-index:2516049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5FA0CD3" wp14:editId="74CAF049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8.9pt;margin-top:408.05pt;height:10.35pt;width:10pt;z-index:2516060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hivEmtoAAAAMAQAADwAAAAAAAAABACAAAAAi&#10;AAAAZHJzL2Rvd25yZXYueG1sUEsBAhQAFAAAAAgAh07iQOdZzg19CAAAejYAAA4AAAAAAAAAAQAg&#10;AAAAKQ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8712778" wp14:editId="1803DF5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59.85pt;margin-top:260.4pt;height:8.5pt;width:12.15pt;z-index:2516070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79AED28" wp14:editId="3D89035B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3A63AE" w14:textId="6E289D4A" w:rsidR="00C80DA8" w:rsidRDefault="00963F8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    湖北工业大学            企业管理专业 / 本科</w:t>
                            </w:r>
                          </w:p>
                          <w:p w14:paraId="010EEEEB" w14:textId="3DD58950" w:rsidR="00C80DA8" w:rsidRDefault="00963F8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AED28" id="文本框 164" o:spid="_x0000_s1031" type="#_x0000_t202" style="position:absolute;margin-left:125.3pt;margin-top:-2.6pt;width:357.8pt;height:79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" filled="f" stroked="f">
                <v:textbox style="mso-fit-shape-to-text:t">
                  <w:txbxContent>
                    <w:p w14:paraId="5E3A63AE" w14:textId="6E289D4A" w:rsidR="00C80DA8" w:rsidRDefault="00963F8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     湖北工业大学            企业管理专业 / 本科</w:t>
                      </w:r>
                    </w:p>
                    <w:p w14:paraId="010EEEEB" w14:textId="3DD58950" w:rsidR="00C80DA8" w:rsidRDefault="00963F8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C527C25" wp14:editId="1371793A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782E3B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27C25" id="文本框 165" o:spid="_x0000_s1032" type="#_x0000_t202" style="position:absolute;margin-left:155.65pt;margin-top:-35.75pt;width:103.4pt;height:24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" filled="f" stroked="f">
                <v:textbox style="mso-fit-shape-to-text:t">
                  <w:txbxContent>
                    <w:p w14:paraId="05782E3B" w14:textId="77777777" w:rsidR="00C80DA8" w:rsidRDefault="00FC6CF8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3445B20" wp14:editId="70687ED0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30F0F6" w14:textId="2DA8BE49" w:rsidR="00C80DA8" w:rsidRDefault="00963F8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20XX.09 -- 20XX.06         武汉云印网络科技有限公司         策划专员</w:t>
                            </w:r>
                          </w:p>
                          <w:p w14:paraId="369904BB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7573B0C" w14:textId="77777777" w:rsidR="00C80DA8" w:rsidRDefault="00FC6CF8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58810F47" w14:textId="77777777" w:rsidR="00C80DA8" w:rsidRDefault="00FC6CF8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6A34016A" w14:textId="0CE57FF2" w:rsidR="00C80DA8" w:rsidRDefault="00963F8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20XX.09 -- 20XX.06         武汉云印网络科技有限公司         策划总监</w:t>
                            </w:r>
                          </w:p>
                          <w:p w14:paraId="68272B8D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BEBD94" w14:textId="77777777" w:rsidR="00C80DA8" w:rsidRDefault="00FC6CF8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4D7BAC2F" w14:textId="77777777" w:rsidR="00C80DA8" w:rsidRDefault="00FC6CF8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45B20" id="文本框 169" o:spid="_x0000_s1033" type="#_x0000_t202" style="position:absolute;margin-left:125.3pt;margin-top:108.9pt;width:357.8pt;height:235.2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" filled="f" stroked="f">
                <v:textbox style="mso-fit-shape-to-text:t">
                  <w:txbxContent>
                    <w:p w14:paraId="7E30F0F6" w14:textId="2DA8BE49" w:rsidR="00C80DA8" w:rsidRDefault="00963F8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20XX.09 -- 20XX.06         武汉云印网络科技有限公司         策划专员</w:t>
                      </w:r>
                    </w:p>
                    <w:p w14:paraId="369904BB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7573B0C" w14:textId="77777777" w:rsidR="00C80DA8" w:rsidRDefault="00FC6CF8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58810F47" w14:textId="77777777" w:rsidR="00C80DA8" w:rsidRDefault="00FC6CF8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 w14:paraId="6A34016A" w14:textId="0CE57FF2" w:rsidR="00C80DA8" w:rsidRDefault="00963F8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20XX.09 -- 20XX.06         武汉云印网络科技有限公司         策划总监</w:t>
                      </w:r>
                    </w:p>
                    <w:p w14:paraId="68272B8D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1BEBD94" w14:textId="77777777" w:rsidR="00C80DA8" w:rsidRDefault="00FC6CF8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4D7BAC2F" w14:textId="77777777" w:rsidR="00C80DA8" w:rsidRDefault="00FC6CF8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3D5E780" wp14:editId="701F06AB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BF3E06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5E780" id="文本框 171" o:spid="_x0000_s1034" type="#_x0000_t202" style="position:absolute;margin-left:155.65pt;margin-top:75.8pt;width:103.4pt;height:24.2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" filled="f" stroked="f">
                <v:textbox style="mso-fit-shape-to-text:t">
                  <w:txbxContent>
                    <w:p w14:paraId="5DBF3E06" w14:textId="77777777" w:rsidR="00C80DA8" w:rsidRDefault="00FC6CF8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14FC0FC" wp14:editId="1BAB6EEC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2C3779" w14:textId="7861A053" w:rsidR="00C80DA8" w:rsidRDefault="00963F8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20XX.09 -- 20XX.06         湖工工程院会计系办公室            行政助理</w:t>
                            </w:r>
                          </w:p>
                          <w:p w14:paraId="2358DD06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323EE45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3478A4A9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C0FC" id="文本框 184" o:spid="_x0000_s1035" type="#_x0000_t202" style="position:absolute;margin-left:125.3pt;margin-top:396.15pt;width:357.8pt;height:139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" filled="f" stroked="f">
                <v:textbox style="mso-fit-shape-to-text:t">
                  <w:txbxContent>
                    <w:p w14:paraId="082C3779" w14:textId="7861A053" w:rsidR="00C80DA8" w:rsidRDefault="00963F8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20XX.09 -- 20XX.06         湖工工程院会计系办公室            行政助理</w:t>
                      </w:r>
                    </w:p>
                    <w:p w14:paraId="2358DD06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323EE45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3478A4A9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ACB1274" wp14:editId="7B8FA0E3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A07850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B1274" id="文本框 185" o:spid="_x0000_s1036" type="#_x0000_t202" style="position:absolute;margin-left:155.65pt;margin-top:363.05pt;width:103.4pt;height:24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K0gQEAAPE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" filled="f" stroked="f">
                <v:textbox style="mso-fit-shape-to-text:t">
                  <w:txbxContent>
                    <w:p w14:paraId="3EA07850" w14:textId="77777777" w:rsidR="00C80DA8" w:rsidRDefault="00FC6CF8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01C1FDF" wp14:editId="61FF8E25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22AD09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69550297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D515044" w14:textId="306B9411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963F8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C1FDF" id="文本框 188" o:spid="_x0000_s1037" type="#_x0000_t202" style="position:absolute;margin-left:125.3pt;margin-top:550.1pt;width:357.8pt;height:61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" filled="f" stroked="f">
                <v:textbox style="mso-fit-shape-to-text:t">
                  <w:txbxContent>
                    <w:p w14:paraId="4C22AD09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69550297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D515044" w14:textId="306B9411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963F8F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3FCFD01" wp14:editId="3B82E7DB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848E8B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CFD01" id="文本框 189" o:spid="_x0000_s1038" type="#_x0000_t202" style="position:absolute;margin-left:155.65pt;margin-top:517pt;width:103.4pt;height:24.2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" filled="f" stroked="f">
                <v:textbox style="mso-fit-shape-to-text:t">
                  <w:txbxContent>
                    <w:p w14:paraId="7E848E8B" w14:textId="77777777" w:rsidR="00C80DA8" w:rsidRDefault="00FC6CF8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80583E4" wp14:editId="76A198AB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-7.05pt;height:0pt;width:341.45pt;z-index:25162547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3s&#10;KU/ZAAAACwEAAA8AAAAAAAAAAQAgAAAAIgAAAGRycy9kb3ducmV2LnhtbFBLAQIUABQAAAAIAIdO&#10;4kArVxHj6QEAAKUDAAAOAAAAAAAAAAEAIAAAACg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06AC5F8" wp14:editId="0B3979AA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104.45pt;height:0pt;width:341.45pt;z-index:251626496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M1eddoAAAALAQAADwAAAAAAAAABACAAAAAiAAAAZHJzL2Rvd25yZXYueG1sUEsBAhQAFAAAAAgA&#10;h07iQC/B0QP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6FD1592" wp14:editId="26315F54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391.7pt;height:0pt;width:341.45pt;z-index:251627520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2o7rDaAAAACwEAAA8AAAAAAAAAAQAgAAAAIgAAAGRycy9kb3ducmV2LnhtbFBLAQIUABQAAAAI&#10;AIdO4kBYKuxm6wEAAKUDAAAOAAAAAAAAAAEAIAAAACkBAABkcnMvZTJvRG9jLnhtbFBLBQYAAAAA&#10;BgAGAFkBAACG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F22D276" wp14:editId="05F0D482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545.7pt;height:0pt;width:341.45pt;z-index:251628544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rqgetoAAAANAQAADwAAAAAAAAABACAAAAAiAAAAZHJzL2Rvd25yZXYueG1sUEsBAhQAFAAAAAgA&#10;h07iQMEXqsn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3153853" wp14:editId="601E8B5D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675.4pt;height:0pt;width:341.45pt;z-index:251629568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EieGtkAAAANAQAADwAAAAAAAAABACAAAAAiAAAAZHJzL2Rvd25yZXYueG1sUEsBAhQAFAAAAAgA&#10;h07iQLb8l6z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ED54602" wp14:editId="26EB6F54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D65DBE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54602" id="文本框 193" o:spid="_x0000_s1039" type="#_x0000_t202" style="position:absolute;margin-left:125.3pt;margin-top:679.8pt;width:357.8pt;height:61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" filled="f" stroked="f">
                <v:textbox style="mso-fit-shape-to-text:t">
                  <w:txbxContent>
                    <w:p w14:paraId="1ED65DBE" w14:textId="77777777" w:rsidR="00C80DA8" w:rsidRDefault="00FC6CF8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11AB0A0" wp14:editId="67F6AC0F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AE88FC" w14:textId="77777777" w:rsidR="00C80DA8" w:rsidRDefault="00FC6CF8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AB0A0" id="文本框 194" o:spid="_x0000_s1040" type="#_x0000_t202" style="position:absolute;margin-left:155.65pt;margin-top:646.75pt;width:103.4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muxgwEAAPECAAAOAAAAZHJzL2Uyb0RvYy54bWysUk1v2zAMvQ/YfxB0X+ykQ1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" filled="f" stroked="f">
                <v:textbox style="mso-fit-shape-to-text:t">
                  <w:txbxContent>
                    <w:p w14:paraId="73AE88FC" w14:textId="77777777" w:rsidR="00C80DA8" w:rsidRDefault="00FC6CF8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D33B5A7" wp14:editId="43CCD1B0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-33.65pt;height:22.45pt;width:22.45pt;z-index:251632640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QFBa2QAAAAsBAAAPAAAAAAAAAAEA&#10;IAAAACIAAABkcnMvZG93bnJldi54bWxQSwECFAAUAAAACACHTuJAlj5sRNUBAACH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39516E5" wp14:editId="299C0D62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77.65pt;height:22.45pt;width:22.45pt;z-index:251633664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9OBdHXAAAACwEAAA8AAAAAAAAAAQAg&#10;AAAAIgAAAGRycy9kb3ducmV2LnhtbFBLAQIUABQAAAAIAIdO4kDOZXTe1gEAAIc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2BA394C" wp14:editId="1D350A8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362.25pt;height:22.45pt;width:22.45pt;z-index:251634688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owsV9kAAAALAQAADwAAAAAAAAAB&#10;ACAAAAAiAAAAZHJzL2Rvd25yZXYueG1sUEsBAhQAFAAAAAgAh07iQGeOLavWAQAAhw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6E0ADF0" wp14:editId="447D9712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514.95pt;height:22.45pt;width:22.45pt;z-index:251635712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+fvjaAAAADQEAAA8AAAAAAAAA&#10;AQAgAAAAIgAAAGRycy9kb3ducmV2LnhtbFBLAQIUABQAAAAIAIdO4kA/1TUx1gEAAIc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11960F0" wp14:editId="65A89108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643.7pt;height:22.45pt;width:22.45pt;z-index:251636736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BzsN2gAAAA0BAAAPAAAAAAAA&#10;AAEAIAAAACIAAABkcnMvZG93bnJldi54bWxQSwECFAAUAAAACACHTuJANVmeQdcBAACH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ED0C271" wp14:editId="79C0170E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4.35pt;margin-top:-27.25pt;height:9.7pt;width:16.8pt;z-index:251637760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ONKsnvZAAAACwEAAA8AAAAAAAAAAQAgAAAAIgAA&#10;AGRycy9kb3ducmV2LnhtbFBLAQIUABQAAAAIAIdO4kA+2444zwMAALYLAAAOAAAAAAAAAAEAIAAA&#10;ACgBAABkcnMvZTJvRG9jLnhtbFBLBQYAAAAABgAGAFkBAABpBwAAAAA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9416228" wp14:editId="3C5F6BED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5.7pt;margin-top:82.85pt;height:12.1pt;width:13.1pt;z-index:251638784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3BC434F" wp14:editId="586EE9DE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5.25pt;margin-top:367.1pt;height:11.2pt;width:13pt;z-index:251639808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20EBE05" wp14:editId="7A9C8D85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6.25pt;margin-top:520pt;height:13pt;width:12.05pt;z-index:251640832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2EE2100" wp14:editId="6474D63D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6.65pt;margin-top:647.8pt;height:14.2pt;width:11.2pt;z-index:251641856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14BC8CF" wp14:editId="0363A790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842.25pt;width:17.85pt;z-index:25164288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m3ZHtkAAAAPAQAADwAAAAAA&#10;AAABACAAAAAiAAAAZHJzL2Rvd25yZXYueG1sUEsBAhQAFAAAAAgAh07iQDmvIbbZAQAAiQ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          </w:t>
      </w:r>
    </w:p>
    <w:sectPr w:rsidR="00C80DA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C3B92" w14:textId="77777777" w:rsidR="00FC6CF8" w:rsidRDefault="00FC6CF8" w:rsidP="00FC6CF8">
      <w:r>
        <w:separator/>
      </w:r>
    </w:p>
  </w:endnote>
  <w:endnote w:type="continuationSeparator" w:id="0">
    <w:p w14:paraId="001BF984" w14:textId="77777777" w:rsidR="00FC6CF8" w:rsidRDefault="00FC6CF8" w:rsidP="00FC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5B9F" w14:textId="77777777" w:rsidR="00FC6CF8" w:rsidRDefault="00FC6CF8" w:rsidP="00FC6CF8">
      <w:r>
        <w:separator/>
      </w:r>
    </w:p>
  </w:footnote>
  <w:footnote w:type="continuationSeparator" w:id="0">
    <w:p w14:paraId="11A88453" w14:textId="77777777" w:rsidR="00FC6CF8" w:rsidRDefault="00FC6CF8" w:rsidP="00FC6C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65902302">
    <w:abstractNumId w:val="1"/>
  </w:num>
  <w:num w:numId="2" w16cid:durableId="198858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145251"/>
    <w:rsid w:val="0018101A"/>
    <w:rsid w:val="00244810"/>
    <w:rsid w:val="00275016"/>
    <w:rsid w:val="002C2436"/>
    <w:rsid w:val="002D7FC3"/>
    <w:rsid w:val="0038365E"/>
    <w:rsid w:val="003C3140"/>
    <w:rsid w:val="004763F9"/>
    <w:rsid w:val="004F3DE3"/>
    <w:rsid w:val="006D204E"/>
    <w:rsid w:val="00787591"/>
    <w:rsid w:val="007A4E5B"/>
    <w:rsid w:val="00963F8F"/>
    <w:rsid w:val="00A40E3F"/>
    <w:rsid w:val="00C44228"/>
    <w:rsid w:val="00C80DA8"/>
    <w:rsid w:val="00E64177"/>
    <w:rsid w:val="00E8196B"/>
    <w:rsid w:val="00ED7DA2"/>
    <w:rsid w:val="00F95C58"/>
    <w:rsid w:val="00FC6CF8"/>
    <w:rsid w:val="0E145251"/>
    <w:rsid w:val="15A80EA0"/>
    <w:rsid w:val="22342C87"/>
    <w:rsid w:val="45ED2E79"/>
    <w:rsid w:val="4D3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605A1C02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10</cp:revision>
  <dcterms:created xsi:type="dcterms:W3CDTF">2017-09-04T05:58:00Z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