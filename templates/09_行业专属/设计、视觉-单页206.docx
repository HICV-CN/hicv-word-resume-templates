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D0A2" w14:textId="77777777" w:rsidR="00551A24" w:rsidRDefault="00000000">
      <w:r>
        <w:rPr>
          <w:noProof/>
        </w:rPr>
        <w:drawing>
          <wp:anchor distT="0" distB="0" distL="114300" distR="114300" simplePos="0" relativeHeight="251682816" behindDoc="0" locked="0" layoutInCell="1" allowOverlap="1" wp14:anchorId="53BEB9FB" wp14:editId="407A8B95">
            <wp:simplePos x="0" y="0"/>
            <wp:positionH relativeFrom="column">
              <wp:posOffset>-516988</wp:posOffset>
            </wp:positionH>
            <wp:positionV relativeFrom="page">
              <wp:posOffset>1807698</wp:posOffset>
            </wp:positionV>
            <wp:extent cx="1317625" cy="13176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22A3F4B" wp14:editId="79CAD032">
                <wp:simplePos x="0" y="0"/>
                <wp:positionH relativeFrom="column">
                  <wp:posOffset>-29210</wp:posOffset>
                </wp:positionH>
                <wp:positionV relativeFrom="paragraph">
                  <wp:posOffset>4616450</wp:posOffset>
                </wp:positionV>
                <wp:extent cx="260350" cy="260350"/>
                <wp:effectExtent l="53340" t="53340" r="67310" b="673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8993"/>
                          <a:chExt cx="410" cy="410"/>
                        </a:xfrm>
                      </wpg:grpSpPr>
                      <wps:wsp>
                        <wps:cNvPr id="55" name="圆角矩形 55"/>
                        <wps:cNvSpPr/>
                        <wps:spPr>
                          <a:xfrm rot="2700000">
                            <a:off x="2037" y="8993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2120" y="9080"/>
                            <a:ext cx="243" cy="24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FA863" id="组合 56" o:spid="_x0000_s1026" style="position:absolute;margin-left:-2.3pt;margin-top:363.5pt;width:20.5pt;height:20.5pt;z-index:251652096" coordorigin="2037,8993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">
                <v:roundrect id="圆角矩形 55" o:spid="_x0000_s1027" style="position:absolute;left:2037;top:8993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" fillcolor="#489ca2" strokecolor="white" strokeweight="1.5pt">
                  <v:stroke joinstyle="miter"/>
                </v:roundrect>
                <v:shape id="KSO_Shape" o:spid="_x0000_s1028" style="position:absolute;left:2120;top:9080;width:243;height:24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58629257;93502692,1722758;93502692,93117908;93502692,93117908;93502692,93117908;25973482,93117908;1729877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;93502692,931179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217F4" wp14:editId="097DED58">
                <wp:simplePos x="0" y="0"/>
                <wp:positionH relativeFrom="column">
                  <wp:posOffset>-29210</wp:posOffset>
                </wp:positionH>
                <wp:positionV relativeFrom="paragraph">
                  <wp:posOffset>5570855</wp:posOffset>
                </wp:positionV>
                <wp:extent cx="260350" cy="260350"/>
                <wp:effectExtent l="53340" t="53340" r="67310" b="673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0496"/>
                          <a:chExt cx="410" cy="410"/>
                        </a:xfrm>
                      </wpg:grpSpPr>
                      <wps:wsp>
                        <wps:cNvPr id="54" name="圆角矩形 54"/>
                        <wps:cNvSpPr/>
                        <wps:spPr>
                          <a:xfrm rot="2700000">
                            <a:off x="2037" y="10496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KSO_Shape"/>
                        <wps:cNvSpPr/>
                        <wps:spPr bwMode="auto">
                          <a:xfrm>
                            <a:off x="2120" y="10546"/>
                            <a:ext cx="243" cy="25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B1DFD" id="组合 57" o:spid="_x0000_s1026" style="position:absolute;margin-left:-2.3pt;margin-top:438.65pt;width:20.5pt;height:20.5pt;z-index:251650048" coordorigin="2037,10496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">
                <v:roundrect id="圆角矩形 54" o:spid="_x0000_s1027" style="position:absolute;left:2037;top:10496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4UCxAAAANsAAAAPAAAAZHJzL2Rvd25yZXYueG1sRI9fa8JA&#10;EMTfC/0OxxZ8qxeL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BjThQL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20;top:10546;width:243;height:251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F070CA1" wp14:editId="0C7C5728">
                <wp:simplePos x="0" y="0"/>
                <wp:positionH relativeFrom="column">
                  <wp:posOffset>-29210</wp:posOffset>
                </wp:positionH>
                <wp:positionV relativeFrom="paragraph">
                  <wp:posOffset>6522720</wp:posOffset>
                </wp:positionV>
                <wp:extent cx="260350" cy="260350"/>
                <wp:effectExtent l="53340" t="53340" r="67310" b="6731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2037" y="11995"/>
                          <a:chExt cx="410" cy="410"/>
                        </a:xfrm>
                      </wpg:grpSpPr>
                      <wps:wsp>
                        <wps:cNvPr id="53" name="圆角矩形 53"/>
                        <wps:cNvSpPr/>
                        <wps:spPr>
                          <a:xfrm rot="2700000">
                            <a:off x="2037" y="11995"/>
                            <a:ext cx="410" cy="410"/>
                          </a:xfrm>
                          <a:prstGeom prst="roundRect">
                            <a:avLst>
                              <a:gd name="adj" fmla="val 9091"/>
                            </a:avLst>
                          </a:prstGeom>
                          <a:solidFill>
                            <a:srgbClr val="489CA2"/>
                          </a:solidFill>
                          <a:ln w="190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0" name="KSO_Shape"/>
                        <wps:cNvSpPr/>
                        <wps:spPr>
                          <a:xfrm>
                            <a:off x="2162" y="12063"/>
                            <a:ext cx="159" cy="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F973B" id="组合 58" o:spid="_x0000_s1026" style="position:absolute;margin-left:-2.3pt;margin-top:513.6pt;width:20.5pt;height:20.5pt;z-index:251654144" coordorigin="2037,11995" coordsize="41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">
                <v:roundrect id="圆角矩形 53" o:spid="_x0000_s1027" style="position:absolute;left:2037;top:11995;width:410;height:410;rotation:45;visibility:visible;mso-wrap-style:square;v-text-anchor:middle" arcsize="59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" fillcolor="#489ca2" strokecolor="white" strokeweight="1.5pt">
                  <v:stroke joinstyle="miter"/>
                </v:roundrect>
                <v:shape id="KSO_Shape" o:spid="_x0000_s1028" style="position:absolute;left:2162;top:12063;width:159;height:272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2844C4" wp14:editId="38E2E5A0">
                <wp:simplePos x="0" y="0"/>
                <wp:positionH relativeFrom="column">
                  <wp:posOffset>-640080</wp:posOffset>
                </wp:positionH>
                <wp:positionV relativeFrom="paragraph">
                  <wp:posOffset>773430</wp:posOffset>
                </wp:positionV>
                <wp:extent cx="1566545" cy="1566545"/>
                <wp:effectExtent l="14605" t="14605" r="19050" b="1905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920" y="1687830"/>
                          <a:ext cx="1566545" cy="15665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9D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806A3D" id="椭圆 3" o:spid="_x0000_s1026" style="position:absolute;margin-left:-50.4pt;margin-top:60.9pt;width:123.35pt;height:12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" fillcolor="white [3212]" strokecolor="#009dd9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8FFD78" wp14:editId="75FBD655">
                <wp:simplePos x="0" y="0"/>
                <wp:positionH relativeFrom="column">
                  <wp:posOffset>-334645</wp:posOffset>
                </wp:positionH>
                <wp:positionV relativeFrom="paragraph">
                  <wp:posOffset>-583565</wp:posOffset>
                </wp:positionV>
                <wp:extent cx="1170940" cy="6375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75073F" w14:textId="06F72655" w:rsidR="00551A24" w:rsidRPr="00D57E78" w:rsidRDefault="00D57E78">
                            <w:pPr>
                              <w:pStyle w:val="a9"/>
                              <w:spacing w:before="0" w:beforeAutospacing="0" w:after="0" w:afterAutospacing="0" w:line="860" w:lineRule="exact"/>
                              <w:jc w:val="both"/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蒙纳简超刚黑" w:eastAsiaTheme="minorEastAsia" w:hAnsi="蒙纳简超刚黑" w:hint="eastAsia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FFD78" id="矩形 47" o:spid="_x0000_s1026" style="position:absolute;left:0;text-align:left;margin-left:-26.35pt;margin-top:-45.95pt;width:92.2pt;height:50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" filled="f" stroked="f">
                <v:textbox style="mso-fit-shape-to-text:t">
                  <w:txbxContent>
                    <w:p w14:paraId="7475073F" w14:textId="06F72655" w:rsidR="00551A24" w:rsidRPr="00D57E78" w:rsidRDefault="00D57E78">
                      <w:pPr>
                        <w:pStyle w:val="a9"/>
                        <w:spacing w:before="0" w:beforeAutospacing="0" w:after="0" w:afterAutospacing="0" w:line="860" w:lineRule="exact"/>
                        <w:jc w:val="both"/>
                        <w:rPr>
                          <w:rFonts w:eastAsiaTheme="minorEastAsia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蒙纳简超刚黑" w:eastAsiaTheme="minorEastAsia" w:hAnsi="蒙纳简超刚黑" w:hint="eastAsia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595A70E4" wp14:editId="7DA9B7F6">
                <wp:simplePos x="0" y="0"/>
                <wp:positionH relativeFrom="column">
                  <wp:posOffset>-1153160</wp:posOffset>
                </wp:positionH>
                <wp:positionV relativeFrom="paragraph">
                  <wp:posOffset>-913765</wp:posOffset>
                </wp:positionV>
                <wp:extent cx="7570470" cy="10709910"/>
                <wp:effectExtent l="0" t="0" r="11430" b="1524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055" y="197485"/>
                          <a:ext cx="75704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6A050" id="矩形 60" o:spid="_x0000_s1026" style="position:absolute;margin-left:-90.8pt;margin-top:-71.95pt;width:596.1pt;height:843.3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303501A" wp14:editId="6124D979">
                <wp:simplePos x="0" y="0"/>
                <wp:positionH relativeFrom="column">
                  <wp:posOffset>-515620</wp:posOffset>
                </wp:positionH>
                <wp:positionV relativeFrom="paragraph">
                  <wp:posOffset>-1108710</wp:posOffset>
                </wp:positionV>
                <wp:extent cx="1358265" cy="1748790"/>
                <wp:effectExtent l="52388" t="23812" r="65722" b="103823"/>
                <wp:wrapNone/>
                <wp:docPr id="5" name="五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8534" cy="1749022"/>
                        </a:xfrm>
                        <a:prstGeom prst="homePlate">
                          <a:avLst>
                            <a:gd name="adj" fmla="val 17949"/>
                          </a:avLst>
                        </a:pr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65A2956A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5" o:spid="_x0000_s1026" type="#_x0000_t15" style="position:absolute;margin-left:-40.6pt;margin-top:-87.3pt;width:106.95pt;height:137.7pt;rotation:9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" adj="17723" fillcolor="#489ca2" stroked="f" strokeweight="1pt">
                <v:shadow on="t" color="black" opacity="26214f" origin=",-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DB7E3AD" wp14:editId="72A65330">
                <wp:simplePos x="0" y="0"/>
                <wp:positionH relativeFrom="column">
                  <wp:posOffset>-1143000</wp:posOffset>
                </wp:positionH>
                <wp:positionV relativeFrom="paragraph">
                  <wp:posOffset>-909955</wp:posOffset>
                </wp:positionV>
                <wp:extent cx="7559675" cy="72771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27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8E23789" id="矩形 2" o:spid="_x0000_s1026" style="position:absolute;margin-left:-90pt;margin-top:-71.65pt;width:595.25pt;height:57.3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71D2557D" wp14:editId="2D26A2C2">
                <wp:simplePos x="0" y="0"/>
                <wp:positionH relativeFrom="column">
                  <wp:posOffset>-5025390</wp:posOffset>
                </wp:positionH>
                <wp:positionV relativeFrom="paragraph">
                  <wp:posOffset>3568065</wp:posOffset>
                </wp:positionV>
                <wp:extent cx="10378440" cy="2063750"/>
                <wp:effectExtent l="4128" t="0" r="8572" b="8573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78304" cy="2063891"/>
                        </a:xfrm>
                        <a:prstGeom prst="homePlate">
                          <a:avLst>
                            <a:gd name="adj" fmla="val 13252"/>
                          </a:avLst>
                        </a:prstGeom>
                        <a:solidFill>
                          <a:srgbClr val="F4F4F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3007874" id="五边形 4" o:spid="_x0000_s1026" type="#_x0000_t15" style="position:absolute;margin-left:-395.7pt;margin-top:280.95pt;width:817.2pt;height:162.5pt;rotation:-90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" adj="21031" fillcolor="#f4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3EBA2D" wp14:editId="0779380D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837690" cy="106045"/>
                <wp:effectExtent l="0" t="0" r="10795" b="27305"/>
                <wp:wrapNone/>
                <wp:docPr id="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C4B1930" id="矩形 15" o:spid="_x0000_s1026" style="position:absolute;margin-left:-58.5pt;margin-top:680.25pt;width:144.7pt;height:8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vRuII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0680D2F" wp14:editId="42CEA256">
                <wp:simplePos x="0" y="0"/>
                <wp:positionH relativeFrom="column">
                  <wp:posOffset>-742950</wp:posOffset>
                </wp:positionH>
                <wp:positionV relativeFrom="paragraph">
                  <wp:posOffset>8639175</wp:posOffset>
                </wp:positionV>
                <wp:extent cx="1367790" cy="106045"/>
                <wp:effectExtent l="6350" t="6350" r="16510" b="20955"/>
                <wp:wrapNone/>
                <wp:docPr id="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68CC036" id="矩形 16" o:spid="_x0000_s1026" style="position:absolute;margin-left:-58.5pt;margin-top:680.25pt;width:107.7pt;height:8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C36840E" wp14:editId="2274B327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837690" cy="106045"/>
                <wp:effectExtent l="0" t="0" r="10795" b="27305"/>
                <wp:wrapNone/>
                <wp:docPr id="9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EB50BAE" id="矩形 17" o:spid="_x0000_s1026" style="position:absolute;margin-left:-58.5pt;margin-top:725.2pt;width:144.7pt;height:8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CWyXYD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2099D22" wp14:editId="75DE0381">
                <wp:simplePos x="0" y="0"/>
                <wp:positionH relativeFrom="column">
                  <wp:posOffset>-742950</wp:posOffset>
                </wp:positionH>
                <wp:positionV relativeFrom="paragraph">
                  <wp:posOffset>9210040</wp:posOffset>
                </wp:positionV>
                <wp:extent cx="1548130" cy="106045"/>
                <wp:effectExtent l="6350" t="6350" r="7620" b="20955"/>
                <wp:wrapNone/>
                <wp:docPr id="10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A17FAE6" id="矩形 18" o:spid="_x0000_s1026" style="position:absolute;margin-left:-58.5pt;margin-top:725.2pt;width:121.9pt;height:8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Dq2Kqx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1396A44" wp14:editId="72AE9D06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837690" cy="106045"/>
                <wp:effectExtent l="0" t="0" r="10795" b="2730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681" cy="106155"/>
                        </a:xfrm>
                        <a:prstGeom prst="roundRect">
                          <a:avLst/>
                        </a:prstGeom>
                        <a:solidFill>
                          <a:srgbClr val="F4F4F4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AF7A558" id="矩形 19" o:spid="_x0000_s1026" style="position:absolute;margin-left:-58.5pt;margin-top:635.3pt;width:144.7pt;height: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" fillcolor="#f4f4f4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CAE5B8" wp14:editId="15DB851C">
                <wp:simplePos x="0" y="0"/>
                <wp:positionH relativeFrom="column">
                  <wp:posOffset>-742950</wp:posOffset>
                </wp:positionH>
                <wp:positionV relativeFrom="paragraph">
                  <wp:posOffset>8068310</wp:posOffset>
                </wp:positionV>
                <wp:extent cx="1548130" cy="106045"/>
                <wp:effectExtent l="6350" t="6350" r="7620" b="2095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6155"/>
                        </a:xfrm>
                        <a:prstGeom prst="roundRect">
                          <a:avLst/>
                        </a:prstGeom>
                        <a:solidFill>
                          <a:srgbClr val="489CA2"/>
                        </a:solidFill>
                        <a:ln w="12700" cap="flat" cmpd="sng" algn="ctr">
                          <a:solidFill>
                            <a:srgbClr val="489CA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F67146D" id="矩形 20" o:spid="_x0000_s1026" style="position:absolute;margin-left:-58.5pt;margin-top:635.3pt;width:121.9pt;height: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" fillcolor="#489ca2" strokecolor="#489ca2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18E3EAB" wp14:editId="6906E223">
                <wp:simplePos x="0" y="0"/>
                <wp:positionH relativeFrom="column">
                  <wp:posOffset>-1019175</wp:posOffset>
                </wp:positionH>
                <wp:positionV relativeFrom="paragraph">
                  <wp:posOffset>7759700</wp:posOffset>
                </wp:positionV>
                <wp:extent cx="2437765" cy="2463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4AEDD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外语技能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E3EAB" id="矩形 14" o:spid="_x0000_s1027" style="position:absolute;left:0;text-align:left;margin-left:-80.25pt;margin-top:611pt;width:191.95pt;height:19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i9fQ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" filled="f" stroked="f">
                <v:textbox style="mso-fit-shape-to-text:t">
                  <w:txbxContent>
                    <w:p w14:paraId="5624AEDD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外语技能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1E4583" wp14:editId="4C5D828A">
                <wp:simplePos x="0" y="0"/>
                <wp:positionH relativeFrom="column">
                  <wp:posOffset>-1019175</wp:posOffset>
                </wp:positionH>
                <wp:positionV relativeFrom="paragraph">
                  <wp:posOffset>8342630</wp:posOffset>
                </wp:positionV>
                <wp:extent cx="2437765" cy="24638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F6F1E0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软件技能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E4583" id="矩形 15" o:spid="_x0000_s1028" style="position:absolute;left:0;text-align:left;margin-left:-80.25pt;margin-top:656.9pt;width:191.95pt;height:19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" filled="f" stroked="f">
                <v:textbox style="mso-fit-shape-to-text:t">
                  <w:txbxContent>
                    <w:p w14:paraId="56F6F1E0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软件技能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65BAB4" wp14:editId="6BB86BAC">
                <wp:simplePos x="0" y="0"/>
                <wp:positionH relativeFrom="column">
                  <wp:posOffset>-1019175</wp:posOffset>
                </wp:positionH>
                <wp:positionV relativeFrom="paragraph">
                  <wp:posOffset>8943975</wp:posOffset>
                </wp:positionV>
                <wp:extent cx="2437765" cy="24638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627" cy="246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879475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职场技能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5BAB4" id="矩形 16" o:spid="_x0000_s1029" style="position:absolute;left:0;text-align:left;margin-left:-80.25pt;margin-top:704.25pt;width:191.95pt;height:19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" filled="f" stroked="f">
                <v:textbox style="mso-fit-shape-to-text:t">
                  <w:txbxContent>
                    <w:p w14:paraId="44879475" w14:textId="77777777" w:rsidR="00551A24" w:rsidRDefault="00000000">
                      <w:pPr>
                        <w:pStyle w:val="a9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职场技能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078EFC" wp14:editId="460529CC">
                <wp:simplePos x="0" y="0"/>
                <wp:positionH relativeFrom="column">
                  <wp:posOffset>-1022985</wp:posOffset>
                </wp:positionH>
                <wp:positionV relativeFrom="paragraph">
                  <wp:posOffset>4965065</wp:posOffset>
                </wp:positionV>
                <wp:extent cx="2247265" cy="48768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3C089A" w14:textId="1D7B6033" w:rsidR="00551A24" w:rsidRDefault="00C10482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78EFC" id="矩形 17" o:spid="_x0000_s1030" style="position:absolute;left:0;text-align:left;margin-left:-80.55pt;margin-top:390.95pt;width:176.95pt;height:38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" filled="f" stroked="f">
                <v:textbox style="mso-fit-shape-to-text:t">
                  <w:txbxContent>
                    <w:p w14:paraId="483C089A" w14:textId="1D7B6033" w:rsidR="00551A24" w:rsidRDefault="00C10482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13500000000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F213F31" wp14:editId="49820A99">
                <wp:simplePos x="0" y="0"/>
                <wp:positionH relativeFrom="column">
                  <wp:posOffset>-1022985</wp:posOffset>
                </wp:positionH>
                <wp:positionV relativeFrom="paragraph">
                  <wp:posOffset>5927725</wp:posOffset>
                </wp:positionV>
                <wp:extent cx="2247265" cy="48768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D5442F" w14:textId="1221148F" w:rsidR="00551A24" w:rsidRDefault="00D80A7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xxx@qq.com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3F31" id="矩形 18" o:spid="_x0000_s1031" style="position:absolute;left:0;text-align:left;margin-left:-80.55pt;margin-top:466.75pt;width:176.95pt;height: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" filled="f" stroked="f">
                <v:textbox style="mso-fit-shape-to-text:t">
                  <w:txbxContent>
                    <w:p w14:paraId="4BD5442F" w14:textId="1221148F" w:rsidR="00551A24" w:rsidRDefault="00D80A7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xxx@qq.com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DD7A95" wp14:editId="77B4684A">
                <wp:simplePos x="0" y="0"/>
                <wp:positionH relativeFrom="column">
                  <wp:posOffset>-1022985</wp:posOffset>
                </wp:positionH>
                <wp:positionV relativeFrom="paragraph">
                  <wp:posOffset>6882130</wp:posOffset>
                </wp:positionV>
                <wp:extent cx="2247265" cy="48768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EAA38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D7A95" id="矩形 19" o:spid="_x0000_s1032" style="position:absolute;left:0;text-align:left;margin-left:-80.55pt;margin-top:541.9pt;width:176.95pt;height:38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" filled="f" stroked="f">
                <v:textbox style="mso-fit-shape-to-text:t">
                  <w:txbxContent>
                    <w:p w14:paraId="20EAA388" w14:textId="77777777" w:rsidR="00551A24" w:rsidRDefault="00000000">
                      <w:pPr>
                        <w:pStyle w:val="a9"/>
                        <w:spacing w:before="0" w:beforeAutospacing="0" w:after="0" w:afterAutospacing="0" w:line="360" w:lineRule="auto"/>
                        <w:jc w:val="center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  <w:t>北京海淀苏州街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11C7A2" wp14:editId="4824694B">
                <wp:simplePos x="0" y="0"/>
                <wp:positionH relativeFrom="column">
                  <wp:posOffset>-432435</wp:posOffset>
                </wp:positionH>
                <wp:positionV relativeFrom="paragraph">
                  <wp:posOffset>2545715</wp:posOffset>
                </wp:positionV>
                <wp:extent cx="952500" cy="1675765"/>
                <wp:effectExtent l="0" t="0" r="0" b="63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43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1A1C7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6BC2E2C9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2E8325E4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785172D1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1C7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3" type="#_x0000_t202" style="position:absolute;left:0;text-align:left;margin-left:-34.05pt;margin-top:200.45pt;width:75pt;height:131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" filled="f" stroked="f" strokeweight=".5pt">
                <v:textbox>
                  <w:txbxContent>
                    <w:p w14:paraId="131A1C78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6BC2E2C9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2E8325E4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785172D1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E83B1D" wp14:editId="63308B58">
                <wp:simplePos x="0" y="0"/>
                <wp:positionH relativeFrom="column">
                  <wp:posOffset>341630</wp:posOffset>
                </wp:positionH>
                <wp:positionV relativeFrom="paragraph">
                  <wp:posOffset>2546350</wp:posOffset>
                </wp:positionV>
                <wp:extent cx="1035050" cy="1675765"/>
                <wp:effectExtent l="0" t="0" r="0" b="63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CA774B" w14:textId="1D51FD96" w:rsidR="00551A24" w:rsidRDefault="00132649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Theme="minorHAnsi" w:eastAsia="微软雅黑" w:hAnsi="Calibri" w:cs="Times New Roman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564F383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382D344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393B89DF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262626" w:themeColor="text1" w:themeTint="D9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83B1D" id="_x0000_s1034" type="#_x0000_t202" style="position:absolute;left:0;text-align:left;margin-left:26.9pt;margin-top:200.5pt;width:81.5pt;height:131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" filled="f" stroked="f" strokeweight=".5pt">
                <v:textbox>
                  <w:txbxContent>
                    <w:p w14:paraId="34CA774B" w14:textId="1D51FD96" w:rsidR="00551A24" w:rsidRDefault="00132649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Theme="minorHAnsi" w:eastAsia="微软雅黑" w:hAnsi="Calibri" w:cs="Times New Roman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564F383C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382D3448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393B89DF" w14:textId="77777777" w:rsidR="00551A24" w:rsidRDefault="00000000">
                      <w:pPr>
                        <w:pStyle w:val="a9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262626" w:themeColor="text1" w:themeTint="D9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9791" wp14:editId="3FE98565">
                <wp:simplePos x="0" y="0"/>
                <wp:positionH relativeFrom="column">
                  <wp:posOffset>-642620</wp:posOffset>
                </wp:positionH>
                <wp:positionV relativeFrom="paragraph">
                  <wp:posOffset>3127375</wp:posOffset>
                </wp:positionV>
                <wp:extent cx="91440" cy="156210"/>
                <wp:effectExtent l="38100" t="0" r="4191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535AE250" id="KSO_Shape" o:spid="_x0000_s1026" style="position:absolute;margin-left:-50.6pt;margin-top:246.25pt;width:7.2pt;height:12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89ca2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AF46DC" wp14:editId="6B3E5796">
                <wp:simplePos x="0" y="0"/>
                <wp:positionH relativeFrom="column">
                  <wp:posOffset>-671195</wp:posOffset>
                </wp:positionH>
                <wp:positionV relativeFrom="paragraph">
                  <wp:posOffset>2750820</wp:posOffset>
                </wp:positionV>
                <wp:extent cx="152400" cy="142875"/>
                <wp:effectExtent l="0" t="0" r="635" b="9525"/>
                <wp:wrapNone/>
                <wp:docPr id="2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F52FC" id="KSO_Shape" o:spid="_x0000_s1026" style="position:absolute;margin-left:-52.85pt;margin-top:216.6pt;width:12pt;height:1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489ca2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B30476" wp14:editId="5BBEFD28">
                <wp:simplePos x="0" y="0"/>
                <wp:positionH relativeFrom="column">
                  <wp:posOffset>-671195</wp:posOffset>
                </wp:positionH>
                <wp:positionV relativeFrom="paragraph">
                  <wp:posOffset>3890010</wp:posOffset>
                </wp:positionV>
                <wp:extent cx="156845" cy="149225"/>
                <wp:effectExtent l="0" t="0" r="0" b="3175"/>
                <wp:wrapNone/>
                <wp:docPr id="2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2CBAA" id="齿轮" o:spid="_x0000_s1026" style="position:absolute;margin-left:-52.85pt;margin-top:306.3pt;width:12.35pt;height:1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489ca2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02BCA6" wp14:editId="090C1356">
                <wp:simplePos x="0" y="0"/>
                <wp:positionH relativeFrom="column">
                  <wp:posOffset>-675640</wp:posOffset>
                </wp:positionH>
                <wp:positionV relativeFrom="paragraph">
                  <wp:posOffset>3526790</wp:posOffset>
                </wp:positionV>
                <wp:extent cx="173990" cy="121920"/>
                <wp:effectExtent l="0" t="0" r="0" b="0"/>
                <wp:wrapNone/>
                <wp:docPr id="26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F5E28" id="Freeform 142" o:spid="_x0000_s1026" style="position:absolute;margin-left:-53.2pt;margin-top:277.7pt;width:13.7pt;height:9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E745A" wp14:editId="6FD27DAE">
                <wp:simplePos x="0" y="0"/>
                <wp:positionH relativeFrom="column">
                  <wp:posOffset>1480820</wp:posOffset>
                </wp:positionH>
                <wp:positionV relativeFrom="paragraph">
                  <wp:posOffset>539115</wp:posOffset>
                </wp:positionV>
                <wp:extent cx="4544060" cy="548640"/>
                <wp:effectExtent l="0" t="0" r="0" b="0"/>
                <wp:wrapNone/>
                <wp:docPr id="27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1AEE5A" w14:textId="36B74A28" w:rsidR="00551A24" w:rsidRDefault="0013264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.06       湖北工业大学       企业管理专业 / 本科</w:t>
                            </w:r>
                          </w:p>
                          <w:p w14:paraId="5436F0A6" w14:textId="13C55F96" w:rsidR="00551A24" w:rsidRDefault="00132649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.06 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E745A" id="文本框 75" o:spid="_x0000_s1035" type="#_x0000_t202" style="position:absolute;left:0;text-align:left;margin-left:116.6pt;margin-top:42.45pt;width:357.8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" filled="f" stroked="f">
                <v:textbox style="mso-fit-shape-to-text:t">
                  <w:txbxContent>
                    <w:p w14:paraId="701AEE5A" w14:textId="36B74A28" w:rsidR="00551A24" w:rsidRDefault="0013264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.06       湖北工业大学       企业管理专业 / 本科</w:t>
                      </w:r>
                    </w:p>
                    <w:p w14:paraId="5436F0A6" w14:textId="13C55F96" w:rsidR="00551A24" w:rsidRDefault="00132649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.06 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6602" wp14:editId="375246D9">
                <wp:simplePos x="0" y="0"/>
                <wp:positionH relativeFrom="column">
                  <wp:posOffset>1463675</wp:posOffset>
                </wp:positionH>
                <wp:positionV relativeFrom="paragraph">
                  <wp:posOffset>125730</wp:posOffset>
                </wp:positionV>
                <wp:extent cx="1551940" cy="310515"/>
                <wp:effectExtent l="0" t="0" r="0" b="0"/>
                <wp:wrapNone/>
                <wp:docPr id="28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A9889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C6602" id="文本框 84" o:spid="_x0000_s1036" type="#_x0000_t202" style="position:absolute;left:0;text-align:left;margin-left:115.25pt;margin-top:9.9pt;width:122.2pt;height:2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" filled="f" stroked="f">
                <v:textbox style="mso-fit-shape-to-text:t">
                  <w:txbxContent>
                    <w:p w14:paraId="51A9889C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4D0DD" wp14:editId="1E7DACEB">
                <wp:simplePos x="0" y="0"/>
                <wp:positionH relativeFrom="column">
                  <wp:posOffset>5712460</wp:posOffset>
                </wp:positionH>
                <wp:positionV relativeFrom="paragraph">
                  <wp:posOffset>182245</wp:posOffset>
                </wp:positionV>
                <wp:extent cx="233680" cy="163195"/>
                <wp:effectExtent l="0" t="0" r="0" b="8255"/>
                <wp:wrapNone/>
                <wp:docPr id="2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3688" cy="163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489CA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40E25" id="Freeform 142" o:spid="_x0000_s1026" style="position:absolute;margin-left:449.8pt;margin-top:14.35pt;width:18.4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489ca2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5F65CC" wp14:editId="24D12651">
                <wp:simplePos x="0" y="0"/>
                <wp:positionH relativeFrom="column">
                  <wp:posOffset>1576705</wp:posOffset>
                </wp:positionH>
                <wp:positionV relativeFrom="paragraph">
                  <wp:posOffset>478155</wp:posOffset>
                </wp:positionV>
                <wp:extent cx="4438650" cy="0"/>
                <wp:effectExtent l="0" t="0" r="1968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5EB5E" id="直接连接符 3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37.65pt" to="473.6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7B7CA" wp14:editId="51126300">
                <wp:simplePos x="0" y="0"/>
                <wp:positionH relativeFrom="column">
                  <wp:posOffset>1480820</wp:posOffset>
                </wp:positionH>
                <wp:positionV relativeFrom="paragraph">
                  <wp:posOffset>1777365</wp:posOffset>
                </wp:positionV>
                <wp:extent cx="4544060" cy="2758440"/>
                <wp:effectExtent l="0" t="0" r="0" b="0"/>
                <wp:wrapNone/>
                <wp:docPr id="31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1E399B" w14:textId="77C02A0C" w:rsidR="00551A24" w:rsidRDefault="00132649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武汉云印网络科技有限公司      策划专员</w:t>
                            </w:r>
                          </w:p>
                          <w:p w14:paraId="3794BC43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0071EB8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C326485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0446F678" w14:textId="77777777" w:rsidR="00551A24" w:rsidRDefault="00551A24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316A1D41" w14:textId="66E11FFF" w:rsidR="00551A24" w:rsidRDefault="00132649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武汉云印网络科技有限公司      策划总监</w:t>
                            </w:r>
                          </w:p>
                          <w:p w14:paraId="4EF1214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13967265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AF38C1" w14:textId="77777777" w:rsidR="00551A2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7B7CA" id="文本框 76" o:spid="_x0000_s1037" type="#_x0000_t202" style="position:absolute;left:0;text-align:left;margin-left:116.6pt;margin-top:139.95pt;width:357.8pt;height:21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" filled="f" stroked="f">
                <v:textbox style="mso-fit-shape-to-text:t">
                  <w:txbxContent>
                    <w:p w14:paraId="191E399B" w14:textId="77C02A0C" w:rsidR="00551A24" w:rsidRDefault="00132649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武汉云印网络科技有限公司      策划专员</w:t>
                      </w:r>
                    </w:p>
                    <w:p w14:paraId="3794BC43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60071EB8" w14:textId="77777777" w:rsidR="00551A2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C326485" w14:textId="77777777" w:rsidR="00551A2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0446F678" w14:textId="77777777" w:rsidR="00551A24" w:rsidRDefault="00551A24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316A1D41" w14:textId="66E11FFF" w:rsidR="00551A24" w:rsidRDefault="00132649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武汉云印网络科技有限公司      策划总监</w:t>
                      </w:r>
                    </w:p>
                    <w:p w14:paraId="4EF1214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13967265" w14:textId="77777777" w:rsidR="00551A2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AF38C1" w14:textId="77777777" w:rsidR="00551A2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CCDB1" wp14:editId="6E1BDF35">
                <wp:simplePos x="0" y="0"/>
                <wp:positionH relativeFrom="column">
                  <wp:posOffset>1463675</wp:posOffset>
                </wp:positionH>
                <wp:positionV relativeFrom="paragraph">
                  <wp:posOffset>1358900</wp:posOffset>
                </wp:positionV>
                <wp:extent cx="1551940" cy="310515"/>
                <wp:effectExtent l="0" t="0" r="0" b="0"/>
                <wp:wrapNone/>
                <wp:docPr id="3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A7BA7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CCDB1" id="文本框 83" o:spid="_x0000_s1038" type="#_x0000_t202" style="position:absolute;left:0;text-align:left;margin-left:115.25pt;margin-top:107pt;width:122.2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" filled="f" stroked="f">
                <v:textbox style="mso-fit-shape-to-text:t">
                  <w:txbxContent>
                    <w:p w14:paraId="08A7BA77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4EE146" wp14:editId="73251F5B">
                <wp:simplePos x="0" y="0"/>
                <wp:positionH relativeFrom="column">
                  <wp:posOffset>5761355</wp:posOffset>
                </wp:positionH>
                <wp:positionV relativeFrom="paragraph">
                  <wp:posOffset>1399540</wp:posOffset>
                </wp:positionV>
                <wp:extent cx="106680" cy="203835"/>
                <wp:effectExtent l="0" t="0" r="7620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0C173" id="KSO_Shape" o:spid="_x0000_s1026" style="position:absolute;margin-left:453.65pt;margin-top:110.2pt;width:8.4pt;height:1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489ca2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30D998" wp14:editId="5718A004">
                <wp:simplePos x="0" y="0"/>
                <wp:positionH relativeFrom="column">
                  <wp:posOffset>1576705</wp:posOffset>
                </wp:positionH>
                <wp:positionV relativeFrom="paragraph">
                  <wp:posOffset>1723390</wp:posOffset>
                </wp:positionV>
                <wp:extent cx="4438650" cy="0"/>
                <wp:effectExtent l="0" t="0" r="1968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ED2A8" id="直接连接符 3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135.7pt" to="473.65pt,1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DWw5v94AAAALAQAADwAAAGRycy9kb3ducmV2&#10;LnhtbEyPQU/DMAyF70j8h8hIXBBLNwobpekEk3bYkYG0a5aYpqxxqibdyr/Hk5DGzX7v6flzuRx9&#10;K47YxyaQgukkA4Fkgm2oVvD5sb5fgIhJk9VtIFTwgxGW1fVVqQsbTvSOx22qBZdQLLQCl1JXSBmN&#10;Q6/jJHRI7H2F3uvEa19L2+sTl/tWzrLsSXrdEF9wusOVQ3PYDl6BXLm7ZB537SFsBr1Zf7sdmTel&#10;bm/G1xcQCcd0CcMZn9GhYqZ9GMhG0SqY5YsHjvIwn+YgOPGcz1nZ/ymyKuX/H6pfAA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A1sOb/eAAAACw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FA6C5" wp14:editId="616DD44B">
                <wp:simplePos x="0" y="0"/>
                <wp:positionH relativeFrom="column">
                  <wp:posOffset>1480820</wp:posOffset>
                </wp:positionH>
                <wp:positionV relativeFrom="paragraph">
                  <wp:posOffset>5283200</wp:posOffset>
                </wp:positionV>
                <wp:extent cx="4544060" cy="1082040"/>
                <wp:effectExtent l="0" t="0" r="0" b="0"/>
                <wp:wrapNone/>
                <wp:docPr id="3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E5B545" w14:textId="15BC455B" w:rsidR="00551A24" w:rsidRDefault="00132649">
                            <w:pPr>
                              <w:pStyle w:val="a9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 xml:space="preserve">.09 -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z w:val="22"/>
                                <w:szCs w:val="22"/>
                              </w:rPr>
                              <w:t>.06      湖工工程院会计系办公室        行政助理</w:t>
                            </w:r>
                          </w:p>
                          <w:p w14:paraId="44681113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763ED2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F8DD68B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FA6C5" id="文本框 77" o:spid="_x0000_s1039" type="#_x0000_t202" style="position:absolute;left:0;text-align:left;margin-left:116.6pt;margin-top:416pt;width:357.8pt;height:8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" filled="f" stroked="f">
                <v:textbox style="mso-fit-shape-to-text:t">
                  <w:txbxContent>
                    <w:p w14:paraId="61E5B545" w14:textId="15BC455B" w:rsidR="00551A24" w:rsidRDefault="00132649">
                      <w:pPr>
                        <w:pStyle w:val="a9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 xml:space="preserve">.09 -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z w:val="22"/>
                          <w:szCs w:val="22"/>
                        </w:rPr>
                        <w:t>.06      湖工工程院会计系办公室        行政助理</w:t>
                      </w:r>
                    </w:p>
                    <w:p w14:paraId="44681113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工作描述：</w:t>
                      </w:r>
                    </w:p>
                    <w:p w14:paraId="6763ED2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7F8DD68B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761D55" wp14:editId="475028C9">
                <wp:simplePos x="0" y="0"/>
                <wp:positionH relativeFrom="column">
                  <wp:posOffset>1463675</wp:posOffset>
                </wp:positionH>
                <wp:positionV relativeFrom="paragraph">
                  <wp:posOffset>4828540</wp:posOffset>
                </wp:positionV>
                <wp:extent cx="1551940" cy="310515"/>
                <wp:effectExtent l="0" t="0" r="0" b="0"/>
                <wp:wrapNone/>
                <wp:docPr id="36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E31E9C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1D55" id="文本框 81" o:spid="_x0000_s1040" type="#_x0000_t202" style="position:absolute;left:0;text-align:left;margin-left:115.25pt;margin-top:380.2pt;width:122.2pt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" filled="f" stroked="f">
                <v:textbox style="mso-fit-shape-to-text:t">
                  <w:txbxContent>
                    <w:p w14:paraId="01E31E9C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3977DD" wp14:editId="5CB8591D">
                <wp:simplePos x="0" y="0"/>
                <wp:positionH relativeFrom="column">
                  <wp:posOffset>5727700</wp:posOffset>
                </wp:positionH>
                <wp:positionV relativeFrom="paragraph">
                  <wp:posOffset>4874260</wp:posOffset>
                </wp:positionV>
                <wp:extent cx="174625" cy="176530"/>
                <wp:effectExtent l="0" t="0" r="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93" cy="17665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8C3C5B6" id="KSO_Shape" o:spid="_x0000_s1026" style="position:absolute;margin-left:451pt;margin-top:383.8pt;width:13.75pt;height:1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fillcolor="#489ca2" stroked="f" strokeweight="1pt">
                <v:stroke joinstyle="miter"/>
                <v:path arrowok="t" o:connecttype="custom" o:connectlocs="81419,95392;174593,96172;174593,176654;81419,164958;0,94199;66652,95383;66652,162854;0,152539;66652,14806;66652,82104;0,84364;0,23844;174593,0;174593,81012;81695,81806;81419,58179;81419,1342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3F82BB" wp14:editId="4A870791">
                <wp:simplePos x="0" y="0"/>
                <wp:positionH relativeFrom="column">
                  <wp:posOffset>1576705</wp:posOffset>
                </wp:positionH>
                <wp:positionV relativeFrom="paragraph">
                  <wp:posOffset>5207635</wp:posOffset>
                </wp:positionV>
                <wp:extent cx="4438650" cy="0"/>
                <wp:effectExtent l="0" t="0" r="19685" b="190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A7D7E" id="直接连接符 3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410.05pt" to="473.65pt,4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ao6Yzd0AAAALAQAADwAAAGRycy9kb3ducmV2&#10;LnhtbEyPwU7DMAyG70i8Q2QkLoilKwNKaTrBpB123EDa1UtMU9Y4VZNu5e0JEhIc/fvT78/VcnKd&#10;ONEQWs8K5rMMBLH2puVGwfvb+rYAESKywc4zKfiiAMv68qLC0vgzb+m0i41IJRxKVGBj7Espg7bk&#10;MMx8T5x2H35wGNM4NNIMeE7lrpN5lj1Ihy2nCxZ7WlnSx93oFMiVvYn6ft8d/WbEzfrT7lm/KnV9&#10;Nb08g4g0xT8YfvSTOtTJ6eBHNkF0CvJFcZdQBUWezUEk4mnxmJLDbyLrSv7/of4G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ao6Yzd0AAAAL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3A1207" wp14:editId="03D273E8">
                <wp:simplePos x="0" y="0"/>
                <wp:positionH relativeFrom="column">
                  <wp:posOffset>1480820</wp:posOffset>
                </wp:positionH>
                <wp:positionV relativeFrom="paragraph">
                  <wp:posOffset>7120255</wp:posOffset>
                </wp:positionV>
                <wp:extent cx="4621530" cy="777240"/>
                <wp:effectExtent l="0" t="0" r="0" b="0"/>
                <wp:wrapNone/>
                <wp:docPr id="3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C9480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DDD1E57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6E1A241" w14:textId="67E07CF0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32649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A1207" id="文本框 78" o:spid="_x0000_s1041" type="#_x0000_t202" style="position:absolute;left:0;text-align:left;margin-left:116.6pt;margin-top:560.65pt;width:363.9pt;height:6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" filled="f" stroked="f">
                <v:textbox style="mso-fit-shape-to-text:t">
                  <w:txbxContent>
                    <w:p w14:paraId="5DC9480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DDD1E57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6E1A241" w14:textId="67E07CF0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 xml:space="preserve">活动荣誉奖励：  </w:t>
                      </w:r>
                      <w:r w:rsidR="00132649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B54B32" wp14:editId="351294AE">
                <wp:simplePos x="0" y="0"/>
                <wp:positionH relativeFrom="column">
                  <wp:posOffset>1463675</wp:posOffset>
                </wp:positionH>
                <wp:positionV relativeFrom="paragraph">
                  <wp:posOffset>6642100</wp:posOffset>
                </wp:positionV>
                <wp:extent cx="1551940" cy="310515"/>
                <wp:effectExtent l="0" t="0" r="0" b="0"/>
                <wp:wrapNone/>
                <wp:docPr id="40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88CA4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4B32" id="文本框 82" o:spid="_x0000_s1042" type="#_x0000_t202" style="position:absolute;left:0;text-align:left;margin-left:115.25pt;margin-top:523pt;width:122.2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" filled="f" stroked="f">
                <v:textbox style="mso-fit-shape-to-text:t">
                  <w:txbxContent>
                    <w:p w14:paraId="1B088CA4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DEB70C" wp14:editId="0F21070D">
                <wp:simplePos x="0" y="0"/>
                <wp:positionH relativeFrom="column">
                  <wp:posOffset>5712460</wp:posOffset>
                </wp:positionH>
                <wp:positionV relativeFrom="paragraph">
                  <wp:posOffset>6701790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00C36" id="KSO_Shape" o:spid="_x0000_s1026" style="position:absolute;margin-left:449.8pt;margin-top:527.7pt;width:14.05pt;height:1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489ca2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184057" wp14:editId="1A68E914">
                <wp:simplePos x="0" y="0"/>
                <wp:positionH relativeFrom="column">
                  <wp:posOffset>1576705</wp:posOffset>
                </wp:positionH>
                <wp:positionV relativeFrom="paragraph">
                  <wp:posOffset>7040880</wp:posOffset>
                </wp:positionV>
                <wp:extent cx="4438650" cy="0"/>
                <wp:effectExtent l="0" t="0" r="1968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74308" id="直接连接符 4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554.4pt" to="473.65pt,5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C262D5" wp14:editId="4D565E0E">
                <wp:simplePos x="0" y="0"/>
                <wp:positionH relativeFrom="column">
                  <wp:posOffset>1480820</wp:posOffset>
                </wp:positionH>
                <wp:positionV relativeFrom="paragraph">
                  <wp:posOffset>8641080</wp:posOffset>
                </wp:positionV>
                <wp:extent cx="4621530" cy="777240"/>
                <wp:effectExtent l="0" t="0" r="0" b="0"/>
                <wp:wrapNone/>
                <wp:docPr id="4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A50EAE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262D5" id="文本框 79" o:spid="_x0000_s1043" type="#_x0000_t202" style="position:absolute;left:0;text-align:left;margin-left:116.6pt;margin-top:680.4pt;width:363.9pt;height:6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" filled="f" stroked="f">
                <v:textbox style="mso-fit-shape-to-text:t">
                  <w:txbxContent>
                    <w:p w14:paraId="01A50EAE" w14:textId="77777777" w:rsidR="00551A24" w:rsidRDefault="00000000">
                      <w:pPr>
                        <w:pStyle w:val="a9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632AFD" wp14:editId="4874CE9A">
                <wp:simplePos x="0" y="0"/>
                <wp:positionH relativeFrom="column">
                  <wp:posOffset>1463675</wp:posOffset>
                </wp:positionH>
                <wp:positionV relativeFrom="paragraph">
                  <wp:posOffset>8170545</wp:posOffset>
                </wp:positionV>
                <wp:extent cx="1551940" cy="310515"/>
                <wp:effectExtent l="0" t="0" r="0" b="0"/>
                <wp:wrapNone/>
                <wp:docPr id="44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097" cy="310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029AF8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89CA2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32AFD" id="文本框 85" o:spid="_x0000_s1044" type="#_x0000_t202" style="position:absolute;left:0;text-align:left;margin-left:115.25pt;margin-top:643.35pt;width:122.2pt;height:2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" filled="f" stroked="f">
                <v:textbox style="mso-fit-shape-to-text:t">
                  <w:txbxContent>
                    <w:p w14:paraId="4F029AF8" w14:textId="77777777" w:rsidR="00551A24" w:rsidRDefault="00000000">
                      <w:pPr>
                        <w:pStyle w:val="a9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89CA2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26C79B" wp14:editId="1EC46119">
                <wp:simplePos x="0" y="0"/>
                <wp:positionH relativeFrom="column">
                  <wp:posOffset>5728970</wp:posOffset>
                </wp:positionH>
                <wp:positionV relativeFrom="paragraph">
                  <wp:posOffset>8218805</wp:posOffset>
                </wp:positionV>
                <wp:extent cx="161925" cy="205105"/>
                <wp:effectExtent l="0" t="0" r="9525" b="444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058" cy="20513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9CA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7910F" id="KSO_Shape" o:spid="_x0000_s1026" style="position:absolute;margin-left:451.1pt;margin-top:647.15pt;width:12.75pt;height:1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WstwqIl+81RE6nwgvUz+HYNREWxYiQpy/CUJabAL1DJkiBY&#10;4dlTCM5dLzUwXIPCE3MFph6ei8IoPDPxbBkfv6Rx6qiaUY4pBvDE+xavML4uSb6Pf246ZJS0TXw4&#10;1VkfnlDOElhJlDHOPvzKiTLjT0Ou7gfRqBimKdOD7VwRtYsel9DKJBWbhUgx2iu00snWM/c53YhJ&#10;CbD3HUmpYqfC44foRP1EfyZb2HqtvpoO26/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89ca2" stroked="f">
                <v:path arrowok="t" o:connecttype="custom" o:connectlocs="49062,90090;62268,96923;61554,100930;60730,105733;62323,110838;89119,162103;85494,109767;86510,104553;85412,100271;88487,96484;101171,89486;112785,90117;121323,98543;128681,107983;134831,118467;139608,130186;143012,143167;144907,157520;138922,168141;119895,176292;99936,181534;79345,183785;57545,182797;35993,178323;15375,170501;0,161774;1483,146543;4557,132848;9115,120553;15045,109602;22266,99915;30667,91325;41265,83036;80263,495;89459,2995;97776,7391;104885,13409;110513,20772;114493,29290;116552,38715;116304,49596;113120,60476;107383,69983;99450,77649;88306,83694;80784,85672;72659,86222;63574,85040;55229,82045;47735,77484;40955,71082;35410,62839;31897,53415;30606,43111;31704,33357;34889,24454;39830,16514;46308,9837;54103,4726;62970,1346;72577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CDC31D" wp14:editId="66C310DD">
                <wp:simplePos x="0" y="0"/>
                <wp:positionH relativeFrom="column">
                  <wp:posOffset>1576705</wp:posOffset>
                </wp:positionH>
                <wp:positionV relativeFrom="paragraph">
                  <wp:posOffset>8578215</wp:posOffset>
                </wp:positionV>
                <wp:extent cx="4438650" cy="0"/>
                <wp:effectExtent l="0" t="0" r="19685" b="190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37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5F0B2" id="直接连接符 4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15pt,675.45pt" to="473.65pt,6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" strokecolor="#a6a6a6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6AECB0" wp14:editId="7507062F">
                <wp:simplePos x="0" y="0"/>
                <wp:positionH relativeFrom="column">
                  <wp:posOffset>3858895</wp:posOffset>
                </wp:positionH>
                <wp:positionV relativeFrom="paragraph">
                  <wp:posOffset>-702945</wp:posOffset>
                </wp:positionV>
                <wp:extent cx="2243455" cy="2946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45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291F" w14:textId="77777777" w:rsidR="00551A24" w:rsidRDefault="00000000">
                            <w:pPr>
                              <w:pStyle w:val="a9"/>
                              <w:spacing w:before="0" w:beforeAutospacing="0" w:after="0" w:afterAutospacing="0" w:line="320" w:lineRule="exact"/>
                              <w:jc w:val="righ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AECB0" id="矩形 48" o:spid="_x0000_s1045" style="position:absolute;left:0;text-align:left;margin-left:303.85pt;margin-top:-55.35pt;width:176.6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" filled="f" stroked="f">
                <v:textbox style="mso-fit-shape-to-text:t">
                  <w:txbxContent>
                    <w:p w14:paraId="41A9291F" w14:textId="77777777" w:rsidR="00551A24" w:rsidRDefault="00000000">
                      <w:pPr>
                        <w:pStyle w:val="a9"/>
                        <w:spacing w:before="0" w:beforeAutospacing="0" w:after="0" w:afterAutospacing="0" w:line="320" w:lineRule="exact"/>
                        <w:jc w:val="righ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551A2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蒙纳简超刚黑">
    <w:altName w:val="黑体"/>
    <w:charset w:val="88"/>
    <w:family w:val="auto"/>
    <w:pitch w:val="default"/>
    <w:sig w:usb0="00000000" w:usb1="00000000" w:usb2="00000016" w:usb3="00000000" w:csb0="00100005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136"/>
    <w:multiLevelType w:val="multilevel"/>
    <w:tmpl w:val="185E01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8FD753E"/>
    <w:multiLevelType w:val="multilevel"/>
    <w:tmpl w:val="68FD75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88514785">
    <w:abstractNumId w:val="1"/>
  </w:num>
  <w:num w:numId="2" w16cid:durableId="198496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8C5FD8"/>
    <w:rsid w:val="00093AF9"/>
    <w:rsid w:val="00132649"/>
    <w:rsid w:val="00165E83"/>
    <w:rsid w:val="00194788"/>
    <w:rsid w:val="00345E38"/>
    <w:rsid w:val="00551A24"/>
    <w:rsid w:val="009356D1"/>
    <w:rsid w:val="00A14374"/>
    <w:rsid w:val="00BE79AC"/>
    <w:rsid w:val="00C10482"/>
    <w:rsid w:val="00D57E78"/>
    <w:rsid w:val="00D80A70"/>
    <w:rsid w:val="00DB028B"/>
    <w:rsid w:val="00E57C50"/>
    <w:rsid w:val="095952F0"/>
    <w:rsid w:val="115F536F"/>
    <w:rsid w:val="132844FE"/>
    <w:rsid w:val="13ED1C6D"/>
    <w:rsid w:val="145C2635"/>
    <w:rsid w:val="189C1A48"/>
    <w:rsid w:val="27C01A9B"/>
    <w:rsid w:val="29FA0D1E"/>
    <w:rsid w:val="2ABE5041"/>
    <w:rsid w:val="2ACB3B4E"/>
    <w:rsid w:val="2C3903A5"/>
    <w:rsid w:val="32F934D2"/>
    <w:rsid w:val="35660532"/>
    <w:rsid w:val="363C5122"/>
    <w:rsid w:val="3A980E73"/>
    <w:rsid w:val="3CA56B60"/>
    <w:rsid w:val="3F8C5FD8"/>
    <w:rsid w:val="40C41B51"/>
    <w:rsid w:val="43F9567F"/>
    <w:rsid w:val="462D693A"/>
    <w:rsid w:val="47BC78C8"/>
    <w:rsid w:val="52A110AD"/>
    <w:rsid w:val="548A0D12"/>
    <w:rsid w:val="54E74A62"/>
    <w:rsid w:val="55F71479"/>
    <w:rsid w:val="565756CA"/>
    <w:rsid w:val="579D206A"/>
    <w:rsid w:val="5B35664A"/>
    <w:rsid w:val="5BF941F5"/>
    <w:rsid w:val="68F3756E"/>
    <w:rsid w:val="6EE65392"/>
    <w:rsid w:val="7C8F0535"/>
    <w:rsid w:val="7DA6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26F4C2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0010;&#20154;&#31616;&#21382;&#31616;&#27905;&#31616;&#21382;&#20010;&#24615;&#31616;&#21382;&#21019;&#24847;&#31616;&#21382;7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简历-七芒星简历个人简历简洁简历个性简历创意简历75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2017-07-16T10:08:00Z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