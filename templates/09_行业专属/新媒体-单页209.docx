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37C663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8C4D600" wp14:editId="72528BFB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4F64F2B" w14:textId="77777777" w:rsidR="0075308E" w:rsidRDefault="00000000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Lines="50" w:after="12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人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4D600" id="组合 28" o:spid="_x0000_s1026" style="position:absolute;left:0;text-align:left;margin-left:139.5pt;margin-top:-4.45pt;width:316.3pt;height:46.35pt;z-index:251687936" coordorigin="11249,194" coordsize="6326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">
                <v:shape id="Freeform 7" o:spid="_x0000_s1027" style="position:absolute;left:11249;top:283;width:6326;height:794;visibility:visible;mso-wrap-style:square;v-text-anchor:top" coordsize="73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" path="m370,c,,,,,,109,83,109,83,109,83v13,9,29,13,44,13c370,96,370,96,370,96v216,,216,,216,c602,96,617,92,630,83,739,,739,,739,l370,xe" fillcolor="#0070c0" stroked="f">
                  <v:path arrowok="t" o:connecttype="custom" o:connectlocs="2147483646,0;0,0;2147483646,2147483646;2147483646,2147483646;2147483646,2147483646;2147483646,2147483646;2147483646,2147483646;2147483646,0;2147483646,0" o:connectangles="0,0,0,0,0,0,0,0,0" textboxrect="0,0,739,9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2889;top:194;width:3027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4F64F2B" w14:textId="77777777" w:rsidR="0075308E" w:rsidRDefault="00000000">
                        <w:pPr>
                          <w:pStyle w:val="a9"/>
                          <w:adjustRightInd w:val="0"/>
                          <w:snapToGrid w:val="0"/>
                          <w:spacing w:before="0" w:beforeAutospacing="0" w:afterLines="50" w:after="120" w:afterAutospacing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个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人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D10143" wp14:editId="642A4287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07CE76F" id="矩形 581" o:spid="_x0000_s1026" style="position:absolute;left:0;text-align:left;margin-left:0;margin-top:-1.8pt;width:595.25pt;height:857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" fillcolor="#f5f5f5" stroked="f" strokeweight="1.25pt"/>
            </w:pict>
          </mc:Fallback>
        </mc:AlternateContent>
      </w:r>
      <w:r>
        <w:rPr>
          <w:rFonts w:hint="eastAsia"/>
        </w:rPr>
        <w:t xml:space="preserve"> </w:t>
      </w:r>
    </w:p>
    <w:p w14:paraId="0DC27FD6" w14:textId="77777777" w:rsidR="0075308E" w:rsidRDefault="0075308E">
      <w:pPr>
        <w:adjustRightInd w:val="0"/>
        <w:snapToGrid w:val="0"/>
      </w:pPr>
    </w:p>
    <w:p w14:paraId="79AEED3D" w14:textId="77777777" w:rsidR="0075308E" w:rsidRDefault="0075308E">
      <w:pPr>
        <w:adjustRightInd w:val="0"/>
        <w:snapToGrid w:val="0"/>
      </w:pPr>
    </w:p>
    <w:p w14:paraId="46D02C5B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110E" wp14:editId="75662205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006B56" w14:textId="22C95391" w:rsidR="0075308E" w:rsidRDefault="00E56FED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  <w:t>胡小豆</w:t>
                            </w:r>
                          </w:p>
                          <w:p w14:paraId="6322741B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7110E" id="文本框 9" o:spid="_x0000_s1029" type="#_x0000_t202" style="position:absolute;left:0;text-align:left;margin-left:28.6pt;margin-top:10.15pt;width:188.6pt;height:8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" filled="f" stroked="f">
                <v:textbox style="mso-fit-shape-to-text:t">
                  <w:txbxContent>
                    <w:p w14:paraId="18006B56" w14:textId="22C95391" w:rsidR="0075308E" w:rsidRDefault="00E56FED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  <w:t>胡小豆</w:t>
                      </w:r>
                    </w:p>
                    <w:p w14:paraId="6322741B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3B4267D1" w14:textId="77777777" w:rsidR="0075308E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A341525" wp14:editId="1F342AC7">
            <wp:simplePos x="0" y="0"/>
            <wp:positionH relativeFrom="column">
              <wp:posOffset>5999871</wp:posOffset>
            </wp:positionH>
            <wp:positionV relativeFrom="page">
              <wp:posOffset>633046</wp:posOffset>
            </wp:positionV>
            <wp:extent cx="943610" cy="1257300"/>
            <wp:effectExtent l="0" t="0" r="8890" b="0"/>
            <wp:wrapNone/>
            <wp:docPr id="2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D288A6" wp14:editId="51D11C73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29EDBB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 w14:paraId="5191FBC5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 w14:paraId="6874906D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2D288A6" id="文本框 69" o:spid="_x0000_s1030" type="#_x0000_t202" style="position:absolute;left:0;text-align:left;margin-left:292.9pt;margin-top:10.85pt;width:155.85pt;height:8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" filled="f" stroked="f">
                <v:textbox>
                  <w:txbxContent>
                    <w:p w14:paraId="4629EDBB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 w14:paraId="5191FBC5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 w14:paraId="6874906D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D957EB6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3D40F1" wp14:editId="6EF13D3B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A87B23E" id="定位" o:spid="_x0000_s1026" style="position:absolute;left:0;text-align:left;margin-left:282.2pt;margin-top:4.25pt;width:8.8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070c0" stroked="f" strokeweight="2pt">
                <v:path arrowok="t"/>
              </v:shape>
            </w:pict>
          </mc:Fallback>
        </mc:AlternateContent>
      </w:r>
    </w:p>
    <w:p w14:paraId="6B2AF863" w14:textId="77777777" w:rsidR="0075308E" w:rsidRDefault="0075308E">
      <w:pPr>
        <w:adjustRightInd w:val="0"/>
        <w:snapToGrid w:val="0"/>
      </w:pPr>
    </w:p>
    <w:p w14:paraId="6A87D9EF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C6FEEA" wp14:editId="682E21DC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463ACB9" id="电话" o:spid="_x0000_s1026" style="position:absolute;left:0;text-align:left;margin-left:282.25pt;margin-top:5.85pt;width:9.4pt;height:1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0070c0" stroked="f" strokeweight="2pt">
                <v:path arrowok="t" o:connecttype="custom" o:connectlocs="36699,0;43466,6670;52940,40019;50233,49357;33992,58694;65121,129394;80689,119725;90836,121391;116551,146736;117905,156074;103017,178751;89483,181419;157,10672;9631,2668;36699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5E05E" wp14:editId="440D621F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F00E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659" o:spid="_x0000_s1026" type="#_x0000_t32" style="position:absolute;left:0;text-align:left;margin-left:301.5pt;margin-top:.5pt;width:119.0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" strokecolor="#7f7f7f [1612]" strokeweight=".25pt">
                <v:stroke dashstyle="1 1" endcap="round"/>
              </v:shape>
            </w:pict>
          </mc:Fallback>
        </mc:AlternateContent>
      </w:r>
    </w:p>
    <w:p w14:paraId="78C09C48" w14:textId="77777777" w:rsidR="0075308E" w:rsidRDefault="0075308E">
      <w:pPr>
        <w:adjustRightInd w:val="0"/>
        <w:snapToGrid w:val="0"/>
      </w:pPr>
    </w:p>
    <w:p w14:paraId="10387D08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7A0F49" wp14:editId="75A93D0E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6B7FA115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3" o:spid="_x0000_s1026" type="#_x0000_t94" style="position:absolute;left:0;text-align:left;margin-left:-321.85pt;margin-top:355.85pt;width:691.65pt;height:2.85pt;rotation:9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" adj="21536" fillcolor="#d9d9d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98449C" wp14:editId="048CFEB3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1BAE5A5" id="信息" o:spid="_x0000_s1026" style="position:absolute;left:0;text-align:left;margin-left:281.3pt;margin-top:10pt;width:14.15pt;height: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" path="m1897867,1805825r587870,509909l3073607,1805825,4820061,3320682r-4668648,l1897867,1805825xm,159634l1788328,1710812,,3261996,,159634xm4974795,156753r,3108119l3183146,1710812,4974795,156753xm35040,l4936434,,2485737,2125709,35040,xe" fillcolor="#0070c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13CD67" wp14:editId="02BBC0FD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6F69F" id="自选图形 660" o:spid="_x0000_s1026" type="#_x0000_t32" style="position:absolute;left:0;text-align:left;margin-left:301.5pt;margin-top:1.7pt;width:119.0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" strokecolor="#7f7f7f [1612]" strokeweight=".25pt">
                <v:stroke dashstyle="1 1" endcap="round"/>
              </v:shape>
            </w:pict>
          </mc:Fallback>
        </mc:AlternateContent>
      </w:r>
    </w:p>
    <w:p w14:paraId="62214D95" w14:textId="77777777" w:rsidR="0075308E" w:rsidRDefault="0075308E">
      <w:pPr>
        <w:adjustRightInd w:val="0"/>
        <w:snapToGrid w:val="0"/>
      </w:pPr>
    </w:p>
    <w:p w14:paraId="32AA3761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E751D8" wp14:editId="003BC48F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A2153" id="自选图形 661" o:spid="_x0000_s1026" type="#_x0000_t32" style="position:absolute;left:0;text-align:left;margin-left:301.5pt;margin-top:1.3pt;width:119.0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" strokecolor="#7f7f7f [1612]" strokeweight=".25pt">
                <v:stroke dashstyle="1 1" endcap="round"/>
              </v:shape>
            </w:pict>
          </mc:Fallback>
        </mc:AlternateContent>
      </w:r>
    </w:p>
    <w:p w14:paraId="471B4D71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F05A86" wp14:editId="12CD7F7B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4F804F94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FF05A86" id="教育背景" o:spid="_x0000_s1031" style="position:absolute;left:0;text-align:left;margin-left:23.5pt;margin-top:6.1pt;width:144.55pt;height:26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4F804F94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D76D3A5" w14:textId="77777777" w:rsidR="0075308E" w:rsidRDefault="0075308E">
      <w:pPr>
        <w:adjustRightInd w:val="0"/>
        <w:snapToGrid w:val="0"/>
      </w:pPr>
    </w:p>
    <w:p w14:paraId="52A25AD9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A04763" wp14:editId="4FDF8BB8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BF2091" w14:textId="75FE67B8" w:rsidR="0075308E" w:rsidRDefault="00B73F6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.07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7F5139C2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 w14:paraId="6A21B492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4763" id="文本框 88" o:spid="_x0000_s1032" type="#_x0000_t202" style="position:absolute;left:0;text-align:left;margin-left:31.5pt;margin-top:10.95pt;width:536.75pt;height:6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" filled="f" stroked="f">
                <v:textbox style="mso-fit-shape-to-text:t">
                  <w:txbxContent>
                    <w:p w14:paraId="40BF2091" w14:textId="75FE67B8" w:rsidR="0075308E" w:rsidRDefault="00B73F6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.07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 w14:paraId="7F5139C2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 w14:paraId="6A21B492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FFED55" wp14:editId="6E40A766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9D33D" id="直接连接符 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8.1pt" to="559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3984250D" w14:textId="77777777" w:rsidR="0075308E" w:rsidRDefault="0075308E">
      <w:pPr>
        <w:adjustRightInd w:val="0"/>
        <w:snapToGrid w:val="0"/>
      </w:pPr>
    </w:p>
    <w:p w14:paraId="1D8E44FB" w14:textId="77777777" w:rsidR="0075308E" w:rsidRDefault="0075308E">
      <w:pPr>
        <w:adjustRightInd w:val="0"/>
        <w:snapToGrid w:val="0"/>
      </w:pPr>
    </w:p>
    <w:p w14:paraId="75F9222E" w14:textId="77777777" w:rsidR="0075308E" w:rsidRDefault="0075308E">
      <w:pPr>
        <w:adjustRightInd w:val="0"/>
        <w:snapToGrid w:val="0"/>
      </w:pPr>
    </w:p>
    <w:p w14:paraId="71A1261C" w14:textId="77777777" w:rsidR="0075308E" w:rsidRDefault="0075308E">
      <w:pPr>
        <w:adjustRightInd w:val="0"/>
        <w:snapToGrid w:val="0"/>
      </w:pPr>
    </w:p>
    <w:p w14:paraId="4E3FF37C" w14:textId="77777777" w:rsidR="0075308E" w:rsidRDefault="0075308E">
      <w:pPr>
        <w:adjustRightInd w:val="0"/>
        <w:snapToGrid w:val="0"/>
      </w:pPr>
    </w:p>
    <w:p w14:paraId="066CCADF" w14:textId="77777777" w:rsidR="0075308E" w:rsidRDefault="0075308E">
      <w:pPr>
        <w:adjustRightInd w:val="0"/>
        <w:snapToGrid w:val="0"/>
      </w:pPr>
    </w:p>
    <w:p w14:paraId="16AF72EE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62E5DF" wp14:editId="0A19728F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3745060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162E5DF" id="_x0000_s1033" style="position:absolute;left:0;text-align:left;margin-left:24.2pt;margin-top:4.8pt;width:144.55pt;height:2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3745060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63D8C47D" w14:textId="77777777" w:rsidR="0075308E" w:rsidRDefault="0075308E">
      <w:pPr>
        <w:adjustRightInd w:val="0"/>
        <w:snapToGrid w:val="0"/>
      </w:pPr>
    </w:p>
    <w:p w14:paraId="0DF6D9D0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C8390" wp14:editId="4B5FD3D9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C8CEA8" w14:textId="75F96EB5" w:rsidR="0075308E" w:rsidRDefault="00B73F6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 w14:paraId="35ACF3F3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471780DA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6BB70149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66B94268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6C357768" w14:textId="76983744" w:rsidR="0075308E" w:rsidRDefault="00B73F6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.08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 w14:paraId="5A32B2A3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 w14:paraId="65FBF9BE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）的信息发布及维护；</w:t>
                            </w:r>
                          </w:p>
                          <w:p w14:paraId="0EA8E8C2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活动参与数量单条超过1,000人，获得1,000次转发，回复500条</w:t>
                            </w:r>
                          </w:p>
                          <w:p w14:paraId="00F62230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7D8A3864" w14:textId="7F60D12A" w:rsidR="0075308E" w:rsidRDefault="00B73F6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 w14:paraId="3AA253EF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007AC3BB" w14:textId="77777777" w:rsidR="0075308E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00B3907D" w14:textId="77777777" w:rsidR="0075308E" w:rsidRDefault="0075308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D4C8390" id="矩形 25" o:spid="_x0000_s1034" style="position:absolute;left:0;text-align:left;margin-left:31.5pt;margin-top:8.1pt;width:535.95pt;height:29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" filled="f" stroked="f">
                <v:textbox>
                  <w:txbxContent>
                    <w:p w14:paraId="5FC8CEA8" w14:textId="75F96EB5" w:rsidR="0075308E" w:rsidRDefault="00B73F6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 w14:paraId="35ACF3F3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471780DA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 w14:paraId="6BB70149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 w14:paraId="66B94268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6C357768" w14:textId="76983744" w:rsidR="0075308E" w:rsidRDefault="00B73F6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.08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 w14:paraId="5A32B2A3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 w14:paraId="65FBF9BE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）的信息发布及维护；</w:t>
                      </w:r>
                    </w:p>
                    <w:p w14:paraId="0EA8E8C2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活动参与数量单条超过1,000人，获得1,000次转发，回复500条</w:t>
                      </w:r>
                    </w:p>
                    <w:p w14:paraId="00F62230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7D8A3864" w14:textId="7F60D12A" w:rsidR="0075308E" w:rsidRDefault="00B73F6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 w14:paraId="3AA253EF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 w14:paraId="007AC3BB" w14:textId="77777777" w:rsidR="0075308E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 w14:paraId="00B3907D" w14:textId="77777777" w:rsidR="0075308E" w:rsidRDefault="0075308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4F0FF0" wp14:editId="1223377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2624B" id="直接连接符 7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5.95pt" to="559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MjxjK/cAAAACQEAAA8AAABk&#10;cnMvZG93bnJldi54bWxMj0FPwzAMhe9I/IfISNxYuqJB1zWdJtgOXJDokLh6jWkrGqdqsq38ezxx&#10;gJv93tPz52I9uV6daAydZwPzWQKKuPa248bA+353l4EKEdli75kMfFOAdXl9VWBu/Znf6FTFRkkJ&#10;hxwNtDEOudahbslhmPmBWLxPPzqMso6NtiOepdz1Ok2SB+2wY7nQ4kBPLdVf1dEZ2GS0DR/78Fxh&#10;k7ndS+/S7WtqzO3NtFmBijTFvzBc8AUdSmE6+CPboHoDi/tHSYo+X4K6+DIsQB1+FV0W+v8H5Q8A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yPGMr9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520EB157" w14:textId="77777777" w:rsidR="0075308E" w:rsidRDefault="0075308E">
      <w:pPr>
        <w:adjustRightInd w:val="0"/>
        <w:snapToGrid w:val="0"/>
      </w:pPr>
    </w:p>
    <w:p w14:paraId="18B639F7" w14:textId="77777777" w:rsidR="0075308E" w:rsidRDefault="0075308E">
      <w:pPr>
        <w:adjustRightInd w:val="0"/>
        <w:snapToGrid w:val="0"/>
      </w:pPr>
    </w:p>
    <w:p w14:paraId="21DA66AA" w14:textId="77777777" w:rsidR="0075308E" w:rsidRDefault="0075308E">
      <w:pPr>
        <w:adjustRightInd w:val="0"/>
        <w:snapToGrid w:val="0"/>
      </w:pPr>
    </w:p>
    <w:p w14:paraId="52A1487F" w14:textId="77777777" w:rsidR="0075308E" w:rsidRDefault="0075308E">
      <w:pPr>
        <w:adjustRightInd w:val="0"/>
        <w:snapToGrid w:val="0"/>
      </w:pPr>
    </w:p>
    <w:p w14:paraId="10670795" w14:textId="77777777" w:rsidR="0075308E" w:rsidRDefault="0075308E">
      <w:pPr>
        <w:adjustRightInd w:val="0"/>
        <w:snapToGrid w:val="0"/>
      </w:pPr>
    </w:p>
    <w:p w14:paraId="5B9A91A1" w14:textId="77777777" w:rsidR="0075308E" w:rsidRDefault="0075308E">
      <w:pPr>
        <w:adjustRightInd w:val="0"/>
        <w:snapToGrid w:val="0"/>
      </w:pPr>
    </w:p>
    <w:p w14:paraId="53D1B7A9" w14:textId="77777777" w:rsidR="0075308E" w:rsidRDefault="0075308E">
      <w:pPr>
        <w:adjustRightInd w:val="0"/>
        <w:snapToGrid w:val="0"/>
      </w:pPr>
    </w:p>
    <w:p w14:paraId="2F7FB6FF" w14:textId="77777777" w:rsidR="0075308E" w:rsidRDefault="0075308E">
      <w:pPr>
        <w:adjustRightInd w:val="0"/>
        <w:snapToGrid w:val="0"/>
      </w:pPr>
    </w:p>
    <w:p w14:paraId="519C1DFE" w14:textId="77777777" w:rsidR="0075308E" w:rsidRDefault="0075308E">
      <w:pPr>
        <w:adjustRightInd w:val="0"/>
        <w:snapToGrid w:val="0"/>
      </w:pPr>
    </w:p>
    <w:p w14:paraId="6D376C71" w14:textId="77777777" w:rsidR="0075308E" w:rsidRDefault="0075308E">
      <w:pPr>
        <w:adjustRightInd w:val="0"/>
        <w:snapToGrid w:val="0"/>
      </w:pPr>
    </w:p>
    <w:p w14:paraId="02481CB9" w14:textId="77777777" w:rsidR="0075308E" w:rsidRDefault="0075308E">
      <w:pPr>
        <w:adjustRightInd w:val="0"/>
        <w:snapToGrid w:val="0"/>
      </w:pPr>
    </w:p>
    <w:p w14:paraId="23828774" w14:textId="77777777" w:rsidR="0075308E" w:rsidRDefault="0075308E">
      <w:pPr>
        <w:adjustRightInd w:val="0"/>
        <w:snapToGrid w:val="0"/>
      </w:pPr>
    </w:p>
    <w:p w14:paraId="619320FE" w14:textId="77777777" w:rsidR="0075308E" w:rsidRDefault="0075308E">
      <w:pPr>
        <w:adjustRightInd w:val="0"/>
        <w:snapToGrid w:val="0"/>
      </w:pPr>
    </w:p>
    <w:p w14:paraId="6465956D" w14:textId="77777777" w:rsidR="0075308E" w:rsidRDefault="0075308E">
      <w:pPr>
        <w:adjustRightInd w:val="0"/>
        <w:snapToGrid w:val="0"/>
      </w:pPr>
    </w:p>
    <w:p w14:paraId="282258AE" w14:textId="77777777" w:rsidR="0075308E" w:rsidRDefault="0075308E">
      <w:pPr>
        <w:adjustRightInd w:val="0"/>
        <w:snapToGrid w:val="0"/>
      </w:pPr>
    </w:p>
    <w:p w14:paraId="48B0DC22" w14:textId="77777777" w:rsidR="0075308E" w:rsidRDefault="0075308E">
      <w:pPr>
        <w:adjustRightInd w:val="0"/>
        <w:snapToGrid w:val="0"/>
      </w:pPr>
    </w:p>
    <w:p w14:paraId="43F9E4C9" w14:textId="77777777" w:rsidR="0075308E" w:rsidRDefault="0075308E">
      <w:pPr>
        <w:adjustRightInd w:val="0"/>
        <w:snapToGrid w:val="0"/>
      </w:pPr>
    </w:p>
    <w:p w14:paraId="64CAC417" w14:textId="77777777" w:rsidR="0075308E" w:rsidRDefault="0075308E">
      <w:pPr>
        <w:adjustRightInd w:val="0"/>
        <w:snapToGrid w:val="0"/>
      </w:pPr>
    </w:p>
    <w:p w14:paraId="51D194B9" w14:textId="77777777" w:rsidR="0075308E" w:rsidRDefault="0075308E">
      <w:pPr>
        <w:adjustRightInd w:val="0"/>
        <w:snapToGrid w:val="0"/>
      </w:pPr>
    </w:p>
    <w:p w14:paraId="70436C66" w14:textId="77777777" w:rsidR="0075308E" w:rsidRDefault="0075308E">
      <w:pPr>
        <w:adjustRightInd w:val="0"/>
        <w:snapToGrid w:val="0"/>
      </w:pPr>
    </w:p>
    <w:p w14:paraId="65A2742C" w14:textId="77777777" w:rsidR="0075308E" w:rsidRDefault="0075308E">
      <w:pPr>
        <w:adjustRightInd w:val="0"/>
        <w:snapToGrid w:val="0"/>
      </w:pPr>
    </w:p>
    <w:p w14:paraId="244FA436" w14:textId="77777777" w:rsidR="0075308E" w:rsidRDefault="0075308E">
      <w:pPr>
        <w:adjustRightInd w:val="0"/>
        <w:snapToGrid w:val="0"/>
      </w:pPr>
    </w:p>
    <w:p w14:paraId="1E5B787F" w14:textId="77777777" w:rsidR="0075308E" w:rsidRDefault="0075308E">
      <w:pPr>
        <w:adjustRightInd w:val="0"/>
        <w:snapToGrid w:val="0"/>
      </w:pPr>
    </w:p>
    <w:p w14:paraId="362A618D" w14:textId="77777777" w:rsidR="0075308E" w:rsidRDefault="0075308E">
      <w:pPr>
        <w:adjustRightInd w:val="0"/>
        <w:snapToGrid w:val="0"/>
      </w:pPr>
    </w:p>
    <w:p w14:paraId="12ED27A8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12A7F0" wp14:editId="22C1A3BE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E0BE9B5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C12A7F0" id="_x0000_s1035" style="position:absolute;left:0;text-align:left;margin-left:24.2pt;margin-top:9.35pt;width:144.55pt;height:2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E0BE9B5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2F170BCF" w14:textId="77777777" w:rsidR="0075308E" w:rsidRDefault="0075308E">
      <w:pPr>
        <w:adjustRightInd w:val="0"/>
        <w:snapToGrid w:val="0"/>
      </w:pPr>
    </w:p>
    <w:p w14:paraId="222CCB62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B365BE" wp14:editId="7253334A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3649F" id="直接连接符 7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0.7pt" to="558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2B833782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39517" wp14:editId="41DB9342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0EACAF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 w14:paraId="04039111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 w14:paraId="17E0E456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E39517" id="_x0000_s1036" type="#_x0000_t202" style="position:absolute;left:0;text-align:left;margin-left:32.65pt;margin-top:1.95pt;width:536.1pt;height:6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" filled="f" stroked="f">
                <v:textbox>
                  <w:txbxContent>
                    <w:p w14:paraId="2E0EACAF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 w14:paraId="04039111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 w14:paraId="17E0E456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 w14:paraId="63F545F3" w14:textId="77777777" w:rsidR="0075308E" w:rsidRDefault="0075308E">
      <w:pPr>
        <w:adjustRightInd w:val="0"/>
        <w:snapToGrid w:val="0"/>
      </w:pPr>
    </w:p>
    <w:p w14:paraId="53895F4E" w14:textId="77777777" w:rsidR="0075308E" w:rsidRDefault="0075308E">
      <w:pPr>
        <w:adjustRightInd w:val="0"/>
        <w:snapToGrid w:val="0"/>
      </w:pPr>
    </w:p>
    <w:p w14:paraId="581A1FFB" w14:textId="77777777" w:rsidR="0075308E" w:rsidRDefault="0075308E">
      <w:pPr>
        <w:adjustRightInd w:val="0"/>
        <w:snapToGrid w:val="0"/>
      </w:pPr>
    </w:p>
    <w:p w14:paraId="7D49C88E" w14:textId="77777777" w:rsidR="0075308E" w:rsidRDefault="0075308E">
      <w:pPr>
        <w:adjustRightInd w:val="0"/>
        <w:snapToGrid w:val="0"/>
      </w:pPr>
    </w:p>
    <w:p w14:paraId="129FF0C4" w14:textId="77777777" w:rsidR="0075308E" w:rsidRDefault="0075308E">
      <w:pPr>
        <w:adjustRightInd w:val="0"/>
        <w:snapToGrid w:val="0"/>
      </w:pPr>
    </w:p>
    <w:p w14:paraId="1CE44860" w14:textId="77777777" w:rsidR="0075308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AD2737" wp14:editId="50C63375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2736BD22" w14:textId="77777777" w:rsidR="0075308E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AD2737" id="_x0000_s1037" style="position:absolute;left:0;text-align:left;margin-left:23.5pt;margin-top:4.2pt;width:144.55pt;height:2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35785,340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" adj="-11796480,,5400" path="m56834,l1778951,r56834,56834l1835785,340995,,340995,,56834c,25445,25445,,56834,xe" fillcolor="#0070c0" stroked="f" strokeweight="1pt">
                <v:stroke joinstyle="miter"/>
                <v:formulas/>
                <v:path arrowok="t" o:connecttype="custom" o:connectlocs="56834,0;1778951,0;1835785,56834;1835785,340995;0,340995;0,56834;56834,0" o:connectangles="0,0,0,0,0,0,0" textboxrect="0,0,1835785,340995"/>
                <v:textbox>
                  <w:txbxContent>
                    <w:p w14:paraId="2736BD22" w14:textId="77777777" w:rsidR="0075308E" w:rsidRDefault="00000000"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CB9550D" w14:textId="77777777" w:rsidR="0075308E" w:rsidRDefault="0075308E"/>
    <w:p w14:paraId="6D00CD2E" w14:textId="77777777" w:rsidR="0075308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B0FE79" wp14:editId="471F422C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CF5214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 w14:paraId="028CAD00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的使用方法，能使用Maka等工具制作简单的H5页面，也能根据公司要求制定新媒体活动方案，并确保活动的良好执行；</w:t>
                            </w:r>
                          </w:p>
                          <w:p w14:paraId="69D58368" w14:textId="77777777" w:rsidR="0075308E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B0FE79" id="文本框 94" o:spid="_x0000_s1038" type="#_x0000_t202" style="position:absolute;left:0;text-align:left;margin-left:31.5pt;margin-top:6.05pt;width:536.75pt;height:9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" filled="f" stroked="f">
                <v:textbox>
                  <w:txbxContent>
                    <w:p w14:paraId="4ECF5214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 w14:paraId="028CAD00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>的使用方法，能使用Maka等工具制作简单的H5页面，也能根据公司要求制定新媒体活动方案，并确保活动的良好执行；</w:t>
                      </w:r>
                    </w:p>
                    <w:p w14:paraId="69D58368" w14:textId="77777777" w:rsidR="0075308E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3A6023" wp14:editId="7B86E37F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3F17F" id="直接连接符 7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5.75pt" to="559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" strokecolor="#7f7f7f [1612]" strokeweight=".25pt">
                <v:stroke dashstyle="1 1" joinstyle="miter" endcap="round"/>
              </v:line>
            </w:pict>
          </mc:Fallback>
        </mc:AlternateContent>
      </w:r>
    </w:p>
    <w:p w14:paraId="52CC487C" w14:textId="77777777" w:rsidR="0075308E" w:rsidRDefault="0075308E"/>
    <w:p w14:paraId="020590BF" w14:textId="77777777" w:rsidR="0075308E" w:rsidRDefault="0075308E"/>
    <w:p w14:paraId="2A8E9EBE" w14:textId="77777777" w:rsidR="0075308E" w:rsidRDefault="0075308E"/>
    <w:p w14:paraId="3C6CB113" w14:textId="77777777" w:rsidR="0075308E" w:rsidRDefault="0075308E"/>
    <w:p w14:paraId="30D1EC69" w14:textId="77777777" w:rsidR="0075308E" w:rsidRDefault="0075308E"/>
    <w:p w14:paraId="00674F11" w14:textId="77777777" w:rsidR="0075308E" w:rsidRDefault="0075308E"/>
    <w:p w14:paraId="1650E744" w14:textId="77777777" w:rsidR="0075308E" w:rsidRDefault="0075308E"/>
    <w:sectPr w:rsidR="0075308E">
      <w:headerReference w:type="default" r:id="rId9"/>
      <w:footerReference w:type="default" r:id="rId10"/>
      <w:pgSz w:w="11850" w:h="16783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9CCC"/>
    <w:multiLevelType w:val="singleLevel"/>
    <w:tmpl w:val="596D9C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55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1C25D0"/>
    <w:rsid w:val="00035899"/>
    <w:rsid w:val="000478B4"/>
    <w:rsid w:val="00052C96"/>
    <w:rsid w:val="00081C66"/>
    <w:rsid w:val="00082D7C"/>
    <w:rsid w:val="00086EE8"/>
    <w:rsid w:val="00093AF9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B0B46"/>
    <w:rsid w:val="002D24B4"/>
    <w:rsid w:val="002D410A"/>
    <w:rsid w:val="00304FF1"/>
    <w:rsid w:val="00345E38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5308E"/>
    <w:rsid w:val="007E4919"/>
    <w:rsid w:val="008148BB"/>
    <w:rsid w:val="00844B3B"/>
    <w:rsid w:val="00853AED"/>
    <w:rsid w:val="00856389"/>
    <w:rsid w:val="00856422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73F6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20A63"/>
    <w:rsid w:val="00E228D9"/>
    <w:rsid w:val="00E56FED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9660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BDC4516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37</cp:revision>
  <dcterms:created xsi:type="dcterms:W3CDTF">2017-07-18T04:13:00Z</dcterms:created>
  <dcterms:modified xsi:type="dcterms:W3CDTF">2025-05-11T09:36:00Z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